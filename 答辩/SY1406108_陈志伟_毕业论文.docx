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r w:rsidR="007A7C5A">
        <w:t>inference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0111A4">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0111A4">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0111A4">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0111A4"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0111A4"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0111A4"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0111A4"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0111A4"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0111A4"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0111A4"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r w:rsidR="00C94FF7" w:rsidRPr="00C94FF7">
        <w:rPr>
          <w:rFonts w:hint="eastAsia"/>
          <w:kern w:val="0"/>
        </w:rPr>
        <w:t>群理论计算的程序检查器的设计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推演式联系起来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0111A4"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给一个推演式增加假设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0111A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0111A4"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0111A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0111A4"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，其后件与需要证明的推演式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4270433"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4270434"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4270435"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4270436"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4270437"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r>
        <w:rPr>
          <w:rFonts w:hint="eastAsia"/>
        </w:rPr>
        <w:lastRenderedPageBreak/>
        <w:t>形式验证过程</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4270438"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15pt;height:162pt" o:ole="">
                  <v:imagedata r:id="rId26" o:title=""/>
                </v:shape>
                <o:OLEObject Type="Embed" ProgID="Equation.DSMT4" ShapeID="_x0000_i1031" DrawAspect="Content" ObjectID="_1544270439"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pt;height:13.9pt" o:ole="">
            <v:imagedata r:id="rId28" o:title=""/>
          </v:shape>
          <o:OLEObject Type="Embed" ProgID="Equation.DSMT4" ShapeID="_x0000_i1032" DrawAspect="Content" ObjectID="_1544270440"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pt;height:10.9pt" o:ole="">
            <v:imagedata r:id="rId30" o:title=""/>
          </v:shape>
          <o:OLEObject Type="Embed" ProgID="Equation.DSMT4" ShapeID="_x0000_i1033" DrawAspect="Content" ObjectID="_1544270441" r:id="rId31"/>
        </w:object>
      </w:r>
      <w:r w:rsidR="00062DD6">
        <w:rPr>
          <w:rFonts w:hint="eastAsia"/>
        </w:rPr>
        <w:t>唯一的真值</w:t>
      </w:r>
      <w:r w:rsidR="00062DD6" w:rsidRPr="000352FF">
        <w:rPr>
          <w:position w:val="-14"/>
        </w:rPr>
        <w:object w:dxaOrig="620" w:dyaOrig="400">
          <v:shape id="_x0000_i1034" type="#_x0000_t75" style="width:31.15pt;height:19.9pt" o:ole="">
            <v:imagedata r:id="rId32" o:title=""/>
          </v:shape>
          <o:OLEObject Type="Embed" ProgID="Equation.DSMT4" ShapeID="_x0000_i1034" DrawAspect="Content" ObjectID="_1544270442"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pt;height:19.9pt" o:ole="">
            <v:imagedata r:id="rId34" o:title=""/>
          </v:shape>
          <o:OLEObject Type="Embed" ProgID="Equation.DSMT4" ShapeID="_x0000_i1035" DrawAspect="Content" ObjectID="_1544270443" r:id="rId35"/>
        </w:object>
      </w:r>
      <w:r w:rsidR="00656C92">
        <w:rPr>
          <w:rFonts w:hint="eastAsia"/>
        </w:rPr>
        <w:t>当且仅当</w:t>
      </w:r>
      <w:r w:rsidR="00656C92" w:rsidRPr="000352FF">
        <w:rPr>
          <w:position w:val="-14"/>
        </w:rPr>
        <w:object w:dxaOrig="1040" w:dyaOrig="400">
          <v:shape id="_x0000_i1036" type="#_x0000_t75" style="width:52.15pt;height:19.9pt" o:ole="">
            <v:imagedata r:id="rId36" o:title=""/>
          </v:shape>
          <o:OLEObject Type="Embed" ProgID="Equation.DSMT4" ShapeID="_x0000_i1036" DrawAspect="Content" ObjectID="_1544270444" r:id="rId37"/>
        </w:object>
      </w:r>
      <w:r w:rsidR="00656C92">
        <w:rPr>
          <w:rFonts w:hint="eastAsia"/>
        </w:rPr>
        <w:t>，而</w:t>
      </w:r>
      <w:r w:rsidR="00656C92" w:rsidRPr="000352FF">
        <w:rPr>
          <w:position w:val="-14"/>
        </w:rPr>
        <w:object w:dxaOrig="1579" w:dyaOrig="400">
          <v:shape id="_x0000_i1037" type="#_x0000_t75" style="width:79.15pt;height:19.9pt" o:ole="">
            <v:imagedata r:id="rId38" o:title=""/>
          </v:shape>
          <o:OLEObject Type="Embed" ProgID="Equation.DSMT4" ShapeID="_x0000_i1037" DrawAspect="Content" ObjectID="_1544270445" r:id="rId39"/>
        </w:object>
      </w:r>
      <w:r w:rsidR="00656C92">
        <w:rPr>
          <w:rFonts w:hint="eastAsia"/>
        </w:rPr>
        <w:t>当且仅当</w:t>
      </w:r>
      <w:r w:rsidR="00656C92" w:rsidRPr="000352FF">
        <w:rPr>
          <w:position w:val="-14"/>
        </w:rPr>
        <w:object w:dxaOrig="999" w:dyaOrig="400">
          <v:shape id="_x0000_i1038" type="#_x0000_t75" style="width:49.9pt;height:19.9pt" o:ole="">
            <v:imagedata r:id="rId40" o:title=""/>
          </v:shape>
          <o:OLEObject Type="Embed" ProgID="Equation.DSMT4" ShapeID="_x0000_i1038" DrawAspect="Content" ObjectID="_1544270446" r:id="rId41"/>
        </w:object>
      </w:r>
      <w:r w:rsidR="00656C92">
        <w:rPr>
          <w:rFonts w:hint="eastAsia"/>
        </w:rPr>
        <w:t>或</w:t>
      </w:r>
      <w:r w:rsidR="00656C92" w:rsidRPr="000352FF">
        <w:rPr>
          <w:position w:val="-14"/>
        </w:rPr>
        <w:object w:dxaOrig="999" w:dyaOrig="400">
          <v:shape id="_x0000_i1039" type="#_x0000_t75" style="width:49.9pt;height:19.9pt" o:ole="">
            <v:imagedata r:id="rId42" o:title=""/>
          </v:shape>
          <o:OLEObject Type="Embed" ProgID="Equation.DSMT4" ShapeID="_x0000_i1039" DrawAspect="Content" ObjectID="_1544270447" r:id="rId43"/>
        </w:object>
      </w:r>
      <w:r w:rsidR="00656C92">
        <w:rPr>
          <w:rFonts w:hint="eastAsia"/>
        </w:rPr>
        <w:t>。我们成</w:t>
      </w:r>
      <w:r w:rsidR="00656C92" w:rsidRPr="000352FF">
        <w:rPr>
          <w:position w:val="-6"/>
        </w:rPr>
        <w:object w:dxaOrig="240" w:dyaOrig="279">
          <v:shape id="_x0000_i1040" type="#_x0000_t75" style="width:12pt;height:13.9pt" o:ole="">
            <v:imagedata r:id="rId28" o:title=""/>
          </v:shape>
          <o:OLEObject Type="Embed" ProgID="Equation.DSMT4" ShapeID="_x0000_i1040" DrawAspect="Content" ObjectID="_1544270448" r:id="rId44"/>
        </w:object>
      </w:r>
      <w:r w:rsidR="00656C92">
        <w:rPr>
          <w:rFonts w:hint="eastAsia"/>
        </w:rPr>
        <w:t>使</w:t>
      </w:r>
      <w:r w:rsidR="00656C92" w:rsidRPr="000352FF">
        <w:rPr>
          <w:position w:val="-6"/>
        </w:rPr>
        <w:object w:dxaOrig="240" w:dyaOrig="220">
          <v:shape id="_x0000_i1041" type="#_x0000_t75" style="width:12pt;height:10.9pt" o:ole="">
            <v:imagedata r:id="rId45" o:title=""/>
          </v:shape>
          <o:OLEObject Type="Embed" ProgID="Equation.DSMT4" ShapeID="_x0000_i1041" DrawAspect="Content" ObjectID="_1544270449" r:id="rId46"/>
        </w:object>
      </w:r>
      <w:r w:rsidR="00656C92">
        <w:rPr>
          <w:rFonts w:hint="eastAsia"/>
        </w:rPr>
        <w:t>为真，如果</w:t>
      </w:r>
      <w:r w:rsidR="00A9312D" w:rsidRPr="000352FF">
        <w:rPr>
          <w:position w:val="-14"/>
        </w:rPr>
        <w:object w:dxaOrig="999" w:dyaOrig="400">
          <v:shape id="_x0000_i1042" type="#_x0000_t75" style="width:49.9pt;height:19.9pt" o:ole="">
            <v:imagedata r:id="rId47" o:title=""/>
          </v:shape>
          <o:OLEObject Type="Embed" ProgID="Equation.DSMT4" ShapeID="_x0000_i1042" DrawAspect="Content" ObjectID="_1544270450"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0.9pt;height:12pt" o:ole="">
            <v:imagedata r:id="rId49" o:title=""/>
          </v:shape>
          <o:OLEObject Type="Embed" ProgID="Equation.DSMT4" ShapeID="_x0000_i1043" DrawAspect="Content" ObjectID="_1544270451"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pt;height:10.9pt" o:ole="">
            <v:imagedata r:id="rId51" o:title=""/>
          </v:shape>
          <o:OLEObject Type="Embed" ProgID="Equation.DSMT4" ShapeID="_x0000_i1044" DrawAspect="Content" ObjectID="_1544270452" r:id="rId52"/>
        </w:object>
      </w:r>
      <w:r w:rsidR="00542F8B">
        <w:rPr>
          <w:rFonts w:hint="eastAsia"/>
        </w:rPr>
        <w:t>是</w:t>
      </w:r>
      <w:r w:rsidR="00542F8B" w:rsidRPr="000352FF">
        <w:rPr>
          <w:position w:val="-4"/>
        </w:rPr>
        <w:object w:dxaOrig="220" w:dyaOrig="240">
          <v:shape id="_x0000_i1045" type="#_x0000_t75" style="width:10.9pt;height:12pt" o:ole="">
            <v:imagedata r:id="rId49" o:title=""/>
          </v:shape>
          <o:OLEObject Type="Embed" ProgID="Equation.DSMT4" ShapeID="_x0000_i1045" DrawAspect="Content" ObjectID="_1544270453"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15pt;height:13.9pt" o:ole="">
            <v:imagedata r:id="rId54" o:title=""/>
          </v:shape>
          <o:OLEObject Type="Embed" ProgID="Equation.DSMT4" ShapeID="_x0000_i1046" DrawAspect="Content" ObjectID="_1544270454"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pt;height:13.9pt" o:ole="">
            <v:imagedata r:id="rId28" o:title=""/>
          </v:shape>
          <o:OLEObject Type="Embed" ProgID="Equation.DSMT4" ShapeID="_x0000_i1047" DrawAspect="Content" ObjectID="_1544270455"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15pt;height:19.9pt" o:ole="">
            <v:imagedata r:id="rId57" o:title=""/>
          </v:shape>
          <o:OLEObject Type="Embed" ProgID="Equation.DSMT4" ShapeID="_x0000_i1048" DrawAspect="Content" ObjectID="_1544270456"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0.9pt;height:12pt" o:ole="">
            <v:imagedata r:id="rId49" o:title=""/>
          </v:shape>
          <o:OLEObject Type="Embed" ProgID="Equation.DSMT4" ShapeID="_x0000_i1049" DrawAspect="Content" ObjectID="_1544270457" r:id="rId59"/>
        </w:object>
      </w:r>
      <w:r w:rsidR="00DB3625">
        <w:rPr>
          <w:rFonts w:hint="eastAsia"/>
        </w:rPr>
        <w:t>称为</w:t>
      </w:r>
      <w:r w:rsidR="00034D25" w:rsidRPr="000352FF">
        <w:rPr>
          <w:position w:val="-6"/>
        </w:rPr>
        <w:object w:dxaOrig="240" w:dyaOrig="220">
          <v:shape id="_x0000_i1050" type="#_x0000_t75" style="width:12pt;height:10.9pt" o:ole="">
            <v:imagedata r:id="rId51" o:title=""/>
          </v:shape>
          <o:OLEObject Type="Embed" ProgID="Equation.DSMT4" ShapeID="_x0000_i1050" DrawAspect="Content" ObjectID="_1544270458"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0.9pt;height:12pt" o:ole="">
            <v:imagedata r:id="rId49" o:title=""/>
          </v:shape>
          <o:OLEObject Type="Embed" ProgID="Equation.DSMT4" ShapeID="_x0000_i1051" DrawAspect="Content" ObjectID="_1544270459" r:id="rId61"/>
        </w:object>
      </w:r>
      <w:r w:rsidR="00C60787">
        <w:rPr>
          <w:rFonts w:hint="eastAsia"/>
        </w:rPr>
        <w:t>为空集，</w:t>
      </w:r>
      <w:r w:rsidR="00C60787" w:rsidRPr="000352FF">
        <w:rPr>
          <w:position w:val="-6"/>
        </w:rPr>
        <w:object w:dxaOrig="620" w:dyaOrig="279">
          <v:shape id="_x0000_i1052" type="#_x0000_t75" style="width:31.15pt;height:13.9pt" o:ole="">
            <v:imagedata r:id="rId62" o:title=""/>
          </v:shape>
          <o:OLEObject Type="Embed" ProgID="Equation.DSMT4" ShapeID="_x0000_i1052" DrawAspect="Content" ObjectID="_1544270460"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pt;height:13.9pt" o:ole="">
            <v:imagedata r:id="rId64" o:title=""/>
          </v:shape>
          <o:OLEObject Type="Embed" ProgID="Equation.DSMT4" ShapeID="_x0000_i1053" DrawAspect="Content" ObjectID="_1544270461"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pt;height:10.9pt" o:ole="">
            <v:imagedata r:id="rId51" o:title=""/>
          </v:shape>
          <o:OLEObject Type="Embed" ProgID="Equation.DSMT4" ShapeID="_x0000_i1054" DrawAspect="Content" ObjectID="_1544270462"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0.9pt;height:12pt" o:ole="">
            <v:imagedata r:id="rId49" o:title=""/>
          </v:shape>
          <o:OLEObject Type="Embed" ProgID="Equation.DSMT4" ShapeID="_x0000_i1055" DrawAspect="Content" ObjectID="_1544270463"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pt;height:13.9pt" o:ole="">
            <v:imagedata r:id="rId28" o:title=""/>
          </v:shape>
          <o:OLEObject Type="Embed" ProgID="Equation.DSMT4" ShapeID="_x0000_i1056" DrawAspect="Content" ObjectID="_1544270464" r:id="rId68"/>
        </w:object>
      </w:r>
      <w:r w:rsidR="00F5064D">
        <w:rPr>
          <w:rFonts w:hint="eastAsia"/>
        </w:rPr>
        <w:t>是</w:t>
      </w:r>
      <w:r w:rsidR="00426269" w:rsidRPr="000352FF">
        <w:rPr>
          <w:position w:val="-4"/>
        </w:rPr>
        <w:object w:dxaOrig="220" w:dyaOrig="240">
          <v:shape id="_x0000_i1057" type="#_x0000_t75" style="width:10.9pt;height:12pt" o:ole="">
            <v:imagedata r:id="rId49" o:title=""/>
          </v:shape>
          <o:OLEObject Type="Embed" ProgID="Equation.DSMT4" ShapeID="_x0000_i1057" DrawAspect="Content" ObjectID="_1544270465" r:id="rId69"/>
        </w:object>
      </w:r>
      <w:r w:rsidR="00426269">
        <w:rPr>
          <w:rFonts w:hint="eastAsia"/>
        </w:rPr>
        <w:t>的模型，如果</w:t>
      </w:r>
      <w:r w:rsidR="00426269" w:rsidRPr="000352FF">
        <w:rPr>
          <w:position w:val="-14"/>
        </w:rPr>
        <w:object w:dxaOrig="999" w:dyaOrig="400">
          <v:shape id="_x0000_i1058" type="#_x0000_t75" style="width:49.9pt;height:19.9pt" o:ole="">
            <v:imagedata r:id="rId70" o:title=""/>
          </v:shape>
          <o:OLEObject Type="Embed" ProgID="Equation.DSMT4" ShapeID="_x0000_i1058" DrawAspect="Content" ObjectID="_1544270466" r:id="rId71"/>
        </w:object>
      </w:r>
      <w:r w:rsidR="00426269">
        <w:rPr>
          <w:rFonts w:hint="eastAsia"/>
        </w:rPr>
        <w:t>对所有的</w:t>
      </w:r>
      <w:r w:rsidR="00426269" w:rsidRPr="000352FF">
        <w:rPr>
          <w:position w:val="-6"/>
        </w:rPr>
        <w:object w:dxaOrig="600" w:dyaOrig="260">
          <v:shape id="_x0000_i1059" type="#_x0000_t75" style="width:30pt;height:13.15pt" o:ole="">
            <v:imagedata r:id="rId72" o:title=""/>
          </v:shape>
          <o:OLEObject Type="Embed" ProgID="Equation.DSMT4" ShapeID="_x0000_i1059" DrawAspect="Content" ObjectID="_1544270467" r:id="rId73"/>
        </w:object>
      </w:r>
      <w:r w:rsidR="00426269">
        <w:rPr>
          <w:rFonts w:hint="eastAsia"/>
        </w:rPr>
        <w:t>成立。用</w:t>
      </w:r>
      <w:r w:rsidR="00426269" w:rsidRPr="000352FF">
        <w:rPr>
          <w:position w:val="-14"/>
        </w:rPr>
        <w:object w:dxaOrig="680" w:dyaOrig="400">
          <v:shape id="_x0000_i1060" type="#_x0000_t75" style="width:34.15pt;height:19.9pt" o:ole="">
            <v:imagedata r:id="rId74" o:title=""/>
          </v:shape>
          <o:OLEObject Type="Embed" ProgID="Equation.DSMT4" ShapeID="_x0000_i1060" DrawAspect="Content" ObjectID="_1544270468" r:id="rId75"/>
        </w:object>
      </w:r>
      <w:r w:rsidR="00D14734">
        <w:rPr>
          <w:rFonts w:hint="eastAsia"/>
        </w:rPr>
        <w:t>来表示</w:t>
      </w:r>
      <w:r w:rsidR="00D14734" w:rsidRPr="000352FF">
        <w:rPr>
          <w:position w:val="-4"/>
        </w:rPr>
        <w:object w:dxaOrig="220" w:dyaOrig="240">
          <v:shape id="_x0000_i1061" type="#_x0000_t75" style="width:10.9pt;height:12pt" o:ole="">
            <v:imagedata r:id="rId76" o:title=""/>
          </v:shape>
          <o:OLEObject Type="Embed" ProgID="Equation.DSMT4" ShapeID="_x0000_i1061" DrawAspect="Content" ObjectID="_1544270469"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15pt;height:18pt" o:ole="">
            <v:imagedata r:id="rId78" o:title=""/>
          </v:shape>
          <o:OLEObject Type="Embed" ProgID="Equation.DSMT4" ShapeID="_x0000_i1062" DrawAspect="Content" ObjectID="_1544270470"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0.9pt;height:12pt" o:ole="">
            <v:imagedata r:id="rId49" o:title=""/>
          </v:shape>
          <o:OLEObject Type="Embed" ProgID="Equation.DSMT4" ShapeID="_x0000_i1063" DrawAspect="Content" ObjectID="_1544270471"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0.9pt;height:12pt" o:ole="">
            <v:imagedata r:id="rId49" o:title=""/>
          </v:shape>
          <o:OLEObject Type="Embed" ProgID="Equation.DSMT4" ShapeID="_x0000_i1064" DrawAspect="Content" ObjectID="_1544270472"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0.9pt;height:12pt" o:ole="">
            <v:imagedata r:id="rId49" o:title=""/>
          </v:shape>
          <o:OLEObject Type="Embed" ProgID="Equation.DSMT4" ShapeID="_x0000_i1065" DrawAspect="Content" ObjectID="_1544270473" r:id="rId82"/>
        </w:object>
      </w:r>
      <w:r w:rsidR="0021016C">
        <w:rPr>
          <w:rFonts w:hint="eastAsia"/>
        </w:rPr>
        <w:t>）是指一个由</w:t>
      </w:r>
      <w:r w:rsidR="0021016C" w:rsidRPr="000352FF">
        <w:rPr>
          <w:position w:val="-12"/>
        </w:rPr>
        <w:object w:dxaOrig="1200" w:dyaOrig="360">
          <v:shape id="_x0000_i1066" type="#_x0000_t75" style="width:60pt;height:18pt" o:ole="">
            <v:imagedata r:id="rId83" o:title=""/>
          </v:shape>
          <o:OLEObject Type="Embed" ProgID="Equation.DSMT4" ShapeID="_x0000_i1066" DrawAspect="Content" ObjectID="_1544270474" r:id="rId84"/>
        </w:object>
      </w:r>
      <w:r w:rsidR="0021016C">
        <w:rPr>
          <w:rFonts w:hint="eastAsia"/>
        </w:rPr>
        <w:t>构成的有穷序列，使得对每个</w:t>
      </w:r>
      <w:r w:rsidR="0021016C" w:rsidRPr="000352FF">
        <w:rPr>
          <w:position w:val="-6"/>
        </w:rPr>
        <w:object w:dxaOrig="499" w:dyaOrig="260">
          <v:shape id="_x0000_i1067" type="#_x0000_t75" style="width:25.15pt;height:13.15pt" o:ole="">
            <v:imagedata r:id="rId85" o:title=""/>
          </v:shape>
          <o:OLEObject Type="Embed" ProgID="Equation.DSMT4" ShapeID="_x0000_i1067" DrawAspect="Content" ObjectID="_1544270475"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3.15pt;height:18pt" o:ole="">
            <v:imagedata r:id="rId87" o:title=""/>
          </v:shape>
          <o:OLEObject Type="Embed" ProgID="Equation.DSMT4" ShapeID="_x0000_i1068" DrawAspect="Content" ObjectID="_1544270476" r:id="rId88"/>
        </w:object>
      </w:r>
      <w:r w:rsidR="00A048CE">
        <w:rPr>
          <w:rFonts w:hint="eastAsia"/>
        </w:rPr>
        <w:t>是</w:t>
      </w:r>
      <w:r w:rsidR="00A048CE" w:rsidRPr="000352FF">
        <w:rPr>
          <w:position w:val="-4"/>
        </w:rPr>
        <w:object w:dxaOrig="220" w:dyaOrig="240">
          <v:shape id="_x0000_i1069" type="#_x0000_t75" style="width:10.9pt;height:12pt" o:ole="">
            <v:imagedata r:id="rId49" o:title=""/>
          </v:shape>
          <o:OLEObject Type="Embed" ProgID="Equation.DSMT4" ShapeID="_x0000_i1069" DrawAspect="Content" ObjectID="_1544270477"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3.15pt;height:18pt" o:ole="">
            <v:imagedata r:id="rId87" o:title=""/>
          </v:shape>
          <o:OLEObject Type="Embed" ProgID="Equation.DSMT4" ShapeID="_x0000_i1070" DrawAspect="Content" ObjectID="_1544270478"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3.15pt;height:18pt" o:ole="">
            <v:imagedata r:id="rId87" o:title=""/>
          </v:shape>
          <o:OLEObject Type="Embed" ProgID="Equation.DSMT4" ShapeID="_x0000_i1071" DrawAspect="Content" ObjectID="_1544270479"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5pt;height:19.15pt" o:ole="">
            <v:imagedata r:id="rId92" o:title=""/>
          </v:shape>
          <o:OLEObject Type="Embed" ProgID="Equation.DSMT4" ShapeID="_x0000_i1072" DrawAspect="Content" ObjectID="_1544270480"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3.15pt;height:18pt" o:ole="">
            <v:imagedata r:id="rId87" o:title=""/>
          </v:shape>
          <o:OLEObject Type="Embed" ProgID="Equation.DSMT4" ShapeID="_x0000_i1073" DrawAspect="Content" ObjectID="_1544270481" r:id="rId94"/>
        </w:object>
      </w:r>
      <w:r w:rsidR="00A048CE">
        <w:rPr>
          <w:rFonts w:hint="eastAsia"/>
        </w:rPr>
        <w:t>是从</w:t>
      </w:r>
      <w:r w:rsidR="00503254" w:rsidRPr="00503254">
        <w:rPr>
          <w:b/>
          <w:position w:val="-4"/>
        </w:rPr>
        <w:object w:dxaOrig="220" w:dyaOrig="240">
          <v:shape id="_x0000_i1074" type="#_x0000_t75" style="width:10.9pt;height:12pt" o:ole="">
            <v:imagedata r:id="rId49" o:title=""/>
          </v:shape>
          <o:OLEObject Type="Embed" ProgID="Equation.DSMT4" ShapeID="_x0000_i1074" DrawAspect="Content" ObjectID="_1544270482"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0.9pt;height:12pt" o:ole="">
            <v:imagedata r:id="rId49" o:title=""/>
          </v:shape>
          <o:OLEObject Type="Embed" ProgID="Equation.DSMT4" ShapeID="_x0000_i1075" DrawAspect="Content" ObjectID="_1544270483" r:id="rId96"/>
        </w:object>
      </w:r>
      <w:r w:rsidR="00503254">
        <w:rPr>
          <w:rFonts w:hint="eastAsia"/>
        </w:rPr>
        <w:t>），记作</w:t>
      </w:r>
      <w:r w:rsidR="00503254" w:rsidRPr="000352FF">
        <w:rPr>
          <w:position w:val="-12"/>
        </w:rPr>
        <w:object w:dxaOrig="740" w:dyaOrig="360">
          <v:shape id="_x0000_i1076" type="#_x0000_t75" style="width:37.15pt;height:18pt" o:ole="">
            <v:imagedata r:id="rId97" o:title=""/>
          </v:shape>
          <o:OLEObject Type="Embed" ProgID="Equation.DSMT4" ShapeID="_x0000_i1076" DrawAspect="Content" ObjectID="_1544270484" r:id="rId98"/>
        </w:object>
      </w:r>
      <w:r w:rsidR="00503254">
        <w:rPr>
          <w:rFonts w:hint="eastAsia"/>
        </w:rPr>
        <w:t>，如果存在一个从</w:t>
      </w:r>
      <w:r w:rsidR="00503254" w:rsidRPr="000352FF">
        <w:rPr>
          <w:position w:val="-4"/>
        </w:rPr>
        <w:object w:dxaOrig="220" w:dyaOrig="240">
          <v:shape id="_x0000_i1077" type="#_x0000_t75" style="width:10.9pt;height:12pt" o:ole="">
            <v:imagedata r:id="rId49" o:title=""/>
          </v:shape>
          <o:OLEObject Type="Embed" ProgID="Equation.DSMT4" ShapeID="_x0000_i1077" DrawAspect="Content" ObjectID="_1544270485" r:id="rId99"/>
        </w:object>
      </w:r>
      <w:r w:rsidR="00503254">
        <w:rPr>
          <w:rFonts w:hint="eastAsia"/>
        </w:rPr>
        <w:t>出发的证明</w:t>
      </w:r>
      <w:r w:rsidR="00503254" w:rsidRPr="000352FF">
        <w:rPr>
          <w:position w:val="-12"/>
        </w:rPr>
        <w:object w:dxaOrig="1200" w:dyaOrig="360">
          <v:shape id="_x0000_i1078" type="#_x0000_t75" style="width:60pt;height:18pt" o:ole="">
            <v:imagedata r:id="rId83" o:title=""/>
          </v:shape>
          <o:OLEObject Type="Embed" ProgID="Equation.DSMT4" ShapeID="_x0000_i1078" DrawAspect="Content" ObjectID="_1544270486" r:id="rId100"/>
        </w:object>
      </w:r>
      <w:r w:rsidR="00503254">
        <w:rPr>
          <w:rFonts w:hint="eastAsia"/>
        </w:rPr>
        <w:t>，这里</w:t>
      </w:r>
      <w:r w:rsidR="00503254" w:rsidRPr="000352FF">
        <w:rPr>
          <w:position w:val="-12"/>
        </w:rPr>
        <w:object w:dxaOrig="720" w:dyaOrig="360">
          <v:shape id="_x0000_i1079" type="#_x0000_t75" style="width:36pt;height:18pt" o:ole="">
            <v:imagedata r:id="rId101" o:title=""/>
          </v:shape>
          <o:OLEObject Type="Embed" ProgID="Equation.DSMT4" ShapeID="_x0000_i1079" DrawAspect="Content" ObjectID="_1544270487"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pt;height:10.9pt" o:ole="">
            <v:imagedata r:id="rId103" o:title=""/>
          </v:shape>
          <o:OLEObject Type="Embed" ProgID="Equation.DSMT4" ShapeID="_x0000_i1080" DrawAspect="Content" ObjectID="_1544270488"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3.15pt;height:13.9pt" o:ole="">
            <v:imagedata r:id="rId105" o:title=""/>
          </v:shape>
          <o:OLEObject Type="Embed" ProgID="Equation.DSMT4" ShapeID="_x0000_i1081" DrawAspect="Content" ObjectID="_1544270489" r:id="rId106"/>
        </w:object>
      </w:r>
      <w:r w:rsidR="00503254">
        <w:rPr>
          <w:rFonts w:hint="eastAsia"/>
        </w:rPr>
        <w:t>出发的证明；</w:t>
      </w:r>
      <w:r w:rsidR="00503254" w:rsidRPr="000352FF">
        <w:rPr>
          <w:position w:val="-6"/>
        </w:rPr>
        <w:object w:dxaOrig="240" w:dyaOrig="220">
          <v:shape id="_x0000_i1082" type="#_x0000_t75" style="width:12pt;height:10.9pt" o:ole="">
            <v:imagedata r:id="rId103" o:title=""/>
          </v:shape>
          <o:OLEObject Type="Embed" ProgID="Equation.DSMT4" ShapeID="_x0000_i1082" DrawAspect="Content" ObjectID="_1544270490"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3.15pt;height:13.9pt" o:ole="">
            <v:imagedata r:id="rId105" o:title=""/>
          </v:shape>
          <o:OLEObject Type="Embed" ProgID="Equation.DSMT4" ShapeID="_x0000_i1083" DrawAspect="Content" ObjectID="_1544270491"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60pt;height:18pt" o:ole="">
            <v:imagedata r:id="rId83" o:title=""/>
          </v:shape>
          <o:OLEObject Type="Embed" ProgID="Equation.DSMT4" ShapeID="_x0000_i1084" DrawAspect="Content" ObjectID="_1544270492"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pt;height:10.9pt" o:ole="">
            <v:imagedata r:id="rId103" o:title=""/>
          </v:shape>
          <o:OLEObject Type="Embed" ProgID="Equation.DSMT4" ShapeID="_x0000_i1085" DrawAspect="Content" ObjectID="_1544270493" r:id="rId110"/>
        </w:object>
      </w:r>
      <w:r w:rsidR="00B530EA">
        <w:rPr>
          <w:rFonts w:hint="eastAsia"/>
        </w:rPr>
        <w:t>，那么</w:t>
      </w:r>
      <w:r w:rsidR="00B530EA" w:rsidRPr="000352FF">
        <w:rPr>
          <w:position w:val="-6"/>
        </w:rPr>
        <w:object w:dxaOrig="240" w:dyaOrig="220">
          <v:shape id="_x0000_i1086" type="#_x0000_t75" style="width:12pt;height:10.9pt" o:ole="">
            <v:imagedata r:id="rId103" o:title=""/>
          </v:shape>
          <o:OLEObject Type="Embed" ProgID="Equation.DSMT4" ShapeID="_x0000_i1086" DrawAspect="Content" ObjectID="_1544270494"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79.9pt;height:19.9pt" o:ole="">
            <v:imagedata r:id="rId112" o:title=""/>
          </v:shape>
          <o:OLEObject Type="Embed" ProgID="Equation.DSMT4" ShapeID="_x0000_i1087" DrawAspect="Content" ObjectID="_1544270495"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4.15pt;height:24pt" o:ole="">
            <v:imagedata r:id="rId114" o:title=""/>
          </v:shape>
          <o:OLEObject Type="Embed" ProgID="Equation.DSMT4" ShapeID="_x0000_i1088" DrawAspect="Content" ObjectID="_1544270496"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15pt;height:19.9pt" o:ole="">
            <v:imagedata r:id="rId116" o:title=""/>
          </v:shape>
          <o:OLEObject Type="Embed" ProgID="Equation.DSMT4" ShapeID="_x0000_i1089" DrawAspect="Content" ObjectID="_1544270497"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pt;height:10.9pt" o:ole="">
            <v:imagedata r:id="rId118" o:title=""/>
          </v:shape>
          <o:OLEObject Type="Embed" ProgID="Equation.DSMT4" ShapeID="_x0000_i1090" DrawAspect="Content" ObjectID="_1544270498" r:id="rId119"/>
        </w:object>
      </w:r>
      <w:r w:rsidR="0018207E">
        <w:rPr>
          <w:rFonts w:hint="eastAsia"/>
        </w:rPr>
        <w:t>，</w:t>
      </w:r>
      <w:r w:rsidR="0018207E" w:rsidRPr="000352FF">
        <w:rPr>
          <w:position w:val="-10"/>
        </w:rPr>
        <w:object w:dxaOrig="240" w:dyaOrig="320">
          <v:shape id="_x0000_i1091" type="#_x0000_t75" style="width:12pt;height:16.15pt" o:ole="">
            <v:imagedata r:id="rId120" o:title=""/>
          </v:shape>
          <o:OLEObject Type="Embed" ProgID="Equation.DSMT4" ShapeID="_x0000_i1091" DrawAspect="Content" ObjectID="_1544270499" r:id="rId121"/>
        </w:object>
      </w:r>
      <w:r w:rsidR="0018207E">
        <w:rPr>
          <w:rFonts w:hint="eastAsia"/>
        </w:rPr>
        <w:t>和</w:t>
      </w:r>
      <w:r w:rsidR="0018207E" w:rsidRPr="000352FF">
        <w:rPr>
          <w:position w:val="-10"/>
        </w:rPr>
        <w:object w:dxaOrig="200" w:dyaOrig="260">
          <v:shape id="_x0000_i1092" type="#_x0000_t75" style="width:10.15pt;height:13.15pt" o:ole="">
            <v:imagedata r:id="rId122" o:title=""/>
          </v:shape>
          <o:OLEObject Type="Embed" ProgID="Equation.DSMT4" ShapeID="_x0000_i1092" DrawAspect="Content" ObjectID="_1544270500"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pt;height:10.9pt" o:ole="">
            <v:imagedata r:id="rId124" o:title=""/>
          </v:shape>
          <o:OLEObject Type="Embed" ProgID="Equation.DSMT4" ShapeID="_x0000_i1093" DrawAspect="Content" ObjectID="_1544270501" r:id="rId125"/>
        </w:object>
      </w:r>
      <w:r w:rsidR="00063BDA">
        <w:rPr>
          <w:rFonts w:hint="eastAsia"/>
        </w:rPr>
        <w:t>、</w:t>
      </w:r>
      <w:r w:rsidR="00063BDA" w:rsidRPr="000352FF">
        <w:rPr>
          <w:position w:val="-10"/>
        </w:rPr>
        <w:object w:dxaOrig="240" w:dyaOrig="320">
          <v:shape id="_x0000_i1094" type="#_x0000_t75" style="width:12pt;height:16.15pt" o:ole="">
            <v:imagedata r:id="rId126" o:title=""/>
          </v:shape>
          <o:OLEObject Type="Embed" ProgID="Equation.DSMT4" ShapeID="_x0000_i1094" DrawAspect="Content" ObjectID="_1544270502" r:id="rId127"/>
        </w:object>
      </w:r>
      <w:r w:rsidR="00063BDA">
        <w:rPr>
          <w:rFonts w:hint="eastAsia"/>
        </w:rPr>
        <w:t>和</w:t>
      </w:r>
      <w:r w:rsidR="00063BDA" w:rsidRPr="000352FF">
        <w:rPr>
          <w:position w:val="-10"/>
        </w:rPr>
        <w:object w:dxaOrig="200" w:dyaOrig="260">
          <v:shape id="_x0000_i1095" type="#_x0000_t75" style="width:10.15pt;height:13.15pt" o:ole="">
            <v:imagedata r:id="rId128" o:title=""/>
          </v:shape>
          <o:OLEObject Type="Embed" ProgID="Equation.DSMT4" ShapeID="_x0000_i1095" DrawAspect="Content" ObjectID="_1544270503"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pt;height:10.9pt" o:ole="">
            <v:imagedata r:id="rId124" o:title=""/>
          </v:shape>
          <o:OLEObject Type="Embed" ProgID="Equation.DSMT4" ShapeID="_x0000_i1096" DrawAspect="Content" ObjectID="_1544270504"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0.9pt;height:12pt" o:ole="">
            <v:imagedata r:id="rId49" o:title=""/>
          </v:shape>
          <o:OLEObject Type="Embed" ProgID="Equation.DSMT4" ShapeID="_x0000_i1097" DrawAspect="Content" ObjectID="_1544270505"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pt;height:10.9pt" o:ole="">
            <v:imagedata r:id="rId124" o:title=""/>
          </v:shape>
          <o:OLEObject Type="Embed" ProgID="Equation.DSMT4" ShapeID="_x0000_i1098" DrawAspect="Content" ObjectID="_1544270506" r:id="rId132"/>
        </w:object>
      </w:r>
      <w:r w:rsidR="00A56116">
        <w:rPr>
          <w:rFonts w:hint="eastAsia"/>
        </w:rPr>
        <w:t>是</w:t>
      </w:r>
      <w:r w:rsidR="00A56116" w:rsidRPr="00503254">
        <w:rPr>
          <w:b/>
          <w:position w:val="-4"/>
        </w:rPr>
        <w:object w:dxaOrig="220" w:dyaOrig="240">
          <v:shape id="_x0000_i1099" type="#_x0000_t75" style="width:10.9pt;height:12pt" o:ole="">
            <v:imagedata r:id="rId49" o:title=""/>
          </v:shape>
          <o:OLEObject Type="Embed" ProgID="Equation.DSMT4" ShapeID="_x0000_i1099" DrawAspect="Content" ObjectID="_1544270507"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2.15pt;height:18pt" o:ole="">
            <v:imagedata r:id="rId134" o:title=""/>
          </v:shape>
          <o:OLEObject Type="Embed" ProgID="Equation.DSMT4" ShapeID="_x0000_i1100" DrawAspect="Content" ObjectID="_1544270508"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pt;height:10.9pt" o:ole="">
            <v:imagedata r:id="rId124" o:title=""/>
          </v:shape>
          <o:OLEObject Type="Embed" ProgID="Equation.DSMT4" ShapeID="_x0000_i1101" DrawAspect="Content" ObjectID="_1544270509" r:id="rId136"/>
        </w:object>
      </w:r>
      <w:r w:rsidR="004541D8">
        <w:rPr>
          <w:rFonts w:hint="eastAsia"/>
        </w:rPr>
        <w:t>可证的，当且仅当它是永真的，即</w:t>
      </w:r>
      <w:r w:rsidR="004541D8" w:rsidRPr="000352FF">
        <w:rPr>
          <w:position w:val="-12"/>
        </w:rPr>
        <w:object w:dxaOrig="1640" w:dyaOrig="360">
          <v:shape id="_x0000_i1102" type="#_x0000_t75" style="width:82.15pt;height:18pt" o:ole="">
            <v:imagedata r:id="rId134" o:title=""/>
          </v:shape>
          <o:OLEObject Type="Embed" ProgID="Equation.DSMT4" ShapeID="_x0000_i1102" DrawAspect="Content" ObjectID="_1544270510"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pt;height:36pt" o:ole="">
                  <v:imagedata r:id="rId138" o:title=""/>
                </v:shape>
                <o:OLEObject Type="Embed" ProgID="Equation.DSMT4" ShapeID="_x0000_i1103" DrawAspect="Content" ObjectID="_1544270511"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15pt;height:16.15pt" o:ole="">
                  <v:imagedata r:id="rId140" o:title=""/>
                </v:shape>
                <o:OLEObject Type="Embed" ProgID="Equation.DSMT4" ShapeID="_x0000_i1104" DrawAspect="Content" ObjectID="_1544270512"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15pt;height:16.15pt" o:ole="">
                  <v:imagedata r:id="rId142" o:title=""/>
                </v:shape>
                <o:OLEObject Type="Embed" ProgID="Equation.DSMT4" ShapeID="_x0000_i1105" DrawAspect="Content" ObjectID="_1544270513"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pt;height:36pt" o:ole="">
                  <v:imagedata r:id="rId138" o:title=""/>
                </v:shape>
                <o:OLEObject Type="Embed" ProgID="Equation.DSMT4" ShapeID="_x0000_i1106" DrawAspect="Content" ObjectID="_1544270514"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60pt;height:16.15pt" o:ole="">
                  <v:imagedata r:id="rId145" o:title=""/>
                </v:shape>
                <o:OLEObject Type="Embed" ProgID="Equation.DSMT4" ShapeID="_x0000_i1107" DrawAspect="Content" ObjectID="_1544270515"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15pt" o:ole="">
                  <v:imagedata r:id="rId147" o:title=""/>
                </v:shape>
                <o:OLEObject Type="Embed" ProgID="Equation.DSMT4" ShapeID="_x0000_i1108" DrawAspect="Content" ObjectID="_1544270516"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15pt;height:36pt" o:ole="">
                  <v:imagedata r:id="rId149" o:title=""/>
                </v:shape>
                <o:OLEObject Type="Embed" ProgID="Equation.DSMT4" ShapeID="_x0000_i1109" DrawAspect="Content" ObjectID="_1544270517"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6.9pt;height:16.15pt" o:ole="">
                  <v:imagedata r:id="rId151" o:title=""/>
                </v:shape>
                <o:OLEObject Type="Embed" ProgID="Equation.DSMT4" ShapeID="_x0000_i1110" DrawAspect="Content" ObjectID="_1544270518"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5pt;height:36pt" o:ole="">
                  <v:imagedata r:id="rId153" o:title=""/>
                </v:shape>
                <o:OLEObject Type="Embed" ProgID="Equation.DSMT4" ShapeID="_x0000_i1111" DrawAspect="Content" ObjectID="_1544270519"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6.9pt;height:16.15pt" o:ole="">
                  <v:imagedata r:id="rId155" o:title=""/>
                </v:shape>
                <o:OLEObject Type="Embed" ProgID="Equation.DSMT4" ShapeID="_x0000_i1112" DrawAspect="Content" ObjectID="_1544270520"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3.9pt;height:36pt" o:ole="">
                  <v:imagedata r:id="rId157" o:title=""/>
                </v:shape>
                <o:OLEObject Type="Embed" ProgID="Equation.DSMT4" ShapeID="_x0000_i1113" DrawAspect="Content" ObjectID="_1544270521"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5.9pt;height:16.15pt" o:ole="">
                  <v:imagedata r:id="rId159" o:title=""/>
                </v:shape>
                <o:OLEObject Type="Embed" ProgID="Equation.DSMT4" ShapeID="_x0000_i1114" DrawAspect="Content" ObjectID="_1544270522"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0.9pt;height:12pt" o:ole="">
            <v:imagedata r:id="rId49" o:title=""/>
          </v:shape>
          <o:OLEObject Type="Embed" ProgID="Equation.DSMT4" ShapeID="_x0000_i1115" DrawAspect="Content" ObjectID="_1544270523"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0.9pt;height:12pt" o:ole="">
            <v:imagedata r:id="rId49" o:title=""/>
          </v:shape>
          <o:OLEObject Type="Embed" ProgID="Equation.DSMT4" ShapeID="_x0000_i1116" DrawAspect="Content" ObjectID="_1544270524"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3.15pt;height:15pt" o:ole="">
            <v:imagedata r:id="rId163" o:title=""/>
          </v:shape>
          <o:OLEObject Type="Embed" ProgID="Equation.DSMT4" ShapeID="_x0000_i1117" DrawAspect="Content" ObjectID="_1544270525"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3.15pt;height:15pt" o:ole="">
            <v:imagedata r:id="rId165" o:title=""/>
          </v:shape>
          <o:OLEObject Type="Embed" ProgID="Equation.DSMT4" ShapeID="_x0000_i1118" DrawAspect="Content" ObjectID="_1544270526"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5pt;height:15pt" o:ole="">
            <v:imagedata r:id="rId167" o:title=""/>
          </v:shape>
          <o:OLEObject Type="Embed" ProgID="Equation.DSMT4" ShapeID="_x0000_i1119" DrawAspect="Content" ObjectID="_1544270527"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5pt;height:15pt" o:ole="">
            <v:imagedata r:id="rId167" o:title=""/>
          </v:shape>
          <o:OLEObject Type="Embed" ProgID="Equation.DSMT4" ShapeID="_x0000_i1120" DrawAspect="Content" ObjectID="_1544270528"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r>
        <w:rPr>
          <w:rFonts w:hint="eastAsia"/>
        </w:rPr>
        <w:t>形式</w:t>
      </w:r>
      <w:r w:rsidR="00E32988">
        <w:rPr>
          <w:rFonts w:hint="eastAsia"/>
        </w:rPr>
        <w:t>语义</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lastRenderedPageBreak/>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w:t>
      </w:r>
      <w:r w:rsidR="007E6F3E">
        <w:rPr>
          <w:rFonts w:ascii="Times New Roman" w:hint="eastAsia"/>
          <w:color w:val="000000" w:themeColor="text1"/>
        </w:rPr>
        <w:lastRenderedPageBreak/>
        <w:t>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r>
        <w:rPr>
          <w:rFonts w:hint="eastAsia"/>
        </w:rPr>
        <w:t>形式验证方法</w:t>
      </w:r>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0.9pt;height:19.9pt" o:ole="">
            <v:imagedata r:id="rId170" o:title=""/>
          </v:shape>
          <o:OLEObject Type="Embed" ProgID="Equation.DSMT4" ShapeID="_x0000_i1121" DrawAspect="Content" ObjectID="_1544270529"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15pt;height:19.9pt" o:ole="">
            <v:imagedata r:id="rId172" o:title=""/>
          </v:shape>
          <o:OLEObject Type="Embed" ProgID="Equation.DSMT4" ShapeID="_x0000_i1122" DrawAspect="Content" ObjectID="_1544270530"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2.9pt;height:19.9pt" o:ole="">
            <v:imagedata r:id="rId174" o:title=""/>
          </v:shape>
          <o:OLEObject Type="Embed" ProgID="Equation.DSMT4" ShapeID="_x0000_i1123" DrawAspect="Content" ObjectID="_1544270531"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pt;height:18pt" o:ole="">
            <v:imagedata r:id="rId176" o:title=""/>
          </v:shape>
          <o:OLEObject Type="Embed" ProgID="Equation.DSMT4" ShapeID="_x0000_i1124" DrawAspect="Content" ObjectID="_1544270532" r:id="rId177"/>
        </w:object>
      </w:r>
      <w:r>
        <w:rPr>
          <w:rFonts w:hint="eastAsia"/>
        </w:rPr>
        <w:t>，目标码模式为</w:t>
      </w:r>
      <w:r w:rsidRPr="000352FF">
        <w:rPr>
          <w:position w:val="-12"/>
        </w:rPr>
        <w:object w:dxaOrig="220" w:dyaOrig="360">
          <v:shape id="_x0000_i1125" type="#_x0000_t75" style="width:10.9pt;height:18pt" o:ole="">
            <v:imagedata r:id="rId178" o:title=""/>
          </v:shape>
          <o:OLEObject Type="Embed" ProgID="Equation.DSMT4" ShapeID="_x0000_i1125" DrawAspect="Content" ObjectID="_1544270533"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15pt;height:1in" o:ole="">
            <v:imagedata r:id="rId180" o:title=""/>
          </v:shape>
          <o:OLEObject Type="Embed" ProgID="Equation.DSMT4" ShapeID="_x0000_i1126" DrawAspect="Content" ObjectID="_1544270534" r:id="rId181"/>
        </w:object>
      </w:r>
      <w:r>
        <w:rPr>
          <w:rFonts w:hint="eastAsia"/>
        </w:rPr>
        <w:tab/>
        <w:t>(</w:t>
      </w:r>
      <w:r>
        <w:t>4</w:t>
      </w:r>
      <w:r>
        <w:rPr>
          <w:rFonts w:hint="eastAsia"/>
        </w:rPr>
        <w:t>)</w:t>
      </w:r>
      <w:r>
        <w:t>.</w:t>
      </w:r>
    </w:p>
    <w:p w:rsidR="0058789D" w:rsidRDefault="0058789D" w:rsidP="00E76E41">
      <w:pPr>
        <w:pStyle w:val="a0"/>
        <w:ind w:firstLineChars="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pt;height:37.9pt" o:ole="">
            <v:imagedata r:id="rId182" o:title=""/>
          </v:shape>
          <o:OLEObject Type="Embed" ProgID="Equation.DSMT4" ShapeID="_x0000_i1127" DrawAspect="Content" ObjectID="_1544270535" r:id="rId183"/>
        </w:object>
      </w:r>
      <w:r w:rsidRPr="000352FF">
        <w:rPr>
          <w:position w:val="-6"/>
        </w:rPr>
        <w:object w:dxaOrig="300" w:dyaOrig="240">
          <v:shape id="_x0000_i1128" type="#_x0000_t75" style="width:15pt;height:12pt" o:ole="">
            <v:imagedata r:id="rId184" o:title=""/>
          </v:shape>
          <o:OLEObject Type="Embed" ProgID="Equation.DSMT4" ShapeID="_x0000_i1128" DrawAspect="Content" ObjectID="_1544270536"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3.9pt;height:34.15pt" o:ole="">
            <v:imagedata r:id="rId186" o:title=""/>
          </v:shape>
          <o:OLEObject Type="Embed" ProgID="Equation.DSMT4" ShapeID="_x0000_i1129" DrawAspect="Content" ObjectID="_1544270537" r:id="rId187"/>
        </w:object>
      </w:r>
      <w:r w:rsidRPr="000352FF">
        <w:rPr>
          <w:position w:val="-6"/>
        </w:rPr>
        <w:object w:dxaOrig="300" w:dyaOrig="240">
          <v:shape id="_x0000_i1130" type="#_x0000_t75" style="width:15pt;height:12pt" o:ole="">
            <v:imagedata r:id="rId184" o:title=""/>
          </v:shape>
          <o:OLEObject Type="Embed" ProgID="Equation.DSMT4" ShapeID="_x0000_i1130" DrawAspect="Content" ObjectID="_1544270538"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8.9pt;height:19.9pt" o:ole="">
            <v:imagedata r:id="rId189" o:title=""/>
          </v:shape>
          <o:OLEObject Type="Embed" ProgID="Equation.DSMT4" ShapeID="_x0000_i1131" DrawAspect="Content" ObjectID="_1544270539"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w:t>
      </w:r>
      <w:r w:rsidRPr="0058789D">
        <w:rPr>
          <w:rFonts w:hint="eastAsia"/>
        </w:rPr>
        <w:lastRenderedPageBreak/>
        <w:t>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15pt;height:489.4pt" o:ole="">
            <v:imagedata r:id="rId191" o:title=""/>
          </v:shape>
          <o:OLEObject Type="Embed" ProgID="Visio.Drawing.15" ShapeID="_x0000_i1132" DrawAspect="Content" ObjectID="_1544270540"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lastRenderedPageBreak/>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算法在实际中被当做</w:t>
      </w:r>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r w:rsidRPr="00D571B9">
        <w:rPr>
          <w:rFonts w:hint="eastAsia"/>
        </w:rPr>
        <w:t>验证方法</w:t>
      </w:r>
      <w:r>
        <w:rPr>
          <w:rFonts w:hint="eastAsia"/>
        </w:rPr>
        <w:t>架构</w:t>
      </w:r>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65pt;height:265.9pt" o:ole="">
            <v:imagedata r:id="rId193" o:title=""/>
          </v:shape>
          <o:OLEObject Type="Embed" ProgID="Visio.Drawing.15" ShapeID="_x0000_i1133" DrawAspect="Content" ObjectID="_1544270541"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4pt;height:321pt" o:ole="">
            <v:imagedata r:id="rId195" o:title=""/>
          </v:shape>
          <o:OLEObject Type="Embed" ProgID="Visio.Drawing.15" ShapeID="_x0000_i1134" DrawAspect="Content" ObjectID="_1544270542"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35" type="#_x0000_t75" style="width:12pt;height:10.9pt" o:ole="">
            <v:imagedata r:id="rId197" o:title=""/>
          </v:shape>
          <o:OLEObject Type="Embed" ProgID="Equation.DSMT4" ShapeID="_x0000_i1135" DrawAspect="Content" ObjectID="_1544270543"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r w:rsidRPr="00724BA0">
        <w:rPr>
          <w:rFonts w:hint="eastAsia"/>
        </w:rPr>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FA4BAD">
        <w:rPr>
          <w:rFonts w:hint="eastAsia"/>
        </w:rPr>
        <w:t>技术说明</w:t>
      </w:r>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4pt;height:208.15pt" o:ole="">
            <v:imagedata r:id="rId199" o:title=""/>
          </v:shape>
          <o:OLEObject Type="Embed" ProgID="Visio.Drawing.15" ShapeID="_x0000_i1136" DrawAspect="Content" ObjectID="_1544270544"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r>
        <w:rPr>
          <w:rFonts w:hint="eastAsia"/>
        </w:rPr>
        <w:t>编译构建方法</w:t>
      </w:r>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416BBF" w:rsidP="00FA471B">
      <w:pPr>
        <w:pStyle w:val="a0"/>
        <w:ind w:firstLineChars="0" w:firstLine="0"/>
      </w:pPr>
      <w:r>
        <w:object w:dxaOrig="8993" w:dyaOrig="5227">
          <v:shape id="_x0000_i1137" type="#_x0000_t75" style="width:449.65pt;height:261.4pt" o:ole="">
            <v:imagedata r:id="rId201" o:title=""/>
          </v:shape>
          <o:OLEObject Type="Embed" ProgID="Visio.Drawing.15" ShapeID="_x0000_i1137" DrawAspect="Content" ObjectID="_1544270545"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19" w:name="_Toc437382694"/>
      <w:r>
        <w:rPr>
          <w:rFonts w:hint="eastAsia"/>
        </w:rPr>
        <w:t>表</w:t>
      </w:r>
      <w:r>
        <w:rPr>
          <w:rFonts w:hint="eastAsia"/>
        </w:rPr>
        <w:t xml:space="preserve"> </w:t>
      </w:r>
      <w:r w:rsidR="006A4898">
        <w:rPr>
          <w:rFonts w:hint="eastAsia"/>
        </w:rPr>
        <w:t>X</w:t>
      </w:r>
      <w:r>
        <w:t xml:space="preserve"> </w:t>
      </w:r>
      <w:bookmarkEnd w:id="19"/>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6.15pt;height:19.9pt" o:ole="">
            <v:imagedata r:id="rId203" o:title=""/>
          </v:shape>
          <o:OLEObject Type="Embed" ProgID="Equation.DSMT4" ShapeID="_x0000_i1138" DrawAspect="Content" ObjectID="_1544270546"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0.9pt;height:13.9pt" o:ole="">
            <v:imagedata r:id="rId205" o:title=""/>
          </v:shape>
          <o:OLEObject Type="Embed" ProgID="Equation.DSMT4" ShapeID="_x0000_i1139" DrawAspect="Content" ObjectID="_1544270547" r:id="rId206"/>
        </w:object>
      </w:r>
      <w:r>
        <w:rPr>
          <w:rFonts w:hint="eastAsia"/>
        </w:rPr>
        <w:t>是有限状态集合，以及一个错误状态</w:t>
      </w:r>
      <w:r w:rsidRPr="000352FF">
        <w:rPr>
          <w:position w:val="-12"/>
        </w:rPr>
        <w:object w:dxaOrig="320" w:dyaOrig="360">
          <v:shape id="_x0000_i1140" type="#_x0000_t75" style="width:16.15pt;height:18pt" o:ole="">
            <v:imagedata r:id="rId207" o:title=""/>
          </v:shape>
          <o:OLEObject Type="Embed" ProgID="Equation.DSMT4" ShapeID="_x0000_i1140" DrawAspect="Content" ObjectID="_1544270548"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3.15pt;height:15pt" o:ole="">
            <v:imagedata r:id="rId209" o:title=""/>
          </v:shape>
          <o:OLEObject Type="Embed" ProgID="Equation.DSMT4" ShapeID="_x0000_i1141" DrawAspect="Content" ObjectID="_1544270549"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15pt;height:19.9pt" o:ole="">
            <v:imagedata r:id="rId211" o:title=""/>
          </v:shape>
          <o:OLEObject Type="Embed" ProgID="Equation.DSMT4" ShapeID="_x0000_i1142" DrawAspect="Content" ObjectID="_1544270550"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15pt;height:13.9pt" o:ole="">
            <v:imagedata r:id="rId213" o:title=""/>
          </v:shape>
          <o:OLEObject Type="Embed" ProgID="Equation.DSMT4" ShapeID="_x0000_i1143" DrawAspect="Content" ObjectID="_1544270551" r:id="rId214"/>
        </w:object>
      </w:r>
      <w:r w:rsidR="004236BE">
        <w:rPr>
          <w:rFonts w:hint="eastAsia"/>
        </w:rPr>
        <w:t>和每个字符</w:t>
      </w:r>
      <w:r w:rsidR="004236BE" w:rsidRPr="00930A8C">
        <w:rPr>
          <w:position w:val="-6"/>
        </w:rPr>
        <w:object w:dxaOrig="560" w:dyaOrig="260">
          <v:shape id="_x0000_i1144" type="#_x0000_t75" style="width:28.15pt;height:13.15pt" o:ole="">
            <v:imagedata r:id="rId215" o:title=""/>
          </v:shape>
          <o:OLEObject Type="Embed" ProgID="Equation.DSMT4" ShapeID="_x0000_i1144" DrawAspect="Content" ObjectID="_1544270552" r:id="rId216"/>
        </w:object>
      </w:r>
      <w:r w:rsidR="004236BE">
        <w:rPr>
          <w:rFonts w:hint="eastAsia"/>
        </w:rPr>
        <w:t>的组合</w:t>
      </w:r>
      <w:r w:rsidR="004236BE" w:rsidRPr="00930A8C">
        <w:rPr>
          <w:position w:val="-14"/>
        </w:rPr>
        <w:object w:dxaOrig="560" w:dyaOrig="400">
          <v:shape id="_x0000_i1145" type="#_x0000_t75" style="width:28.15pt;height:19.9pt" o:ole="">
            <v:imagedata r:id="rId217" o:title=""/>
          </v:shape>
          <o:OLEObject Type="Embed" ProgID="Equation.DSMT4" ShapeID="_x0000_i1145" DrawAspect="Content" ObjectID="_1544270553" r:id="rId218"/>
        </w:object>
      </w:r>
      <w:r w:rsidR="004236BE">
        <w:rPr>
          <w:rFonts w:hint="eastAsia"/>
        </w:rPr>
        <w:t>映射到下一个状态。在状态</w:t>
      </w:r>
      <w:r w:rsidR="004236BE" w:rsidRPr="00930A8C">
        <w:rPr>
          <w:position w:val="-12"/>
        </w:rPr>
        <w:object w:dxaOrig="220" w:dyaOrig="360">
          <v:shape id="_x0000_i1146" type="#_x0000_t75" style="width:10.9pt;height:18pt" o:ole="">
            <v:imagedata r:id="rId219" o:title=""/>
          </v:shape>
          <o:OLEObject Type="Embed" ProgID="Equation.DSMT4" ShapeID="_x0000_i1146" DrawAspect="Content" ObjectID="_1544270554" r:id="rId220"/>
        </w:object>
      </w:r>
      <w:r w:rsidR="004236BE">
        <w:rPr>
          <w:rFonts w:hint="eastAsia"/>
        </w:rPr>
        <w:t>遇到输入字符</w:t>
      </w:r>
      <w:r w:rsidR="004236BE" w:rsidRPr="00930A8C">
        <w:rPr>
          <w:position w:val="-6"/>
        </w:rPr>
        <w:object w:dxaOrig="180" w:dyaOrig="220">
          <v:shape id="_x0000_i1147" type="#_x0000_t75" style="width:9pt;height:10.9pt" o:ole="">
            <v:imagedata r:id="rId221" o:title=""/>
          </v:shape>
          <o:OLEObject Type="Embed" ProgID="Equation.DSMT4" ShapeID="_x0000_i1147" DrawAspect="Content" ObjectID="_1544270555"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pt;height:19.9pt" o:ole="">
            <v:imagedata r:id="rId223" o:title=""/>
          </v:shape>
          <o:OLEObject Type="Embed" ProgID="Equation.DSMT4" ShapeID="_x0000_i1148" DrawAspect="Content" ObjectID="_1544270556"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1.9pt;height:18pt" o:ole="">
            <v:imagedata r:id="rId225" o:title=""/>
          </v:shape>
          <o:OLEObject Type="Embed" ProgID="Equation.DSMT4" ShapeID="_x0000_i1149" DrawAspect="Content" ObjectID="_1544270557"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5pt;height:18pt" o:ole="">
            <v:imagedata r:id="rId227" o:title=""/>
          </v:shape>
          <o:OLEObject Type="Embed" ProgID="Equation.DSMT4" ShapeID="_x0000_i1150" DrawAspect="Content" ObjectID="_1544270558"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15pt;height:18pt" o:ole="">
            <v:imagedata r:id="rId229" o:title=""/>
          </v:shape>
          <o:OLEObject Type="Embed" ProgID="Equation.DSMT4" ShapeID="_x0000_i1151" DrawAspect="Content" ObjectID="_1544270559"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6.15pt;height:19.9pt" o:ole="">
            <v:imagedata r:id="rId231" o:title=""/>
          </v:shape>
          <o:OLEObject Type="Embed" ProgID="Equation.DSMT4" ShapeID="_x0000_i1152" DrawAspect="Content" ObjectID="_1544270560"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pt;height:18pt" o:ole="">
            <v:imagedata r:id="rId233" o:title=""/>
          </v:shape>
          <o:OLEObject Type="Embed" ProgID="Equation.DSMT4" ShapeID="_x0000_i1153" DrawAspect="Content" ObjectID="_1544270561" r:id="rId234"/>
        </w:object>
      </w:r>
      <w:r w:rsidR="00F1211C">
        <w:rPr>
          <w:rFonts w:hint="eastAsia"/>
        </w:rPr>
        <w:t>处理输入字符</w:t>
      </w:r>
      <w:r w:rsidR="00F1211C" w:rsidRPr="00930A8C">
        <w:rPr>
          <w:position w:val="-12"/>
        </w:rPr>
        <w:object w:dxaOrig="260" w:dyaOrig="360">
          <v:shape id="_x0000_i1154" type="#_x0000_t75" style="width:13.15pt;height:18pt" o:ole="">
            <v:imagedata r:id="rId235" o:title=""/>
          </v:shape>
          <o:OLEObject Type="Embed" ProgID="Equation.DSMT4" ShapeID="_x0000_i1154" DrawAspect="Content" ObjectID="_1544270562" r:id="rId236"/>
        </w:object>
      </w:r>
      <w:r w:rsidR="00F1211C">
        <w:rPr>
          <w:rFonts w:hint="eastAsia"/>
        </w:rPr>
        <w:t>所发生的状态转移。</w:t>
      </w:r>
      <w:r w:rsidR="00C606D2" w:rsidRPr="00930A8C">
        <w:rPr>
          <w:position w:val="-14"/>
        </w:rPr>
        <w:object w:dxaOrig="920" w:dyaOrig="400">
          <v:shape id="_x0000_i1155" type="#_x0000_t75" style="width:46.15pt;height:19.9pt" o:ole="">
            <v:imagedata r:id="rId231" o:title=""/>
          </v:shape>
          <o:OLEObject Type="Embed" ProgID="Equation.DSMT4" ShapeID="_x0000_i1155" DrawAspect="Content" ObjectID="_1544270563" r:id="rId237"/>
        </w:object>
      </w:r>
      <w:r w:rsidR="00C606D2">
        <w:rPr>
          <w:rFonts w:hint="eastAsia"/>
        </w:rPr>
        <w:t>产生的状态接下来作为输入，该状态连同</w:t>
      </w:r>
      <w:r w:rsidR="00C606D2" w:rsidRPr="00930A8C">
        <w:rPr>
          <w:position w:val="-12"/>
        </w:rPr>
        <w:object w:dxaOrig="260" w:dyaOrig="360">
          <v:shape id="_x0000_i1156" type="#_x0000_t75" style="width:13.15pt;height:18pt" o:ole="">
            <v:imagedata r:id="rId238" o:title=""/>
          </v:shape>
          <o:OLEObject Type="Embed" ProgID="Equation.DSMT4" ShapeID="_x0000_i1156" DrawAspect="Content" ObjectID="_1544270564" r:id="rId239"/>
        </w:object>
      </w:r>
      <w:r w:rsidR="00C606D2">
        <w:rPr>
          <w:rFonts w:hint="eastAsia"/>
        </w:rPr>
        <w:t>又输入到</w:t>
      </w:r>
      <w:r w:rsidR="00C606D2" w:rsidRPr="00930A8C">
        <w:rPr>
          <w:position w:val="-6"/>
        </w:rPr>
        <w:object w:dxaOrig="220" w:dyaOrig="279">
          <v:shape id="_x0000_i1157" type="#_x0000_t75" style="width:10.9pt;height:13.9pt" o:ole="">
            <v:imagedata r:id="rId240" o:title=""/>
          </v:shape>
          <o:OLEObject Type="Embed" ProgID="Equation.DSMT4" ShapeID="_x0000_i1157" DrawAspect="Content" ObjectID="_1544270565"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0.9pt;height:13.9pt" o:ole="">
            <v:imagedata r:id="rId240" o:title=""/>
          </v:shape>
          <o:OLEObject Type="Embed" ProgID="Equation.DSMT4" ShapeID="_x0000_i1158" DrawAspect="Content" ObjectID="_1544270566" r:id="rId242"/>
        </w:object>
      </w:r>
      <w:r w:rsidR="00C606D2">
        <w:rPr>
          <w:rFonts w:hint="eastAsia"/>
        </w:rPr>
        <w:t>的结果仍然是一个状态。如果该状态是</w:t>
      </w:r>
      <w:r w:rsidR="00C606D2" w:rsidRPr="00930A8C">
        <w:rPr>
          <w:position w:val="-12"/>
        </w:rPr>
        <w:object w:dxaOrig="300" w:dyaOrig="360">
          <v:shape id="_x0000_i1159" type="#_x0000_t75" style="width:15pt;height:18pt" o:ole="">
            <v:imagedata r:id="rId227" o:title=""/>
          </v:shape>
          <o:OLEObject Type="Embed" ProgID="Equation.DSMT4" ShapeID="_x0000_i1159" DrawAspect="Content" ObjectID="_1544270567" r:id="rId243"/>
        </w:object>
      </w:r>
      <w:r w:rsidR="00C606D2">
        <w:rPr>
          <w:rFonts w:hint="eastAsia"/>
        </w:rPr>
        <w:t>，那么串</w:t>
      </w:r>
      <w:r w:rsidR="00C606D2" w:rsidRPr="00930A8C">
        <w:rPr>
          <w:position w:val="-12"/>
        </w:rPr>
        <w:object w:dxaOrig="999" w:dyaOrig="360">
          <v:shape id="_x0000_i1160" type="#_x0000_t75" style="width:49.9pt;height:18pt" o:ole="">
            <v:imagedata r:id="rId244" o:title=""/>
          </v:shape>
          <o:OLEObject Type="Embed" ProgID="Equation.DSMT4" ShapeID="_x0000_i1160" DrawAspect="Content" ObjectID="_1544270568"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5pt;height:19.15pt" o:ole="">
            <v:imagedata r:id="rId246" o:title=""/>
          </v:shape>
          <o:OLEObject Type="Embed" ProgID="Equation.DSMT4" ShapeID="_x0000_i1161" DrawAspect="Content" ObjectID="_1544270569" r:id="rId247"/>
        </w:object>
      </w:r>
      <w:r w:rsidR="00937430">
        <w:rPr>
          <w:rFonts w:hint="eastAsia"/>
        </w:rPr>
        <w:t>转移到错误状态</w:t>
      </w:r>
      <w:r w:rsidR="00937430" w:rsidRPr="000352FF">
        <w:rPr>
          <w:position w:val="-12"/>
        </w:rPr>
        <w:object w:dxaOrig="320" w:dyaOrig="360">
          <v:shape id="_x0000_i1162" type="#_x0000_t75" style="width:16.15pt;height:18pt" o:ole="">
            <v:imagedata r:id="rId207" o:title=""/>
          </v:shape>
          <o:OLEObject Type="Embed" ProgID="Equation.DSMT4" ShapeID="_x0000_i1162" DrawAspect="Content" ObjectID="_1544270570"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7pt;height:19.9pt" o:ole="">
            <v:imagedata r:id="rId249" o:title=""/>
          </v:shape>
          <o:OLEObject Type="Embed" ProgID="Equation.DSMT4" ShapeID="_x0000_i1163" DrawAspect="Content" ObjectID="_1544270571"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pt;height:16.15pt" o:ole="">
            <v:imagedata r:id="rId251" o:title=""/>
          </v:shape>
          <o:OLEObject Type="Embed" ProgID="Equation.DSMT4" ShapeID="_x0000_i1164" DrawAspect="Content" ObjectID="_1544270572"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0.9pt;height:12pt" o:ole="">
            <v:imagedata r:id="rId253" o:title=""/>
          </v:shape>
          <o:OLEObject Type="Embed" ProgID="Equation.DSMT4" ShapeID="_x0000_i1165" DrawAspect="Content" ObjectID="_1544270573"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0.9pt;height:13.15pt" o:ole="">
            <v:imagedata r:id="rId255" o:title=""/>
          </v:shape>
          <o:OLEObject Type="Embed" ProgID="Equation.DSMT4" ShapeID="_x0000_i1166" DrawAspect="Content" ObjectID="_1544270574"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pt;height:18pt" o:ole="">
            <v:imagedata r:id="rId257" o:title=""/>
          </v:shape>
          <o:OLEObject Type="Embed" ProgID="Equation.DSMT4" ShapeID="_x0000_i1167" DrawAspect="Content" ObjectID="_1544270575"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3.15pt;height:18pt" o:ole="">
            <v:imagedata r:id="rId259" o:title=""/>
          </v:shape>
          <o:OLEObject Type="Embed" ProgID="Equation.DSMT4" ShapeID="_x0000_i1168" DrawAspect="Content" ObjectID="_1544270576"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3.15pt;height:13.15pt" o:ole="">
            <v:imagedata r:id="rId261" o:title=""/>
          </v:shape>
          <o:OLEObject Type="Embed" ProgID="Equation.DSMT4" ShapeID="_x0000_i1169" DrawAspect="Content" ObjectID="_1544270577" r:id="rId262"/>
        </w:object>
      </w:r>
      <w:r>
        <w:rPr>
          <w:rFonts w:hint="eastAsia"/>
        </w:rPr>
        <w:t>是终止状态集，</w:t>
      </w:r>
      <w:r w:rsidRPr="00930A8C">
        <w:rPr>
          <w:position w:val="-10"/>
        </w:rPr>
        <w:object w:dxaOrig="700" w:dyaOrig="320">
          <v:shape id="_x0000_i1170" type="#_x0000_t75" style="width:34.9pt;height:16.15pt" o:ole="">
            <v:imagedata r:id="rId263" o:title=""/>
          </v:shape>
          <o:OLEObject Type="Embed" ProgID="Equation.DSMT4" ShapeID="_x0000_i1170" DrawAspect="Content" ObjectID="_1544270578"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7pt;height:22.15pt" o:ole="">
            <v:imagedata r:id="rId265" o:title=""/>
          </v:shape>
          <o:OLEObject Type="Embed" ProgID="Equation.DSMT4" ShapeID="_x0000_i1171" DrawAspect="Content" ObjectID="_1544270579"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9pt;height:10.9pt" o:ole="">
            <v:imagedata r:id="rId267" o:title=""/>
          </v:shape>
          <o:OLEObject Type="Embed" ProgID="Equation.DSMT4" ShapeID="_x0000_i1172" DrawAspect="Content" ObjectID="_1544270580"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pt;height:22.15pt" o:ole="">
            <v:imagedata r:id="rId269" o:title=""/>
          </v:shape>
          <o:OLEObject Type="Embed" ProgID="Equation.DSMT4" ShapeID="_x0000_i1173" DrawAspect="Content" ObjectID="_1544270581" r:id="rId270"/>
        </w:object>
      </w:r>
      <w:r w:rsidR="00DC07DD">
        <w:rPr>
          <w:rFonts w:hint="eastAsia"/>
        </w:rPr>
        <w:t>。其中，</w:t>
      </w:r>
      <w:r w:rsidR="00560CAF" w:rsidRPr="00930A8C">
        <w:rPr>
          <w:position w:val="-6"/>
        </w:rPr>
        <w:object w:dxaOrig="300" w:dyaOrig="279">
          <v:shape id="_x0000_i1174" type="#_x0000_t75" style="width:15pt;height:13.9pt" o:ole="">
            <v:imagedata r:id="rId271" o:title=""/>
          </v:shape>
          <o:OLEObject Type="Embed" ProgID="Equation.DSMT4" ShapeID="_x0000_i1174" DrawAspect="Content" ObjectID="_1544270582" r:id="rId272"/>
        </w:object>
      </w:r>
      <w:r w:rsidR="00560CAF">
        <w:rPr>
          <w:rFonts w:hint="eastAsia"/>
        </w:rPr>
        <w:t>为跳转到的下一个状态，</w:t>
      </w:r>
      <w:r w:rsidR="00560CAF" w:rsidRPr="00930A8C">
        <w:rPr>
          <w:position w:val="-6"/>
        </w:rPr>
        <w:object w:dxaOrig="320" w:dyaOrig="279">
          <v:shape id="_x0000_i1175" type="#_x0000_t75" style="width:16.15pt;height:13.9pt" o:ole="">
            <v:imagedata r:id="rId273" o:title=""/>
          </v:shape>
          <o:OLEObject Type="Embed" ProgID="Equation.DSMT4" ShapeID="_x0000_i1175" DrawAspect="Content" ObjectID="_1544270583"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0.9pt;height:15pt" o:ole="">
            <v:imagedata r:id="rId275" o:title=""/>
          </v:shape>
          <o:OLEObject Type="Embed" ProgID="Equation.DSMT4" ShapeID="_x0000_i1176" DrawAspect="Content" ObjectID="_1544270584"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1.9pt;height:19.9pt" o:ole="">
            <v:imagedata r:id="rId277" o:title=""/>
          </v:shape>
          <o:OLEObject Type="Embed" ProgID="Equation.DSMT4" ShapeID="_x0000_i1177" DrawAspect="Content" ObjectID="_1544270585"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pt;height:18pt" o:ole="">
            <v:imagedata r:id="rId233" o:title=""/>
          </v:shape>
          <o:OLEObject Type="Embed" ProgID="Equation.DSMT4" ShapeID="_x0000_i1178" DrawAspect="Content" ObjectID="_1544270586"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5pt;height:18pt" o:ole="">
            <v:imagedata r:id="rId280" o:title=""/>
          </v:shape>
          <o:OLEObject Type="Embed" ProgID="Equation.DSMT4" ShapeID="_x0000_i1179" DrawAspect="Content" ObjectID="_1544270587" r:id="rId281"/>
        </w:object>
      </w:r>
      <w:r w:rsidR="009037FC">
        <w:rPr>
          <w:rFonts w:hint="eastAsia"/>
        </w:rPr>
        <w:t>，处理输入单词</w:t>
      </w:r>
      <w:r w:rsidR="009037FC" w:rsidRPr="00930A8C">
        <w:rPr>
          <w:position w:val="-12"/>
        </w:rPr>
        <w:object w:dxaOrig="260" w:dyaOrig="360">
          <v:shape id="_x0000_i1180" type="#_x0000_t75" style="width:13.15pt;height:18pt" o:ole="">
            <v:imagedata r:id="rId235" o:title=""/>
          </v:shape>
          <o:OLEObject Type="Embed" ProgID="Equation.DSMT4" ShapeID="_x0000_i1180" DrawAspect="Content" ObjectID="_1544270588" r:id="rId282"/>
        </w:object>
      </w:r>
      <w:r w:rsidR="009037FC">
        <w:rPr>
          <w:rFonts w:hint="eastAsia"/>
        </w:rPr>
        <w:t>所发生的状态转移，用一个三元组</w:t>
      </w:r>
      <w:r w:rsidR="009037FC" w:rsidRPr="00930A8C">
        <w:rPr>
          <w:position w:val="-16"/>
        </w:rPr>
        <w:object w:dxaOrig="1480" w:dyaOrig="440">
          <v:shape id="_x0000_i1181" type="#_x0000_t75" style="width:73.9pt;height:22.15pt" o:ole="">
            <v:imagedata r:id="rId283" o:title=""/>
          </v:shape>
          <o:OLEObject Type="Embed" ProgID="Equation.DSMT4" ShapeID="_x0000_i1181" DrawAspect="Content" ObjectID="_1544270589"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3.15pt;height:18pt" o:ole="">
            <v:imagedata r:id="rId235" o:title=""/>
          </v:shape>
          <o:OLEObject Type="Embed" ProgID="Equation.DSMT4" ShapeID="_x0000_i1182" DrawAspect="Content" ObjectID="_1544270590"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pt;height:18pt" o:ole="">
            <v:imagedata r:id="rId286" o:title=""/>
          </v:shape>
          <o:OLEObject Type="Embed" ProgID="Equation.DSMT4" ShapeID="_x0000_i1183" DrawAspect="Content" ObjectID="_1544270591"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2.9pt;height:19.9pt" o:ole="">
            <v:imagedata r:id="rId288" o:title=""/>
          </v:shape>
          <o:OLEObject Type="Embed" ProgID="Equation.DSMT4" ShapeID="_x0000_i1184" DrawAspect="Content" ObjectID="_1544270592"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pt;height:18pt" o:ole="">
            <v:imagedata r:id="rId290" o:title=""/>
          </v:shape>
          <o:OLEObject Type="Embed" ProgID="Equation.DSMT4" ShapeID="_x0000_i1185" DrawAspect="Content" ObjectID="_1544270593"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7.9pt;height:19.9pt" o:ole="">
            <v:imagedata r:id="rId292" o:title=""/>
          </v:shape>
          <o:OLEObject Type="Embed" ProgID="Equation.DSMT4" ShapeID="_x0000_i1186" DrawAspect="Content" ObjectID="_1544270594"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r>
        <w:rPr>
          <w:rFonts w:hint="eastAsia"/>
        </w:rPr>
        <w:t>编译</w:t>
      </w:r>
      <w:r w:rsidR="00BB6903">
        <w:rPr>
          <w:rFonts w:hint="eastAsia"/>
        </w:rPr>
        <w:t>其它</w:t>
      </w:r>
      <w:r>
        <w:rPr>
          <w:rFonts w:hint="eastAsia"/>
        </w:rPr>
        <w:t>方法</w:t>
      </w:r>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20" w:name="_Toc406690202"/>
      <w:r>
        <w:rPr>
          <w:rFonts w:hint="eastAsia"/>
        </w:rPr>
        <w:t>小结</w:t>
      </w:r>
      <w:bookmarkEnd w:id="20"/>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回调式下推自动机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892974" w:rsidRDefault="00892974" w:rsidP="00892974">
      <w:pPr>
        <w:pStyle w:val="2"/>
        <w:spacing w:before="156" w:after="156"/>
      </w:pPr>
      <w:r>
        <w:rPr>
          <w:rFonts w:hint="eastAsia"/>
        </w:rPr>
        <w:t>编译形式化验证</w:t>
      </w:r>
      <w:r w:rsidRPr="0013321A">
        <w:rPr>
          <w:rFonts w:hint="eastAsia"/>
        </w:rPr>
        <w:t>关键技术</w:t>
      </w:r>
    </w:p>
    <w:p w:rsidR="00A257D7" w:rsidRDefault="00867B7C" w:rsidP="00867B7C">
      <w:pPr>
        <w:pStyle w:val="3"/>
        <w:spacing w:before="156" w:after="156"/>
      </w:pPr>
      <w:r w:rsidRPr="00867B7C">
        <w:rPr>
          <w:rFonts w:hint="eastAsia"/>
        </w:rPr>
        <w:t>文法单元和语义</w:t>
      </w:r>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r w:rsidRPr="00903886">
        <w:rPr>
          <w:rFonts w:hint="eastAsia"/>
        </w:rPr>
        <w:t>目标码模式和命题</w:t>
      </w:r>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w:t>
            </w: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w:t>
      </w:r>
      <w:proofErr w:type="gramStart"/>
      <w:r w:rsidR="00ED48BA">
        <w:rPr>
          <w:rFonts w:hint="eastAsia"/>
        </w:rPr>
        <w:t>当做</w:t>
      </w:r>
      <w:proofErr w:type="gramEnd"/>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w:t>
            </w: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 xml:space="preserve">P1: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P2: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P3: (</w:t>
            </w:r>
            <w:proofErr w:type="gramStart"/>
            <w:r w:rsidRPr="00F53AC2">
              <w:rPr>
                <w:sz w:val="21"/>
                <w:szCs w:val="21"/>
              </w:rPr>
              <w:t>CR[</w:t>
            </w:r>
            <w:proofErr w:type="gramEnd"/>
            <w:r w:rsidRPr="00F53AC2">
              <w:rPr>
                <w:sz w:val="21"/>
                <w:szCs w:val="21"/>
              </w:rPr>
              <w:t>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 xml:space="preserve">P5: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P6</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 xml:space="preserve">P1: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P2</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P5: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P6: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 xml:space="preserve">P1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 xml:space="preserve">P3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P4 = </w:t>
            </w:r>
            <w:proofErr w:type="gramStart"/>
            <w:r w:rsidRPr="00F53AC2">
              <w:rPr>
                <w:sz w:val="21"/>
                <w:szCs w:val="21"/>
              </w:rPr>
              <w:t>GPR[</w:t>
            </w:r>
            <w:proofErr w:type="gramEnd"/>
            <w:r w:rsidRPr="00F53AC2">
              <w:rPr>
                <w:sz w:val="21"/>
                <w:szCs w:val="21"/>
              </w:rPr>
              <w:t xml:space="preserve">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 xml:space="preserve">P2 =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P3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 xml:space="preserve">P6 </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P7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P8 =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r>
        <w:rPr>
          <w:rFonts w:hint="eastAsia"/>
        </w:rPr>
        <w:t>推理</w:t>
      </w:r>
      <w:r w:rsidRPr="001969ED">
        <w:rPr>
          <w:rFonts w:hint="eastAsia"/>
        </w:rPr>
        <w:t>证明</w:t>
      </w:r>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w:t>
      </w:r>
      <w:proofErr w:type="gramStart"/>
      <w:r w:rsidR="00173381">
        <w:rPr>
          <w:rFonts w:hint="eastAsia"/>
        </w:rPr>
        <w:t>把</w:t>
      </w:r>
      <w:r w:rsidR="002E6DC1">
        <w:rPr>
          <w:rFonts w:hint="eastAsia"/>
        </w:rPr>
        <w:t>前提</w:t>
      </w:r>
      <w:proofErr w:type="gramEnd"/>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w:t>
      </w:r>
      <w:proofErr w:type="gramStart"/>
      <w:r w:rsidR="005B0876">
        <w:rPr>
          <w:rFonts w:hint="eastAsia"/>
        </w:rPr>
        <w:t>不</w:t>
      </w:r>
      <w:proofErr w:type="gramEnd"/>
      <w:r w:rsidR="005B0876">
        <w:rPr>
          <w:rFonts w:hint="eastAsia"/>
        </w:rPr>
        <w:t>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proofErr w:type="gramStart"/>
            <w:r w:rsidRPr="006B0FF4">
              <w:rPr>
                <w:sz w:val="21"/>
                <w:szCs w:val="21"/>
              </w:rPr>
              <w:t>.L</w:t>
            </w:r>
            <w:proofErr w:type="gramEnd"/>
            <w:r w:rsidRPr="006B0FF4">
              <w:rPr>
                <w:sz w:val="21"/>
                <w:szCs w:val="21"/>
              </w:rPr>
              <w:t>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(&lt;LOG-EXP&gt; &lt; 0 -&gt; PC = PC + </w:t>
            </w:r>
            <w:proofErr w:type="gramStart"/>
            <w:r w:rsidRPr="005847EC">
              <w:rPr>
                <w:sz w:val="21"/>
                <w:szCs w:val="21"/>
              </w:rPr>
              <w:t>@.L</w:t>
            </w:r>
            <w:proofErr w:type="gramEnd"/>
            <w:r w:rsidRPr="005847EC">
              <w:rPr>
                <w:sz w:val="21"/>
                <w:szCs w:val="21"/>
              </w:rPr>
              <w:t>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proofErr w:type="gramStart"/>
            <w:r w:rsidRPr="005847EC">
              <w:rPr>
                <w:sz w:val="21"/>
                <w:szCs w:val="21"/>
              </w:rPr>
              <w:t>由前提</w:t>
            </w:r>
            <w:proofErr w:type="gramEnd"/>
            <w:r w:rsidRPr="005847EC">
              <w:rPr>
                <w:sz w:val="21"/>
                <w:szCs w:val="21"/>
              </w:rPr>
              <w:t>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w:t>
            </w:r>
            <w:proofErr w:type="gramStart"/>
            <w:r w:rsidRPr="005847EC">
              <w:rPr>
                <w:sz w:val="21"/>
                <w:szCs w:val="21"/>
              </w:rPr>
              <w:t>由前提</w:t>
            </w:r>
            <w:proofErr w:type="gramEnd"/>
            <w:r w:rsidRPr="005847EC">
              <w:rPr>
                <w:sz w:val="21"/>
                <w:szCs w:val="21"/>
              </w:rPr>
              <w:t>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r>
        <w:rPr>
          <w:rFonts w:hint="eastAsia"/>
        </w:rPr>
        <w:lastRenderedPageBreak/>
        <w:t>编译形式化验证</w:t>
      </w:r>
      <w:r w:rsidR="00CE7F01">
        <w:rPr>
          <w:rFonts w:hint="eastAsia"/>
        </w:rPr>
        <w:t>算法</w:t>
      </w:r>
    </w:p>
    <w:p w:rsidR="007836A9" w:rsidRDefault="00EC3EF9" w:rsidP="00EC3EF9">
      <w:pPr>
        <w:pStyle w:val="3"/>
        <w:spacing w:before="156" w:after="156"/>
      </w:pPr>
      <w:r w:rsidRPr="00EC3EF9">
        <w:rPr>
          <w:rFonts w:hint="eastAsia"/>
        </w:rPr>
        <w:t>命题映射算法</w:t>
      </w:r>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21" w:name="_Toc437382725"/>
      <w:r>
        <w:rPr>
          <w:rFonts w:hint="eastAsia"/>
        </w:rPr>
        <w:t>表</w:t>
      </w:r>
      <w:r>
        <w:rPr>
          <w:rFonts w:hint="eastAsia"/>
        </w:rPr>
        <w:t xml:space="preserve"> </w:t>
      </w:r>
      <w:r>
        <w:t xml:space="preserve">X  </w:t>
      </w:r>
      <w:bookmarkEnd w:id="21"/>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 xml:space="preserve">3:     lines = </w:t>
            </w:r>
            <w:proofErr w:type="gramStart"/>
            <w:r w:rsidRPr="000D3A2F">
              <w:rPr>
                <w:sz w:val="21"/>
                <w:szCs w:val="21"/>
              </w:rPr>
              <w:t>line.split</w:t>
            </w:r>
            <w:proofErr w:type="gramEnd"/>
            <w:r w:rsidRPr="000D3A2F">
              <w:rPr>
                <w:sz w:val="21"/>
                <w:szCs w:val="21"/>
              </w:rPr>
              <w: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r w:rsidRPr="007F1D26">
        <w:rPr>
          <w:rFonts w:hint="eastAsia"/>
        </w:rPr>
        <w:t>自动推理算法</w:t>
      </w:r>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w:t>
      </w:r>
      <w:proofErr w:type="gramStart"/>
      <w:r w:rsidR="0086398A">
        <w:rPr>
          <w:rFonts w:hint="eastAsia"/>
        </w:rPr>
        <w:t>作出</w:t>
      </w:r>
      <w:proofErr w:type="gramEnd"/>
      <w:r w:rsidR="0086398A">
        <w:rPr>
          <w:rFonts w:hint="eastAsia"/>
        </w:rPr>
        <w:t>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w:t>
            </w:r>
            <w:proofErr w:type="gramStart"/>
            <w:r w:rsidRPr="0077046C">
              <w:rPr>
                <w:sz w:val="21"/>
                <w:szCs w:val="21"/>
              </w:rPr>
              <w:t>newProposition !</w:t>
            </w:r>
            <w:proofErr w:type="gramEnd"/>
            <w:r w:rsidRPr="0077046C">
              <w:rPr>
                <w:sz w:val="21"/>
                <w:szCs w:val="21"/>
              </w:rPr>
              <w:t xml:space="preserve">=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r w:rsidRPr="00C0007A">
        <w:rPr>
          <w:rFonts w:hint="eastAsia"/>
        </w:rPr>
        <w:t>循环交互证明算法</w:t>
      </w:r>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w:t>
            </w:r>
            <w:proofErr w:type="gramStart"/>
            <w:r w:rsidRPr="00F63698">
              <w:rPr>
                <w:sz w:val="21"/>
                <w:szCs w:val="21"/>
              </w:rPr>
              <w:t>semantemeSet !</w:t>
            </w:r>
            <w:proofErr w:type="gramEnd"/>
            <w:r w:rsidRPr="00F63698">
              <w:rPr>
                <w:sz w:val="21"/>
                <w:szCs w:val="21"/>
              </w:rPr>
              <w:t xml:space="preserve">=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是否成立；第二遍假设第</w:t>
      </w:r>
      <w:r w:rsidR="00BE654B">
        <w:rPr>
          <w:rFonts w:ascii="Times New Roman" w:hint="eastAsia"/>
          <w:szCs w:val="24"/>
        </w:rPr>
        <w:t>n=N</w:t>
      </w:r>
      <w:proofErr w:type="gramStart"/>
      <w:r w:rsidR="00BE654B">
        <w:rPr>
          <w:rFonts w:ascii="Times New Roman" w:hint="eastAsia"/>
          <w:szCs w:val="24"/>
        </w:rPr>
        <w:t>时待证结论</w:t>
      </w:r>
      <w:proofErr w:type="gramEnd"/>
      <w:r w:rsidR="00BE654B">
        <w:rPr>
          <w:rFonts w:ascii="Times New Roman" w:hint="eastAsia"/>
          <w:szCs w:val="24"/>
        </w:rPr>
        <w:t>成立，推导</w:t>
      </w:r>
      <w:r w:rsidR="00BE654B">
        <w:rPr>
          <w:rFonts w:ascii="Times New Roman" w:hint="eastAsia"/>
          <w:szCs w:val="24"/>
        </w:rPr>
        <w:t>n=N+1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r w:rsidRPr="00AF3A0C">
        <w:rPr>
          <w:rFonts w:hint="eastAsia"/>
        </w:rPr>
        <w:t>安全</w:t>
      </w:r>
      <w:r w:rsidRPr="00AF3A0C">
        <w:rPr>
          <w:rFonts w:hint="eastAsia"/>
        </w:rPr>
        <w:t>C</w:t>
      </w:r>
      <w:r>
        <w:rPr>
          <w:rFonts w:hint="eastAsia"/>
        </w:rPr>
        <w:t>编译器构建关键技术</w:t>
      </w:r>
    </w:p>
    <w:p w:rsidR="00E405C4" w:rsidRDefault="00ED5F83" w:rsidP="00E405C4">
      <w:pPr>
        <w:pStyle w:val="3"/>
        <w:spacing w:before="156" w:after="156"/>
      </w:pPr>
      <w:r>
        <w:rPr>
          <w:rFonts w:hint="eastAsia"/>
        </w:rPr>
        <w:t>词法</w:t>
      </w:r>
      <w:r w:rsidR="00D35956">
        <w:rPr>
          <w:rFonts w:hint="eastAsia"/>
        </w:rPr>
        <w:t>分析</w:t>
      </w:r>
      <w:r w:rsidR="00CE3DE8">
        <w:rPr>
          <w:rFonts w:hint="eastAsia"/>
        </w:rPr>
        <w:t>方法</w:t>
      </w:r>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87" type="#_x0000_t75" style="width:4in;height:96.75pt" o:ole="">
            <v:imagedata r:id="rId294" o:title=""/>
          </v:shape>
          <o:OLEObject Type="Embed" ProgID="Visio.Drawing.15" ShapeID="_x0000_i1187" DrawAspect="Content" ObjectID="_1544270595" r:id="rId295"/>
        </w:object>
      </w:r>
    </w:p>
    <w:p w:rsidR="00E9031E" w:rsidRPr="009B0C32" w:rsidRDefault="009B0C32" w:rsidP="00877752">
      <w:pPr>
        <w:pStyle w:val="a1"/>
      </w:pPr>
      <w:bookmarkStart w:id="22" w:name="_Toc437380724"/>
      <w:r>
        <w:rPr>
          <w:rFonts w:hint="eastAsia"/>
        </w:rPr>
        <w:t>图</w:t>
      </w:r>
      <w:r>
        <w:rPr>
          <w:rFonts w:hint="eastAsia"/>
        </w:rPr>
        <w:t xml:space="preserve"> </w:t>
      </w:r>
      <w:r w:rsidR="00FA34F1">
        <w:rPr>
          <w:rFonts w:hint="eastAsia"/>
        </w:rPr>
        <w:t>X</w:t>
      </w:r>
      <w:r>
        <w:t xml:space="preserve">  </w:t>
      </w:r>
      <w:bookmarkEnd w:id="22"/>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1188" type="#_x0000_t75" style="width:385.15pt;height:207.75pt" o:ole="">
            <v:imagedata r:id="rId296" o:title=""/>
          </v:shape>
          <o:OLEObject Type="Embed" ProgID="Visio.Drawing.15" ShapeID="_x0000_i1188" DrawAspect="Content" ObjectID="_1544270596"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proofErr w:type="gramStart"/>
            <w:r w:rsidR="002A4656" w:rsidRPr="006A70E5">
              <w:rPr>
                <w:sz w:val="22"/>
                <w:szCs w:val="21"/>
              </w:rPr>
              <w:t>NextChar(</w:t>
            </w:r>
            <w:proofErr w:type="gramEnd"/>
            <w:r w:rsidR="002A4656" w:rsidRPr="006A70E5">
              <w:rPr>
                <w:sz w:val="22"/>
                <w:szCs w:val="21"/>
              </w:rPr>
              <w:t>)</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w:t>
            </w:r>
            <w:proofErr w:type="gramStart"/>
            <w:r w:rsidR="0099313F">
              <w:rPr>
                <w:sz w:val="22"/>
                <w:szCs w:val="21"/>
              </w:rPr>
              <w:t>NextState(</w:t>
            </w:r>
            <w:proofErr w:type="gramEnd"/>
            <w:r w:rsidR="0099313F">
              <w:rPr>
                <w:sz w:val="22"/>
                <w:szCs w:val="21"/>
              </w:rPr>
              <w:t>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w:t>
            </w:r>
            <w:proofErr w:type="gramStart"/>
            <w:r w:rsidR="00F42E5A">
              <w:rPr>
                <w:sz w:val="22"/>
                <w:szCs w:val="21"/>
              </w:rPr>
              <w:t>NextChar(</w:t>
            </w:r>
            <w:proofErr w:type="gramEnd"/>
            <w:r w:rsidR="00F42E5A">
              <w:rPr>
                <w:sz w:val="22"/>
                <w:szCs w:val="21"/>
              </w:rPr>
              <w:t>)</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189" type="#_x0000_t75" style="width:48pt;height:18pt" o:ole="">
                  <v:imagedata r:id="rId298" o:title=""/>
                </v:shape>
                <o:OLEObject Type="Embed" ProgID="Equation.DSMT4" ShapeID="_x0000_i1189" DrawAspect="Content" ObjectID="_1544270597"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190" type="#_x0000_t75" style="width:369pt;height:280.9pt" o:ole="">
            <v:imagedata r:id="rId300" o:title=""/>
          </v:shape>
          <o:OLEObject Type="Embed" ProgID="Visio.Drawing.15" ShapeID="_x0000_i1190" DrawAspect="Content" ObjectID="_1544270598"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w:t>
      </w:r>
      <w:proofErr w:type="gramStart"/>
      <w:r w:rsidR="0091588C">
        <w:rPr>
          <w:rFonts w:hint="eastAsia"/>
        </w:rPr>
        <w:t>为</w:t>
      </w:r>
      <w:proofErr w:type="gramEnd"/>
      <w:r w:rsidR="0091588C">
        <w:rPr>
          <w:rFonts w:hint="eastAsia"/>
        </w:rPr>
        <w:t>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r>
        <w:rPr>
          <w:rFonts w:hint="eastAsia"/>
        </w:rPr>
        <w:t>文法单元</w:t>
      </w:r>
      <w:r w:rsidR="00EB3EBE">
        <w:rPr>
          <w:rFonts w:hint="eastAsia"/>
        </w:rPr>
        <w:t>识别</w:t>
      </w:r>
      <w:r w:rsidR="00CE3DE8">
        <w:rPr>
          <w:rFonts w:hint="eastAsia"/>
        </w:rPr>
        <w:t>方法</w:t>
      </w:r>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191" type="#_x0000_t75" style="width:13.15pt;height:15pt" o:ole="">
            <v:imagedata r:id="rId209" o:title=""/>
          </v:shape>
          <o:OLEObject Type="Embed" ProgID="Equation.DSMT4" ShapeID="_x0000_i1191" DrawAspect="Content" ObjectID="_1544270599"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1192" type="#_x0000_t75" style="width:443.25pt;height:191.25pt" o:ole="">
            <v:imagedata r:id="rId303" o:title=""/>
          </v:shape>
          <o:OLEObject Type="Embed" ProgID="Visio.Drawing.15" ShapeID="_x0000_i1192" DrawAspect="Content" ObjectID="_1544270600"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w:t>
      </w:r>
      <w:proofErr w:type="gramStart"/>
      <w:r w:rsidR="00D040A9">
        <w:rPr>
          <w:rFonts w:hint="eastAsia"/>
        </w:rPr>
        <w:t>栈</w:t>
      </w:r>
      <w:proofErr w:type="gramEnd"/>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2F25C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2F25CD">
        <w:tc>
          <w:tcPr>
            <w:tcW w:w="5000" w:type="pct"/>
            <w:tcBorders>
              <w:top w:val="single" w:sz="8" w:space="0" w:color="auto"/>
              <w:left w:val="nil"/>
              <w:right w:val="nil"/>
            </w:tcBorders>
          </w:tcPr>
          <w:p w:rsidR="007B20D1" w:rsidRPr="00DB063A" w:rsidRDefault="007B20D1" w:rsidP="002F25C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2F25C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2F25CD">
        <w:tc>
          <w:tcPr>
            <w:tcW w:w="5000" w:type="pct"/>
            <w:tcBorders>
              <w:left w:val="nil"/>
              <w:bottom w:val="single" w:sz="12" w:space="0" w:color="auto"/>
              <w:right w:val="nil"/>
            </w:tcBorders>
          </w:tcPr>
          <w:p w:rsidR="007B20D1" w:rsidRPr="00DB063A" w:rsidRDefault="007B20D1" w:rsidP="002F25C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193" type="#_x0000_t75" style="width:10.15pt;height:10.9pt" o:ole="">
                  <v:imagedata r:id="rId305" o:title=""/>
                </v:shape>
                <o:OLEObject Type="Embed" ProgID="Equation.DSMT4" ShapeID="_x0000_i1193" DrawAspect="Content" ObjectID="_1544270601"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194" type="#_x0000_t75" style="width:46.15pt;height:13.9pt" o:ole="">
                  <v:imagedata r:id="rId307" o:title=""/>
                </v:shape>
                <o:OLEObject Type="Embed" ProgID="Equation.DSMT4" ShapeID="_x0000_i1194" DrawAspect="Content" ObjectID="_1544270602"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w:t>
      </w:r>
      <w:proofErr w:type="gramStart"/>
      <w:r w:rsidR="00F07A3C" w:rsidRPr="00217AFA">
        <w:rPr>
          <w:rFonts w:hint="eastAsia"/>
          <w:szCs w:val="24"/>
        </w:rPr>
        <w:t>栈</w:t>
      </w:r>
      <w:proofErr w:type="gramEnd"/>
      <w:r w:rsidR="00F07A3C" w:rsidRPr="00217AFA">
        <w:rPr>
          <w:rFonts w:hint="eastAsia"/>
          <w:szCs w:val="24"/>
        </w:rPr>
        <w:t>、一个回滚</w:t>
      </w:r>
      <w:proofErr w:type="gramStart"/>
      <w:r w:rsidR="00F07A3C" w:rsidRPr="00217AFA">
        <w:rPr>
          <w:rFonts w:hint="eastAsia"/>
          <w:szCs w:val="24"/>
        </w:rPr>
        <w:t>栈</w:t>
      </w:r>
      <w:proofErr w:type="gramEnd"/>
      <w:r w:rsidR="00F07A3C" w:rsidRPr="00217AFA">
        <w:rPr>
          <w:rFonts w:hint="eastAsia"/>
          <w:szCs w:val="24"/>
        </w:rPr>
        <w:t>以及一个状态栈</w:t>
      </w:r>
      <w:r w:rsidR="002C539C" w:rsidRPr="00217AFA">
        <w:rPr>
          <w:rFonts w:hint="eastAsia"/>
          <w:szCs w:val="24"/>
        </w:rPr>
        <w:t>，</w:t>
      </w:r>
      <w:r w:rsidR="007F10DD" w:rsidRPr="00217AFA">
        <w:rPr>
          <w:rFonts w:hint="eastAsia"/>
          <w:szCs w:val="24"/>
        </w:rPr>
        <w:t>分析</w:t>
      </w:r>
      <w:proofErr w:type="gramStart"/>
      <w:r w:rsidR="007F10DD" w:rsidRPr="00217AFA">
        <w:rPr>
          <w:rFonts w:hint="eastAsia"/>
          <w:szCs w:val="24"/>
        </w:rPr>
        <w:t>栈</w:t>
      </w:r>
      <w:proofErr w:type="gramEnd"/>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w:t>
      </w:r>
      <w:proofErr w:type="gramStart"/>
      <w:r w:rsidR="00493AF6" w:rsidRPr="00217AFA">
        <w:rPr>
          <w:rFonts w:hint="eastAsia"/>
          <w:szCs w:val="24"/>
        </w:rPr>
        <w:t>栈</w:t>
      </w:r>
      <w:proofErr w:type="gramEnd"/>
      <w:r w:rsidR="00493AF6" w:rsidRPr="00217AFA">
        <w:rPr>
          <w:rFonts w:hint="eastAsia"/>
          <w:szCs w:val="24"/>
        </w:rPr>
        <w:t>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w:t>
      </w:r>
      <w:proofErr w:type="gramStart"/>
      <w:r w:rsidR="00416A6E">
        <w:rPr>
          <w:rFonts w:hint="eastAsia"/>
          <w:szCs w:val="24"/>
        </w:rPr>
        <w:t>栈</w:t>
      </w:r>
      <w:proofErr w:type="gramEnd"/>
      <w:r w:rsidR="00416A6E">
        <w:rPr>
          <w:rFonts w:hint="eastAsia"/>
          <w:szCs w:val="24"/>
        </w:rPr>
        <w:t>和回溯</w:t>
      </w:r>
      <w:proofErr w:type="gramStart"/>
      <w:r w:rsidR="00416A6E">
        <w:rPr>
          <w:rFonts w:hint="eastAsia"/>
          <w:szCs w:val="24"/>
        </w:rPr>
        <w:t>栈</w:t>
      </w:r>
      <w:proofErr w:type="gramEnd"/>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w:t>
      </w:r>
      <w:proofErr w:type="gramStart"/>
      <w:r w:rsidR="00777115">
        <w:rPr>
          <w:rFonts w:hint="eastAsia"/>
          <w:szCs w:val="24"/>
        </w:rPr>
        <w:t>栈</w:t>
      </w:r>
      <w:proofErr w:type="gramEnd"/>
      <w:r w:rsidR="00777115">
        <w:rPr>
          <w:rFonts w:hint="eastAsia"/>
          <w:szCs w:val="24"/>
        </w:rPr>
        <w:t>，下一个阶段的状态集合</w:t>
      </w:r>
      <w:r w:rsidR="00806CF7">
        <w:rPr>
          <w:rFonts w:hint="eastAsia"/>
          <w:szCs w:val="24"/>
        </w:rPr>
        <w:t>放</w:t>
      </w:r>
      <w:r w:rsidR="00777115">
        <w:rPr>
          <w:rFonts w:hint="eastAsia"/>
          <w:szCs w:val="24"/>
        </w:rPr>
        <w:t>入</w:t>
      </w:r>
      <w:r w:rsidR="00806CF7" w:rsidRPr="00217AFA">
        <w:rPr>
          <w:rFonts w:hint="eastAsia"/>
          <w:szCs w:val="24"/>
        </w:rPr>
        <w:t>回滚</w:t>
      </w:r>
      <w:proofErr w:type="gramStart"/>
      <w:r w:rsidR="00806CF7" w:rsidRPr="00217AFA">
        <w:rPr>
          <w:rFonts w:hint="eastAsia"/>
          <w:szCs w:val="24"/>
        </w:rPr>
        <w:t>栈</w:t>
      </w:r>
      <w:proofErr w:type="gramEnd"/>
      <w:r w:rsidR="00806CF7">
        <w:rPr>
          <w:rFonts w:hint="eastAsia"/>
          <w:szCs w:val="24"/>
        </w:rPr>
        <w:t>。</w:t>
      </w:r>
      <w:r w:rsidR="00E14825">
        <w:rPr>
          <w:rFonts w:hint="eastAsia"/>
          <w:szCs w:val="24"/>
        </w:rPr>
        <w:t>再次使用一个循环</w:t>
      </w:r>
      <w:r w:rsidR="002D4EEA">
        <w:rPr>
          <w:rFonts w:hint="eastAsia"/>
          <w:szCs w:val="24"/>
        </w:rPr>
        <w:t>来</w:t>
      </w:r>
      <w:proofErr w:type="gramStart"/>
      <w:r w:rsidR="00FD1F92">
        <w:rPr>
          <w:rFonts w:hint="eastAsia"/>
          <w:szCs w:val="24"/>
        </w:rPr>
        <w:t>遍历</w:t>
      </w:r>
      <w:r w:rsidR="002D4EEA">
        <w:rPr>
          <w:rFonts w:hint="eastAsia"/>
          <w:szCs w:val="24"/>
        </w:rPr>
        <w:t>回滚栈</w:t>
      </w:r>
      <w:proofErr w:type="gramEnd"/>
      <w:r w:rsidR="002D4EEA">
        <w:rPr>
          <w:rFonts w:hint="eastAsia"/>
          <w:szCs w:val="24"/>
        </w:rPr>
        <w:t>，从回滚</w:t>
      </w:r>
      <w:proofErr w:type="gramStart"/>
      <w:r w:rsidR="002D4EEA">
        <w:rPr>
          <w:rFonts w:hint="eastAsia"/>
          <w:szCs w:val="24"/>
        </w:rPr>
        <w:t>栈</w:t>
      </w:r>
      <w:proofErr w:type="gramEnd"/>
      <w:r w:rsidR="002D4EEA">
        <w:rPr>
          <w:rFonts w:hint="eastAsia"/>
          <w:szCs w:val="24"/>
        </w:rPr>
        <w:t>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w:t>
      </w:r>
      <w:proofErr w:type="gramStart"/>
      <w:r w:rsidR="003B20E1">
        <w:rPr>
          <w:rFonts w:hint="eastAsia"/>
          <w:szCs w:val="24"/>
        </w:rPr>
        <w:t>栈</w:t>
      </w:r>
      <w:proofErr w:type="gramEnd"/>
      <w:r w:rsidR="003B20E1">
        <w:rPr>
          <w:rFonts w:hint="eastAsia"/>
          <w:szCs w:val="24"/>
        </w:rPr>
        <w:t>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w:t>
      </w:r>
      <w:proofErr w:type="gramStart"/>
      <w:r w:rsidR="005F5106">
        <w:rPr>
          <w:rFonts w:hint="eastAsia"/>
          <w:szCs w:val="24"/>
        </w:rPr>
        <w:t>栈</w:t>
      </w:r>
      <w:proofErr w:type="gramEnd"/>
      <w:r w:rsidR="005F5106">
        <w:rPr>
          <w:rFonts w:hint="eastAsia"/>
          <w:szCs w:val="24"/>
        </w:rPr>
        <w:t>。</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w:t>
      </w:r>
      <w:proofErr w:type="gramStart"/>
      <w:r w:rsidR="00232A2A">
        <w:rPr>
          <w:rFonts w:hint="eastAsia"/>
          <w:szCs w:val="24"/>
        </w:rPr>
        <w:t>栈</w:t>
      </w:r>
      <w:proofErr w:type="gramEnd"/>
      <w:r w:rsidR="00232A2A">
        <w:rPr>
          <w:rFonts w:hint="eastAsia"/>
          <w:szCs w:val="24"/>
        </w:rPr>
        <w:t>。</w:t>
      </w:r>
      <w:r w:rsidR="00A10DBF">
        <w:rPr>
          <w:rFonts w:hint="eastAsia"/>
          <w:szCs w:val="24"/>
        </w:rPr>
        <w:t>最后，当遍历</w:t>
      </w:r>
      <w:proofErr w:type="gramStart"/>
      <w:r w:rsidR="00A10DBF">
        <w:rPr>
          <w:rFonts w:hint="eastAsia"/>
          <w:szCs w:val="24"/>
        </w:rPr>
        <w:t>完当前</w:t>
      </w:r>
      <w:proofErr w:type="gramEnd"/>
      <w:r w:rsidR="00A10DBF">
        <w:rPr>
          <w:rFonts w:hint="eastAsia"/>
          <w:szCs w:val="24"/>
        </w:rPr>
        <w:t>状态集合却没有一个状态能最终到达自动机的终止状态，则说明</w:t>
      </w:r>
      <w:proofErr w:type="gramStart"/>
      <w:r w:rsidR="00A10DBF">
        <w:rPr>
          <w:rFonts w:hint="eastAsia"/>
          <w:szCs w:val="24"/>
        </w:rPr>
        <w:t>父状态</w:t>
      </w:r>
      <w:proofErr w:type="gramEnd"/>
      <w:r w:rsidR="00A10DBF">
        <w:rPr>
          <w:rFonts w:hint="eastAsia"/>
          <w:szCs w:val="24"/>
        </w:rPr>
        <w:t>无效且</w:t>
      </w:r>
      <w:r w:rsidR="00284CD1">
        <w:rPr>
          <w:rFonts w:hint="eastAsia"/>
          <w:szCs w:val="24"/>
        </w:rPr>
        <w:t>在</w:t>
      </w:r>
      <w:proofErr w:type="gramStart"/>
      <w:r w:rsidR="00717349">
        <w:rPr>
          <w:rFonts w:hint="eastAsia"/>
          <w:szCs w:val="24"/>
        </w:rPr>
        <w:t>父状态</w:t>
      </w:r>
      <w:proofErr w:type="gramEnd"/>
      <w:r w:rsidR="00A10DBF">
        <w:rPr>
          <w:rFonts w:hint="eastAsia"/>
          <w:szCs w:val="24"/>
        </w:rPr>
        <w:t>输入的单词也是无效的，故需要从分析</w:t>
      </w:r>
      <w:proofErr w:type="gramStart"/>
      <w:r w:rsidR="00A10DBF">
        <w:rPr>
          <w:rFonts w:hint="eastAsia"/>
          <w:szCs w:val="24"/>
        </w:rPr>
        <w:t>栈</w:t>
      </w:r>
      <w:proofErr w:type="gramEnd"/>
      <w:r w:rsidR="00A10DBF">
        <w:rPr>
          <w:rFonts w:hint="eastAsia"/>
          <w:szCs w:val="24"/>
        </w:rPr>
        <w:t>中取出</w:t>
      </w:r>
      <w:proofErr w:type="gramStart"/>
      <w:r w:rsidR="00A10DBF">
        <w:rPr>
          <w:rFonts w:hint="eastAsia"/>
          <w:szCs w:val="24"/>
        </w:rPr>
        <w:t>栈</w:t>
      </w:r>
      <w:proofErr w:type="gramEnd"/>
      <w:r w:rsidR="00A10DBF">
        <w:rPr>
          <w:rFonts w:hint="eastAsia"/>
          <w:szCs w:val="24"/>
        </w:rPr>
        <w:t>顶的元素</w:t>
      </w:r>
      <w:r w:rsidR="00386173">
        <w:rPr>
          <w:rFonts w:hint="eastAsia"/>
          <w:szCs w:val="24"/>
        </w:rPr>
        <w:t>。</w:t>
      </w:r>
    </w:p>
    <w:p w:rsidR="000556CA" w:rsidRDefault="00EB41F3" w:rsidP="000521F6">
      <w:pPr>
        <w:pStyle w:val="3"/>
        <w:spacing w:before="156" w:after="156"/>
      </w:pPr>
      <w:r>
        <w:rPr>
          <w:rFonts w:hint="eastAsia"/>
        </w:rPr>
        <w:lastRenderedPageBreak/>
        <w:t>层级编码方法</w:t>
      </w:r>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proofErr w:type="gramStart"/>
      <w:r w:rsidR="00F8709B" w:rsidRPr="00F8709B">
        <w:rPr>
          <w:rFonts w:hint="eastAsia"/>
        </w:rPr>
        <w:t>级软件</w:t>
      </w:r>
      <w:proofErr w:type="gramEnd"/>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2F25C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2F25CD">
        <w:tc>
          <w:tcPr>
            <w:tcW w:w="5000" w:type="pct"/>
            <w:tcBorders>
              <w:top w:val="single" w:sz="8" w:space="0" w:color="auto"/>
              <w:left w:val="nil"/>
              <w:right w:val="nil"/>
            </w:tcBorders>
          </w:tcPr>
          <w:p w:rsidR="00D64DCF" w:rsidRPr="00D308D1" w:rsidRDefault="00D64DCF" w:rsidP="002F25C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2F25C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2F25CD">
        <w:tc>
          <w:tcPr>
            <w:tcW w:w="5000" w:type="pct"/>
            <w:tcBorders>
              <w:left w:val="nil"/>
              <w:bottom w:val="single" w:sz="12" w:space="0" w:color="auto"/>
              <w:right w:val="nil"/>
            </w:tcBorders>
          </w:tcPr>
          <w:p w:rsidR="00D64DCF" w:rsidRPr="00D308D1" w:rsidRDefault="00D64DCF" w:rsidP="002F25C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2F25C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2F25C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2F25C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2F25C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2F25C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2F25C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2F25C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2F25C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2F25C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2F25C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2F25C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2F25C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2F25C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2F25C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2F25C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2F25C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2F25C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rFonts w:hint="eastAsia"/>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w:t>
      </w:r>
      <w:proofErr w:type="gramStart"/>
      <w:r w:rsidR="005D7793" w:rsidRPr="00450700">
        <w:rPr>
          <w:szCs w:val="24"/>
        </w:rPr>
        <w:t>栈</w:t>
      </w:r>
      <w:proofErr w:type="gramEnd"/>
      <w:r w:rsidR="005D7793" w:rsidRPr="00450700">
        <w:rPr>
          <w:szCs w:val="24"/>
        </w:rPr>
        <w:t>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w:t>
      </w:r>
      <w:proofErr w:type="gramStart"/>
      <w:r w:rsidR="00032BAF" w:rsidRPr="00450700">
        <w:rPr>
          <w:szCs w:val="24"/>
        </w:rPr>
        <w:t>栈</w:t>
      </w:r>
      <w:proofErr w:type="gramEnd"/>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w:t>
      </w:r>
      <w:proofErr w:type="gramStart"/>
      <w:r w:rsidR="003F5FF6" w:rsidRPr="00450700">
        <w:rPr>
          <w:szCs w:val="24"/>
        </w:rPr>
        <w:t>栈</w:t>
      </w:r>
      <w:r w:rsidR="00CC428A" w:rsidRPr="00450700">
        <w:rPr>
          <w:szCs w:val="24"/>
        </w:rPr>
        <w:t>栈</w:t>
      </w:r>
      <w:proofErr w:type="gramEnd"/>
      <w:r w:rsidR="00CC428A" w:rsidRPr="00450700">
        <w:rPr>
          <w:szCs w:val="24"/>
        </w:rPr>
        <w:t>顶元素</w:t>
      </w:r>
      <w:r w:rsidR="003F5FF6" w:rsidRPr="00450700">
        <w:rPr>
          <w:szCs w:val="24"/>
        </w:rPr>
        <w:t>使层级减</w:t>
      </w:r>
      <w:proofErr w:type="gramStart"/>
      <w:r w:rsidR="003F5FF6" w:rsidRPr="00450700">
        <w:rPr>
          <w:szCs w:val="24"/>
        </w:rPr>
        <w:t>一</w:t>
      </w:r>
      <w:proofErr w:type="gramEnd"/>
      <w:r w:rsidR="003F5FF6" w:rsidRPr="00450700">
        <w:rPr>
          <w:szCs w:val="24"/>
        </w:rPr>
        <w:t>，</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w:t>
      </w:r>
      <w:proofErr w:type="gramStart"/>
      <w:r w:rsidR="00540C57" w:rsidRPr="00450700">
        <w:rPr>
          <w:szCs w:val="24"/>
        </w:rPr>
        <w:t>栈栈</w:t>
      </w:r>
      <w:proofErr w:type="gramEnd"/>
      <w:r w:rsidR="00540C57" w:rsidRPr="00450700">
        <w:rPr>
          <w:szCs w:val="24"/>
        </w:rPr>
        <w:t>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w:t>
      </w:r>
      <w:proofErr w:type="gramStart"/>
      <w:r w:rsidR="00D65BEE" w:rsidRPr="00450700">
        <w:rPr>
          <w:szCs w:val="24"/>
        </w:rPr>
        <w:t>栈</w:t>
      </w:r>
      <w:proofErr w:type="gramEnd"/>
      <w:r w:rsidR="00D65BEE" w:rsidRPr="00450700">
        <w:rPr>
          <w:szCs w:val="24"/>
        </w:rPr>
        <w:t>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w:t>
      </w:r>
      <w:proofErr w:type="gramStart"/>
      <w:r w:rsidR="004B402F" w:rsidRPr="00450700">
        <w:rPr>
          <w:szCs w:val="24"/>
        </w:rPr>
        <w:t>栈栈</w:t>
      </w:r>
      <w:proofErr w:type="gramEnd"/>
      <w:r w:rsidR="004B402F" w:rsidRPr="00450700">
        <w:rPr>
          <w:szCs w:val="24"/>
        </w:rPr>
        <w:t>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23" w:name="_Toc406690212"/>
      <w:r>
        <w:rPr>
          <w:rFonts w:hint="eastAsia"/>
        </w:rPr>
        <w:t>小结</w:t>
      </w:r>
      <w:bookmarkEnd w:id="23"/>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C2280C" w:rsidRDefault="00FF46C2" w:rsidP="00032859">
      <w:pPr>
        <w:pStyle w:val="a0"/>
        <w:ind w:firstLineChars="0" w:firstLine="420"/>
        <w:rPr>
          <w:rFonts w:hint="eastAsia"/>
        </w:rPr>
      </w:pPr>
      <w:r>
        <w:rPr>
          <w:rFonts w:hint="eastAsia"/>
        </w:rPr>
        <w:t>（</w:t>
      </w:r>
      <w:r>
        <w:rPr>
          <w:rFonts w:hint="eastAsia"/>
        </w:rPr>
        <w:t>1</w:t>
      </w:r>
      <w:r>
        <w:rPr>
          <w:rFonts w:hint="eastAsia"/>
        </w:rPr>
        <w:t>）</w:t>
      </w:r>
      <w:r w:rsidR="008E6C95">
        <w:rPr>
          <w:rFonts w:hint="eastAsia"/>
        </w:rPr>
        <w:t>定义了</w:t>
      </w:r>
      <w:r w:rsidR="00013126" w:rsidRPr="00013126">
        <w:rPr>
          <w:rFonts w:hint="eastAsia"/>
        </w:rPr>
        <w:t>编译形式化验证</w:t>
      </w:r>
      <w:r w:rsidR="00DC3986">
        <w:rPr>
          <w:rFonts w:hint="eastAsia"/>
        </w:rPr>
        <w:t>过程</w:t>
      </w:r>
      <w:r w:rsidR="00B73BD7">
        <w:rPr>
          <w:rFonts w:hint="eastAsia"/>
        </w:rPr>
        <w:t>中</w:t>
      </w:r>
      <w:r w:rsidR="008E6C95">
        <w:rPr>
          <w:rFonts w:hint="eastAsia"/>
        </w:rPr>
        <w:t>的关键概念，即</w:t>
      </w:r>
      <w:r w:rsidR="00DC3986" w:rsidRPr="00DC3986">
        <w:rPr>
          <w:rFonts w:hint="eastAsia"/>
        </w:rPr>
        <w:t>文法单元和语义</w:t>
      </w:r>
      <w:r w:rsidR="00DC3986">
        <w:rPr>
          <w:rFonts w:hint="eastAsia"/>
        </w:rPr>
        <w:t>、</w:t>
      </w:r>
      <w:r w:rsidR="00DC3986" w:rsidRPr="00DC3986">
        <w:rPr>
          <w:rFonts w:hint="eastAsia"/>
        </w:rPr>
        <w:t>目标码模式和命题</w:t>
      </w:r>
      <w:r w:rsidR="00DC3986">
        <w:rPr>
          <w:rFonts w:hint="eastAsia"/>
        </w:rPr>
        <w:t>。</w:t>
      </w:r>
      <w:r w:rsidR="0023600C">
        <w:rPr>
          <w:rFonts w:hint="eastAsia"/>
        </w:rPr>
        <w:t>基于上述</w:t>
      </w:r>
      <w:r w:rsidR="0023600C">
        <w:rPr>
          <w:rFonts w:hint="eastAsia"/>
        </w:rPr>
        <w:t>概念</w:t>
      </w:r>
      <w:r w:rsidR="0023600C">
        <w:rPr>
          <w:rFonts w:hint="eastAsia"/>
        </w:rPr>
        <w:t>使用形式推理的方法</w:t>
      </w:r>
      <w:r w:rsidR="00BC1ED5">
        <w:rPr>
          <w:rFonts w:hint="eastAsia"/>
        </w:rPr>
        <w:t>证明了</w:t>
      </w:r>
      <w:r w:rsidR="00E8384B">
        <w:rPr>
          <w:rFonts w:hint="eastAsia"/>
        </w:rPr>
        <w:t>文法单元和</w:t>
      </w:r>
      <w:r w:rsidR="00E8384B" w:rsidRPr="00DC3986">
        <w:rPr>
          <w:rFonts w:hint="eastAsia"/>
        </w:rPr>
        <w:t>目标码模式</w:t>
      </w:r>
      <w:r w:rsidR="00E8384B">
        <w:rPr>
          <w:rFonts w:hint="eastAsia"/>
        </w:rPr>
        <w:t>语义的一致性，并且对于含有循环结构的文法单元使用了限定数学归纳法来证明</w:t>
      </w:r>
      <w:r w:rsidR="001F75E7">
        <w:rPr>
          <w:rFonts w:hint="eastAsia"/>
        </w:rPr>
        <w:t>，</w:t>
      </w:r>
      <w:r w:rsidR="00862291">
        <w:rPr>
          <w:rFonts w:hint="eastAsia"/>
        </w:rPr>
        <w:t>最后给出了整个证明过程的证明序列。</w:t>
      </w:r>
    </w:p>
    <w:p w:rsidR="00C2280C" w:rsidRPr="00DB5611" w:rsidRDefault="00FF46C2" w:rsidP="006451D6">
      <w:pPr>
        <w:pStyle w:val="a0"/>
        <w:ind w:firstLineChars="0" w:firstLine="420"/>
        <w:rPr>
          <w:rFonts w:hint="eastAsia"/>
        </w:rPr>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w:t>
      </w:r>
      <w:r w:rsidR="004D6832">
        <w:rPr>
          <w:rFonts w:hint="eastAsia"/>
        </w:rPr>
        <w:t>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w:t>
      </w:r>
      <w:r w:rsidR="0066201A">
        <w:rPr>
          <w:rFonts w:hint="eastAsia"/>
        </w:rPr>
        <w:t>，</w:t>
      </w:r>
      <w:r w:rsidR="0066201A">
        <w:rPr>
          <w:rFonts w:hint="eastAsia"/>
        </w:rPr>
        <w:t>把这些新的命题</w:t>
      </w:r>
      <w:r w:rsidR="0066201A">
        <w:rPr>
          <w:rFonts w:hint="eastAsia"/>
        </w:rPr>
        <w:t>作为定理</w:t>
      </w:r>
      <w:r w:rsidR="0066201A">
        <w:rPr>
          <w:rFonts w:hint="eastAsia"/>
        </w:rPr>
        <w:t>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w:t>
      </w:r>
      <w:r w:rsidR="000470C4">
        <w:rPr>
          <w:rFonts w:hint="eastAsia"/>
        </w:rPr>
        <w:t>文法单元</w:t>
      </w:r>
      <w:r w:rsidR="000470C4">
        <w:rPr>
          <w:rFonts w:hint="eastAsia"/>
        </w:rPr>
        <w:t>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rPr>
          <w:rFonts w:hint="eastAsia"/>
        </w:rPr>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w:t>
      </w:r>
      <w:r w:rsidR="009C3F5D">
        <w:rPr>
          <w:rFonts w:hint="eastAsia"/>
        </w:rPr>
        <w:t>词法记号</w:t>
      </w:r>
      <w:r w:rsidR="009C3F5D">
        <w:rPr>
          <w:rFonts w:hint="eastAsia"/>
        </w:rPr>
        <w:t>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bookmarkStart w:id="24" w:name="_GoBack"/>
      <w:bookmarkEnd w:id="24"/>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r w:rsidR="005F67C1" w:rsidRPr="005F67C1">
        <w:rPr>
          <w:rFonts w:hint="eastAsia"/>
        </w:rPr>
        <w:t>级软件可追踪性需求</w:t>
      </w:r>
      <w:r w:rsidR="005F67C1">
        <w:rPr>
          <w:rFonts w:hint="eastAsia"/>
        </w:rPr>
        <w:t>。</w:t>
      </w:r>
    </w:p>
    <w:p w:rsidR="00AF28FB" w:rsidRPr="00AF28FB" w:rsidRDefault="00AF28FB" w:rsidP="00C3285D">
      <w:pPr>
        <w:widowControl/>
        <w:jc w:val="left"/>
        <w:rPr>
          <w:rFonts w:eastAsiaTheme="minorEastAsia" w:hint="eastAsia"/>
          <w:sz w:val="24"/>
          <w:szCs w:val="30"/>
        </w:rPr>
      </w:pPr>
      <w:r>
        <w:br w:type="page"/>
      </w:r>
    </w:p>
    <w:p w:rsidR="001862F0" w:rsidRDefault="00582C7F" w:rsidP="001862F0">
      <w:pPr>
        <w:pStyle w:val="1"/>
        <w:spacing w:before="156" w:after="156"/>
      </w:pPr>
      <w:bookmarkStart w:id="25" w:name="_Toc404284481"/>
      <w:bookmarkStart w:id="26" w:name="_Toc406690213"/>
      <w:r>
        <w:rPr>
          <w:rFonts w:hint="eastAsia"/>
        </w:rPr>
        <w:lastRenderedPageBreak/>
        <w:t>编译验证工具的实现</w:t>
      </w:r>
      <w:bookmarkEnd w:id="25"/>
      <w:bookmarkEnd w:id="26"/>
    </w:p>
    <w:p w:rsidR="00303632" w:rsidRPr="00906B8A" w:rsidRDefault="00970F43" w:rsidP="00906B8A">
      <w:pPr>
        <w:pStyle w:val="2"/>
        <w:spacing w:before="156" w:after="156"/>
      </w:pPr>
      <w:bookmarkStart w:id="27" w:name="_Toc404284482"/>
      <w:bookmarkStart w:id="28" w:name="_Toc406690214"/>
      <w:r>
        <w:rPr>
          <w:rFonts w:hint="eastAsia"/>
        </w:rPr>
        <w:t>基于</w:t>
      </w:r>
      <w:r>
        <w:t>语境的</w:t>
      </w:r>
      <w:r>
        <w:rPr>
          <w:rFonts w:hint="eastAsia"/>
        </w:rPr>
        <w:t>形式化验证工具需求分析</w:t>
      </w:r>
      <w:bookmarkEnd w:id="27"/>
      <w:bookmarkEnd w:id="28"/>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w:t>
      </w:r>
      <w:r w:rsidRPr="001341F8">
        <w:rPr>
          <w:rFonts w:ascii="Times New Roman"/>
        </w:rPr>
        <w:lastRenderedPageBreak/>
        <w:t>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29" w:name="_Toc406690215"/>
      <w:bookmarkStart w:id="30" w:name="_Toc404284483"/>
      <w:bookmarkStart w:id="31" w:name="_Toc404284485"/>
      <w:r>
        <w:rPr>
          <w:rFonts w:hint="eastAsia"/>
        </w:rPr>
        <w:t>基于</w:t>
      </w:r>
      <w:r>
        <w:t>语境的</w:t>
      </w:r>
      <w:r>
        <w:rPr>
          <w:rFonts w:hint="eastAsia"/>
        </w:rPr>
        <w:t>形式化验证工具概要设计</w:t>
      </w:r>
      <w:bookmarkEnd w:id="29"/>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32" w:name="_Toc405155083"/>
    <w:p w:rsidR="000D66DF" w:rsidRPr="003763FB" w:rsidRDefault="000D66DF" w:rsidP="003763FB">
      <w:pPr>
        <w:pStyle w:val="a0"/>
        <w:keepNext/>
        <w:ind w:firstLineChars="0" w:firstLine="0"/>
        <w:jc w:val="center"/>
      </w:pPr>
      <w:r>
        <w:object w:dxaOrig="9015" w:dyaOrig="10590">
          <v:shape id="_x0000_i1195" type="#_x0000_t75" style="width:445.5pt;height:523.5pt" o:ole="">
            <v:imagedata r:id="rId309" o:title=""/>
          </v:shape>
          <o:OLEObject Type="Embed" ProgID="Visio.Drawing.15" ShapeID="_x0000_i1195" DrawAspect="Content" ObjectID="_1544270603" r:id="rId310"/>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32"/>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33" w:name="_Toc405155084"/>
    <w:p w:rsidR="00F616A7" w:rsidRDefault="000D66DF" w:rsidP="00F616A7">
      <w:pPr>
        <w:keepNext/>
        <w:spacing w:line="360" w:lineRule="auto"/>
        <w:jc w:val="center"/>
        <w:rPr>
          <w:rFonts w:cstheme="majorBidi"/>
          <w:b/>
          <w:sz w:val="21"/>
          <w:szCs w:val="21"/>
        </w:rPr>
      </w:pPr>
      <w:r>
        <w:object w:dxaOrig="11116" w:dyaOrig="6271">
          <v:shape id="_x0000_i1196" type="#_x0000_t75" style="width:446.25pt;height:252pt" o:ole="">
            <v:imagedata r:id="rId311" o:title=""/>
          </v:shape>
          <o:OLEObject Type="Embed" ProgID="Visio.Drawing.15" ShapeID="_x0000_i1196" DrawAspect="Content" ObjectID="_1544270604" r:id="rId312"/>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33"/>
    </w:p>
    <w:p w:rsidR="00F616A7" w:rsidRPr="00F616A7" w:rsidRDefault="00F616A7" w:rsidP="00F616A7">
      <w:pPr>
        <w:pStyle w:val="2"/>
        <w:spacing w:before="156" w:after="156"/>
      </w:pPr>
      <w:bookmarkStart w:id="34" w:name="_Toc404284484"/>
      <w:bookmarkStart w:id="35" w:name="_Toc406690216"/>
      <w:r>
        <w:rPr>
          <w:rFonts w:hint="eastAsia"/>
        </w:rPr>
        <w:t>基于语境的</w:t>
      </w:r>
      <w:r>
        <w:t>形式化验证工具详细设计和代码实现</w:t>
      </w:r>
      <w:bookmarkEnd w:id="34"/>
      <w:bookmarkEnd w:id="35"/>
    </w:p>
    <w:p w:rsidR="00F45EF3" w:rsidRDefault="00105DB3" w:rsidP="006D409B">
      <w:pPr>
        <w:pStyle w:val="3"/>
        <w:spacing w:before="156" w:after="156"/>
      </w:pPr>
      <w:bookmarkStart w:id="36" w:name="_Toc406690217"/>
      <w:bookmarkEnd w:id="30"/>
      <w:r>
        <w:rPr>
          <w:rFonts w:hint="eastAsia"/>
        </w:rPr>
        <w:t>B*</w:t>
      </w:r>
      <w:r w:rsidR="006D409B">
        <w:rPr>
          <w:rFonts w:hint="eastAsia"/>
        </w:rPr>
        <w:t>程序</w:t>
      </w:r>
      <w:r w:rsidR="006D409B">
        <w:t>解析模块</w:t>
      </w:r>
      <w:bookmarkEnd w:id="31"/>
      <w:bookmarkEnd w:id="36"/>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313"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37"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3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38" w:name="_Toc405155085"/>
    <w:p w:rsidR="0056348E" w:rsidRDefault="0056348E" w:rsidP="0056348E">
      <w:pPr>
        <w:pStyle w:val="af8"/>
        <w:keepNext/>
        <w:spacing w:line="240" w:lineRule="auto"/>
        <w:ind w:firstLine="0"/>
        <w:jc w:val="center"/>
      </w:pPr>
      <w:r>
        <w:object w:dxaOrig="15180" w:dyaOrig="8595">
          <v:shape id="_x0000_i1197" type="#_x0000_t75" style="width:438.75pt;height:249pt" o:ole="">
            <v:imagedata r:id="rId314" o:title=""/>
          </v:shape>
          <o:OLEObject Type="Embed" ProgID="Visio.Drawing.15" ShapeID="_x0000_i1197" DrawAspect="Content" ObjectID="_1544270605" r:id="rId315"/>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38"/>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39" w:name="_Toc404513590"/>
    <w:p w:rsidR="00DA05DF" w:rsidRDefault="008A43AA" w:rsidP="00DA05DF">
      <w:pPr>
        <w:keepNext/>
        <w:spacing w:line="360" w:lineRule="auto"/>
        <w:jc w:val="center"/>
      </w:pPr>
      <w:r>
        <w:object w:dxaOrig="13770" w:dyaOrig="6975">
          <v:shape id="_x0000_i1198" type="#_x0000_t75" style="width:451.5pt;height:229.5pt" o:ole="">
            <v:imagedata r:id="rId316" o:title=""/>
          </v:shape>
          <o:OLEObject Type="Embed" ProgID="Visio.Drawing.15" ShapeID="_x0000_i1198" DrawAspect="Content" ObjectID="_1544270606" r:id="rId317"/>
        </w:object>
      </w:r>
    </w:p>
    <w:p w:rsidR="00DA05DF" w:rsidRDefault="00DA05DF" w:rsidP="00DA05DF">
      <w:pPr>
        <w:pStyle w:val="a1"/>
      </w:pPr>
      <w:bookmarkStart w:id="40"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40"/>
    </w:p>
    <w:p w:rsidR="00AD5932" w:rsidRDefault="00BB3679" w:rsidP="00AD5932">
      <w:pPr>
        <w:pStyle w:val="a0"/>
        <w:ind w:firstLine="480"/>
      </w:pPr>
      <w:bookmarkStart w:id="41" w:name="_Toc404284486"/>
      <w:bookmarkEnd w:id="39"/>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42"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42"/>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43"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43"/>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44" w:name="_Toc406690218"/>
      <w:r>
        <w:rPr>
          <w:rFonts w:hint="eastAsia"/>
        </w:rPr>
        <w:t>语境管理模块</w:t>
      </w:r>
      <w:bookmarkEnd w:id="41"/>
      <w:bookmarkEnd w:id="44"/>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45"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199" type="#_x0000_t75" style="width:424.15pt;height:325.5pt" o:ole="">
            <v:imagedata r:id="rId318" o:title=""/>
          </v:shape>
          <o:OLEObject Type="Embed" ProgID="Visio.Drawing.15" ShapeID="_x0000_i1199" DrawAspect="Content" ObjectID="_1544270607" r:id="rId319"/>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proofErr w:type="gramStart"/>
      <w:r w:rsidR="00DA05DF" w:rsidRPr="00DA05DF">
        <w:rPr>
          <w:rFonts w:ascii="Times New Roman"/>
          <w:b/>
          <w:sz w:val="21"/>
          <w:szCs w:val="21"/>
        </w:rPr>
        <w:t>值类型</w:t>
      </w:r>
      <w:proofErr w:type="gramEnd"/>
      <w:r w:rsidR="00DA05DF" w:rsidRPr="00DA05DF">
        <w:rPr>
          <w:rFonts w:ascii="Times New Roman"/>
          <w:b/>
          <w:sz w:val="21"/>
          <w:szCs w:val="21"/>
        </w:rPr>
        <w:t>UML</w:t>
      </w:r>
      <w:r w:rsidR="00DA05DF" w:rsidRPr="00DA05DF">
        <w:rPr>
          <w:rFonts w:ascii="Times New Roman"/>
          <w:b/>
          <w:sz w:val="21"/>
          <w:szCs w:val="21"/>
        </w:rPr>
        <w:t>类图</w:t>
      </w:r>
      <w:bookmarkEnd w:id="45"/>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46"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46"/>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47"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47"/>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48"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48"/>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49" w:name="_Toc404284487"/>
      <w:bookmarkStart w:id="50" w:name="_Toc406690219"/>
      <w:r>
        <w:rPr>
          <w:rFonts w:hint="eastAsia"/>
        </w:rPr>
        <w:t>语义规则</w:t>
      </w:r>
      <w:r>
        <w:t>映射模块</w:t>
      </w:r>
      <w:bookmarkEnd w:id="49"/>
      <w:bookmarkEnd w:id="50"/>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200" type="#_x0000_t75" style="width:448.9pt;height:229.5pt" o:ole="">
            <v:imagedata r:id="rId320" o:title=""/>
          </v:shape>
          <o:OLEObject Type="Embed" ProgID="Visio.Drawing.15" ShapeID="_x0000_i1200" DrawAspect="Content" ObjectID="_1544270608" r:id="rId321"/>
        </w:object>
      </w:r>
    </w:p>
    <w:p w:rsidR="002A2208" w:rsidRDefault="00DA05DF" w:rsidP="00DA05DF">
      <w:pPr>
        <w:pStyle w:val="a1"/>
      </w:pPr>
      <w:bookmarkStart w:id="51"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51"/>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52"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52"/>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53"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53"/>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54"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54"/>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55"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55"/>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56"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56"/>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57"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57"/>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58" w:name="_Toc404284488"/>
      <w:bookmarkStart w:id="59" w:name="_Toc406690220"/>
      <w:r>
        <w:rPr>
          <w:rFonts w:hint="eastAsia"/>
        </w:rPr>
        <w:t>用户交互模块</w:t>
      </w:r>
      <w:bookmarkEnd w:id="58"/>
      <w:bookmarkEnd w:id="59"/>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60" w:name="_Toc404284489"/>
      <w:bookmarkStart w:id="61" w:name="_Toc406690221"/>
      <w:r>
        <w:rPr>
          <w:rFonts w:hint="eastAsia"/>
        </w:rPr>
        <w:t>基于</w:t>
      </w:r>
      <w:r>
        <w:t>语境的</w:t>
      </w:r>
      <w:r>
        <w:rPr>
          <w:rFonts w:hint="eastAsia"/>
        </w:rPr>
        <w:t>形式化验证工具的应用示例</w:t>
      </w:r>
      <w:bookmarkEnd w:id="60"/>
      <w:bookmarkEnd w:id="61"/>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62"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6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63"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6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64" w:name="_Toc406690222"/>
      <w:r>
        <w:rPr>
          <w:rFonts w:hint="eastAsia"/>
        </w:rPr>
        <w:t>小结</w:t>
      </w:r>
      <w:bookmarkEnd w:id="64"/>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65" w:name="_Toc406690231"/>
      <w:r>
        <w:rPr>
          <w:rFonts w:hint="eastAsia"/>
        </w:rPr>
        <w:lastRenderedPageBreak/>
        <w:t>总结</w:t>
      </w:r>
      <w:r w:rsidR="001862F0">
        <w:rPr>
          <w:rFonts w:hint="eastAsia"/>
        </w:rPr>
        <w:t>与展望</w:t>
      </w:r>
      <w:bookmarkEnd w:id="65"/>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66" w:name="_Toc406690232"/>
      <w:r>
        <w:rPr>
          <w:rFonts w:hint="eastAsia"/>
        </w:rPr>
        <w:t>工作</w:t>
      </w:r>
      <w:r w:rsidR="001862F0">
        <w:rPr>
          <w:rFonts w:hint="eastAsia"/>
        </w:rPr>
        <w:t>展望</w:t>
      </w:r>
      <w:bookmarkEnd w:id="66"/>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67" w:name="_Toc406690233"/>
      <w:r>
        <w:rPr>
          <w:rFonts w:hint="eastAsia"/>
        </w:rPr>
        <w:lastRenderedPageBreak/>
        <w:t>附录</w:t>
      </w:r>
      <w:bookmarkEnd w:id="67"/>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Tr="00C51C93">
        <w:tc>
          <w:tcPr>
            <w:tcW w:w="9061" w:type="dxa"/>
          </w:tcPr>
          <w:p w:rsidR="00C51C93" w:rsidRDefault="00C51C93" w:rsidP="00C51C93">
            <w:pPr>
              <w:widowControl/>
              <w:jc w:val="left"/>
            </w:pPr>
            <w:r>
              <w:t>&lt;source files</w:t>
            </w:r>
            <w:proofErr w:type="gramStart"/>
            <w:r>
              <w:t>&gt;::</w:t>
            </w:r>
            <w:proofErr w:type="gramEnd"/>
            <w:r>
              <w:t xml:space="preserve">= &lt;header-file-list&gt; &lt;macro-definition-list&gt; &lt;type-definition-list&gt; </w:t>
            </w:r>
            <w:r>
              <w:tab/>
            </w:r>
            <w:r>
              <w:tab/>
            </w:r>
            <w:r>
              <w:tab/>
            </w:r>
            <w:r>
              <w:tab/>
            </w:r>
            <w:r>
              <w:tab/>
              <w:t xml:space="preserve"> </w:t>
            </w:r>
            <w:r>
              <w:tab/>
            </w:r>
            <w:r>
              <w:tab/>
            </w:r>
            <w:r>
              <w:tab/>
              <w:t xml:space="preserve">  &lt;function-prototype-list&gt; &lt;extern-variable-list&gt; &lt;global-variable-list&gt; </w:t>
            </w:r>
            <w:r>
              <w:tab/>
            </w:r>
            <w:r>
              <w:tab/>
            </w:r>
            <w:r>
              <w:tab/>
            </w:r>
            <w:r>
              <w:tab/>
              <w:t xml:space="preserve"> </w:t>
            </w:r>
            <w:r>
              <w:tab/>
            </w:r>
            <w:r>
              <w:tab/>
              <w:t xml:space="preserve"> </w:t>
            </w:r>
            <w:r>
              <w:tab/>
              <w:t xml:space="preserve">  &lt;main-function&gt; &lt;function-list&gt;</w:t>
            </w:r>
          </w:p>
          <w:p w:rsidR="00C51C93" w:rsidRDefault="00C51C93" w:rsidP="00C51C93">
            <w:pPr>
              <w:widowControl/>
              <w:jc w:val="left"/>
            </w:pPr>
            <w:r>
              <w:t>&lt;header-file-list</w:t>
            </w:r>
            <w:proofErr w:type="gramStart"/>
            <w:r>
              <w:t>&gt;::</w:t>
            </w:r>
            <w:proofErr w:type="gramEnd"/>
            <w:r>
              <w:t>= &lt;header-file&gt; &lt;header-file-list&gt; | &lt;header-file&gt;</w:t>
            </w:r>
          </w:p>
          <w:p w:rsidR="00C51C93" w:rsidRDefault="00C51C93" w:rsidP="00C51C93">
            <w:pPr>
              <w:widowControl/>
              <w:jc w:val="left"/>
            </w:pPr>
            <w:r>
              <w:t>&lt;header-file</w:t>
            </w:r>
            <w:proofErr w:type="gramStart"/>
            <w:r>
              <w:t>&gt;::</w:t>
            </w:r>
            <w:proofErr w:type="gramEnd"/>
            <w:r>
              <w:t>= #include '&lt; &lt;file-name&gt; '&gt; | #include " &lt;file-name&gt; "</w:t>
            </w:r>
          </w:p>
          <w:p w:rsidR="00C51C93" w:rsidRDefault="00C51C93" w:rsidP="00C51C93">
            <w:pPr>
              <w:widowControl/>
              <w:jc w:val="left"/>
            </w:pPr>
            <w:r>
              <w:t>&lt;file-name</w:t>
            </w:r>
            <w:proofErr w:type="gramStart"/>
            <w:r>
              <w:t>&gt;::</w:t>
            </w:r>
            <w:proofErr w:type="gramEnd"/>
            <w:r>
              <w:t>= &lt;IDENTIFIER&gt;.h</w:t>
            </w:r>
          </w:p>
          <w:p w:rsidR="00C51C93" w:rsidRDefault="00C51C93" w:rsidP="00C51C93">
            <w:pPr>
              <w:widowControl/>
              <w:jc w:val="left"/>
            </w:pPr>
            <w:r>
              <w:t>&lt;macro-definition-list</w:t>
            </w:r>
            <w:proofErr w:type="gramStart"/>
            <w:r>
              <w:t>&gt;::</w:t>
            </w:r>
            <w:proofErr w:type="gramEnd"/>
            <w:r>
              <w:t>= &lt;macro-definition&gt; &lt;macro-definition-list&gt; | &lt;macro-definition&gt;</w:t>
            </w:r>
          </w:p>
          <w:p w:rsidR="00C51C93" w:rsidRDefault="00C51C93" w:rsidP="00C51C93">
            <w:pPr>
              <w:widowControl/>
              <w:jc w:val="left"/>
            </w:pPr>
            <w:r>
              <w:t>&lt;macro-definition</w:t>
            </w:r>
            <w:proofErr w:type="gramStart"/>
            <w:r>
              <w:t>&gt;::</w:t>
            </w:r>
            <w:proofErr w:type="gramEnd"/>
            <w:r>
              <w:t>= #define &lt;macro-name&gt; &lt;macro-text&gt;</w:t>
            </w:r>
          </w:p>
          <w:p w:rsidR="00C51C93" w:rsidRDefault="00C51C93" w:rsidP="00C51C93">
            <w:pPr>
              <w:widowControl/>
              <w:jc w:val="left"/>
            </w:pPr>
            <w:r>
              <w:t>&lt;macro-name</w:t>
            </w:r>
            <w:proofErr w:type="gramStart"/>
            <w:r>
              <w:t>&gt;::</w:t>
            </w:r>
            <w:proofErr w:type="gramEnd"/>
            <w:r>
              <w:t>= &lt;IDENTIFIER&gt;</w:t>
            </w:r>
          </w:p>
          <w:p w:rsidR="00C51C93" w:rsidRDefault="00C51C93" w:rsidP="00C51C93">
            <w:pPr>
              <w:widowControl/>
              <w:jc w:val="left"/>
            </w:pPr>
            <w:r>
              <w:t>&lt;macro-text</w:t>
            </w:r>
            <w:proofErr w:type="gramStart"/>
            <w:r>
              <w:t>&gt;::</w:t>
            </w:r>
            <w:proofErr w:type="gramEnd"/>
            <w:r>
              <w:t>= &lt;IDENTIFIER&gt;</w:t>
            </w:r>
          </w:p>
          <w:p w:rsidR="00C51C93" w:rsidRDefault="00C51C93" w:rsidP="00C51C93">
            <w:pPr>
              <w:widowControl/>
              <w:jc w:val="left"/>
            </w:pPr>
            <w:r>
              <w:t>&lt;type-definition-list</w:t>
            </w:r>
            <w:proofErr w:type="gramStart"/>
            <w:r>
              <w:t>&gt;::</w:t>
            </w:r>
            <w:proofErr w:type="gramEnd"/>
            <w:r>
              <w:t>= &lt;type-definition&gt; &lt;type-definition-list&gt; | &lt;type-definition&gt;</w:t>
            </w:r>
          </w:p>
          <w:p w:rsidR="00C51C93" w:rsidRDefault="00C51C93" w:rsidP="00C51C93">
            <w:pPr>
              <w:widowControl/>
              <w:jc w:val="left"/>
            </w:pPr>
            <w:r>
              <w:t>&lt;type-definition</w:t>
            </w:r>
            <w:proofErr w:type="gramStart"/>
            <w:r>
              <w:t>&gt;::</w:t>
            </w:r>
            <w:proofErr w:type="gramEnd"/>
            <w:r>
              <w:t>= struct &lt;IDENTIFIER&gt; '{ &lt;struct-declaration-list&gt; '} ;</w:t>
            </w:r>
          </w:p>
          <w:p w:rsidR="00C51C93" w:rsidRDefault="00C51C93" w:rsidP="00C51C93">
            <w:pPr>
              <w:widowControl/>
              <w:jc w:val="left"/>
            </w:pPr>
            <w:r>
              <w:t>&lt;struct-declaration-list</w:t>
            </w:r>
            <w:proofErr w:type="gramStart"/>
            <w:r>
              <w:t>&gt;::</w:t>
            </w:r>
            <w:proofErr w:type="gramEnd"/>
            <w:r>
              <w:t>= &lt;struct-declaration&gt; &lt;struct-declaration-list&gt; | &lt;struct-declaration&gt;</w:t>
            </w:r>
          </w:p>
          <w:p w:rsidR="00C51C93" w:rsidRDefault="00C51C93" w:rsidP="00C51C93">
            <w:pPr>
              <w:widowControl/>
              <w:jc w:val="left"/>
            </w:pPr>
            <w:r>
              <w:t>&lt;struct-declaration</w:t>
            </w:r>
            <w:proofErr w:type="gramStart"/>
            <w:r>
              <w:t>&gt;::</w:t>
            </w:r>
            <w:proofErr w:type="gramEnd"/>
            <w:r>
              <w:t>= &lt;specifier-qualifier-list&gt; &lt;struct-declarator-list&gt; ;</w:t>
            </w:r>
          </w:p>
          <w:p w:rsidR="00C51C93" w:rsidRDefault="00C51C93" w:rsidP="00C51C93">
            <w:pPr>
              <w:widowControl/>
              <w:jc w:val="left"/>
            </w:pPr>
            <w:r>
              <w:t>&lt;specifier-qualifier-list</w:t>
            </w:r>
            <w:proofErr w:type="gramStart"/>
            <w:r>
              <w:t>&gt;::</w:t>
            </w:r>
            <w:proofErr w:type="gramEnd"/>
            <w:r>
              <w:t xml:space="preserve">= &lt;type-specifier&gt; &lt;specifier-qualifier-list&gt; | &lt;type-specifier&gt; | </w:t>
            </w:r>
            <w:r>
              <w:tab/>
            </w:r>
            <w:r>
              <w:tab/>
              <w:t xml:space="preserve"> </w:t>
            </w:r>
            <w:r>
              <w:tab/>
            </w:r>
            <w:r>
              <w:tab/>
            </w:r>
            <w:r>
              <w:tab/>
            </w:r>
            <w:r>
              <w:tab/>
            </w:r>
            <w:r>
              <w:tab/>
            </w:r>
            <w:r>
              <w:tab/>
              <w:t xml:space="preserve">  &lt;type-qualifier&gt; &lt;specifier-qualifier-list&gt; | &lt;type-qualifier&gt;</w:t>
            </w:r>
          </w:p>
          <w:p w:rsidR="00C51C93" w:rsidRDefault="00C51C93" w:rsidP="00C51C93">
            <w:pPr>
              <w:widowControl/>
              <w:jc w:val="left"/>
            </w:pPr>
            <w:r>
              <w:t>&lt;type-specifier</w:t>
            </w:r>
            <w:proofErr w:type="gramStart"/>
            <w:r>
              <w:t>&gt;::</w:t>
            </w:r>
            <w:proofErr w:type="gramEnd"/>
            <w:r>
              <w:t xml:space="preserve">= void | short | int | long | float | double | signed | unsigned | </w:t>
            </w:r>
            <w:r>
              <w:tab/>
            </w:r>
            <w:r>
              <w:tab/>
            </w:r>
            <w:r>
              <w:tab/>
            </w:r>
            <w:r>
              <w:tab/>
            </w:r>
            <w:r>
              <w:tab/>
              <w:t xml:space="preserve">  </w:t>
            </w:r>
            <w:r>
              <w:tab/>
            </w:r>
            <w:r>
              <w:tab/>
            </w:r>
            <w:r>
              <w:tab/>
            </w:r>
            <w:r>
              <w:tab/>
            </w:r>
            <w:r>
              <w:tab/>
              <w:t>&lt;struct-specifier&gt; | &lt;union-specifier&gt; | &lt;enum-specifier&gt;</w:t>
            </w:r>
          </w:p>
          <w:p w:rsidR="00C51C93" w:rsidRDefault="00C51C93" w:rsidP="00C51C93">
            <w:pPr>
              <w:widowControl/>
              <w:jc w:val="left"/>
            </w:pPr>
            <w:r>
              <w:t>&lt;struct-specifier</w:t>
            </w:r>
            <w:proofErr w:type="gramStart"/>
            <w:r>
              <w:t>&gt;::</w:t>
            </w:r>
            <w:proofErr w:type="gramEnd"/>
            <w:r>
              <w:t xml:space="preserve">= struct &lt;IDENTIFIER&gt; '{ &lt;struct-declaration-list&gt; '} |  </w:t>
            </w:r>
            <w:r>
              <w:tab/>
            </w:r>
            <w:r>
              <w:tab/>
            </w:r>
            <w:r>
              <w:tab/>
            </w:r>
            <w:r>
              <w:tab/>
            </w:r>
            <w:r>
              <w:tab/>
            </w:r>
            <w:r>
              <w:tab/>
            </w:r>
            <w:r>
              <w:tab/>
            </w:r>
            <w:r>
              <w:tab/>
            </w:r>
            <w:r>
              <w:tab/>
            </w:r>
            <w:r>
              <w:tab/>
              <w:t xml:space="preserve"> struct '{ &lt;struct-declaration-list&gt; '} | </w:t>
            </w:r>
            <w:r>
              <w:tab/>
            </w:r>
            <w:r>
              <w:tab/>
            </w:r>
            <w:r>
              <w:tab/>
            </w:r>
            <w:r>
              <w:tab/>
            </w:r>
            <w:r>
              <w:tab/>
            </w:r>
            <w:r>
              <w:tab/>
            </w:r>
            <w:r>
              <w:tab/>
            </w:r>
            <w:r>
              <w:tab/>
            </w:r>
            <w:r>
              <w:tab/>
            </w:r>
            <w:r>
              <w:tab/>
            </w:r>
            <w:r>
              <w:tab/>
            </w:r>
            <w:r>
              <w:tab/>
            </w:r>
            <w:r>
              <w:tab/>
            </w:r>
            <w:r>
              <w:tab/>
              <w:t xml:space="preserve"> struct &lt;IDENTIFIER&gt;</w:t>
            </w:r>
          </w:p>
          <w:p w:rsidR="00C51C93" w:rsidRDefault="00C51C93" w:rsidP="00C51C93">
            <w:pPr>
              <w:widowControl/>
              <w:jc w:val="left"/>
            </w:pPr>
            <w:r>
              <w:t>&lt;union-specifier</w:t>
            </w:r>
            <w:proofErr w:type="gramStart"/>
            <w:r>
              <w:t>&gt;::</w:t>
            </w:r>
            <w:proofErr w:type="gramEnd"/>
            <w:r>
              <w:t xml:space="preserve">= union &lt;IDENTIFIER&gt; '{ &lt;struct-declaration-list&gt; '} | </w:t>
            </w:r>
            <w:r>
              <w:tab/>
            </w:r>
            <w:r>
              <w:tab/>
            </w:r>
            <w:r>
              <w:tab/>
            </w:r>
            <w:r>
              <w:tab/>
            </w:r>
            <w:r>
              <w:tab/>
            </w:r>
            <w:r>
              <w:tab/>
            </w:r>
            <w:r>
              <w:tab/>
            </w:r>
            <w:r>
              <w:tab/>
            </w:r>
            <w:r>
              <w:tab/>
            </w:r>
            <w:r>
              <w:tab/>
              <w:t xml:space="preserve"> union '{ &lt;struct-declaration-list&gt; '} | </w:t>
            </w:r>
            <w:r>
              <w:tab/>
            </w:r>
            <w:r>
              <w:tab/>
            </w:r>
            <w:r>
              <w:tab/>
            </w:r>
            <w:r>
              <w:tab/>
            </w:r>
            <w:r>
              <w:tab/>
            </w:r>
            <w:r>
              <w:tab/>
            </w:r>
            <w:r>
              <w:tab/>
            </w:r>
            <w:r>
              <w:tab/>
            </w:r>
            <w:r>
              <w:tab/>
            </w:r>
            <w:r>
              <w:tab/>
            </w:r>
            <w:r>
              <w:tab/>
            </w:r>
            <w:r>
              <w:tab/>
            </w:r>
            <w:r>
              <w:tab/>
            </w:r>
            <w:r>
              <w:tab/>
              <w:t xml:space="preserve"> union &lt;IDENTIFIER&gt;</w:t>
            </w:r>
          </w:p>
          <w:p w:rsidR="00C51C93" w:rsidRDefault="00C51C93" w:rsidP="00C51C93">
            <w:pPr>
              <w:widowControl/>
              <w:jc w:val="left"/>
            </w:pPr>
            <w:r>
              <w:t>&lt;enum-specifier</w:t>
            </w:r>
            <w:proofErr w:type="gramStart"/>
            <w:r>
              <w:t>&gt;::</w:t>
            </w:r>
            <w:proofErr w:type="gramEnd"/>
            <w:r>
              <w:t xml:space="preserve">= enum &lt;IDENTIFIER&gt; '{ &lt;enumerator-list&gt; '} | </w:t>
            </w:r>
            <w:r>
              <w:tab/>
            </w:r>
            <w:r>
              <w:tab/>
            </w:r>
            <w:r>
              <w:tab/>
            </w:r>
            <w:r>
              <w:tab/>
            </w:r>
            <w:r>
              <w:tab/>
            </w:r>
            <w:r>
              <w:tab/>
            </w:r>
            <w:r>
              <w:tab/>
            </w:r>
            <w:r>
              <w:tab/>
            </w:r>
            <w:r>
              <w:tab/>
            </w:r>
            <w:r>
              <w:tab/>
            </w:r>
            <w:r>
              <w:tab/>
            </w:r>
            <w:r>
              <w:tab/>
              <w:t xml:space="preserve"> enum '{ &lt;enumerator-list&gt; '} | </w:t>
            </w:r>
            <w:r>
              <w:tab/>
            </w:r>
            <w:r>
              <w:tab/>
            </w:r>
            <w:r>
              <w:tab/>
            </w:r>
            <w:r>
              <w:tab/>
            </w:r>
            <w:r>
              <w:tab/>
            </w:r>
            <w:r>
              <w:tab/>
            </w:r>
            <w:r>
              <w:tab/>
            </w:r>
            <w:r>
              <w:tab/>
            </w:r>
            <w:r>
              <w:tab/>
            </w:r>
            <w:r>
              <w:tab/>
            </w:r>
            <w:r>
              <w:tab/>
            </w:r>
            <w:r>
              <w:tab/>
            </w:r>
            <w:r>
              <w:tab/>
            </w:r>
            <w:r>
              <w:tab/>
            </w:r>
            <w:r>
              <w:tab/>
              <w:t xml:space="preserve"> enum &lt;IDENTIFIER&gt;</w:t>
            </w:r>
          </w:p>
          <w:p w:rsidR="00C51C93" w:rsidRDefault="00C51C93" w:rsidP="00C51C93">
            <w:pPr>
              <w:widowControl/>
              <w:jc w:val="left"/>
            </w:pPr>
            <w:r>
              <w:t>&lt;struct-declarator-list</w:t>
            </w:r>
            <w:proofErr w:type="gramStart"/>
            <w:r>
              <w:t>&gt;::</w:t>
            </w:r>
            <w:proofErr w:type="gramEnd"/>
            <w:r>
              <w:t>= &lt;struct-declarator&gt; , &lt;struct-declarator-list&gt; | &lt;struct-declarator&gt;</w:t>
            </w:r>
          </w:p>
          <w:p w:rsidR="00C51C93" w:rsidRDefault="00C51C93" w:rsidP="00C51C93">
            <w:pPr>
              <w:widowControl/>
              <w:jc w:val="left"/>
            </w:pPr>
            <w:r>
              <w:t>&lt;struct-declarator</w:t>
            </w:r>
            <w:proofErr w:type="gramStart"/>
            <w:r>
              <w:t>&gt;::</w:t>
            </w:r>
            <w:proofErr w:type="gramEnd"/>
            <w:r>
              <w:t>= &lt;declarator&gt; | &lt;declarator&gt; : &lt;primary-expression&gt; | : &lt;primary-expression&gt;</w:t>
            </w:r>
          </w:p>
          <w:p w:rsidR="00C51C93" w:rsidRDefault="00C51C93" w:rsidP="00C51C93">
            <w:pPr>
              <w:widowControl/>
              <w:jc w:val="left"/>
            </w:pPr>
            <w:r>
              <w:t>&lt;declarator</w:t>
            </w:r>
            <w:proofErr w:type="gramStart"/>
            <w:r>
              <w:t>&gt;::</w:t>
            </w:r>
            <w:proofErr w:type="gramEnd"/>
            <w:r>
              <w:t>= &lt;pointer&gt; &lt;direct-declarator&gt; | &lt;direct-declarator&gt;</w:t>
            </w:r>
          </w:p>
          <w:p w:rsidR="00C51C93" w:rsidRDefault="00C51C93" w:rsidP="00C51C93">
            <w:pPr>
              <w:widowControl/>
              <w:jc w:val="left"/>
            </w:pPr>
            <w:r>
              <w:t>&lt;enumerator-list</w:t>
            </w:r>
            <w:proofErr w:type="gramStart"/>
            <w:r>
              <w:t>&gt;::</w:t>
            </w:r>
            <w:proofErr w:type="gramEnd"/>
            <w:r>
              <w:t>= &lt;enumerator&gt; , &lt;enumerator-list&gt; | &lt;enumerator&gt;</w:t>
            </w:r>
          </w:p>
          <w:p w:rsidR="00C51C93" w:rsidRDefault="00C51C93" w:rsidP="00C51C93">
            <w:pPr>
              <w:widowControl/>
              <w:jc w:val="left"/>
            </w:pPr>
            <w:r>
              <w:t>&lt;enumerator</w:t>
            </w:r>
            <w:proofErr w:type="gramStart"/>
            <w:r>
              <w:t>&gt;::</w:t>
            </w:r>
            <w:proofErr w:type="gramEnd"/>
            <w:r>
              <w:t>= &lt;IDENTIFIER&gt; | &lt;IDENTIFIER&gt; = &lt;primary-expression&gt;</w:t>
            </w:r>
          </w:p>
          <w:p w:rsidR="00C51C93" w:rsidRDefault="00C51C93" w:rsidP="00C51C93">
            <w:pPr>
              <w:widowControl/>
              <w:jc w:val="left"/>
            </w:pPr>
            <w:r>
              <w:t>&lt;pointer</w:t>
            </w:r>
            <w:proofErr w:type="gramStart"/>
            <w:r>
              <w:t>&gt;::</w:t>
            </w:r>
            <w:proofErr w:type="gramEnd"/>
            <w:r>
              <w:t>= * | * &lt;type-qualifier-list&gt; | *&lt;pointer&gt; | * &lt;type-qualifier-list&gt; &lt;pointer&gt;</w:t>
            </w:r>
          </w:p>
          <w:p w:rsidR="00C51C93" w:rsidRDefault="00C51C93" w:rsidP="00C51C93">
            <w:pPr>
              <w:widowControl/>
              <w:jc w:val="left"/>
            </w:pPr>
            <w:r>
              <w:t>&lt;type-qualifier-list</w:t>
            </w:r>
            <w:proofErr w:type="gramStart"/>
            <w:r>
              <w:t>&gt;::</w:t>
            </w:r>
            <w:proofErr w:type="gramEnd"/>
            <w:r>
              <w:t>= &lt;type-qualifier&gt; &lt;type-qualifier-list&gt; | &lt;type-qualifier&gt;</w:t>
            </w:r>
          </w:p>
          <w:p w:rsidR="00C51C93" w:rsidRDefault="00C51C93" w:rsidP="00C51C93">
            <w:pPr>
              <w:widowControl/>
              <w:jc w:val="left"/>
            </w:pPr>
            <w:r>
              <w:t>&lt;direct-declarator</w:t>
            </w:r>
            <w:proofErr w:type="gramStart"/>
            <w:r>
              <w:t>&gt;::</w:t>
            </w:r>
            <w:proofErr w:type="gramEnd"/>
            <w:r>
              <w:t xml:space="preserve">= &lt;IDENTIFIER&gt; | </w:t>
            </w:r>
            <w:r>
              <w:tab/>
            </w:r>
            <w:r>
              <w:tab/>
            </w:r>
            <w:r>
              <w:tab/>
            </w:r>
            <w:r>
              <w:tab/>
            </w:r>
            <w:r>
              <w:tab/>
            </w:r>
            <w:r>
              <w:tab/>
            </w:r>
            <w:r>
              <w:tab/>
            </w:r>
            <w:r>
              <w:tab/>
            </w:r>
            <w:r>
              <w:tab/>
            </w:r>
            <w:r>
              <w:tab/>
            </w:r>
            <w:r>
              <w:tab/>
            </w:r>
            <w:r>
              <w:tab/>
            </w:r>
            <w:r>
              <w:tab/>
            </w:r>
            <w:r>
              <w:tab/>
            </w:r>
            <w:r>
              <w:tab/>
            </w:r>
            <w:r>
              <w:tab/>
            </w:r>
            <w:r>
              <w:tab/>
              <w:t xml:space="preserve">  '( &lt;declarator&gt; ')</w:t>
            </w:r>
            <w:r>
              <w:tab/>
              <w:t>|</w:t>
            </w:r>
            <w:r>
              <w:tab/>
            </w:r>
            <w:r>
              <w:tab/>
            </w:r>
            <w:r>
              <w:tab/>
            </w:r>
            <w:r>
              <w:tab/>
            </w:r>
            <w:r>
              <w:tab/>
            </w:r>
            <w:r>
              <w:tab/>
            </w:r>
            <w:r>
              <w:tab/>
            </w:r>
            <w:r>
              <w:tab/>
            </w:r>
            <w:r>
              <w:tab/>
            </w:r>
            <w:r>
              <w:tab/>
            </w:r>
            <w:r>
              <w:tab/>
            </w:r>
            <w:r>
              <w:tab/>
            </w:r>
            <w:r>
              <w:tab/>
            </w:r>
            <w:r>
              <w:tab/>
            </w:r>
            <w:r>
              <w:tab/>
            </w:r>
            <w:r>
              <w:tab/>
            </w:r>
            <w:r>
              <w:tab/>
              <w:t xml:space="preserve">  &lt;direct-declarator&gt; '[ &lt;primary-expression&gt; '] | </w:t>
            </w:r>
            <w:r>
              <w:tab/>
            </w:r>
            <w:r>
              <w:tab/>
            </w:r>
            <w:r>
              <w:tab/>
            </w:r>
            <w:r>
              <w:tab/>
            </w:r>
            <w:r>
              <w:tab/>
            </w:r>
            <w:r>
              <w:tab/>
            </w:r>
            <w:r>
              <w:tab/>
            </w:r>
            <w:r>
              <w:tab/>
            </w:r>
            <w:r>
              <w:tab/>
            </w:r>
            <w:r>
              <w:tab/>
            </w:r>
            <w:r>
              <w:tab/>
              <w:t xml:space="preserve">  &lt;direct-declarator&gt; '[ '] | </w:t>
            </w:r>
            <w:r>
              <w:tab/>
            </w:r>
            <w:r>
              <w:tab/>
            </w:r>
            <w:r>
              <w:tab/>
            </w:r>
            <w:r>
              <w:tab/>
            </w:r>
            <w:r>
              <w:tab/>
            </w:r>
            <w:r>
              <w:tab/>
            </w:r>
            <w:r>
              <w:tab/>
            </w:r>
            <w:r>
              <w:tab/>
            </w:r>
            <w:r>
              <w:tab/>
            </w:r>
            <w:r>
              <w:tab/>
            </w:r>
            <w:r>
              <w:tab/>
            </w:r>
            <w:r>
              <w:tab/>
            </w:r>
            <w:r>
              <w:tab/>
            </w:r>
            <w:r>
              <w:tab/>
            </w:r>
            <w:r>
              <w:tab/>
            </w:r>
            <w:r>
              <w:tab/>
              <w:t xml:space="preserve">  &lt;IDENTIFIER&gt; '( &lt;parameter-type-list&gt; ') | </w:t>
            </w:r>
            <w:r>
              <w:tab/>
            </w:r>
            <w:r>
              <w:tab/>
            </w:r>
            <w:r>
              <w:tab/>
            </w:r>
            <w:r>
              <w:tab/>
            </w:r>
            <w:r>
              <w:tab/>
            </w:r>
            <w:r>
              <w:tab/>
            </w:r>
            <w:r>
              <w:tab/>
            </w:r>
            <w:r>
              <w:tab/>
            </w:r>
            <w:r>
              <w:tab/>
            </w:r>
            <w:r>
              <w:tab/>
            </w:r>
            <w:r>
              <w:tab/>
              <w:t xml:space="preserve">  </w:t>
            </w:r>
            <w:r>
              <w:tab/>
              <w:t xml:space="preserve">  &lt;IDENTIFIER&gt; '( &lt;identifier-list&gt; ')</w:t>
            </w:r>
            <w:r>
              <w:tab/>
              <w:t xml:space="preserve">| </w:t>
            </w:r>
            <w:r>
              <w:tab/>
            </w:r>
            <w:r>
              <w:tab/>
            </w:r>
            <w:r>
              <w:tab/>
            </w:r>
            <w:r>
              <w:tab/>
            </w:r>
            <w:r>
              <w:tab/>
            </w:r>
            <w:r>
              <w:tab/>
            </w:r>
            <w:r>
              <w:tab/>
            </w:r>
            <w:r>
              <w:tab/>
            </w:r>
            <w:r>
              <w:tab/>
            </w:r>
            <w:r>
              <w:tab/>
            </w:r>
            <w:r>
              <w:tab/>
            </w:r>
            <w:r>
              <w:tab/>
            </w:r>
            <w:r>
              <w:tab/>
              <w:t xml:space="preserve">  &lt;IDENTIFIER&gt; '( ')</w:t>
            </w:r>
          </w:p>
          <w:p w:rsidR="00C51C93" w:rsidRDefault="00C51C93" w:rsidP="00C51C93">
            <w:pPr>
              <w:widowControl/>
              <w:jc w:val="left"/>
            </w:pPr>
            <w:r>
              <w:lastRenderedPageBreak/>
              <w:t>&lt;direct-declarator</w:t>
            </w:r>
            <w:proofErr w:type="gramStart"/>
            <w:r>
              <w:t>&gt;::</w:t>
            </w:r>
            <w:proofErr w:type="gramEnd"/>
            <w:r>
              <w:t xml:space="preserve">= &lt;IDENTIFIER&gt; &lt;direct-declarator-right&gt; | </w:t>
            </w:r>
            <w:r>
              <w:tab/>
            </w:r>
            <w:r>
              <w:tab/>
            </w:r>
            <w:r>
              <w:tab/>
            </w:r>
            <w:r>
              <w:tab/>
            </w:r>
            <w:r>
              <w:tab/>
            </w:r>
            <w:r>
              <w:tab/>
            </w:r>
            <w:r>
              <w:tab/>
            </w:r>
            <w:r>
              <w:tab/>
            </w:r>
            <w:r>
              <w:tab/>
            </w:r>
            <w:r>
              <w:tab/>
            </w:r>
            <w:r>
              <w:tab/>
            </w:r>
            <w:r>
              <w:tab/>
              <w:t xml:space="preserve">  '( &lt;declarator&gt; ') &lt;direct-declarator-right&gt;</w:t>
            </w:r>
            <w:r>
              <w:tab/>
              <w:t>|</w:t>
            </w:r>
            <w:r>
              <w:tab/>
            </w:r>
            <w:r>
              <w:tab/>
            </w:r>
            <w:r>
              <w:tab/>
            </w:r>
            <w:r>
              <w:tab/>
            </w:r>
            <w:r>
              <w:tab/>
            </w:r>
            <w:r>
              <w:tab/>
            </w:r>
            <w:r>
              <w:tab/>
            </w:r>
            <w:r>
              <w:tab/>
            </w:r>
            <w:r>
              <w:tab/>
            </w:r>
            <w:r>
              <w:tab/>
            </w:r>
            <w:r>
              <w:tab/>
            </w:r>
            <w:r>
              <w:tab/>
              <w:t xml:space="preserve">  &lt;IDENTIFIER&gt; '( &lt;parameter-type-list&gt; ') &lt;direct-declarator-right&gt; | </w:t>
            </w:r>
            <w:r>
              <w:tab/>
            </w:r>
            <w:r>
              <w:tab/>
            </w:r>
            <w:r>
              <w:tab/>
            </w:r>
            <w:r>
              <w:tab/>
            </w:r>
            <w:r>
              <w:tab/>
            </w:r>
            <w:r>
              <w:tab/>
            </w:r>
            <w:r>
              <w:tab/>
              <w:t xml:space="preserve">  &lt;IDENTIFIER&gt; '( &lt;identifier-list&gt; ') &lt;direct-declarator-right&gt; | </w:t>
            </w:r>
            <w:r>
              <w:tab/>
            </w:r>
            <w:r>
              <w:tab/>
            </w:r>
            <w:r>
              <w:tab/>
            </w:r>
            <w:r>
              <w:tab/>
            </w:r>
            <w:r>
              <w:tab/>
            </w:r>
            <w:r>
              <w:tab/>
            </w:r>
            <w:r>
              <w:tab/>
            </w:r>
            <w:r>
              <w:tab/>
              <w:t xml:space="preserve">  &lt;IDENTIFIER&gt; '( ') &lt;direct-declarator-right&gt; | </w:t>
            </w:r>
            <w:r>
              <w:tab/>
            </w:r>
            <w:r>
              <w:tab/>
            </w:r>
            <w:r>
              <w:tab/>
            </w:r>
            <w:r>
              <w:tab/>
            </w:r>
            <w:r>
              <w:tab/>
            </w:r>
            <w:r>
              <w:tab/>
            </w:r>
            <w:r>
              <w:tab/>
            </w:r>
            <w:r>
              <w:tab/>
            </w:r>
            <w:r>
              <w:tab/>
            </w:r>
            <w:r>
              <w:tab/>
            </w:r>
            <w:r>
              <w:tab/>
              <w:t xml:space="preserve">  &lt;direct-declarator-right&gt;</w:t>
            </w:r>
          </w:p>
          <w:p w:rsidR="00C51C93" w:rsidRDefault="00C51C93" w:rsidP="00C51C93">
            <w:pPr>
              <w:widowControl/>
              <w:jc w:val="left"/>
            </w:pPr>
            <w:r>
              <w:t>&lt;direct-declarator-right</w:t>
            </w:r>
            <w:proofErr w:type="gramStart"/>
            <w:r>
              <w:t>&gt;::</w:t>
            </w:r>
            <w:proofErr w:type="gramEnd"/>
            <w:r>
              <w:t xml:space="preserve">= '[ &lt;primary-expression&gt; '] &lt;direct-declarator-right&gt; | </w:t>
            </w:r>
            <w:r>
              <w:tab/>
            </w:r>
            <w:r>
              <w:tab/>
            </w:r>
            <w:r>
              <w:tab/>
            </w:r>
            <w:r>
              <w:tab/>
            </w:r>
            <w:r>
              <w:tab/>
            </w:r>
            <w:r>
              <w:tab/>
            </w:r>
            <w:r>
              <w:tab/>
            </w:r>
            <w:r>
              <w:tab/>
            </w:r>
            <w:r>
              <w:tab/>
            </w:r>
            <w:r>
              <w:tab/>
              <w:t xml:space="preserve">   '[ '] &lt;direct-declarator-right&gt; | </w:t>
            </w:r>
            <w:r>
              <w:tab/>
            </w:r>
            <w:r>
              <w:tab/>
            </w:r>
            <w:r>
              <w:tab/>
            </w:r>
            <w:r>
              <w:tab/>
            </w:r>
            <w:r>
              <w:tab/>
            </w:r>
            <w:r>
              <w:tab/>
            </w:r>
            <w:r>
              <w:tab/>
            </w:r>
            <w:r>
              <w:tab/>
            </w:r>
            <w:r>
              <w:tab/>
            </w:r>
            <w:r>
              <w:tab/>
            </w:r>
            <w:r>
              <w:tab/>
            </w:r>
            <w:r>
              <w:tab/>
            </w:r>
            <w:r>
              <w:tab/>
            </w:r>
            <w:r>
              <w:tab/>
            </w:r>
            <w:r>
              <w:tab/>
              <w:t xml:space="preserve">   &lt;empty&gt;</w:t>
            </w:r>
          </w:p>
          <w:p w:rsidR="00C51C93" w:rsidRDefault="00C51C93" w:rsidP="00C51C93">
            <w:pPr>
              <w:widowControl/>
              <w:jc w:val="left"/>
            </w:pPr>
            <w:r>
              <w:t>&lt;empty</w:t>
            </w:r>
            <w:proofErr w:type="gramStart"/>
            <w:r>
              <w:t>&gt;::</w:t>
            </w:r>
            <w:proofErr w:type="gramEnd"/>
            <w:r>
              <w:t>= NULL</w:t>
            </w:r>
          </w:p>
          <w:p w:rsidR="00C51C93" w:rsidRDefault="00C51C93" w:rsidP="00C51C93">
            <w:pPr>
              <w:widowControl/>
              <w:jc w:val="left"/>
            </w:pPr>
            <w:r>
              <w:t>&lt;parameter-type-list</w:t>
            </w:r>
            <w:proofErr w:type="gramStart"/>
            <w:r>
              <w:t>&gt;::</w:t>
            </w:r>
            <w:proofErr w:type="gramEnd"/>
            <w:r>
              <w:t>= &lt;parameter-list&gt; | &lt;parameter-list&gt; , ...</w:t>
            </w:r>
          </w:p>
          <w:p w:rsidR="00C51C93" w:rsidRDefault="00C51C93" w:rsidP="00C51C93">
            <w:pPr>
              <w:widowControl/>
              <w:jc w:val="left"/>
            </w:pPr>
            <w:r>
              <w:t>&lt;parameter-list</w:t>
            </w:r>
            <w:proofErr w:type="gramStart"/>
            <w:r>
              <w:t>&gt;::</w:t>
            </w:r>
            <w:proofErr w:type="gramEnd"/>
            <w:r>
              <w:t>= &lt;parameter-declaration&gt; , &lt;parameter-list&gt; | &lt;parameter-declaration&gt;</w:t>
            </w:r>
          </w:p>
          <w:p w:rsidR="00C51C93" w:rsidRDefault="00C51C93" w:rsidP="00C51C93">
            <w:pPr>
              <w:widowControl/>
              <w:jc w:val="left"/>
            </w:pPr>
            <w:r>
              <w:t>&lt;parameter-declaration</w:t>
            </w:r>
            <w:proofErr w:type="gramStart"/>
            <w:r>
              <w:t>&gt;::</w:t>
            </w:r>
            <w:proofErr w:type="gramEnd"/>
            <w:r>
              <w:t xml:space="preserve">= &lt;declaration-specifier-list&gt; &lt;declarator&gt; | </w:t>
            </w:r>
            <w:r>
              <w:tab/>
            </w:r>
            <w:r>
              <w:tab/>
            </w:r>
            <w:r>
              <w:tab/>
            </w:r>
            <w:r>
              <w:tab/>
            </w:r>
            <w:r>
              <w:tab/>
            </w:r>
            <w:r>
              <w:tab/>
            </w:r>
            <w:r>
              <w:tab/>
            </w:r>
            <w:r>
              <w:tab/>
            </w:r>
            <w:r>
              <w:tab/>
            </w:r>
            <w:r>
              <w:tab/>
            </w:r>
            <w:r>
              <w:tab/>
            </w:r>
            <w:r>
              <w:tab/>
              <w:t xml:space="preserve">   &lt;declaration-specifier-list&gt; &lt;abstract-declarator&gt; | </w:t>
            </w:r>
            <w:r>
              <w:tab/>
            </w:r>
            <w:r>
              <w:tab/>
            </w:r>
            <w:r>
              <w:tab/>
            </w:r>
            <w:r>
              <w:tab/>
            </w:r>
            <w:r>
              <w:tab/>
            </w:r>
            <w:r>
              <w:tab/>
            </w:r>
            <w:r>
              <w:tab/>
            </w:r>
            <w:r>
              <w:tab/>
            </w:r>
            <w:r>
              <w:tab/>
            </w:r>
            <w:r>
              <w:tab/>
              <w:t xml:space="preserve">   &lt;declaration-specifier-list&gt;</w:t>
            </w:r>
          </w:p>
          <w:p w:rsidR="00C51C93" w:rsidRDefault="00C51C93" w:rsidP="00C51C93">
            <w:pPr>
              <w:widowControl/>
              <w:jc w:val="left"/>
            </w:pPr>
            <w:r>
              <w:t>&lt;identifier-list</w:t>
            </w:r>
            <w:proofErr w:type="gramStart"/>
            <w:r>
              <w:t>&gt;::</w:t>
            </w:r>
            <w:proofErr w:type="gramEnd"/>
            <w:r>
              <w:t>= &lt;IDENTIFIER&gt; , &lt;identifier-list&gt; | &lt;IDENTIFIER&gt;</w:t>
            </w:r>
          </w:p>
          <w:p w:rsidR="00C51C93" w:rsidRDefault="00C51C93" w:rsidP="00C51C93">
            <w:pPr>
              <w:widowControl/>
              <w:jc w:val="left"/>
            </w:pPr>
            <w:r>
              <w:t>&lt;declaration-specifier-list</w:t>
            </w:r>
            <w:proofErr w:type="gramStart"/>
            <w:r>
              <w:t>&gt;::</w:t>
            </w:r>
            <w:proofErr w:type="gramEnd"/>
            <w:r>
              <w:t xml:space="preserve">= &lt;storage-class-specifier&gt; &lt;declaration-specifier-list&gt; | </w:t>
            </w:r>
            <w:r>
              <w:tab/>
            </w:r>
            <w:r>
              <w:tab/>
            </w:r>
            <w:r>
              <w:tab/>
            </w:r>
            <w:r>
              <w:tab/>
            </w:r>
            <w:r>
              <w:tab/>
            </w:r>
            <w:r>
              <w:tab/>
            </w:r>
            <w:r>
              <w:tab/>
            </w:r>
            <w:r>
              <w:tab/>
            </w:r>
            <w:r>
              <w:tab/>
            </w:r>
            <w:r>
              <w:tab/>
              <w:t xml:space="preserve"> &lt;storage-class-specifier&gt; |</w:t>
            </w:r>
            <w:r>
              <w:tab/>
            </w:r>
            <w:r>
              <w:tab/>
            </w:r>
            <w:r>
              <w:tab/>
            </w:r>
            <w:r>
              <w:tab/>
            </w:r>
            <w:r>
              <w:tab/>
            </w:r>
            <w:r>
              <w:tab/>
            </w:r>
            <w:r>
              <w:tab/>
            </w:r>
            <w:r>
              <w:tab/>
            </w:r>
            <w:r>
              <w:tab/>
            </w:r>
            <w:r>
              <w:tab/>
            </w:r>
            <w:r>
              <w:tab/>
            </w:r>
            <w:r>
              <w:tab/>
            </w:r>
            <w:r>
              <w:tab/>
            </w:r>
            <w:r>
              <w:tab/>
            </w:r>
            <w:r>
              <w:tab/>
            </w:r>
            <w:r>
              <w:tab/>
              <w:t xml:space="preserve"> &lt;type-specifier&gt; &lt;declaration-specifier-list&gt; | </w:t>
            </w:r>
            <w:r>
              <w:tab/>
            </w:r>
            <w:r>
              <w:tab/>
            </w:r>
            <w:r>
              <w:tab/>
            </w:r>
            <w:r>
              <w:tab/>
            </w:r>
            <w:r>
              <w:tab/>
            </w:r>
            <w:r>
              <w:tab/>
            </w:r>
            <w:r>
              <w:tab/>
            </w:r>
            <w:r>
              <w:tab/>
            </w:r>
            <w:r>
              <w:tab/>
            </w:r>
            <w:r>
              <w:tab/>
            </w:r>
            <w:r>
              <w:tab/>
            </w:r>
            <w:r>
              <w:tab/>
              <w:t xml:space="preserve"> &lt;type-specifier&gt; | </w:t>
            </w:r>
            <w:r>
              <w:tab/>
            </w:r>
            <w:r>
              <w:tab/>
            </w:r>
            <w:r>
              <w:tab/>
            </w:r>
            <w:r>
              <w:tab/>
            </w:r>
            <w:r>
              <w:tab/>
            </w:r>
            <w:r>
              <w:tab/>
            </w:r>
            <w:r>
              <w:tab/>
            </w:r>
            <w:r>
              <w:tab/>
            </w:r>
            <w:r>
              <w:tab/>
            </w:r>
            <w:r>
              <w:tab/>
            </w:r>
            <w:r>
              <w:tab/>
            </w:r>
            <w:r>
              <w:tab/>
            </w:r>
            <w:r>
              <w:tab/>
            </w:r>
            <w:r>
              <w:tab/>
            </w:r>
            <w:r>
              <w:tab/>
            </w:r>
            <w:r>
              <w:tab/>
            </w:r>
            <w:r>
              <w:tab/>
              <w:t xml:space="preserve"> &lt;type-qualifier&gt; &lt;declaration-specifier-list&gt; | </w:t>
            </w:r>
            <w:r>
              <w:tab/>
            </w:r>
            <w:r>
              <w:tab/>
            </w:r>
            <w:r>
              <w:tab/>
            </w:r>
            <w:r>
              <w:tab/>
            </w:r>
            <w:r>
              <w:tab/>
            </w:r>
            <w:r>
              <w:tab/>
            </w:r>
            <w:r>
              <w:tab/>
            </w:r>
            <w:r>
              <w:tab/>
            </w:r>
            <w:r>
              <w:tab/>
            </w:r>
            <w:r>
              <w:tab/>
            </w:r>
            <w:r>
              <w:tab/>
            </w:r>
            <w:r>
              <w:tab/>
              <w:t xml:space="preserve"> &lt;type-qualifier&gt;</w:t>
            </w:r>
          </w:p>
          <w:p w:rsidR="00C51C93" w:rsidRDefault="00C51C93" w:rsidP="00C51C93">
            <w:pPr>
              <w:widowControl/>
              <w:jc w:val="left"/>
            </w:pPr>
            <w:r>
              <w:t>&lt;storage-class-specifier</w:t>
            </w:r>
            <w:proofErr w:type="gramStart"/>
            <w:r>
              <w:t>&gt;::</w:t>
            </w:r>
            <w:proofErr w:type="gramEnd"/>
            <w:r>
              <w:t>= auto | register | static | extern | typedef</w:t>
            </w:r>
          </w:p>
          <w:p w:rsidR="00C51C93" w:rsidRDefault="00C51C93" w:rsidP="00C51C93">
            <w:pPr>
              <w:widowControl/>
              <w:jc w:val="left"/>
            </w:pPr>
            <w:r>
              <w:t>&lt;type-qualifier</w:t>
            </w:r>
            <w:proofErr w:type="gramStart"/>
            <w:r>
              <w:t>&gt;::</w:t>
            </w:r>
            <w:proofErr w:type="gramEnd"/>
            <w:r>
              <w:t>= const | volatile</w:t>
            </w:r>
          </w:p>
          <w:p w:rsidR="00C51C93" w:rsidRDefault="00C51C93" w:rsidP="00C51C93">
            <w:pPr>
              <w:widowControl/>
              <w:jc w:val="left"/>
            </w:pPr>
            <w:r>
              <w:t>&lt;abstract-declarator</w:t>
            </w:r>
            <w:proofErr w:type="gramStart"/>
            <w:r>
              <w:t>&gt;::</w:t>
            </w:r>
            <w:proofErr w:type="gramEnd"/>
            <w:r>
              <w:t>= &lt;pointer&gt; | &lt;direct-abstract-declarator&gt; | &lt;pointer&gt; &lt;direct-abstract-declarator&gt;</w:t>
            </w:r>
          </w:p>
          <w:p w:rsidR="00C51C93" w:rsidRDefault="00C51C93" w:rsidP="00C51C93">
            <w:pPr>
              <w:widowControl/>
              <w:jc w:val="left"/>
            </w:pPr>
            <w:r>
              <w:t>&lt;direct-abstract-declarator</w:t>
            </w:r>
            <w:proofErr w:type="gramStart"/>
            <w:r>
              <w:t>&gt;::</w:t>
            </w:r>
            <w:proofErr w:type="gramEnd"/>
            <w:r>
              <w:t xml:space="preserve">= '( &lt;abstract-declarator&gt; ') | </w:t>
            </w:r>
            <w:r>
              <w:tab/>
            </w:r>
            <w:r>
              <w:tab/>
            </w:r>
            <w:r>
              <w:tab/>
            </w:r>
            <w:r>
              <w:tab/>
            </w:r>
            <w:r>
              <w:tab/>
            </w:r>
            <w:r>
              <w:tab/>
            </w:r>
            <w:r>
              <w:tab/>
            </w:r>
            <w:r>
              <w:tab/>
            </w:r>
            <w:r>
              <w:tab/>
            </w:r>
            <w:r>
              <w:tab/>
            </w:r>
            <w:r>
              <w:tab/>
            </w:r>
            <w:r>
              <w:tab/>
            </w:r>
            <w:r>
              <w:tab/>
            </w:r>
            <w:r>
              <w:tab/>
            </w:r>
            <w:r>
              <w:tab/>
            </w:r>
            <w:r>
              <w:tab/>
              <w:t xml:space="preserve"> '( &lt;parameter-list&gt; ') | </w:t>
            </w:r>
            <w:r>
              <w:tab/>
            </w:r>
            <w:r>
              <w:tab/>
            </w:r>
            <w:r>
              <w:tab/>
            </w:r>
            <w:r>
              <w:tab/>
            </w:r>
            <w:r>
              <w:tab/>
            </w:r>
            <w:r>
              <w:tab/>
            </w:r>
            <w:r>
              <w:tab/>
            </w:r>
            <w:r>
              <w:tab/>
            </w:r>
            <w:r>
              <w:tab/>
            </w:r>
            <w:r>
              <w:tab/>
            </w:r>
            <w:r>
              <w:tab/>
            </w:r>
            <w:r>
              <w:tab/>
            </w:r>
            <w:r>
              <w:tab/>
            </w:r>
            <w:r>
              <w:tab/>
            </w:r>
            <w:r>
              <w:tab/>
            </w:r>
            <w:r>
              <w:tab/>
            </w:r>
            <w:r>
              <w:tab/>
              <w:t xml:space="preserve"> &lt;direct-abstract-declarator&gt; '( &lt;parameter-list&gt; ') | </w:t>
            </w:r>
            <w:r>
              <w:tab/>
            </w:r>
            <w:r>
              <w:tab/>
            </w:r>
            <w:r>
              <w:tab/>
            </w:r>
            <w:r>
              <w:tab/>
            </w:r>
            <w:r>
              <w:tab/>
            </w:r>
            <w:r>
              <w:tab/>
            </w:r>
            <w:r>
              <w:tab/>
            </w:r>
            <w:r>
              <w:tab/>
            </w:r>
            <w:r>
              <w:tab/>
            </w:r>
            <w:r>
              <w:tab/>
            </w:r>
            <w:r>
              <w:tab/>
              <w:t xml:space="preserve"> &lt;direct-abstract-declarator&gt; '( ') | </w:t>
            </w:r>
            <w:r>
              <w:tab/>
            </w:r>
            <w:r>
              <w:tab/>
            </w:r>
            <w:r>
              <w:tab/>
            </w:r>
            <w:r>
              <w:tab/>
            </w:r>
            <w:r>
              <w:tab/>
            </w:r>
            <w:r>
              <w:tab/>
            </w:r>
            <w:r>
              <w:tab/>
            </w:r>
            <w:r>
              <w:tab/>
            </w:r>
            <w:r>
              <w:tab/>
            </w:r>
            <w:r>
              <w:tab/>
            </w:r>
            <w:r>
              <w:tab/>
            </w:r>
            <w:r>
              <w:tab/>
            </w:r>
            <w:r>
              <w:tab/>
            </w:r>
            <w:r>
              <w:tab/>
              <w:t xml:space="preserve"> '( ') | </w:t>
            </w:r>
            <w:r>
              <w:tab/>
            </w:r>
            <w:r>
              <w:tab/>
            </w:r>
            <w:r>
              <w:tab/>
            </w:r>
            <w:r>
              <w:tab/>
            </w:r>
            <w:r>
              <w:tab/>
            </w:r>
            <w:r>
              <w:tab/>
            </w:r>
            <w:r>
              <w:tab/>
            </w:r>
            <w:r>
              <w:tab/>
            </w:r>
            <w:r>
              <w:tab/>
            </w:r>
            <w:r>
              <w:tab/>
            </w:r>
            <w:r>
              <w:tab/>
            </w:r>
            <w:r>
              <w:tab/>
            </w:r>
            <w:r>
              <w:tab/>
            </w:r>
            <w:r>
              <w:tab/>
            </w:r>
            <w:r>
              <w:tab/>
            </w:r>
            <w:r>
              <w:tab/>
            </w:r>
            <w:r>
              <w:tab/>
            </w:r>
            <w:r>
              <w:tab/>
            </w:r>
            <w:r>
              <w:tab/>
            </w:r>
            <w:r>
              <w:tab/>
              <w:t xml:space="preserve"> '[ &lt;primary-expression&gt; '] | </w:t>
            </w:r>
            <w:r>
              <w:tab/>
            </w:r>
            <w:r>
              <w:tab/>
            </w:r>
            <w:r>
              <w:tab/>
            </w:r>
            <w:r>
              <w:tab/>
            </w:r>
            <w:r>
              <w:tab/>
            </w:r>
            <w:r>
              <w:tab/>
            </w:r>
            <w:r>
              <w:tab/>
            </w:r>
            <w:r>
              <w:tab/>
            </w:r>
            <w:r>
              <w:tab/>
            </w:r>
            <w:r>
              <w:tab/>
            </w:r>
            <w:r>
              <w:tab/>
            </w:r>
            <w:r>
              <w:tab/>
            </w:r>
            <w:r>
              <w:tab/>
            </w:r>
            <w:r>
              <w:tab/>
            </w:r>
            <w:r>
              <w:tab/>
              <w:t xml:space="preserve"> </w:t>
            </w:r>
            <w:r>
              <w:tab/>
              <w:t xml:space="preserve"> &lt;direct-abstract-declarator&gt; '[ &lt;primary-expression&gt; '] | </w:t>
            </w:r>
            <w:r>
              <w:tab/>
            </w:r>
            <w:r>
              <w:tab/>
            </w:r>
            <w:r>
              <w:tab/>
            </w:r>
            <w:r>
              <w:tab/>
            </w:r>
            <w:r>
              <w:tab/>
            </w:r>
            <w:r>
              <w:tab/>
            </w:r>
            <w:r>
              <w:tab/>
            </w:r>
            <w:r>
              <w:tab/>
            </w:r>
            <w:r>
              <w:tab/>
            </w:r>
            <w:r>
              <w:tab/>
              <w:t xml:space="preserve"> &lt;direct-abstract-declarator&gt; '[ '] | </w:t>
            </w:r>
            <w:r>
              <w:tab/>
            </w:r>
            <w:r>
              <w:tab/>
            </w:r>
            <w:r>
              <w:tab/>
            </w:r>
            <w:r>
              <w:tab/>
            </w:r>
            <w:r>
              <w:tab/>
            </w:r>
            <w:r>
              <w:tab/>
            </w:r>
            <w:r>
              <w:tab/>
            </w:r>
            <w:r>
              <w:tab/>
            </w:r>
            <w:r>
              <w:tab/>
            </w:r>
            <w:r>
              <w:tab/>
            </w:r>
            <w:r>
              <w:tab/>
            </w:r>
            <w:r>
              <w:tab/>
            </w:r>
            <w:r>
              <w:tab/>
            </w:r>
            <w:r>
              <w:tab/>
              <w:t xml:space="preserve"> '[ ']</w:t>
            </w:r>
          </w:p>
          <w:p w:rsidR="00C51C93" w:rsidRDefault="00C51C93" w:rsidP="00C51C93">
            <w:pPr>
              <w:widowControl/>
              <w:jc w:val="left"/>
            </w:pPr>
            <w:r>
              <w:t>&lt;direct-abstract-declarator</w:t>
            </w:r>
            <w:proofErr w:type="gramStart"/>
            <w:r>
              <w:t>&gt;::</w:t>
            </w:r>
            <w:proofErr w:type="gramEnd"/>
            <w:r>
              <w:t xml:space="preserve">= '( &lt;abstract-declarator&gt; ') &lt;direct-abs-declarator-right&gt; | </w:t>
            </w:r>
            <w:r>
              <w:tab/>
            </w:r>
            <w:r>
              <w:tab/>
            </w:r>
            <w:r>
              <w:tab/>
            </w:r>
            <w:r>
              <w:tab/>
            </w:r>
            <w:r>
              <w:tab/>
            </w:r>
            <w:r>
              <w:tab/>
            </w:r>
            <w:r>
              <w:tab/>
            </w:r>
            <w:r>
              <w:tab/>
            </w:r>
            <w:r>
              <w:tab/>
              <w:t xml:space="preserve"> </w:t>
            </w:r>
            <w:r>
              <w:tab/>
              <w:t xml:space="preserve"> '( &lt;parameter-list&gt; ') &lt;direct-abs-declarator-right&gt; | </w:t>
            </w:r>
            <w:r>
              <w:tab/>
            </w:r>
            <w:r>
              <w:tab/>
            </w:r>
            <w:r>
              <w:tab/>
            </w:r>
            <w:r>
              <w:tab/>
            </w:r>
            <w:r>
              <w:tab/>
            </w:r>
            <w:r>
              <w:tab/>
            </w:r>
            <w:r>
              <w:tab/>
            </w:r>
            <w:r>
              <w:tab/>
            </w:r>
            <w:r>
              <w:tab/>
            </w:r>
            <w:r>
              <w:tab/>
              <w:t xml:space="preserve"> </w:t>
            </w:r>
            <w:r>
              <w:tab/>
              <w:t xml:space="preserve"> '( ') &lt;direct-abs-declarator-right&gt; | </w:t>
            </w:r>
            <w:r>
              <w:tab/>
            </w:r>
            <w:r>
              <w:tab/>
            </w:r>
            <w:r>
              <w:tab/>
            </w:r>
            <w:r>
              <w:tab/>
            </w:r>
            <w:r>
              <w:tab/>
            </w:r>
            <w:r>
              <w:tab/>
            </w:r>
            <w:r>
              <w:tab/>
            </w:r>
            <w:r>
              <w:tab/>
            </w:r>
            <w:r>
              <w:tab/>
            </w:r>
            <w:r>
              <w:tab/>
            </w:r>
            <w:r>
              <w:tab/>
            </w:r>
            <w:r>
              <w:tab/>
            </w:r>
            <w:r>
              <w:tab/>
              <w:t xml:space="preserve"> </w:t>
            </w:r>
            <w:r>
              <w:tab/>
              <w:t xml:space="preserve"> '[ &lt;primary-expression&gt; '] &lt;direct-abs-declarator-right&gt; | </w:t>
            </w:r>
            <w:r>
              <w:tab/>
            </w:r>
            <w:r>
              <w:tab/>
            </w:r>
            <w:r>
              <w:tab/>
            </w:r>
            <w:r>
              <w:tab/>
            </w:r>
            <w:r>
              <w:tab/>
            </w:r>
            <w:r>
              <w:tab/>
            </w:r>
            <w:r>
              <w:tab/>
            </w:r>
            <w:r>
              <w:tab/>
            </w:r>
            <w:r>
              <w:tab/>
              <w:t xml:space="preserve"> </w:t>
            </w:r>
            <w:r>
              <w:tab/>
              <w:t xml:space="preserve"> '[ '] &lt;direct-abs-declarator-right&gt; | </w:t>
            </w:r>
            <w:r>
              <w:tab/>
            </w:r>
            <w:r>
              <w:tab/>
            </w:r>
            <w:r>
              <w:tab/>
            </w:r>
            <w:r>
              <w:tab/>
            </w:r>
            <w:r>
              <w:tab/>
            </w:r>
            <w:r>
              <w:tab/>
            </w:r>
            <w:r>
              <w:tab/>
            </w:r>
            <w:r>
              <w:tab/>
            </w:r>
            <w:r>
              <w:tab/>
            </w:r>
            <w:r>
              <w:tab/>
            </w:r>
            <w:r>
              <w:tab/>
            </w:r>
            <w:r>
              <w:tab/>
            </w:r>
            <w:r>
              <w:tab/>
            </w:r>
            <w:r>
              <w:tab/>
              <w:t xml:space="preserve"> &lt;direct-abs-declarator-right&gt;</w:t>
            </w:r>
          </w:p>
          <w:p w:rsidR="00C51C93" w:rsidRDefault="00C51C93" w:rsidP="00C51C93">
            <w:pPr>
              <w:widowControl/>
              <w:jc w:val="left"/>
            </w:pPr>
            <w:r>
              <w:t>&lt;direct-abs-declarator-right</w:t>
            </w:r>
            <w:proofErr w:type="gramStart"/>
            <w:r>
              <w:t>&gt;::</w:t>
            </w:r>
            <w:proofErr w:type="gramEnd"/>
            <w:r>
              <w:t xml:space="preserve">= '( &lt;parameter-list&gt; ') &lt;direct-abs-declarator-right&gt; | </w:t>
            </w:r>
            <w:r>
              <w:tab/>
            </w:r>
            <w:r>
              <w:tab/>
            </w:r>
            <w:r>
              <w:tab/>
            </w:r>
            <w:r>
              <w:tab/>
            </w:r>
            <w:r>
              <w:tab/>
            </w:r>
            <w:r>
              <w:tab/>
            </w:r>
            <w:r>
              <w:tab/>
            </w:r>
            <w:r>
              <w:tab/>
            </w:r>
            <w:r>
              <w:tab/>
            </w:r>
            <w:r>
              <w:tab/>
              <w:t xml:space="preserve">  </w:t>
            </w:r>
            <w:r>
              <w:tab/>
              <w:t xml:space="preserve">  '( ') &lt;direct-abs-declarator-right&gt; | </w:t>
            </w:r>
            <w:r>
              <w:tab/>
            </w:r>
            <w:r>
              <w:tab/>
            </w:r>
            <w:r>
              <w:tab/>
            </w:r>
            <w:r>
              <w:tab/>
            </w:r>
            <w:r>
              <w:tab/>
            </w:r>
            <w:r>
              <w:tab/>
            </w:r>
            <w:r>
              <w:tab/>
              <w:t xml:space="preserve">  </w:t>
            </w:r>
            <w:r>
              <w:tab/>
            </w:r>
            <w:r>
              <w:tab/>
            </w:r>
            <w:r>
              <w:tab/>
            </w:r>
            <w:r>
              <w:tab/>
            </w:r>
            <w:r>
              <w:tab/>
              <w:t xml:space="preserve">  </w:t>
            </w:r>
            <w:r>
              <w:tab/>
            </w:r>
            <w:r>
              <w:tab/>
              <w:t xml:space="preserve">  '[ &lt;primary-expression&gt; '] &lt;direct-abs-declarator-right&gt; | </w:t>
            </w:r>
            <w:r>
              <w:tab/>
            </w:r>
            <w:r>
              <w:tab/>
            </w:r>
            <w:r>
              <w:tab/>
            </w:r>
            <w:r>
              <w:tab/>
            </w:r>
            <w:r>
              <w:lastRenderedPageBreak/>
              <w:tab/>
            </w:r>
            <w:r>
              <w:tab/>
            </w:r>
            <w:r>
              <w:tab/>
            </w:r>
            <w:r>
              <w:tab/>
              <w:t xml:space="preserve">  </w:t>
            </w:r>
            <w:r>
              <w:tab/>
              <w:t xml:space="preserve">  '[ '] &lt;direct-abs-declarator-right&gt; | </w:t>
            </w:r>
            <w:r>
              <w:tab/>
            </w:r>
            <w:r>
              <w:tab/>
            </w:r>
            <w:r>
              <w:tab/>
            </w:r>
            <w:r>
              <w:tab/>
            </w:r>
            <w:r>
              <w:tab/>
            </w:r>
            <w:r>
              <w:tab/>
            </w:r>
            <w:r>
              <w:tab/>
            </w:r>
            <w:r>
              <w:tab/>
            </w:r>
            <w:r>
              <w:tab/>
            </w:r>
            <w:r>
              <w:tab/>
            </w:r>
            <w:r>
              <w:tab/>
            </w:r>
            <w:r>
              <w:tab/>
            </w:r>
            <w:r>
              <w:tab/>
              <w:t xml:space="preserve">  </w:t>
            </w:r>
            <w:r>
              <w:tab/>
              <w:t xml:space="preserve">  &lt;empty&gt;</w:t>
            </w:r>
          </w:p>
          <w:p w:rsidR="00C51C93" w:rsidRDefault="00C51C93" w:rsidP="00C51C93">
            <w:pPr>
              <w:widowControl/>
              <w:jc w:val="left"/>
            </w:pPr>
            <w:r>
              <w:t>&lt;function-prototype-list</w:t>
            </w:r>
            <w:proofErr w:type="gramStart"/>
            <w:r>
              <w:t>&gt;::</w:t>
            </w:r>
            <w:proofErr w:type="gramEnd"/>
            <w:r>
              <w:t>= &lt;function-prototype&gt; &lt;function-prototype-list&gt; | &lt;function-prototype&gt;</w:t>
            </w:r>
          </w:p>
          <w:p w:rsidR="00C51C93" w:rsidRDefault="00C51C93" w:rsidP="00C51C93">
            <w:pPr>
              <w:widowControl/>
              <w:jc w:val="left"/>
            </w:pPr>
            <w:r>
              <w:t xml:space="preserve">&lt;function-prototype </w:t>
            </w:r>
            <w:proofErr w:type="gramStart"/>
            <w:r>
              <w:t>&gt;::</w:t>
            </w:r>
            <w:proofErr w:type="gramEnd"/>
            <w:r>
              <w:t>= &lt;type-specifier&gt; &lt;funtion-name&gt; '( &lt;parameter-type-list&gt; ') ;</w:t>
            </w:r>
          </w:p>
          <w:p w:rsidR="00C51C93" w:rsidRDefault="00C51C93" w:rsidP="00C51C93">
            <w:pPr>
              <w:widowControl/>
              <w:jc w:val="left"/>
            </w:pPr>
            <w:r>
              <w:t>&lt;funtion-name</w:t>
            </w:r>
            <w:proofErr w:type="gramStart"/>
            <w:r>
              <w:t>&gt;::</w:t>
            </w:r>
            <w:proofErr w:type="gramEnd"/>
            <w:r>
              <w:t>= &lt;IDENTIFIER&gt;</w:t>
            </w:r>
          </w:p>
          <w:p w:rsidR="00C51C93" w:rsidRDefault="00C51C93" w:rsidP="00C51C93">
            <w:pPr>
              <w:widowControl/>
              <w:jc w:val="left"/>
            </w:pPr>
            <w:r>
              <w:t>&lt;extern-variable-list</w:t>
            </w:r>
            <w:proofErr w:type="gramStart"/>
            <w:r>
              <w:t>&gt;::</w:t>
            </w:r>
            <w:proofErr w:type="gramEnd"/>
            <w:r>
              <w:t>= &lt;extern-variable&gt; &lt;extern-variable-list&gt; | &lt;extern-variable&gt;</w:t>
            </w:r>
          </w:p>
          <w:p w:rsidR="00C51C93" w:rsidRDefault="00C51C93" w:rsidP="00C51C93">
            <w:pPr>
              <w:widowControl/>
              <w:jc w:val="left"/>
            </w:pPr>
            <w:r>
              <w:t xml:space="preserve">&lt;extern-variable </w:t>
            </w:r>
            <w:proofErr w:type="gramStart"/>
            <w:r>
              <w:t>&gt;::</w:t>
            </w:r>
            <w:proofErr w:type="gramEnd"/>
            <w:r>
              <w:t>= extern &lt;type-specifier&gt; &lt;variable-name-list&gt; ;</w:t>
            </w:r>
          </w:p>
          <w:p w:rsidR="00C51C93" w:rsidRDefault="00C51C93" w:rsidP="00C51C93">
            <w:pPr>
              <w:widowControl/>
              <w:jc w:val="left"/>
            </w:pPr>
            <w:r>
              <w:t>&lt;variable-name-list</w:t>
            </w:r>
            <w:proofErr w:type="gramStart"/>
            <w:r>
              <w:t>&gt;::</w:t>
            </w:r>
            <w:proofErr w:type="gramEnd"/>
            <w:r>
              <w:t>= &lt;variable-name&gt; , &lt;variable-name-list&gt; | &lt;variable-name&gt;</w:t>
            </w:r>
          </w:p>
          <w:p w:rsidR="00C51C93" w:rsidRDefault="00C51C93" w:rsidP="00C51C93">
            <w:pPr>
              <w:widowControl/>
              <w:jc w:val="left"/>
            </w:pPr>
            <w:r>
              <w:t>&lt;variable-name</w:t>
            </w:r>
            <w:proofErr w:type="gramStart"/>
            <w:r>
              <w:t>&gt;::</w:t>
            </w:r>
            <w:proofErr w:type="gramEnd"/>
            <w:r>
              <w:t>= &lt;IDENTIFIER&gt;</w:t>
            </w:r>
          </w:p>
          <w:p w:rsidR="00C51C93" w:rsidRDefault="00C51C93" w:rsidP="00C51C93">
            <w:pPr>
              <w:widowControl/>
              <w:jc w:val="left"/>
            </w:pPr>
            <w:r>
              <w:t>&lt;global-variable-list</w:t>
            </w:r>
            <w:proofErr w:type="gramStart"/>
            <w:r>
              <w:t>&gt;::</w:t>
            </w:r>
            <w:proofErr w:type="gramEnd"/>
            <w:r>
              <w:t>= &lt;global-variable&gt; &lt;global-variable-list&gt; | &lt;global-variable&gt;</w:t>
            </w:r>
          </w:p>
          <w:p w:rsidR="00C51C93" w:rsidRDefault="00C51C93" w:rsidP="00C51C93">
            <w:pPr>
              <w:widowControl/>
              <w:jc w:val="left"/>
            </w:pPr>
            <w:r>
              <w:t>&lt;global-variable</w:t>
            </w:r>
            <w:proofErr w:type="gramStart"/>
            <w:r>
              <w:t>&gt;::</w:t>
            </w:r>
            <w:proofErr w:type="gramEnd"/>
            <w:r>
              <w:t xml:space="preserve">= &lt;type-specifier&gt; &lt;variable-name-list&gt; ; | </w:t>
            </w:r>
            <w:r>
              <w:tab/>
            </w:r>
            <w:r>
              <w:tab/>
            </w:r>
            <w:r>
              <w:tab/>
            </w:r>
            <w:r>
              <w:tab/>
            </w:r>
            <w:r>
              <w:tab/>
            </w:r>
            <w:r>
              <w:tab/>
            </w:r>
            <w:r>
              <w:tab/>
            </w:r>
            <w:r>
              <w:tab/>
            </w:r>
            <w:r>
              <w:tab/>
            </w:r>
            <w:r>
              <w:tab/>
            </w:r>
            <w:r>
              <w:tab/>
            </w:r>
            <w:r>
              <w:tab/>
            </w:r>
            <w:r>
              <w:tab/>
              <w:t>&lt;type-specifier&gt; &lt;assignment-expression&gt; ;</w:t>
            </w:r>
          </w:p>
          <w:p w:rsidR="00C51C93" w:rsidRDefault="00C51C93" w:rsidP="00C51C93">
            <w:pPr>
              <w:widowControl/>
              <w:jc w:val="left"/>
            </w:pPr>
            <w:r>
              <w:t>&lt;main-function</w:t>
            </w:r>
            <w:proofErr w:type="gramStart"/>
            <w:r>
              <w:t>&gt;::</w:t>
            </w:r>
            <w:proofErr w:type="gramEnd"/>
            <w:r>
              <w:t>= void main '( ') '{ &lt;declaration-list&gt; &lt;statement-list&gt; '}</w:t>
            </w:r>
          </w:p>
          <w:p w:rsidR="00C51C93" w:rsidRDefault="00C51C93" w:rsidP="00C51C93">
            <w:pPr>
              <w:widowControl/>
              <w:jc w:val="left"/>
            </w:pPr>
            <w:r>
              <w:t>&lt;declaration-list</w:t>
            </w:r>
            <w:proofErr w:type="gramStart"/>
            <w:r>
              <w:t>&gt;::</w:t>
            </w:r>
            <w:proofErr w:type="gramEnd"/>
            <w:r>
              <w:t>= &lt;declaration&gt; &lt;declaration-list&gt; | &lt;declaration&gt;</w:t>
            </w:r>
          </w:p>
          <w:p w:rsidR="00C51C93" w:rsidRDefault="00C51C93" w:rsidP="00C51C93">
            <w:pPr>
              <w:widowControl/>
              <w:jc w:val="left"/>
            </w:pPr>
            <w:r>
              <w:t>&lt;declaration</w:t>
            </w:r>
            <w:proofErr w:type="gramStart"/>
            <w:r>
              <w:t>&gt;::</w:t>
            </w:r>
            <w:proofErr w:type="gramEnd"/>
            <w:r>
              <w:t>= &lt;declaration-specifier-list&gt; &lt;init-declarator-list&gt; ; | &lt;declaration-specifier-list&gt; ;</w:t>
            </w:r>
          </w:p>
          <w:p w:rsidR="00C51C93" w:rsidRDefault="00C51C93" w:rsidP="00C51C93">
            <w:pPr>
              <w:widowControl/>
              <w:jc w:val="left"/>
            </w:pPr>
            <w:r>
              <w:t>&lt;init-declarator-list</w:t>
            </w:r>
            <w:proofErr w:type="gramStart"/>
            <w:r>
              <w:t>&gt;::</w:t>
            </w:r>
            <w:proofErr w:type="gramEnd"/>
            <w:r>
              <w:t>= &lt;init-declarator&gt; , &lt;init-declarator-list&gt; | &lt;init-declarator&gt;</w:t>
            </w:r>
          </w:p>
          <w:p w:rsidR="00C51C93" w:rsidRDefault="00C51C93" w:rsidP="00C51C93">
            <w:pPr>
              <w:widowControl/>
              <w:jc w:val="left"/>
            </w:pPr>
            <w:r>
              <w:t>&lt;init-declarator</w:t>
            </w:r>
            <w:proofErr w:type="gramStart"/>
            <w:r>
              <w:t>&gt;::</w:t>
            </w:r>
            <w:proofErr w:type="gramEnd"/>
            <w:r>
              <w:t>= &lt;declarator&gt; | &lt;declarator&gt; = &lt;initializer&gt;</w:t>
            </w:r>
          </w:p>
          <w:p w:rsidR="00C51C93" w:rsidRDefault="00C51C93" w:rsidP="00C51C93">
            <w:pPr>
              <w:widowControl/>
              <w:jc w:val="left"/>
            </w:pPr>
            <w:r>
              <w:t>&lt;initializer</w:t>
            </w:r>
            <w:proofErr w:type="gramStart"/>
            <w:r>
              <w:t>&gt;::</w:t>
            </w:r>
            <w:proofErr w:type="gramEnd"/>
            <w:r>
              <w:t>= &lt;assignment-expression&gt; | '{ &lt;initializer-list&gt; '} | '{ &lt;initializer-list&gt; , '}</w:t>
            </w:r>
          </w:p>
          <w:p w:rsidR="00C51C93" w:rsidRDefault="00C51C93" w:rsidP="00C51C93">
            <w:pPr>
              <w:widowControl/>
              <w:jc w:val="left"/>
            </w:pPr>
            <w:r>
              <w:t>&lt;initializer-list</w:t>
            </w:r>
            <w:proofErr w:type="gramStart"/>
            <w:r>
              <w:t>&gt;::</w:t>
            </w:r>
            <w:proofErr w:type="gramEnd"/>
            <w:r>
              <w:t>= &lt;initializer&gt; , &lt;initializer-list&gt; | &lt;initializer&gt;</w:t>
            </w:r>
          </w:p>
          <w:p w:rsidR="00C51C93" w:rsidRDefault="00C51C93" w:rsidP="00C51C93">
            <w:pPr>
              <w:widowControl/>
              <w:jc w:val="left"/>
            </w:pPr>
            <w:r>
              <w:t>&lt;function-list</w:t>
            </w:r>
            <w:proofErr w:type="gramStart"/>
            <w:r>
              <w:t>&gt;::</w:t>
            </w:r>
            <w:proofErr w:type="gramEnd"/>
            <w:r>
              <w:t>= &lt;function&gt; &lt;function-list&gt; | &lt;function&gt;</w:t>
            </w:r>
          </w:p>
          <w:p w:rsidR="00C51C93" w:rsidRDefault="00C51C93" w:rsidP="00C51C93">
            <w:pPr>
              <w:widowControl/>
              <w:jc w:val="left"/>
            </w:pPr>
            <w:r>
              <w:t>&lt;function</w:t>
            </w:r>
            <w:proofErr w:type="gramStart"/>
            <w:r>
              <w:t>&gt;::</w:t>
            </w:r>
            <w:proofErr w:type="gramEnd"/>
            <w:r>
              <w:t>= &lt;type-specifier&gt; &lt;function-name&gt; '( &lt;parameter-type-list&gt; ') '{ &lt;declaration-list&gt; &lt;statement-list&gt; '}</w:t>
            </w:r>
          </w:p>
          <w:p w:rsidR="00C51C93" w:rsidRDefault="00C51C93" w:rsidP="00C51C93">
            <w:pPr>
              <w:widowControl/>
              <w:jc w:val="left"/>
            </w:pPr>
            <w:r>
              <w:t>&lt;function-name</w:t>
            </w:r>
            <w:proofErr w:type="gramStart"/>
            <w:r>
              <w:t>&gt;::</w:t>
            </w:r>
            <w:proofErr w:type="gramEnd"/>
            <w:r>
              <w:t>= &lt;IDENTIFIER&gt;</w:t>
            </w:r>
          </w:p>
          <w:p w:rsidR="00C51C93" w:rsidRDefault="00C51C93" w:rsidP="00C51C93">
            <w:pPr>
              <w:widowControl/>
              <w:jc w:val="left"/>
            </w:pPr>
          </w:p>
          <w:p w:rsidR="00C51C93" w:rsidRDefault="00C51C93" w:rsidP="00C51C93">
            <w:pPr>
              <w:widowControl/>
              <w:jc w:val="left"/>
            </w:pPr>
            <w:r>
              <w:t>&lt;statement-list</w:t>
            </w:r>
            <w:proofErr w:type="gramStart"/>
            <w:r>
              <w:t>&gt;::</w:t>
            </w:r>
            <w:proofErr w:type="gramEnd"/>
            <w:r>
              <w:t>= &lt;statement&gt; &lt;statement-list&gt; | &lt;statement&gt;</w:t>
            </w:r>
          </w:p>
          <w:p w:rsidR="00C51C93" w:rsidRDefault="00C51C93" w:rsidP="00C51C93">
            <w:pPr>
              <w:widowControl/>
              <w:jc w:val="left"/>
            </w:pPr>
            <w:r>
              <w:t>&lt;statement</w:t>
            </w:r>
            <w:proofErr w:type="gramStart"/>
            <w:r>
              <w:t>&gt;::</w:t>
            </w:r>
            <w:proofErr w:type="gramEnd"/>
            <w:r>
              <w:t xml:space="preserve">= &lt;if-statement&gt; | &lt;switch-statement&gt; | &lt;while-statement&gt; | </w:t>
            </w:r>
            <w:r>
              <w:tab/>
            </w:r>
            <w:r>
              <w:tab/>
            </w:r>
            <w:r>
              <w:tab/>
            </w:r>
            <w:r>
              <w:tab/>
            </w:r>
            <w:r>
              <w:tab/>
            </w:r>
            <w:r>
              <w:tab/>
            </w:r>
            <w:r>
              <w:tab/>
            </w:r>
            <w:r>
              <w:tab/>
            </w:r>
            <w:r>
              <w:tab/>
              <w:t xml:space="preserve">&lt;do-statement&gt; | &lt;for-statement&gt; | &lt;jump-statement&gt; | </w:t>
            </w:r>
            <w:r>
              <w:tab/>
            </w:r>
            <w:r>
              <w:tab/>
            </w:r>
            <w:r>
              <w:tab/>
            </w:r>
            <w:r>
              <w:tab/>
            </w:r>
            <w:r>
              <w:tab/>
            </w:r>
            <w:r>
              <w:tab/>
            </w:r>
            <w:r>
              <w:tab/>
            </w:r>
            <w:r>
              <w:tab/>
            </w:r>
            <w:r>
              <w:tab/>
            </w:r>
            <w:r>
              <w:tab/>
              <w:t>&lt;expression-statement&gt;</w:t>
            </w:r>
          </w:p>
          <w:p w:rsidR="00C51C93" w:rsidRDefault="00C51C93" w:rsidP="00C51C93">
            <w:pPr>
              <w:widowControl/>
              <w:jc w:val="left"/>
            </w:pPr>
            <w:r>
              <w:t>&lt;if-statement</w:t>
            </w:r>
            <w:proofErr w:type="gramStart"/>
            <w:r>
              <w:t>&gt;::</w:t>
            </w:r>
            <w:proofErr w:type="gramEnd"/>
            <w:r>
              <w:t xml:space="preserve">= if '( &lt;logical-expression&gt; ') &lt;statement&gt; | </w:t>
            </w:r>
            <w:r>
              <w:tab/>
            </w:r>
            <w:r>
              <w:tab/>
            </w:r>
            <w:r>
              <w:tab/>
            </w:r>
            <w:r>
              <w:tab/>
            </w:r>
            <w:r>
              <w:tab/>
            </w:r>
            <w:r>
              <w:tab/>
            </w:r>
            <w:r>
              <w:tab/>
            </w:r>
            <w:r>
              <w:tab/>
            </w:r>
            <w:r>
              <w:tab/>
            </w:r>
            <w:r>
              <w:tab/>
              <w:t xml:space="preserve"> </w:t>
            </w:r>
            <w:r>
              <w:tab/>
              <w:t xml:space="preserve">  if '( &lt;logical-expression&gt; ') &lt;statement&gt; else &lt;statement&gt; | </w:t>
            </w:r>
            <w:r>
              <w:tab/>
            </w:r>
            <w:r>
              <w:tab/>
            </w:r>
            <w:r>
              <w:tab/>
            </w:r>
            <w:r>
              <w:tab/>
            </w:r>
            <w:r>
              <w:tab/>
            </w:r>
            <w:r>
              <w:tab/>
            </w:r>
            <w:r>
              <w:tab/>
            </w:r>
            <w:r>
              <w:tab/>
            </w:r>
            <w:r>
              <w:tab/>
              <w:t xml:space="preserve">  if '( &lt;logical-expression&gt; ') '{ &lt;statement-list&gt; '} | </w:t>
            </w:r>
            <w:r>
              <w:tab/>
            </w:r>
            <w:r>
              <w:tab/>
            </w:r>
            <w:r>
              <w:tab/>
            </w:r>
            <w:r>
              <w:tab/>
            </w:r>
            <w:r>
              <w:tab/>
            </w:r>
            <w:r>
              <w:tab/>
            </w:r>
            <w:r>
              <w:tab/>
            </w:r>
            <w:r>
              <w:tab/>
            </w:r>
            <w:r>
              <w:tab/>
            </w:r>
            <w:r>
              <w:tab/>
            </w:r>
            <w:r>
              <w:tab/>
              <w:t xml:space="preserve">  if '( &lt;logical-expression&gt; ') '{ &lt;statement-list&gt; '} else '{ &lt;statement-list&gt; '}</w:t>
            </w:r>
          </w:p>
          <w:p w:rsidR="00C51C93" w:rsidRDefault="00C51C93" w:rsidP="00C51C93">
            <w:pPr>
              <w:widowControl/>
              <w:jc w:val="left"/>
            </w:pPr>
            <w:r>
              <w:t>&lt;switch-statement</w:t>
            </w:r>
            <w:proofErr w:type="gramStart"/>
            <w:r>
              <w:t>&gt;::</w:t>
            </w:r>
            <w:proofErr w:type="gramEnd"/>
            <w:r>
              <w:t>= switch '( &lt;expression&gt; ') '{ &lt;case-statement-list&gt; &lt;default-statement&gt; '}</w:t>
            </w:r>
          </w:p>
          <w:p w:rsidR="00C51C93" w:rsidRDefault="00C51C93" w:rsidP="00C51C93">
            <w:pPr>
              <w:widowControl/>
              <w:jc w:val="left"/>
            </w:pPr>
            <w:r>
              <w:t>&lt;case-statement-list</w:t>
            </w:r>
            <w:proofErr w:type="gramStart"/>
            <w:r>
              <w:t>&gt;::</w:t>
            </w:r>
            <w:proofErr w:type="gramEnd"/>
            <w:r>
              <w:t>= &lt;case-statement&gt; &lt;case-statement-list&gt; | &lt;case-statement&gt;</w:t>
            </w:r>
          </w:p>
          <w:p w:rsidR="00C51C93" w:rsidRDefault="00C51C93" w:rsidP="00C51C93">
            <w:pPr>
              <w:widowControl/>
              <w:jc w:val="left"/>
            </w:pPr>
            <w:r>
              <w:t>&lt;case-statement</w:t>
            </w:r>
            <w:proofErr w:type="gramStart"/>
            <w:r>
              <w:t>&gt;::</w:t>
            </w:r>
            <w:proofErr w:type="gramEnd"/>
            <w:r>
              <w:t>= &lt;case-constant-expression&gt; : &lt;statement-list&gt;</w:t>
            </w:r>
          </w:p>
          <w:p w:rsidR="00C51C93" w:rsidRDefault="00C51C93" w:rsidP="00C51C93">
            <w:pPr>
              <w:widowControl/>
              <w:jc w:val="left"/>
            </w:pPr>
            <w:r>
              <w:t>&lt;case-constant-expression</w:t>
            </w:r>
            <w:proofErr w:type="gramStart"/>
            <w:r>
              <w:t>&gt; ::=</w:t>
            </w:r>
            <w:proofErr w:type="gramEnd"/>
            <w:r>
              <w:t xml:space="preserve"> case &lt;IDENTIFIER&gt;</w:t>
            </w:r>
          </w:p>
          <w:p w:rsidR="00C51C93" w:rsidRDefault="00C51C93" w:rsidP="00C51C93">
            <w:pPr>
              <w:widowControl/>
              <w:jc w:val="left"/>
            </w:pPr>
            <w:r>
              <w:t>&lt;default-statement</w:t>
            </w:r>
            <w:proofErr w:type="gramStart"/>
            <w:r>
              <w:t>&gt;::</w:t>
            </w:r>
            <w:proofErr w:type="gramEnd"/>
            <w:r>
              <w:t>= default : &lt;statement-list&gt;</w:t>
            </w:r>
          </w:p>
          <w:p w:rsidR="00C51C93" w:rsidRDefault="00C51C93" w:rsidP="00C51C93">
            <w:pPr>
              <w:widowControl/>
              <w:jc w:val="left"/>
            </w:pPr>
            <w:r>
              <w:t>&lt;while-statement</w:t>
            </w:r>
            <w:proofErr w:type="gramStart"/>
            <w:r>
              <w:t>&gt;::</w:t>
            </w:r>
            <w:proofErr w:type="gramEnd"/>
            <w:r>
              <w:t>= while '( &lt;logical-expression&gt; ') '{ &lt;statement-list&gt; '}</w:t>
            </w:r>
          </w:p>
          <w:p w:rsidR="00C51C93" w:rsidRDefault="00C51C93" w:rsidP="00C51C93">
            <w:pPr>
              <w:widowControl/>
              <w:jc w:val="left"/>
            </w:pPr>
            <w:r>
              <w:t>&lt;do-statement</w:t>
            </w:r>
            <w:proofErr w:type="gramStart"/>
            <w:r>
              <w:t>&gt;::</w:t>
            </w:r>
            <w:proofErr w:type="gramEnd"/>
            <w:r>
              <w:t>= do '{ &lt;statement-list&gt; '} while '( &lt;logical-expression&gt; ')</w:t>
            </w:r>
          </w:p>
          <w:p w:rsidR="00C51C93" w:rsidRDefault="00C51C93" w:rsidP="00C51C93">
            <w:pPr>
              <w:widowControl/>
              <w:jc w:val="left"/>
            </w:pPr>
            <w:r>
              <w:t>&lt;for-statement</w:t>
            </w:r>
            <w:proofErr w:type="gramStart"/>
            <w:r>
              <w:t>&gt;::</w:t>
            </w:r>
            <w:proofErr w:type="gramEnd"/>
            <w:r>
              <w:t>= for '( &lt;expression&gt; ; &lt;expression&gt; ; &lt;expression&gt; ') '{ &lt;statement-list&gt; '}</w:t>
            </w:r>
          </w:p>
          <w:p w:rsidR="00C51C93" w:rsidRDefault="00C51C93" w:rsidP="00C51C93">
            <w:pPr>
              <w:widowControl/>
              <w:jc w:val="left"/>
            </w:pPr>
            <w:r>
              <w:t>&lt;jump-statement</w:t>
            </w:r>
            <w:proofErr w:type="gramStart"/>
            <w:r>
              <w:t>&gt;::</w:t>
            </w:r>
            <w:proofErr w:type="gramEnd"/>
            <w:r>
              <w:t>= &lt;break-statement&gt; | &lt;continue-statement&gt; | &lt;return-statement&gt;</w:t>
            </w:r>
          </w:p>
          <w:p w:rsidR="00C51C93" w:rsidRDefault="00C51C93" w:rsidP="00C51C93">
            <w:pPr>
              <w:widowControl/>
              <w:jc w:val="left"/>
            </w:pPr>
            <w:r>
              <w:t>&lt;break-statement</w:t>
            </w:r>
            <w:proofErr w:type="gramStart"/>
            <w:r>
              <w:t>&gt;::</w:t>
            </w:r>
            <w:proofErr w:type="gramEnd"/>
            <w:r>
              <w:t>= break ;</w:t>
            </w:r>
          </w:p>
          <w:p w:rsidR="00C51C93" w:rsidRDefault="00C51C93" w:rsidP="00C51C93">
            <w:pPr>
              <w:widowControl/>
              <w:jc w:val="left"/>
            </w:pPr>
            <w:r>
              <w:t>&lt;continue-statement</w:t>
            </w:r>
            <w:proofErr w:type="gramStart"/>
            <w:r>
              <w:t>&gt;::</w:t>
            </w:r>
            <w:proofErr w:type="gramEnd"/>
            <w:r>
              <w:t>= continue ;</w:t>
            </w:r>
          </w:p>
          <w:p w:rsidR="00C51C93" w:rsidRDefault="00C51C93" w:rsidP="00C51C93">
            <w:pPr>
              <w:widowControl/>
              <w:jc w:val="left"/>
            </w:pPr>
            <w:r>
              <w:t>&lt;return-statement</w:t>
            </w:r>
            <w:proofErr w:type="gramStart"/>
            <w:r>
              <w:t>&gt;::</w:t>
            </w:r>
            <w:proofErr w:type="gramEnd"/>
            <w:r>
              <w:t>= return &lt;expression&gt; ; | return ;</w:t>
            </w:r>
          </w:p>
          <w:p w:rsidR="00C51C93" w:rsidRDefault="00C51C93" w:rsidP="00C51C93">
            <w:pPr>
              <w:widowControl/>
              <w:jc w:val="left"/>
            </w:pPr>
            <w:r>
              <w:lastRenderedPageBreak/>
              <w:t>&lt;expression-statement</w:t>
            </w:r>
            <w:proofErr w:type="gramStart"/>
            <w:r>
              <w:t>&gt;::</w:t>
            </w:r>
            <w:proofErr w:type="gramEnd"/>
            <w:r>
              <w:t>= &lt;empty-statement&gt; | &lt;expression&gt; ;</w:t>
            </w:r>
          </w:p>
          <w:p w:rsidR="00C51C93" w:rsidRDefault="00C51C93" w:rsidP="00C51C93">
            <w:pPr>
              <w:widowControl/>
              <w:jc w:val="left"/>
            </w:pPr>
            <w:r>
              <w:t>&lt;empty-statement</w:t>
            </w:r>
            <w:proofErr w:type="gramStart"/>
            <w:r>
              <w:t>&gt;::</w:t>
            </w:r>
            <w:proofErr w:type="gramEnd"/>
            <w:r>
              <w:t>= ;</w:t>
            </w:r>
          </w:p>
          <w:p w:rsidR="00C51C93" w:rsidRDefault="00C51C93" w:rsidP="00C51C93">
            <w:pPr>
              <w:widowControl/>
              <w:jc w:val="left"/>
            </w:pPr>
          </w:p>
          <w:p w:rsidR="00C51C93" w:rsidRDefault="00C51C93" w:rsidP="00C51C93">
            <w:pPr>
              <w:widowControl/>
              <w:jc w:val="left"/>
            </w:pPr>
            <w:r>
              <w:t>&lt;expression</w:t>
            </w:r>
            <w:proofErr w:type="gramStart"/>
            <w:r>
              <w:t>&gt;::</w:t>
            </w:r>
            <w:proofErr w:type="gramEnd"/>
            <w:r>
              <w:t xml:space="preserve">= &lt;arithmetic-expression&gt; | &lt;relational-expression&gt; | &lt;logical-expression&gt; | </w:t>
            </w:r>
            <w:r>
              <w:tab/>
            </w:r>
            <w:r>
              <w:tab/>
            </w:r>
            <w:r>
              <w:tab/>
            </w:r>
            <w:r>
              <w:tab/>
            </w:r>
            <w:r>
              <w:tab/>
            </w:r>
            <w:r>
              <w:tab/>
              <w:t xml:space="preserve"> &lt;assignment-expression&gt; | &lt;conditional-expression&gt; | &lt;argument-expression&gt; | </w:t>
            </w:r>
            <w:r>
              <w:tab/>
            </w:r>
            <w:r>
              <w:tab/>
            </w:r>
            <w:r>
              <w:tab/>
            </w:r>
            <w:r>
              <w:tab/>
            </w:r>
            <w:r>
              <w:tab/>
              <w:t xml:space="preserve"> &lt;primary-expression&gt;</w:t>
            </w:r>
          </w:p>
          <w:p w:rsidR="00C51C93" w:rsidRDefault="00C51C93" w:rsidP="00C51C93">
            <w:pPr>
              <w:widowControl/>
              <w:jc w:val="left"/>
            </w:pPr>
            <w:r>
              <w:t>&lt;arithmetic-expression</w:t>
            </w:r>
            <w:proofErr w:type="gramStart"/>
            <w:r>
              <w:t>&gt;::</w:t>
            </w:r>
            <w:proofErr w:type="gramEnd"/>
            <w:r>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w:t>
            </w:r>
          </w:p>
          <w:p w:rsidR="00C51C93" w:rsidRDefault="00C51C93" w:rsidP="00C51C93">
            <w:pPr>
              <w:widowControl/>
              <w:jc w:val="left"/>
            </w:pPr>
            <w:r>
              <w:t>&lt;relational-expression</w:t>
            </w:r>
            <w:proofErr w:type="gramStart"/>
            <w:r>
              <w:t>&gt;::</w:t>
            </w:r>
            <w:proofErr w:type="gramEnd"/>
            <w:r>
              <w:t xml:space="preserve">= &lt;primary-expression&gt; '&lt; &lt;expression&gt; | </w:t>
            </w:r>
            <w:r>
              <w:tab/>
            </w:r>
            <w:r>
              <w:tab/>
            </w:r>
            <w:r>
              <w:tab/>
            </w:r>
            <w:r>
              <w:tab/>
            </w:r>
            <w:r>
              <w:tab/>
            </w:r>
            <w:r>
              <w:tab/>
            </w:r>
            <w:r>
              <w:tab/>
            </w:r>
            <w:r>
              <w:tab/>
            </w:r>
            <w:r>
              <w:tab/>
            </w:r>
            <w:r>
              <w:tab/>
            </w:r>
            <w:r>
              <w:tab/>
              <w:t xml:space="preserve"> </w:t>
            </w:r>
            <w:r>
              <w:tab/>
            </w:r>
            <w:r>
              <w:tab/>
              <w:t xml:space="preserve">  </w:t>
            </w:r>
            <w:r>
              <w:tab/>
              <w:t xml:space="preserve">  &lt;primary-expression&gt; '&gt; &lt;expression&gt; | </w:t>
            </w:r>
            <w:r>
              <w:tab/>
            </w:r>
            <w:r>
              <w:tab/>
            </w:r>
            <w:r>
              <w:tab/>
            </w:r>
            <w:r>
              <w:tab/>
            </w:r>
            <w:r>
              <w:tab/>
            </w:r>
            <w:r>
              <w:tab/>
            </w:r>
            <w:r>
              <w:tab/>
            </w:r>
            <w:r>
              <w:tab/>
            </w:r>
            <w:r>
              <w:tab/>
            </w:r>
            <w:r>
              <w:tab/>
            </w:r>
            <w:r>
              <w:tab/>
            </w:r>
            <w:r>
              <w:tab/>
              <w:t xml:space="preserve"> </w:t>
            </w:r>
            <w:r>
              <w:tab/>
              <w:t xml:space="preserve">  &lt;primary-expression&gt; '&lt;= &lt;expression&gt; | </w:t>
            </w:r>
            <w:r>
              <w:tab/>
            </w:r>
            <w:r>
              <w:tab/>
            </w:r>
            <w:r>
              <w:tab/>
            </w:r>
            <w:r>
              <w:tab/>
            </w:r>
            <w:r>
              <w:tab/>
            </w:r>
            <w:r>
              <w:tab/>
            </w:r>
            <w:r>
              <w:tab/>
            </w:r>
            <w:r>
              <w:tab/>
            </w:r>
            <w:r>
              <w:tab/>
            </w:r>
            <w:r>
              <w:tab/>
            </w:r>
            <w:r>
              <w:tab/>
              <w:t xml:space="preserve"> </w:t>
            </w:r>
            <w:r>
              <w:tab/>
              <w:t xml:space="preserve">  </w:t>
            </w:r>
            <w:r>
              <w:tab/>
              <w:t xml:space="preserve">  &lt;primary-expression&gt; '&gt;= &lt;expression&gt; | </w:t>
            </w:r>
            <w:r>
              <w:tab/>
            </w:r>
            <w:r>
              <w:tab/>
            </w:r>
            <w:r>
              <w:tab/>
            </w:r>
            <w:r>
              <w:tab/>
            </w:r>
            <w:r>
              <w:tab/>
            </w:r>
            <w:r>
              <w:tab/>
            </w:r>
            <w:r>
              <w:tab/>
            </w:r>
            <w:r>
              <w:tab/>
            </w:r>
            <w:r>
              <w:tab/>
            </w:r>
            <w:r>
              <w:tab/>
            </w:r>
            <w:r>
              <w:tab/>
            </w:r>
            <w:r>
              <w:tab/>
              <w:t xml:space="preserve">  </w:t>
            </w:r>
            <w:r>
              <w:tab/>
              <w:t xml:space="preserve">  &lt;primary-expression&gt; == &lt;expression&gt; |</w:t>
            </w:r>
            <w:r>
              <w:tab/>
            </w:r>
            <w:r>
              <w:tab/>
            </w:r>
            <w:r>
              <w:tab/>
            </w:r>
            <w:r>
              <w:tab/>
            </w:r>
            <w:r>
              <w:tab/>
            </w:r>
            <w:r>
              <w:tab/>
            </w:r>
            <w:r>
              <w:tab/>
            </w:r>
            <w:r>
              <w:tab/>
            </w:r>
            <w:r>
              <w:tab/>
            </w:r>
            <w:r>
              <w:tab/>
              <w:t xml:space="preserve"> </w:t>
            </w:r>
            <w:r>
              <w:tab/>
            </w:r>
            <w:r>
              <w:tab/>
            </w:r>
            <w:r>
              <w:tab/>
              <w:t xml:space="preserve">  </w:t>
            </w:r>
            <w:r>
              <w:tab/>
              <w:t xml:space="preserve">  &lt;primary-expression&gt; '!= &lt;expression&gt;</w:t>
            </w:r>
          </w:p>
          <w:p w:rsidR="00C51C93" w:rsidRDefault="00C51C93" w:rsidP="00C51C93">
            <w:pPr>
              <w:widowControl/>
              <w:jc w:val="left"/>
            </w:pPr>
            <w:r>
              <w:t>&lt;logical-expression</w:t>
            </w:r>
            <w:proofErr w:type="gramStart"/>
            <w:r>
              <w:t>&gt;::</w:t>
            </w:r>
            <w:proofErr w:type="gramEnd"/>
            <w:r>
              <w:t>= &lt;bitwise-logical-expression&gt; | &lt;bool-logical-expression&gt;</w:t>
            </w:r>
          </w:p>
          <w:p w:rsidR="00C51C93" w:rsidRDefault="00C51C93" w:rsidP="00C51C93">
            <w:pPr>
              <w:widowControl/>
              <w:jc w:val="left"/>
            </w:pPr>
            <w:r>
              <w:t>&lt;bitwise-logical-expression</w:t>
            </w:r>
            <w:proofErr w:type="gramStart"/>
            <w:r>
              <w:t>&gt;::</w:t>
            </w:r>
            <w:proofErr w:type="gramEnd"/>
            <w:r>
              <w:t xml:space="preserve">= &lt;primary-expression&gt; &amp; &lt;expression&gt; | </w:t>
            </w:r>
            <w:r>
              <w:tab/>
            </w:r>
            <w:r>
              <w:tab/>
            </w:r>
            <w:r>
              <w:tab/>
            </w:r>
            <w:r>
              <w:tab/>
            </w:r>
            <w:r>
              <w:tab/>
            </w:r>
            <w:r>
              <w:tab/>
            </w:r>
            <w:r>
              <w:tab/>
            </w:r>
            <w:r>
              <w:tab/>
            </w:r>
            <w:r>
              <w:tab/>
            </w:r>
            <w:r>
              <w:tab/>
            </w:r>
            <w:r>
              <w:tab/>
            </w:r>
            <w:r>
              <w:tab/>
            </w:r>
            <w:r>
              <w:tab/>
              <w:t xml:space="preserve">   &lt;primary-expression&gt; '| &lt;expression&gt; |</w:t>
            </w:r>
            <w:r>
              <w:tab/>
            </w:r>
            <w:r>
              <w:tab/>
            </w:r>
            <w:r>
              <w:tab/>
            </w:r>
            <w:r>
              <w:tab/>
            </w:r>
            <w:r>
              <w:tab/>
            </w:r>
            <w:r>
              <w:tab/>
            </w:r>
            <w:r>
              <w:tab/>
            </w:r>
            <w:r>
              <w:tab/>
            </w:r>
            <w:r>
              <w:tab/>
            </w:r>
            <w:r>
              <w:tab/>
            </w:r>
            <w:r>
              <w:tab/>
            </w:r>
            <w:r>
              <w:tab/>
            </w:r>
            <w:r>
              <w:tab/>
              <w:t xml:space="preserve">   &lt;primary-expression&gt; ^ &lt;expression&gt; |</w:t>
            </w:r>
            <w:r>
              <w:tab/>
              <w:t xml:space="preserve"> </w:t>
            </w:r>
            <w:r>
              <w:tab/>
            </w:r>
            <w:r>
              <w:tab/>
            </w:r>
            <w:r>
              <w:tab/>
            </w:r>
            <w:r>
              <w:tab/>
            </w:r>
            <w:r>
              <w:tab/>
            </w:r>
            <w:r>
              <w:tab/>
            </w:r>
            <w:r>
              <w:tab/>
            </w:r>
            <w:r>
              <w:tab/>
            </w:r>
            <w:r>
              <w:tab/>
            </w:r>
            <w:r>
              <w:tab/>
            </w:r>
            <w:r>
              <w:tab/>
            </w:r>
            <w:r>
              <w:tab/>
              <w:t xml:space="preserve">   &lt;primary-expression&gt; '&lt;'&lt; &lt;expression&gt; | </w:t>
            </w:r>
            <w:r>
              <w:tab/>
            </w:r>
            <w:r>
              <w:tab/>
            </w:r>
            <w:r>
              <w:tab/>
            </w:r>
            <w:r>
              <w:tab/>
            </w:r>
            <w:r>
              <w:tab/>
            </w:r>
            <w:r>
              <w:tab/>
            </w:r>
            <w:r>
              <w:tab/>
            </w:r>
            <w:r>
              <w:tab/>
            </w:r>
            <w:r>
              <w:tab/>
            </w:r>
            <w:r>
              <w:tab/>
            </w:r>
            <w:r>
              <w:tab/>
            </w:r>
            <w:r>
              <w:tab/>
              <w:t xml:space="preserve">   &lt;primary-expression&gt; '&gt;'&gt; &lt;expression&gt; | </w:t>
            </w:r>
            <w:r>
              <w:tab/>
            </w:r>
            <w:r>
              <w:tab/>
            </w:r>
            <w:r>
              <w:tab/>
            </w:r>
            <w:r>
              <w:tab/>
            </w:r>
            <w:r>
              <w:tab/>
            </w:r>
            <w:r>
              <w:tab/>
            </w:r>
            <w:r>
              <w:tab/>
            </w:r>
            <w:r>
              <w:tab/>
            </w:r>
            <w:r>
              <w:tab/>
            </w:r>
            <w:r>
              <w:tab/>
            </w:r>
            <w:r>
              <w:tab/>
            </w:r>
            <w:r>
              <w:tab/>
              <w:t xml:space="preserve">   ~ &lt;expression&gt;</w:t>
            </w:r>
          </w:p>
          <w:p w:rsidR="00C51C93" w:rsidRDefault="00C51C93" w:rsidP="00C51C93">
            <w:pPr>
              <w:widowControl/>
              <w:jc w:val="left"/>
            </w:pPr>
            <w:r>
              <w:t>&lt;bool-logical-expression</w:t>
            </w:r>
            <w:proofErr w:type="gramStart"/>
            <w:r>
              <w:t>&gt;::</w:t>
            </w:r>
            <w:proofErr w:type="gramEnd"/>
            <w:r>
              <w:t xml:space="preserve">= &lt;primary-expression&gt; &amp;&amp; &lt;expression&gt; | </w:t>
            </w:r>
            <w:r>
              <w:tab/>
            </w:r>
            <w:r>
              <w:tab/>
            </w:r>
            <w:r>
              <w:tab/>
            </w:r>
            <w:r>
              <w:tab/>
            </w:r>
            <w:r>
              <w:tab/>
            </w:r>
            <w:r>
              <w:tab/>
            </w:r>
            <w:r>
              <w:tab/>
            </w:r>
            <w:r>
              <w:tab/>
            </w:r>
            <w:r>
              <w:tab/>
            </w:r>
            <w:r>
              <w:tab/>
            </w:r>
            <w:r>
              <w:tab/>
            </w:r>
            <w:r>
              <w:tab/>
            </w:r>
            <w:r>
              <w:tab/>
              <w:t xml:space="preserve">&lt;primary-expression&gt; '|'| &lt;expression&gt; | </w:t>
            </w:r>
            <w:r>
              <w:tab/>
            </w:r>
            <w:r>
              <w:tab/>
            </w:r>
            <w:r>
              <w:tab/>
            </w:r>
            <w:r>
              <w:tab/>
            </w:r>
            <w:r>
              <w:tab/>
            </w:r>
            <w:r>
              <w:tab/>
            </w:r>
            <w:r>
              <w:tab/>
            </w:r>
            <w:r>
              <w:tab/>
            </w:r>
            <w:r>
              <w:tab/>
            </w:r>
            <w:r>
              <w:tab/>
            </w:r>
            <w:r>
              <w:tab/>
            </w:r>
            <w:r>
              <w:tab/>
              <w:t xml:space="preserve"> </w:t>
            </w:r>
            <w:r>
              <w:tab/>
              <w:t>! &lt;expression&gt;</w:t>
            </w:r>
          </w:p>
          <w:p w:rsidR="00C51C93" w:rsidRDefault="00C51C93" w:rsidP="00C51C93">
            <w:pPr>
              <w:widowControl/>
              <w:jc w:val="left"/>
            </w:pPr>
            <w:r>
              <w:t xml:space="preserve">&lt;assignment-expression&gt;::=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t xml:space="preserve">   &lt;variable&gt; '&lt;'&lt;= &lt;expression&gt; | </w:t>
            </w:r>
            <w:r>
              <w:tab/>
            </w:r>
            <w:r>
              <w:tab/>
            </w:r>
            <w:r>
              <w:tab/>
            </w:r>
            <w:r>
              <w:tab/>
            </w:r>
            <w:r>
              <w:tab/>
            </w:r>
            <w:r>
              <w:tab/>
            </w:r>
            <w:r>
              <w:tab/>
            </w:r>
            <w:r>
              <w:tab/>
            </w:r>
            <w:r>
              <w:tab/>
            </w:r>
            <w:r>
              <w:tab/>
            </w:r>
            <w:r>
              <w:tab/>
            </w:r>
            <w:r>
              <w:tab/>
            </w:r>
            <w:r>
              <w:tab/>
            </w:r>
            <w:r>
              <w:tab/>
              <w:t xml:space="preserve">   &lt;variable&gt; '&gt;'&gt;= &lt;expression&gt; | </w:t>
            </w:r>
            <w:r>
              <w:tab/>
            </w:r>
            <w:r>
              <w:tab/>
            </w:r>
            <w:r>
              <w:tab/>
            </w:r>
            <w:r>
              <w:tab/>
            </w:r>
            <w:r>
              <w:tab/>
            </w:r>
            <w:r>
              <w:tab/>
            </w:r>
            <w:r>
              <w:tab/>
            </w:r>
            <w:r>
              <w:tab/>
            </w:r>
            <w:r>
              <w:tab/>
            </w:r>
            <w:r>
              <w:tab/>
            </w:r>
            <w:r>
              <w:tab/>
            </w:r>
            <w:r>
              <w:tab/>
            </w:r>
            <w:r>
              <w:tab/>
            </w:r>
            <w:r>
              <w:tab/>
              <w:t xml:space="preserve">   &lt;variable&gt; &amp;= &lt;expression&gt; | </w:t>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w:t>
            </w:r>
          </w:p>
          <w:p w:rsidR="00C51C93" w:rsidRDefault="00C51C93" w:rsidP="00C51C93">
            <w:pPr>
              <w:widowControl/>
              <w:jc w:val="left"/>
            </w:pPr>
            <w:r>
              <w:t>&lt;variable</w:t>
            </w:r>
            <w:proofErr w:type="gramStart"/>
            <w:r>
              <w:t>&gt;::</w:t>
            </w:r>
            <w:proofErr w:type="gramEnd"/>
            <w:r>
              <w:t>= &lt;IDENTIFIER&gt;</w:t>
            </w:r>
          </w:p>
          <w:p w:rsidR="00C51C93" w:rsidRDefault="00C51C93" w:rsidP="00C51C93">
            <w:pPr>
              <w:widowControl/>
              <w:jc w:val="left"/>
            </w:pPr>
            <w:r>
              <w:t>&lt;conditional-expression</w:t>
            </w:r>
            <w:proofErr w:type="gramStart"/>
            <w:r>
              <w:t>&gt;::</w:t>
            </w:r>
            <w:proofErr w:type="gramEnd"/>
            <w:r>
              <w:t>= &lt;logical-expression&gt; ? &lt;expression</w:t>
            </w:r>
            <w:proofErr w:type="gramStart"/>
            <w:r>
              <w:t>&gt; :</w:t>
            </w:r>
            <w:proofErr w:type="gramEnd"/>
            <w:r>
              <w:t xml:space="preserve"> &lt;conditional-expression&gt;</w:t>
            </w:r>
          </w:p>
          <w:p w:rsidR="00C51C93" w:rsidRDefault="00C51C93" w:rsidP="00C51C93">
            <w:pPr>
              <w:widowControl/>
              <w:jc w:val="left"/>
            </w:pPr>
            <w:r>
              <w:t>&lt;argument-expression</w:t>
            </w:r>
            <w:proofErr w:type="gramStart"/>
            <w:r>
              <w:t>&gt;::</w:t>
            </w:r>
            <w:proofErr w:type="gramEnd"/>
            <w:r>
              <w:t>= &lt;assignment-expression&gt; , &lt;expression&gt;</w:t>
            </w:r>
          </w:p>
          <w:p w:rsidR="00C51C93" w:rsidRDefault="00C51C93" w:rsidP="00C51C93">
            <w:pPr>
              <w:widowControl/>
              <w:jc w:val="left"/>
            </w:pPr>
            <w:r>
              <w:t>&lt;primary-expression&gt;::= &lt;IDENTIFIER&gt; | &lt;CONSTANT&gt; | '( &lt;expression&gt; ')</w:t>
            </w:r>
          </w:p>
        </w:tc>
      </w:tr>
    </w:tbl>
    <w:p w:rsidR="00B1039F" w:rsidRPr="00303640" w:rsidRDefault="00303640" w:rsidP="00303640">
      <w:pPr>
        <w:widowControl/>
        <w:jc w:val="left"/>
        <w:rPr>
          <w:rFonts w:eastAsiaTheme="minorEastAsia"/>
          <w:sz w:val="24"/>
          <w:szCs w:val="30"/>
        </w:rPr>
      </w:pPr>
      <w:r>
        <w:lastRenderedPageBreak/>
        <w:br w:type="page"/>
      </w:r>
    </w:p>
    <w:p w:rsidR="001862F0" w:rsidRDefault="001862F0" w:rsidP="001862F0">
      <w:pPr>
        <w:pStyle w:val="1"/>
        <w:numPr>
          <w:ilvl w:val="0"/>
          <w:numId w:val="0"/>
        </w:numPr>
        <w:spacing w:before="156" w:after="156"/>
      </w:pPr>
      <w:bookmarkStart w:id="68" w:name="_Toc406690234"/>
      <w:r>
        <w:rPr>
          <w:rFonts w:hint="eastAsia"/>
        </w:rPr>
        <w:lastRenderedPageBreak/>
        <w:t>参考文献</w:t>
      </w:r>
      <w:bookmarkEnd w:id="68"/>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322"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69" w:name="_Toc406690235"/>
      <w:r>
        <w:rPr>
          <w:rFonts w:hint="eastAsia"/>
        </w:rPr>
        <w:lastRenderedPageBreak/>
        <w:t>攻读硕士学位期间取得的学术成果</w:t>
      </w:r>
      <w:bookmarkEnd w:id="69"/>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70" w:name="_Toc406690236"/>
      <w:r>
        <w:rPr>
          <w:rFonts w:hint="eastAsia"/>
        </w:rPr>
        <w:lastRenderedPageBreak/>
        <w:t>致谢</w:t>
      </w:r>
      <w:bookmarkEnd w:id="70"/>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845B62">
      <w:headerReference w:type="even" r:id="rId323"/>
      <w:headerReference w:type="default" r:id="rId324"/>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A59" w:rsidRPr="00B1526D" w:rsidRDefault="00F45A59" w:rsidP="00B1526D">
      <w:pPr>
        <w:pStyle w:val="ac"/>
        <w:spacing w:before="0" w:after="0"/>
        <w:rPr>
          <w:rFonts w:ascii="Times New Roman" w:hAnsi="Times New Roman"/>
          <w:kern w:val="2"/>
          <w:sz w:val="20"/>
        </w:rPr>
      </w:pPr>
      <w:r>
        <w:separator/>
      </w:r>
    </w:p>
  </w:endnote>
  <w:endnote w:type="continuationSeparator" w:id="0">
    <w:p w:rsidR="00F45A59" w:rsidRPr="00B1526D" w:rsidRDefault="00F45A5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F45A59" w:rsidRDefault="000111A4"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EndPr/>
    <w:sdtContent>
      <w:p w:rsidR="00F45A59" w:rsidRDefault="00F45A5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111A4" w:rsidRPr="000111A4">
          <w:rPr>
            <w:noProof/>
            <w:sz w:val="21"/>
            <w:szCs w:val="21"/>
            <w:lang w:val="zh-CN"/>
          </w:rPr>
          <w:t>62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F45A59" w:rsidRDefault="00F45A5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111A4" w:rsidRPr="000111A4">
          <w:rPr>
            <w:noProof/>
            <w:sz w:val="21"/>
            <w:szCs w:val="21"/>
            <w:lang w:val="zh-CN"/>
          </w:rPr>
          <w:t>63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A59" w:rsidRPr="00B1526D" w:rsidRDefault="00F45A59" w:rsidP="00B1526D">
      <w:pPr>
        <w:pStyle w:val="ac"/>
        <w:spacing w:before="0" w:after="0"/>
        <w:rPr>
          <w:rFonts w:ascii="Times New Roman" w:hAnsi="Times New Roman"/>
          <w:kern w:val="2"/>
          <w:sz w:val="20"/>
        </w:rPr>
      </w:pPr>
      <w:r>
        <w:separator/>
      </w:r>
    </w:p>
  </w:footnote>
  <w:footnote w:type="continuationSeparator" w:id="0">
    <w:p w:rsidR="00F45A59" w:rsidRPr="00B1526D" w:rsidRDefault="00F45A5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Pr="007B6BEA" w:rsidRDefault="00F45A5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Pr="007B6BEA" w:rsidRDefault="00F45A5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0111A4">
      <w:rPr>
        <w:rFonts w:hint="eastAsia"/>
        <w:noProof/>
      </w:rPr>
      <w:t>编译验证工具的实现</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Default="00F45A5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300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1D"/>
    <w:rsid w:val="0000076C"/>
    <w:rsid w:val="00001117"/>
    <w:rsid w:val="000012E8"/>
    <w:rsid w:val="0000253A"/>
    <w:rsid w:val="0000352B"/>
    <w:rsid w:val="00003E56"/>
    <w:rsid w:val="00004147"/>
    <w:rsid w:val="000042A1"/>
    <w:rsid w:val="00004E2A"/>
    <w:rsid w:val="0000512A"/>
    <w:rsid w:val="00005A98"/>
    <w:rsid w:val="00005DCE"/>
    <w:rsid w:val="00005E60"/>
    <w:rsid w:val="00005EAC"/>
    <w:rsid w:val="00006D92"/>
    <w:rsid w:val="0000703A"/>
    <w:rsid w:val="000071BB"/>
    <w:rsid w:val="000072B3"/>
    <w:rsid w:val="00007792"/>
    <w:rsid w:val="000077C0"/>
    <w:rsid w:val="00007AF6"/>
    <w:rsid w:val="00010439"/>
    <w:rsid w:val="00010662"/>
    <w:rsid w:val="000107CE"/>
    <w:rsid w:val="000111A4"/>
    <w:rsid w:val="00011437"/>
    <w:rsid w:val="00011912"/>
    <w:rsid w:val="000119D0"/>
    <w:rsid w:val="00011C4F"/>
    <w:rsid w:val="000122B6"/>
    <w:rsid w:val="00012ACA"/>
    <w:rsid w:val="00013126"/>
    <w:rsid w:val="000136FA"/>
    <w:rsid w:val="00013DEB"/>
    <w:rsid w:val="00013F7F"/>
    <w:rsid w:val="00014557"/>
    <w:rsid w:val="00014BFA"/>
    <w:rsid w:val="00015777"/>
    <w:rsid w:val="00015959"/>
    <w:rsid w:val="00015A4A"/>
    <w:rsid w:val="00015B20"/>
    <w:rsid w:val="00016380"/>
    <w:rsid w:val="000165FA"/>
    <w:rsid w:val="0001674B"/>
    <w:rsid w:val="0001771C"/>
    <w:rsid w:val="00017D60"/>
    <w:rsid w:val="00017E95"/>
    <w:rsid w:val="0002064A"/>
    <w:rsid w:val="0002065A"/>
    <w:rsid w:val="000208AD"/>
    <w:rsid w:val="00021C9B"/>
    <w:rsid w:val="000223A3"/>
    <w:rsid w:val="000225CF"/>
    <w:rsid w:val="00022712"/>
    <w:rsid w:val="0002297D"/>
    <w:rsid w:val="00022EDE"/>
    <w:rsid w:val="000231AE"/>
    <w:rsid w:val="00023FC7"/>
    <w:rsid w:val="0002455D"/>
    <w:rsid w:val="0002500C"/>
    <w:rsid w:val="00025040"/>
    <w:rsid w:val="000250FF"/>
    <w:rsid w:val="00025E51"/>
    <w:rsid w:val="000263C7"/>
    <w:rsid w:val="00026617"/>
    <w:rsid w:val="00026F78"/>
    <w:rsid w:val="000274C2"/>
    <w:rsid w:val="00027A24"/>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42CB"/>
    <w:rsid w:val="00034641"/>
    <w:rsid w:val="000348CA"/>
    <w:rsid w:val="00034D25"/>
    <w:rsid w:val="00034EDD"/>
    <w:rsid w:val="00034F7C"/>
    <w:rsid w:val="00035286"/>
    <w:rsid w:val="000352AC"/>
    <w:rsid w:val="00035314"/>
    <w:rsid w:val="00035A28"/>
    <w:rsid w:val="0003701D"/>
    <w:rsid w:val="0003720A"/>
    <w:rsid w:val="00037248"/>
    <w:rsid w:val="00037260"/>
    <w:rsid w:val="000376D9"/>
    <w:rsid w:val="0003790A"/>
    <w:rsid w:val="00037CAA"/>
    <w:rsid w:val="00037E4D"/>
    <w:rsid w:val="000400F6"/>
    <w:rsid w:val="000402D9"/>
    <w:rsid w:val="00040ACE"/>
    <w:rsid w:val="00040FD8"/>
    <w:rsid w:val="000415EB"/>
    <w:rsid w:val="0004166E"/>
    <w:rsid w:val="00041954"/>
    <w:rsid w:val="00041A46"/>
    <w:rsid w:val="00041FD6"/>
    <w:rsid w:val="00042087"/>
    <w:rsid w:val="000424D9"/>
    <w:rsid w:val="0004337B"/>
    <w:rsid w:val="00043587"/>
    <w:rsid w:val="00043593"/>
    <w:rsid w:val="00044168"/>
    <w:rsid w:val="00044E95"/>
    <w:rsid w:val="0004515C"/>
    <w:rsid w:val="00045BF1"/>
    <w:rsid w:val="00046488"/>
    <w:rsid w:val="0004653C"/>
    <w:rsid w:val="0004670B"/>
    <w:rsid w:val="00046B41"/>
    <w:rsid w:val="00046EF0"/>
    <w:rsid w:val="000470C4"/>
    <w:rsid w:val="000471E8"/>
    <w:rsid w:val="000476BF"/>
    <w:rsid w:val="00047C6D"/>
    <w:rsid w:val="000501FC"/>
    <w:rsid w:val="00050A27"/>
    <w:rsid w:val="00050C51"/>
    <w:rsid w:val="00050CF8"/>
    <w:rsid w:val="00051215"/>
    <w:rsid w:val="0005173E"/>
    <w:rsid w:val="0005207A"/>
    <w:rsid w:val="000521F6"/>
    <w:rsid w:val="0005227B"/>
    <w:rsid w:val="00052780"/>
    <w:rsid w:val="000529AC"/>
    <w:rsid w:val="000529D0"/>
    <w:rsid w:val="000534E7"/>
    <w:rsid w:val="0005387C"/>
    <w:rsid w:val="00053FCE"/>
    <w:rsid w:val="00054571"/>
    <w:rsid w:val="00054697"/>
    <w:rsid w:val="000549BC"/>
    <w:rsid w:val="00054B37"/>
    <w:rsid w:val="00055034"/>
    <w:rsid w:val="00055562"/>
    <w:rsid w:val="0005558E"/>
    <w:rsid w:val="000556CA"/>
    <w:rsid w:val="0005651D"/>
    <w:rsid w:val="000565BE"/>
    <w:rsid w:val="000572F7"/>
    <w:rsid w:val="0005743F"/>
    <w:rsid w:val="00057601"/>
    <w:rsid w:val="00057642"/>
    <w:rsid w:val="0005780F"/>
    <w:rsid w:val="00060137"/>
    <w:rsid w:val="00060159"/>
    <w:rsid w:val="00060DA6"/>
    <w:rsid w:val="0006117E"/>
    <w:rsid w:val="0006150F"/>
    <w:rsid w:val="00061596"/>
    <w:rsid w:val="00061950"/>
    <w:rsid w:val="00061AFF"/>
    <w:rsid w:val="00061E08"/>
    <w:rsid w:val="000622F8"/>
    <w:rsid w:val="000626CA"/>
    <w:rsid w:val="00062DD6"/>
    <w:rsid w:val="00063BDA"/>
    <w:rsid w:val="00063F77"/>
    <w:rsid w:val="00064579"/>
    <w:rsid w:val="00064594"/>
    <w:rsid w:val="0006489D"/>
    <w:rsid w:val="00064C70"/>
    <w:rsid w:val="00064CB0"/>
    <w:rsid w:val="00064EEF"/>
    <w:rsid w:val="00065371"/>
    <w:rsid w:val="00065452"/>
    <w:rsid w:val="00065564"/>
    <w:rsid w:val="00065D81"/>
    <w:rsid w:val="00065DDF"/>
    <w:rsid w:val="00066461"/>
    <w:rsid w:val="00066728"/>
    <w:rsid w:val="00066B36"/>
    <w:rsid w:val="00066DC0"/>
    <w:rsid w:val="00067091"/>
    <w:rsid w:val="00067B33"/>
    <w:rsid w:val="00067B92"/>
    <w:rsid w:val="00067C3D"/>
    <w:rsid w:val="00067DB3"/>
    <w:rsid w:val="00070ED6"/>
    <w:rsid w:val="00071053"/>
    <w:rsid w:val="00071278"/>
    <w:rsid w:val="0007149F"/>
    <w:rsid w:val="0007182E"/>
    <w:rsid w:val="00071EAF"/>
    <w:rsid w:val="00071ECF"/>
    <w:rsid w:val="00072DD7"/>
    <w:rsid w:val="0007313A"/>
    <w:rsid w:val="00073418"/>
    <w:rsid w:val="00073B54"/>
    <w:rsid w:val="00073B97"/>
    <w:rsid w:val="0007429F"/>
    <w:rsid w:val="00075AB0"/>
    <w:rsid w:val="00076392"/>
    <w:rsid w:val="000764B5"/>
    <w:rsid w:val="000772DB"/>
    <w:rsid w:val="00077454"/>
    <w:rsid w:val="0007776F"/>
    <w:rsid w:val="000778A4"/>
    <w:rsid w:val="00077F28"/>
    <w:rsid w:val="00080075"/>
    <w:rsid w:val="00080DFF"/>
    <w:rsid w:val="00080F0D"/>
    <w:rsid w:val="0008114B"/>
    <w:rsid w:val="000819D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A7D"/>
    <w:rsid w:val="00087214"/>
    <w:rsid w:val="000877DA"/>
    <w:rsid w:val="00087A9C"/>
    <w:rsid w:val="00087CCE"/>
    <w:rsid w:val="00090504"/>
    <w:rsid w:val="00091396"/>
    <w:rsid w:val="00091779"/>
    <w:rsid w:val="000919E5"/>
    <w:rsid w:val="000920C6"/>
    <w:rsid w:val="000925C2"/>
    <w:rsid w:val="00092F4B"/>
    <w:rsid w:val="000935BD"/>
    <w:rsid w:val="00093CCE"/>
    <w:rsid w:val="00093D01"/>
    <w:rsid w:val="000943DF"/>
    <w:rsid w:val="000947C3"/>
    <w:rsid w:val="00096011"/>
    <w:rsid w:val="000962C2"/>
    <w:rsid w:val="00096F94"/>
    <w:rsid w:val="00097332"/>
    <w:rsid w:val="00097628"/>
    <w:rsid w:val="00097F5D"/>
    <w:rsid w:val="000A0992"/>
    <w:rsid w:val="000A0C5A"/>
    <w:rsid w:val="000A1C00"/>
    <w:rsid w:val="000A1E46"/>
    <w:rsid w:val="000A1E89"/>
    <w:rsid w:val="000A27D2"/>
    <w:rsid w:val="000A3343"/>
    <w:rsid w:val="000A37AA"/>
    <w:rsid w:val="000A3846"/>
    <w:rsid w:val="000A43D3"/>
    <w:rsid w:val="000A46CD"/>
    <w:rsid w:val="000A4AA9"/>
    <w:rsid w:val="000A4AFC"/>
    <w:rsid w:val="000A4F0D"/>
    <w:rsid w:val="000A5438"/>
    <w:rsid w:val="000A570E"/>
    <w:rsid w:val="000A5A02"/>
    <w:rsid w:val="000A6048"/>
    <w:rsid w:val="000A6285"/>
    <w:rsid w:val="000A63C5"/>
    <w:rsid w:val="000A6B77"/>
    <w:rsid w:val="000A7272"/>
    <w:rsid w:val="000A74D3"/>
    <w:rsid w:val="000A7C96"/>
    <w:rsid w:val="000B0135"/>
    <w:rsid w:val="000B057C"/>
    <w:rsid w:val="000B0616"/>
    <w:rsid w:val="000B0966"/>
    <w:rsid w:val="000B1F12"/>
    <w:rsid w:val="000B20A7"/>
    <w:rsid w:val="000B2923"/>
    <w:rsid w:val="000B294A"/>
    <w:rsid w:val="000B2D4E"/>
    <w:rsid w:val="000B2DAB"/>
    <w:rsid w:val="000B3107"/>
    <w:rsid w:val="000B35CA"/>
    <w:rsid w:val="000B447C"/>
    <w:rsid w:val="000B4A02"/>
    <w:rsid w:val="000B4A4C"/>
    <w:rsid w:val="000B4CCE"/>
    <w:rsid w:val="000B52FC"/>
    <w:rsid w:val="000B5452"/>
    <w:rsid w:val="000B573A"/>
    <w:rsid w:val="000B662E"/>
    <w:rsid w:val="000B667C"/>
    <w:rsid w:val="000B6986"/>
    <w:rsid w:val="000B6C18"/>
    <w:rsid w:val="000B727D"/>
    <w:rsid w:val="000B7D05"/>
    <w:rsid w:val="000C0AE2"/>
    <w:rsid w:val="000C0B4A"/>
    <w:rsid w:val="000C0B8C"/>
    <w:rsid w:val="000C0C4C"/>
    <w:rsid w:val="000C1146"/>
    <w:rsid w:val="000C146A"/>
    <w:rsid w:val="000C1B96"/>
    <w:rsid w:val="000C1EC6"/>
    <w:rsid w:val="000C218E"/>
    <w:rsid w:val="000C2194"/>
    <w:rsid w:val="000C2B9A"/>
    <w:rsid w:val="000C2E08"/>
    <w:rsid w:val="000C33D5"/>
    <w:rsid w:val="000C36A1"/>
    <w:rsid w:val="000C391F"/>
    <w:rsid w:val="000C3B48"/>
    <w:rsid w:val="000C418E"/>
    <w:rsid w:val="000C424B"/>
    <w:rsid w:val="000C54A2"/>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D44"/>
    <w:rsid w:val="000D1592"/>
    <w:rsid w:val="000D1778"/>
    <w:rsid w:val="000D17B9"/>
    <w:rsid w:val="000D18D5"/>
    <w:rsid w:val="000D1C6F"/>
    <w:rsid w:val="000D1D35"/>
    <w:rsid w:val="000D2169"/>
    <w:rsid w:val="000D2241"/>
    <w:rsid w:val="000D23A9"/>
    <w:rsid w:val="000D2802"/>
    <w:rsid w:val="000D2969"/>
    <w:rsid w:val="000D2C53"/>
    <w:rsid w:val="000D2CEE"/>
    <w:rsid w:val="000D3406"/>
    <w:rsid w:val="000D3502"/>
    <w:rsid w:val="000D3A2F"/>
    <w:rsid w:val="000D3AD9"/>
    <w:rsid w:val="000D4088"/>
    <w:rsid w:val="000D44EB"/>
    <w:rsid w:val="000D4C7A"/>
    <w:rsid w:val="000D5004"/>
    <w:rsid w:val="000D520D"/>
    <w:rsid w:val="000D612D"/>
    <w:rsid w:val="000D66DF"/>
    <w:rsid w:val="000D697B"/>
    <w:rsid w:val="000D6AC7"/>
    <w:rsid w:val="000D7026"/>
    <w:rsid w:val="000D718B"/>
    <w:rsid w:val="000D7282"/>
    <w:rsid w:val="000D72E4"/>
    <w:rsid w:val="000D7324"/>
    <w:rsid w:val="000D7E7B"/>
    <w:rsid w:val="000E04E3"/>
    <w:rsid w:val="000E071F"/>
    <w:rsid w:val="000E0A4A"/>
    <w:rsid w:val="000E0DD3"/>
    <w:rsid w:val="000E1248"/>
    <w:rsid w:val="000E27AB"/>
    <w:rsid w:val="000E2C11"/>
    <w:rsid w:val="000E37DB"/>
    <w:rsid w:val="000E3E5C"/>
    <w:rsid w:val="000E411A"/>
    <w:rsid w:val="000E4499"/>
    <w:rsid w:val="000E456A"/>
    <w:rsid w:val="000E4995"/>
    <w:rsid w:val="000E49EB"/>
    <w:rsid w:val="000E4BDA"/>
    <w:rsid w:val="000E53A4"/>
    <w:rsid w:val="000E56FD"/>
    <w:rsid w:val="000E6150"/>
    <w:rsid w:val="000E624B"/>
    <w:rsid w:val="000E73C1"/>
    <w:rsid w:val="000E776B"/>
    <w:rsid w:val="000E7ACE"/>
    <w:rsid w:val="000F068B"/>
    <w:rsid w:val="000F0D2B"/>
    <w:rsid w:val="000F1234"/>
    <w:rsid w:val="000F258B"/>
    <w:rsid w:val="000F27EC"/>
    <w:rsid w:val="000F28EA"/>
    <w:rsid w:val="000F3092"/>
    <w:rsid w:val="000F31E9"/>
    <w:rsid w:val="000F3530"/>
    <w:rsid w:val="000F35BB"/>
    <w:rsid w:val="000F35E1"/>
    <w:rsid w:val="000F3CE2"/>
    <w:rsid w:val="000F3F75"/>
    <w:rsid w:val="000F4698"/>
    <w:rsid w:val="000F53C9"/>
    <w:rsid w:val="000F54FB"/>
    <w:rsid w:val="000F5B91"/>
    <w:rsid w:val="000F5BF3"/>
    <w:rsid w:val="000F5C3C"/>
    <w:rsid w:val="000F6442"/>
    <w:rsid w:val="000F647C"/>
    <w:rsid w:val="000F6EF2"/>
    <w:rsid w:val="000F70AC"/>
    <w:rsid w:val="000F7EF2"/>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505"/>
    <w:rsid w:val="00106569"/>
    <w:rsid w:val="00106983"/>
    <w:rsid w:val="001071A4"/>
    <w:rsid w:val="001100B9"/>
    <w:rsid w:val="001108B5"/>
    <w:rsid w:val="001108D6"/>
    <w:rsid w:val="00110B70"/>
    <w:rsid w:val="00111001"/>
    <w:rsid w:val="001117BB"/>
    <w:rsid w:val="00111ADD"/>
    <w:rsid w:val="00111B67"/>
    <w:rsid w:val="00111D2F"/>
    <w:rsid w:val="0011287C"/>
    <w:rsid w:val="00112BB6"/>
    <w:rsid w:val="00113607"/>
    <w:rsid w:val="00113748"/>
    <w:rsid w:val="00113A75"/>
    <w:rsid w:val="00113DD9"/>
    <w:rsid w:val="00113FEA"/>
    <w:rsid w:val="001145CC"/>
    <w:rsid w:val="001149ED"/>
    <w:rsid w:val="00114CCB"/>
    <w:rsid w:val="00114D4C"/>
    <w:rsid w:val="00115091"/>
    <w:rsid w:val="0011527E"/>
    <w:rsid w:val="00115984"/>
    <w:rsid w:val="00115A13"/>
    <w:rsid w:val="00115A53"/>
    <w:rsid w:val="00115AC2"/>
    <w:rsid w:val="00116447"/>
    <w:rsid w:val="00116614"/>
    <w:rsid w:val="001169F2"/>
    <w:rsid w:val="00116CC0"/>
    <w:rsid w:val="00116EB8"/>
    <w:rsid w:val="00116FF9"/>
    <w:rsid w:val="00120002"/>
    <w:rsid w:val="00120244"/>
    <w:rsid w:val="0012131B"/>
    <w:rsid w:val="00121CFF"/>
    <w:rsid w:val="00123D5D"/>
    <w:rsid w:val="00123FEA"/>
    <w:rsid w:val="00124433"/>
    <w:rsid w:val="001247D5"/>
    <w:rsid w:val="00124BE3"/>
    <w:rsid w:val="0012538C"/>
    <w:rsid w:val="00125392"/>
    <w:rsid w:val="001258A9"/>
    <w:rsid w:val="0012593E"/>
    <w:rsid w:val="001259FE"/>
    <w:rsid w:val="0012627E"/>
    <w:rsid w:val="00126531"/>
    <w:rsid w:val="00126A11"/>
    <w:rsid w:val="00126CB2"/>
    <w:rsid w:val="00126D7C"/>
    <w:rsid w:val="00126D81"/>
    <w:rsid w:val="00127517"/>
    <w:rsid w:val="00127E17"/>
    <w:rsid w:val="00130073"/>
    <w:rsid w:val="00130B99"/>
    <w:rsid w:val="00130C0F"/>
    <w:rsid w:val="0013148A"/>
    <w:rsid w:val="001315B3"/>
    <w:rsid w:val="0013321A"/>
    <w:rsid w:val="0013349C"/>
    <w:rsid w:val="00133E1C"/>
    <w:rsid w:val="00133E61"/>
    <w:rsid w:val="001341F8"/>
    <w:rsid w:val="00134488"/>
    <w:rsid w:val="001346EE"/>
    <w:rsid w:val="00134C9D"/>
    <w:rsid w:val="001351F2"/>
    <w:rsid w:val="00135E33"/>
    <w:rsid w:val="00135EDE"/>
    <w:rsid w:val="00136C2A"/>
    <w:rsid w:val="00136F81"/>
    <w:rsid w:val="0013730A"/>
    <w:rsid w:val="001376B2"/>
    <w:rsid w:val="001378BE"/>
    <w:rsid w:val="001404A3"/>
    <w:rsid w:val="0014071B"/>
    <w:rsid w:val="00140AF0"/>
    <w:rsid w:val="00140E44"/>
    <w:rsid w:val="001410CA"/>
    <w:rsid w:val="001411D3"/>
    <w:rsid w:val="001418BD"/>
    <w:rsid w:val="0014282B"/>
    <w:rsid w:val="001428F7"/>
    <w:rsid w:val="00143845"/>
    <w:rsid w:val="00143A68"/>
    <w:rsid w:val="00143C28"/>
    <w:rsid w:val="00143D1C"/>
    <w:rsid w:val="001442EC"/>
    <w:rsid w:val="00144851"/>
    <w:rsid w:val="001449F4"/>
    <w:rsid w:val="00144D37"/>
    <w:rsid w:val="00145114"/>
    <w:rsid w:val="0014540E"/>
    <w:rsid w:val="00145764"/>
    <w:rsid w:val="001464F8"/>
    <w:rsid w:val="00146D42"/>
    <w:rsid w:val="00146DC1"/>
    <w:rsid w:val="0014740D"/>
    <w:rsid w:val="001511B4"/>
    <w:rsid w:val="001512C7"/>
    <w:rsid w:val="00151405"/>
    <w:rsid w:val="001520D7"/>
    <w:rsid w:val="001527DB"/>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73A9"/>
    <w:rsid w:val="001600EC"/>
    <w:rsid w:val="00160682"/>
    <w:rsid w:val="00160800"/>
    <w:rsid w:val="0016086C"/>
    <w:rsid w:val="00160978"/>
    <w:rsid w:val="001610F8"/>
    <w:rsid w:val="0016167E"/>
    <w:rsid w:val="001616FE"/>
    <w:rsid w:val="0016307D"/>
    <w:rsid w:val="00163914"/>
    <w:rsid w:val="00163E14"/>
    <w:rsid w:val="0016414E"/>
    <w:rsid w:val="001646AB"/>
    <w:rsid w:val="0016470A"/>
    <w:rsid w:val="00164FC9"/>
    <w:rsid w:val="00165A13"/>
    <w:rsid w:val="00165CBC"/>
    <w:rsid w:val="00165D6A"/>
    <w:rsid w:val="00165EBF"/>
    <w:rsid w:val="00166BBF"/>
    <w:rsid w:val="00167696"/>
    <w:rsid w:val="0017012B"/>
    <w:rsid w:val="001709BB"/>
    <w:rsid w:val="00170CEE"/>
    <w:rsid w:val="00170F9C"/>
    <w:rsid w:val="00171F04"/>
    <w:rsid w:val="001720DB"/>
    <w:rsid w:val="00172B58"/>
    <w:rsid w:val="001731B0"/>
    <w:rsid w:val="00173381"/>
    <w:rsid w:val="00173670"/>
    <w:rsid w:val="00173A7B"/>
    <w:rsid w:val="0017432D"/>
    <w:rsid w:val="001750D9"/>
    <w:rsid w:val="001754EB"/>
    <w:rsid w:val="00175801"/>
    <w:rsid w:val="00175832"/>
    <w:rsid w:val="00175F94"/>
    <w:rsid w:val="00176F61"/>
    <w:rsid w:val="001772D8"/>
    <w:rsid w:val="00177914"/>
    <w:rsid w:val="00177A80"/>
    <w:rsid w:val="00177AD3"/>
    <w:rsid w:val="00177E35"/>
    <w:rsid w:val="001802FD"/>
    <w:rsid w:val="001804A7"/>
    <w:rsid w:val="00180621"/>
    <w:rsid w:val="001813C5"/>
    <w:rsid w:val="00181447"/>
    <w:rsid w:val="00181458"/>
    <w:rsid w:val="00181AC5"/>
    <w:rsid w:val="0018207E"/>
    <w:rsid w:val="00182BE9"/>
    <w:rsid w:val="00182CF7"/>
    <w:rsid w:val="00182D90"/>
    <w:rsid w:val="001831FA"/>
    <w:rsid w:val="001831FE"/>
    <w:rsid w:val="001838C6"/>
    <w:rsid w:val="00183ADD"/>
    <w:rsid w:val="00183B36"/>
    <w:rsid w:val="0018471D"/>
    <w:rsid w:val="001849E0"/>
    <w:rsid w:val="00184B38"/>
    <w:rsid w:val="00184D28"/>
    <w:rsid w:val="00185C94"/>
    <w:rsid w:val="001862F0"/>
    <w:rsid w:val="00186D1F"/>
    <w:rsid w:val="00186DB6"/>
    <w:rsid w:val="001875F5"/>
    <w:rsid w:val="001876D8"/>
    <w:rsid w:val="001879FB"/>
    <w:rsid w:val="00190285"/>
    <w:rsid w:val="001907EF"/>
    <w:rsid w:val="0019086C"/>
    <w:rsid w:val="00190880"/>
    <w:rsid w:val="001909B3"/>
    <w:rsid w:val="00190B26"/>
    <w:rsid w:val="00190BF2"/>
    <w:rsid w:val="00191853"/>
    <w:rsid w:val="00192600"/>
    <w:rsid w:val="0019282E"/>
    <w:rsid w:val="00192C30"/>
    <w:rsid w:val="00192DBA"/>
    <w:rsid w:val="00192EDD"/>
    <w:rsid w:val="001932CC"/>
    <w:rsid w:val="00193972"/>
    <w:rsid w:val="00193A41"/>
    <w:rsid w:val="00193B4A"/>
    <w:rsid w:val="00193B61"/>
    <w:rsid w:val="00194195"/>
    <w:rsid w:val="00194BF5"/>
    <w:rsid w:val="00194EFA"/>
    <w:rsid w:val="00195012"/>
    <w:rsid w:val="00195268"/>
    <w:rsid w:val="00195579"/>
    <w:rsid w:val="00195811"/>
    <w:rsid w:val="00195BDC"/>
    <w:rsid w:val="00195FDB"/>
    <w:rsid w:val="001960E4"/>
    <w:rsid w:val="001962B6"/>
    <w:rsid w:val="0019681E"/>
    <w:rsid w:val="00196990"/>
    <w:rsid w:val="001969ED"/>
    <w:rsid w:val="001969F7"/>
    <w:rsid w:val="00196F4C"/>
    <w:rsid w:val="00197D24"/>
    <w:rsid w:val="001A0883"/>
    <w:rsid w:val="001A1380"/>
    <w:rsid w:val="001A178D"/>
    <w:rsid w:val="001A18FF"/>
    <w:rsid w:val="001A1B89"/>
    <w:rsid w:val="001A1D5E"/>
    <w:rsid w:val="001A1EBC"/>
    <w:rsid w:val="001A1F3B"/>
    <w:rsid w:val="001A2465"/>
    <w:rsid w:val="001A2AD4"/>
    <w:rsid w:val="001A2F25"/>
    <w:rsid w:val="001A3212"/>
    <w:rsid w:val="001A3396"/>
    <w:rsid w:val="001A3B96"/>
    <w:rsid w:val="001A47EF"/>
    <w:rsid w:val="001A48C4"/>
    <w:rsid w:val="001A4933"/>
    <w:rsid w:val="001A53AB"/>
    <w:rsid w:val="001A594F"/>
    <w:rsid w:val="001A5CAD"/>
    <w:rsid w:val="001A5F5C"/>
    <w:rsid w:val="001A61FE"/>
    <w:rsid w:val="001A636E"/>
    <w:rsid w:val="001A6644"/>
    <w:rsid w:val="001A66C9"/>
    <w:rsid w:val="001A6742"/>
    <w:rsid w:val="001A67D8"/>
    <w:rsid w:val="001A6B19"/>
    <w:rsid w:val="001A70C7"/>
    <w:rsid w:val="001A7E6A"/>
    <w:rsid w:val="001A7F04"/>
    <w:rsid w:val="001B0384"/>
    <w:rsid w:val="001B15E9"/>
    <w:rsid w:val="001B3855"/>
    <w:rsid w:val="001B4592"/>
    <w:rsid w:val="001B45C4"/>
    <w:rsid w:val="001B46B6"/>
    <w:rsid w:val="001B4937"/>
    <w:rsid w:val="001B5156"/>
    <w:rsid w:val="001B5A9F"/>
    <w:rsid w:val="001B6A38"/>
    <w:rsid w:val="001B77C4"/>
    <w:rsid w:val="001B7F7B"/>
    <w:rsid w:val="001C025C"/>
    <w:rsid w:val="001C06DB"/>
    <w:rsid w:val="001C075A"/>
    <w:rsid w:val="001C0B36"/>
    <w:rsid w:val="001C1090"/>
    <w:rsid w:val="001C1134"/>
    <w:rsid w:val="001C1435"/>
    <w:rsid w:val="001C170F"/>
    <w:rsid w:val="001C1744"/>
    <w:rsid w:val="001C1952"/>
    <w:rsid w:val="001C23C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ABF"/>
    <w:rsid w:val="001D4AFE"/>
    <w:rsid w:val="001D4DD7"/>
    <w:rsid w:val="001D4E75"/>
    <w:rsid w:val="001D575A"/>
    <w:rsid w:val="001D617D"/>
    <w:rsid w:val="001D65A5"/>
    <w:rsid w:val="001D6B1A"/>
    <w:rsid w:val="001D7441"/>
    <w:rsid w:val="001D780B"/>
    <w:rsid w:val="001E0408"/>
    <w:rsid w:val="001E05E2"/>
    <w:rsid w:val="001E0DB9"/>
    <w:rsid w:val="001E0F96"/>
    <w:rsid w:val="001E18DC"/>
    <w:rsid w:val="001E1A4A"/>
    <w:rsid w:val="001E28B7"/>
    <w:rsid w:val="001E2D4C"/>
    <w:rsid w:val="001E3721"/>
    <w:rsid w:val="001E42B9"/>
    <w:rsid w:val="001E48BD"/>
    <w:rsid w:val="001E556E"/>
    <w:rsid w:val="001E5E08"/>
    <w:rsid w:val="001E6291"/>
    <w:rsid w:val="001E6818"/>
    <w:rsid w:val="001E758D"/>
    <w:rsid w:val="001E7868"/>
    <w:rsid w:val="001E79D0"/>
    <w:rsid w:val="001F087E"/>
    <w:rsid w:val="001F0F47"/>
    <w:rsid w:val="001F1728"/>
    <w:rsid w:val="001F1BA1"/>
    <w:rsid w:val="001F1C1A"/>
    <w:rsid w:val="001F23A7"/>
    <w:rsid w:val="001F29ED"/>
    <w:rsid w:val="001F355F"/>
    <w:rsid w:val="001F37AF"/>
    <w:rsid w:val="001F420E"/>
    <w:rsid w:val="001F4366"/>
    <w:rsid w:val="001F43E9"/>
    <w:rsid w:val="001F4D62"/>
    <w:rsid w:val="001F5F1F"/>
    <w:rsid w:val="001F60BC"/>
    <w:rsid w:val="001F63B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B23"/>
    <w:rsid w:val="00202DFD"/>
    <w:rsid w:val="002030FB"/>
    <w:rsid w:val="002033E6"/>
    <w:rsid w:val="00203461"/>
    <w:rsid w:val="002038B0"/>
    <w:rsid w:val="002039CF"/>
    <w:rsid w:val="00203AA2"/>
    <w:rsid w:val="00203C46"/>
    <w:rsid w:val="002044CB"/>
    <w:rsid w:val="00204B40"/>
    <w:rsid w:val="00204BD3"/>
    <w:rsid w:val="00204E29"/>
    <w:rsid w:val="00204FF1"/>
    <w:rsid w:val="00205379"/>
    <w:rsid w:val="00205BD3"/>
    <w:rsid w:val="00205FB2"/>
    <w:rsid w:val="002060C4"/>
    <w:rsid w:val="0020629C"/>
    <w:rsid w:val="00206543"/>
    <w:rsid w:val="00207439"/>
    <w:rsid w:val="00207875"/>
    <w:rsid w:val="00207996"/>
    <w:rsid w:val="002079C5"/>
    <w:rsid w:val="00210155"/>
    <w:rsid w:val="0021016C"/>
    <w:rsid w:val="002104B6"/>
    <w:rsid w:val="002106B0"/>
    <w:rsid w:val="00210DF7"/>
    <w:rsid w:val="00210E50"/>
    <w:rsid w:val="00211407"/>
    <w:rsid w:val="002117D2"/>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3DF"/>
    <w:rsid w:val="0021716A"/>
    <w:rsid w:val="0021727E"/>
    <w:rsid w:val="00217433"/>
    <w:rsid w:val="00217AFA"/>
    <w:rsid w:val="002200B1"/>
    <w:rsid w:val="00221139"/>
    <w:rsid w:val="00221509"/>
    <w:rsid w:val="0022165C"/>
    <w:rsid w:val="00221DE6"/>
    <w:rsid w:val="0022297C"/>
    <w:rsid w:val="00222BB1"/>
    <w:rsid w:val="00222D34"/>
    <w:rsid w:val="002233EF"/>
    <w:rsid w:val="002236FD"/>
    <w:rsid w:val="002237D0"/>
    <w:rsid w:val="002239F2"/>
    <w:rsid w:val="00224314"/>
    <w:rsid w:val="00224604"/>
    <w:rsid w:val="00224ABF"/>
    <w:rsid w:val="00224ADE"/>
    <w:rsid w:val="0022515E"/>
    <w:rsid w:val="00225907"/>
    <w:rsid w:val="002259BE"/>
    <w:rsid w:val="0022610C"/>
    <w:rsid w:val="00226152"/>
    <w:rsid w:val="00226179"/>
    <w:rsid w:val="002261AB"/>
    <w:rsid w:val="00226215"/>
    <w:rsid w:val="00226D37"/>
    <w:rsid w:val="00227216"/>
    <w:rsid w:val="002275AC"/>
    <w:rsid w:val="002278F6"/>
    <w:rsid w:val="00227ADF"/>
    <w:rsid w:val="00227C27"/>
    <w:rsid w:val="0023088F"/>
    <w:rsid w:val="00230E84"/>
    <w:rsid w:val="00230F55"/>
    <w:rsid w:val="00232A2A"/>
    <w:rsid w:val="00233080"/>
    <w:rsid w:val="0023330D"/>
    <w:rsid w:val="0023374D"/>
    <w:rsid w:val="0023377F"/>
    <w:rsid w:val="002338DD"/>
    <w:rsid w:val="00233A07"/>
    <w:rsid w:val="00233B1A"/>
    <w:rsid w:val="00233C44"/>
    <w:rsid w:val="00234459"/>
    <w:rsid w:val="00234D9F"/>
    <w:rsid w:val="00235018"/>
    <w:rsid w:val="00235074"/>
    <w:rsid w:val="0023518C"/>
    <w:rsid w:val="002354E0"/>
    <w:rsid w:val="00235B25"/>
    <w:rsid w:val="00235B7B"/>
    <w:rsid w:val="00235BEF"/>
    <w:rsid w:val="00235DBD"/>
    <w:rsid w:val="00235EBA"/>
    <w:rsid w:val="0023600C"/>
    <w:rsid w:val="00236136"/>
    <w:rsid w:val="002361B4"/>
    <w:rsid w:val="002361CF"/>
    <w:rsid w:val="0023715C"/>
    <w:rsid w:val="00237208"/>
    <w:rsid w:val="0024072C"/>
    <w:rsid w:val="00240A5E"/>
    <w:rsid w:val="00240E7E"/>
    <w:rsid w:val="002416D2"/>
    <w:rsid w:val="00241859"/>
    <w:rsid w:val="00241A72"/>
    <w:rsid w:val="00241DE3"/>
    <w:rsid w:val="00241E75"/>
    <w:rsid w:val="00241EAF"/>
    <w:rsid w:val="00241FAB"/>
    <w:rsid w:val="0024203A"/>
    <w:rsid w:val="00242DDA"/>
    <w:rsid w:val="002436E5"/>
    <w:rsid w:val="00243FC6"/>
    <w:rsid w:val="00244CC8"/>
    <w:rsid w:val="00244EC6"/>
    <w:rsid w:val="00245022"/>
    <w:rsid w:val="002459E1"/>
    <w:rsid w:val="00245E8B"/>
    <w:rsid w:val="002465DA"/>
    <w:rsid w:val="0024680D"/>
    <w:rsid w:val="00247009"/>
    <w:rsid w:val="002471D7"/>
    <w:rsid w:val="00247330"/>
    <w:rsid w:val="00247D05"/>
    <w:rsid w:val="00250133"/>
    <w:rsid w:val="0025024B"/>
    <w:rsid w:val="00250764"/>
    <w:rsid w:val="002509BA"/>
    <w:rsid w:val="00250A2D"/>
    <w:rsid w:val="00250AEA"/>
    <w:rsid w:val="002510C5"/>
    <w:rsid w:val="00251103"/>
    <w:rsid w:val="00252787"/>
    <w:rsid w:val="0025296E"/>
    <w:rsid w:val="00253084"/>
    <w:rsid w:val="00253357"/>
    <w:rsid w:val="00253619"/>
    <w:rsid w:val="002536F8"/>
    <w:rsid w:val="00253C02"/>
    <w:rsid w:val="00254109"/>
    <w:rsid w:val="00254464"/>
    <w:rsid w:val="00254468"/>
    <w:rsid w:val="002547E6"/>
    <w:rsid w:val="00254B77"/>
    <w:rsid w:val="0025526D"/>
    <w:rsid w:val="00255431"/>
    <w:rsid w:val="00255794"/>
    <w:rsid w:val="00255815"/>
    <w:rsid w:val="00255850"/>
    <w:rsid w:val="0025594D"/>
    <w:rsid w:val="00255A03"/>
    <w:rsid w:val="00255A29"/>
    <w:rsid w:val="00255BCB"/>
    <w:rsid w:val="00255FCE"/>
    <w:rsid w:val="002560A1"/>
    <w:rsid w:val="0025622B"/>
    <w:rsid w:val="00256971"/>
    <w:rsid w:val="0025700D"/>
    <w:rsid w:val="002575F4"/>
    <w:rsid w:val="00260262"/>
    <w:rsid w:val="002603B9"/>
    <w:rsid w:val="002607B0"/>
    <w:rsid w:val="0026083A"/>
    <w:rsid w:val="00260A0C"/>
    <w:rsid w:val="00260CD2"/>
    <w:rsid w:val="0026168E"/>
    <w:rsid w:val="00261C0D"/>
    <w:rsid w:val="002628AB"/>
    <w:rsid w:val="00262ACC"/>
    <w:rsid w:val="00262D05"/>
    <w:rsid w:val="00262D7C"/>
    <w:rsid w:val="00262FE2"/>
    <w:rsid w:val="002630E9"/>
    <w:rsid w:val="00263F6F"/>
    <w:rsid w:val="002643B7"/>
    <w:rsid w:val="002649B4"/>
    <w:rsid w:val="00264C76"/>
    <w:rsid w:val="00264E0E"/>
    <w:rsid w:val="00265090"/>
    <w:rsid w:val="00265121"/>
    <w:rsid w:val="002657CC"/>
    <w:rsid w:val="00265DEA"/>
    <w:rsid w:val="00266E27"/>
    <w:rsid w:val="002670E7"/>
    <w:rsid w:val="0026724F"/>
    <w:rsid w:val="00267639"/>
    <w:rsid w:val="002678CC"/>
    <w:rsid w:val="00267ABC"/>
    <w:rsid w:val="00267BD8"/>
    <w:rsid w:val="00267CAD"/>
    <w:rsid w:val="002701DA"/>
    <w:rsid w:val="00270C45"/>
    <w:rsid w:val="002712E8"/>
    <w:rsid w:val="002714F6"/>
    <w:rsid w:val="0027194E"/>
    <w:rsid w:val="002719A6"/>
    <w:rsid w:val="00271B0D"/>
    <w:rsid w:val="00271D6F"/>
    <w:rsid w:val="00272619"/>
    <w:rsid w:val="00272A9C"/>
    <w:rsid w:val="00273680"/>
    <w:rsid w:val="00273B9C"/>
    <w:rsid w:val="00273D52"/>
    <w:rsid w:val="00273E05"/>
    <w:rsid w:val="00274375"/>
    <w:rsid w:val="002744CC"/>
    <w:rsid w:val="0027460B"/>
    <w:rsid w:val="002756B1"/>
    <w:rsid w:val="002756EA"/>
    <w:rsid w:val="0027628B"/>
    <w:rsid w:val="0027628E"/>
    <w:rsid w:val="00276351"/>
    <w:rsid w:val="00276C0C"/>
    <w:rsid w:val="00276F1D"/>
    <w:rsid w:val="002774E3"/>
    <w:rsid w:val="0027782B"/>
    <w:rsid w:val="00277F38"/>
    <w:rsid w:val="00277FE3"/>
    <w:rsid w:val="00280180"/>
    <w:rsid w:val="002806D1"/>
    <w:rsid w:val="00280D2A"/>
    <w:rsid w:val="00280E0C"/>
    <w:rsid w:val="00281759"/>
    <w:rsid w:val="002818C7"/>
    <w:rsid w:val="00281AE3"/>
    <w:rsid w:val="00281E7E"/>
    <w:rsid w:val="00281F14"/>
    <w:rsid w:val="00281F9A"/>
    <w:rsid w:val="00282348"/>
    <w:rsid w:val="002829D2"/>
    <w:rsid w:val="00282C5F"/>
    <w:rsid w:val="002838F9"/>
    <w:rsid w:val="00284AB8"/>
    <w:rsid w:val="00284CD1"/>
    <w:rsid w:val="00285F26"/>
    <w:rsid w:val="002865C3"/>
    <w:rsid w:val="00286878"/>
    <w:rsid w:val="00286884"/>
    <w:rsid w:val="00286A39"/>
    <w:rsid w:val="00286E0D"/>
    <w:rsid w:val="002870E7"/>
    <w:rsid w:val="0028725F"/>
    <w:rsid w:val="0028761C"/>
    <w:rsid w:val="002902B2"/>
    <w:rsid w:val="00290FEC"/>
    <w:rsid w:val="002912B7"/>
    <w:rsid w:val="0029162C"/>
    <w:rsid w:val="00291C7A"/>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582"/>
    <w:rsid w:val="002A2B8B"/>
    <w:rsid w:val="002A2EDC"/>
    <w:rsid w:val="002A307C"/>
    <w:rsid w:val="002A31E6"/>
    <w:rsid w:val="002A37EF"/>
    <w:rsid w:val="002A3AF2"/>
    <w:rsid w:val="002A3E97"/>
    <w:rsid w:val="002A3FA5"/>
    <w:rsid w:val="002A4653"/>
    <w:rsid w:val="002A4656"/>
    <w:rsid w:val="002A4C0D"/>
    <w:rsid w:val="002A4EE6"/>
    <w:rsid w:val="002A553A"/>
    <w:rsid w:val="002A5920"/>
    <w:rsid w:val="002A5D84"/>
    <w:rsid w:val="002A5FC1"/>
    <w:rsid w:val="002A64BB"/>
    <w:rsid w:val="002A66F2"/>
    <w:rsid w:val="002A6CF2"/>
    <w:rsid w:val="002A73E4"/>
    <w:rsid w:val="002A7922"/>
    <w:rsid w:val="002B0436"/>
    <w:rsid w:val="002B085A"/>
    <w:rsid w:val="002B121C"/>
    <w:rsid w:val="002B125A"/>
    <w:rsid w:val="002B131D"/>
    <w:rsid w:val="002B1C07"/>
    <w:rsid w:val="002B21D1"/>
    <w:rsid w:val="002B2531"/>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F9B"/>
    <w:rsid w:val="002C00D5"/>
    <w:rsid w:val="002C0DFF"/>
    <w:rsid w:val="002C1018"/>
    <w:rsid w:val="002C1181"/>
    <w:rsid w:val="002C11E2"/>
    <w:rsid w:val="002C17F0"/>
    <w:rsid w:val="002C1C2D"/>
    <w:rsid w:val="002C25CA"/>
    <w:rsid w:val="002C276F"/>
    <w:rsid w:val="002C2D67"/>
    <w:rsid w:val="002C315A"/>
    <w:rsid w:val="002C3599"/>
    <w:rsid w:val="002C38E2"/>
    <w:rsid w:val="002C3B7A"/>
    <w:rsid w:val="002C4471"/>
    <w:rsid w:val="002C46E7"/>
    <w:rsid w:val="002C4A97"/>
    <w:rsid w:val="002C4B8C"/>
    <w:rsid w:val="002C4C51"/>
    <w:rsid w:val="002C539C"/>
    <w:rsid w:val="002C56BC"/>
    <w:rsid w:val="002C63C0"/>
    <w:rsid w:val="002C65C1"/>
    <w:rsid w:val="002C6E50"/>
    <w:rsid w:val="002C6F8F"/>
    <w:rsid w:val="002C725C"/>
    <w:rsid w:val="002C7425"/>
    <w:rsid w:val="002C747F"/>
    <w:rsid w:val="002C79FA"/>
    <w:rsid w:val="002C7CA3"/>
    <w:rsid w:val="002D0121"/>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DAF"/>
    <w:rsid w:val="002D77E9"/>
    <w:rsid w:val="002D7883"/>
    <w:rsid w:val="002D79EA"/>
    <w:rsid w:val="002D7A22"/>
    <w:rsid w:val="002D7A66"/>
    <w:rsid w:val="002D7BF9"/>
    <w:rsid w:val="002E0271"/>
    <w:rsid w:val="002E02BC"/>
    <w:rsid w:val="002E0356"/>
    <w:rsid w:val="002E0523"/>
    <w:rsid w:val="002E07F6"/>
    <w:rsid w:val="002E0F39"/>
    <w:rsid w:val="002E1C64"/>
    <w:rsid w:val="002E1F46"/>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EC9"/>
    <w:rsid w:val="002E7F9B"/>
    <w:rsid w:val="002F02CE"/>
    <w:rsid w:val="002F0A12"/>
    <w:rsid w:val="002F0B22"/>
    <w:rsid w:val="002F0C67"/>
    <w:rsid w:val="002F0E2C"/>
    <w:rsid w:val="002F0FCA"/>
    <w:rsid w:val="002F10C5"/>
    <w:rsid w:val="002F11B9"/>
    <w:rsid w:val="002F1B12"/>
    <w:rsid w:val="002F2011"/>
    <w:rsid w:val="002F2A2A"/>
    <w:rsid w:val="002F2EFD"/>
    <w:rsid w:val="002F32E9"/>
    <w:rsid w:val="002F32F7"/>
    <w:rsid w:val="002F35C6"/>
    <w:rsid w:val="002F35E3"/>
    <w:rsid w:val="002F3E05"/>
    <w:rsid w:val="002F3E3E"/>
    <w:rsid w:val="002F400A"/>
    <w:rsid w:val="002F41A7"/>
    <w:rsid w:val="002F55D5"/>
    <w:rsid w:val="002F56FF"/>
    <w:rsid w:val="002F593E"/>
    <w:rsid w:val="002F5B2B"/>
    <w:rsid w:val="002F66AA"/>
    <w:rsid w:val="002F6A60"/>
    <w:rsid w:val="002F7521"/>
    <w:rsid w:val="002F75D1"/>
    <w:rsid w:val="002F75E5"/>
    <w:rsid w:val="002F778E"/>
    <w:rsid w:val="002F797E"/>
    <w:rsid w:val="002F7A35"/>
    <w:rsid w:val="002F7EF1"/>
    <w:rsid w:val="00300E1A"/>
    <w:rsid w:val="00300E4F"/>
    <w:rsid w:val="003015A7"/>
    <w:rsid w:val="00301A2E"/>
    <w:rsid w:val="0030213B"/>
    <w:rsid w:val="0030222C"/>
    <w:rsid w:val="00302A6C"/>
    <w:rsid w:val="00303632"/>
    <w:rsid w:val="00303640"/>
    <w:rsid w:val="00303926"/>
    <w:rsid w:val="00303C78"/>
    <w:rsid w:val="00304309"/>
    <w:rsid w:val="00304B4D"/>
    <w:rsid w:val="00304B54"/>
    <w:rsid w:val="003055FA"/>
    <w:rsid w:val="0030590A"/>
    <w:rsid w:val="00305BC2"/>
    <w:rsid w:val="00305C9B"/>
    <w:rsid w:val="00305CEC"/>
    <w:rsid w:val="00306356"/>
    <w:rsid w:val="00306A9E"/>
    <w:rsid w:val="00306BFB"/>
    <w:rsid w:val="00306C83"/>
    <w:rsid w:val="00306F35"/>
    <w:rsid w:val="00307358"/>
    <w:rsid w:val="0031075E"/>
    <w:rsid w:val="00310BBC"/>
    <w:rsid w:val="00310F0D"/>
    <w:rsid w:val="00311265"/>
    <w:rsid w:val="003113CB"/>
    <w:rsid w:val="00311E26"/>
    <w:rsid w:val="00311F2D"/>
    <w:rsid w:val="0031237A"/>
    <w:rsid w:val="0031241C"/>
    <w:rsid w:val="00312851"/>
    <w:rsid w:val="00312857"/>
    <w:rsid w:val="00313304"/>
    <w:rsid w:val="0031346B"/>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76C3"/>
    <w:rsid w:val="00317CE5"/>
    <w:rsid w:val="00320287"/>
    <w:rsid w:val="0032082E"/>
    <w:rsid w:val="00320BC9"/>
    <w:rsid w:val="00321073"/>
    <w:rsid w:val="003211EA"/>
    <w:rsid w:val="00321267"/>
    <w:rsid w:val="00321550"/>
    <w:rsid w:val="003216C0"/>
    <w:rsid w:val="003217DF"/>
    <w:rsid w:val="00321A94"/>
    <w:rsid w:val="00321AE3"/>
    <w:rsid w:val="00322F26"/>
    <w:rsid w:val="00323651"/>
    <w:rsid w:val="00323671"/>
    <w:rsid w:val="003236DB"/>
    <w:rsid w:val="00323D23"/>
    <w:rsid w:val="00323D82"/>
    <w:rsid w:val="00324408"/>
    <w:rsid w:val="0032446E"/>
    <w:rsid w:val="00324D57"/>
    <w:rsid w:val="00325251"/>
    <w:rsid w:val="00325746"/>
    <w:rsid w:val="003258D7"/>
    <w:rsid w:val="00325C26"/>
    <w:rsid w:val="003263E5"/>
    <w:rsid w:val="00327101"/>
    <w:rsid w:val="00327431"/>
    <w:rsid w:val="0033028B"/>
    <w:rsid w:val="003305DA"/>
    <w:rsid w:val="00330E82"/>
    <w:rsid w:val="00330F3B"/>
    <w:rsid w:val="00331004"/>
    <w:rsid w:val="003315B0"/>
    <w:rsid w:val="00331E84"/>
    <w:rsid w:val="0033203E"/>
    <w:rsid w:val="00333357"/>
    <w:rsid w:val="003336FD"/>
    <w:rsid w:val="00333BFA"/>
    <w:rsid w:val="00333F31"/>
    <w:rsid w:val="00334719"/>
    <w:rsid w:val="003348FE"/>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65F"/>
    <w:rsid w:val="00342818"/>
    <w:rsid w:val="00342D70"/>
    <w:rsid w:val="003431B2"/>
    <w:rsid w:val="003439C0"/>
    <w:rsid w:val="00343A2B"/>
    <w:rsid w:val="00344392"/>
    <w:rsid w:val="003445D1"/>
    <w:rsid w:val="0034474E"/>
    <w:rsid w:val="003452F1"/>
    <w:rsid w:val="00345A23"/>
    <w:rsid w:val="00345BDA"/>
    <w:rsid w:val="00345DF5"/>
    <w:rsid w:val="00345E7F"/>
    <w:rsid w:val="00346307"/>
    <w:rsid w:val="0034657E"/>
    <w:rsid w:val="0034700B"/>
    <w:rsid w:val="003472E8"/>
    <w:rsid w:val="0034739A"/>
    <w:rsid w:val="00347D2A"/>
    <w:rsid w:val="0035007F"/>
    <w:rsid w:val="00350CDF"/>
    <w:rsid w:val="00350D77"/>
    <w:rsid w:val="00350EDB"/>
    <w:rsid w:val="00351A66"/>
    <w:rsid w:val="00352754"/>
    <w:rsid w:val="00352D64"/>
    <w:rsid w:val="0035302A"/>
    <w:rsid w:val="0035380F"/>
    <w:rsid w:val="00353A12"/>
    <w:rsid w:val="00353F38"/>
    <w:rsid w:val="003545F3"/>
    <w:rsid w:val="00354DD9"/>
    <w:rsid w:val="003550ED"/>
    <w:rsid w:val="003557D3"/>
    <w:rsid w:val="003557D8"/>
    <w:rsid w:val="003558F5"/>
    <w:rsid w:val="00355A87"/>
    <w:rsid w:val="00355CD3"/>
    <w:rsid w:val="003560FA"/>
    <w:rsid w:val="00356329"/>
    <w:rsid w:val="00356390"/>
    <w:rsid w:val="0035647F"/>
    <w:rsid w:val="00356FFC"/>
    <w:rsid w:val="003601DB"/>
    <w:rsid w:val="0036070D"/>
    <w:rsid w:val="00360EE9"/>
    <w:rsid w:val="003612D5"/>
    <w:rsid w:val="00361381"/>
    <w:rsid w:val="0036157E"/>
    <w:rsid w:val="00361748"/>
    <w:rsid w:val="00361A4C"/>
    <w:rsid w:val="00361C6B"/>
    <w:rsid w:val="00361E79"/>
    <w:rsid w:val="00362568"/>
    <w:rsid w:val="0036271E"/>
    <w:rsid w:val="003627F2"/>
    <w:rsid w:val="00362A53"/>
    <w:rsid w:val="00362A8C"/>
    <w:rsid w:val="00362BAE"/>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70304"/>
    <w:rsid w:val="0037102D"/>
    <w:rsid w:val="00371A6E"/>
    <w:rsid w:val="003722B7"/>
    <w:rsid w:val="0037257E"/>
    <w:rsid w:val="00372C75"/>
    <w:rsid w:val="00373479"/>
    <w:rsid w:val="00373A63"/>
    <w:rsid w:val="00373DCA"/>
    <w:rsid w:val="00374919"/>
    <w:rsid w:val="00374A68"/>
    <w:rsid w:val="00374C7B"/>
    <w:rsid w:val="00374DDA"/>
    <w:rsid w:val="00375706"/>
    <w:rsid w:val="00375723"/>
    <w:rsid w:val="003759CB"/>
    <w:rsid w:val="00375DD7"/>
    <w:rsid w:val="00375F54"/>
    <w:rsid w:val="003763FB"/>
    <w:rsid w:val="0037708B"/>
    <w:rsid w:val="00377224"/>
    <w:rsid w:val="003772EE"/>
    <w:rsid w:val="003773ED"/>
    <w:rsid w:val="00377F03"/>
    <w:rsid w:val="00377F5C"/>
    <w:rsid w:val="0038027B"/>
    <w:rsid w:val="00380871"/>
    <w:rsid w:val="00380C9F"/>
    <w:rsid w:val="00380DAB"/>
    <w:rsid w:val="00380EDE"/>
    <w:rsid w:val="00380F4B"/>
    <w:rsid w:val="00381816"/>
    <w:rsid w:val="00381AAA"/>
    <w:rsid w:val="00381AB5"/>
    <w:rsid w:val="00382108"/>
    <w:rsid w:val="003824DC"/>
    <w:rsid w:val="00382587"/>
    <w:rsid w:val="00382611"/>
    <w:rsid w:val="00382758"/>
    <w:rsid w:val="003829B4"/>
    <w:rsid w:val="00382D87"/>
    <w:rsid w:val="00382FE6"/>
    <w:rsid w:val="00383719"/>
    <w:rsid w:val="00383838"/>
    <w:rsid w:val="003838E9"/>
    <w:rsid w:val="00383BD9"/>
    <w:rsid w:val="00383E1A"/>
    <w:rsid w:val="00384C36"/>
    <w:rsid w:val="00384FA1"/>
    <w:rsid w:val="003852CD"/>
    <w:rsid w:val="00385C17"/>
    <w:rsid w:val="00386173"/>
    <w:rsid w:val="003862B0"/>
    <w:rsid w:val="00386775"/>
    <w:rsid w:val="00386E60"/>
    <w:rsid w:val="00387100"/>
    <w:rsid w:val="00387109"/>
    <w:rsid w:val="00387F56"/>
    <w:rsid w:val="00390765"/>
    <w:rsid w:val="003907FA"/>
    <w:rsid w:val="00390EBD"/>
    <w:rsid w:val="0039102F"/>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FB6"/>
    <w:rsid w:val="003970B1"/>
    <w:rsid w:val="00397367"/>
    <w:rsid w:val="00397635"/>
    <w:rsid w:val="00397A02"/>
    <w:rsid w:val="00397CB1"/>
    <w:rsid w:val="00397E66"/>
    <w:rsid w:val="003A0564"/>
    <w:rsid w:val="003A05C1"/>
    <w:rsid w:val="003A1B2E"/>
    <w:rsid w:val="003A1DE7"/>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52C3"/>
    <w:rsid w:val="003A53D7"/>
    <w:rsid w:val="003A56CA"/>
    <w:rsid w:val="003A5739"/>
    <w:rsid w:val="003A5AA0"/>
    <w:rsid w:val="003A71AB"/>
    <w:rsid w:val="003A7829"/>
    <w:rsid w:val="003B0200"/>
    <w:rsid w:val="003B0307"/>
    <w:rsid w:val="003B0E2B"/>
    <w:rsid w:val="003B14A4"/>
    <w:rsid w:val="003B15D3"/>
    <w:rsid w:val="003B1BA9"/>
    <w:rsid w:val="003B20AF"/>
    <w:rsid w:val="003B20E1"/>
    <w:rsid w:val="003B23ED"/>
    <w:rsid w:val="003B2ECA"/>
    <w:rsid w:val="003B3584"/>
    <w:rsid w:val="003B413A"/>
    <w:rsid w:val="003B4941"/>
    <w:rsid w:val="003B4DC3"/>
    <w:rsid w:val="003B4EBE"/>
    <w:rsid w:val="003B51BA"/>
    <w:rsid w:val="003B5BD0"/>
    <w:rsid w:val="003B63D1"/>
    <w:rsid w:val="003B6422"/>
    <w:rsid w:val="003B6532"/>
    <w:rsid w:val="003B6798"/>
    <w:rsid w:val="003B696D"/>
    <w:rsid w:val="003B6986"/>
    <w:rsid w:val="003B6C84"/>
    <w:rsid w:val="003B6D1D"/>
    <w:rsid w:val="003B729E"/>
    <w:rsid w:val="003B784E"/>
    <w:rsid w:val="003B7B46"/>
    <w:rsid w:val="003B7D9D"/>
    <w:rsid w:val="003C027E"/>
    <w:rsid w:val="003C035D"/>
    <w:rsid w:val="003C056C"/>
    <w:rsid w:val="003C139A"/>
    <w:rsid w:val="003C13E0"/>
    <w:rsid w:val="003C1E99"/>
    <w:rsid w:val="003C216A"/>
    <w:rsid w:val="003C2C44"/>
    <w:rsid w:val="003C313D"/>
    <w:rsid w:val="003C319F"/>
    <w:rsid w:val="003C3EC3"/>
    <w:rsid w:val="003C3FFB"/>
    <w:rsid w:val="003C4300"/>
    <w:rsid w:val="003C47F9"/>
    <w:rsid w:val="003C4DAA"/>
    <w:rsid w:val="003C5530"/>
    <w:rsid w:val="003C5EF2"/>
    <w:rsid w:val="003C5F4E"/>
    <w:rsid w:val="003C6923"/>
    <w:rsid w:val="003C7450"/>
    <w:rsid w:val="003C7922"/>
    <w:rsid w:val="003C7965"/>
    <w:rsid w:val="003C7D4C"/>
    <w:rsid w:val="003D033C"/>
    <w:rsid w:val="003D0ACC"/>
    <w:rsid w:val="003D1A15"/>
    <w:rsid w:val="003D1C75"/>
    <w:rsid w:val="003D2021"/>
    <w:rsid w:val="003D2EB6"/>
    <w:rsid w:val="003D3142"/>
    <w:rsid w:val="003D3C8A"/>
    <w:rsid w:val="003D40B9"/>
    <w:rsid w:val="003D4860"/>
    <w:rsid w:val="003D4C1F"/>
    <w:rsid w:val="003D54A1"/>
    <w:rsid w:val="003D6161"/>
    <w:rsid w:val="003D6193"/>
    <w:rsid w:val="003D6F57"/>
    <w:rsid w:val="003D6FC4"/>
    <w:rsid w:val="003D76DE"/>
    <w:rsid w:val="003D7AAF"/>
    <w:rsid w:val="003D7B31"/>
    <w:rsid w:val="003E01CF"/>
    <w:rsid w:val="003E04B7"/>
    <w:rsid w:val="003E1BEE"/>
    <w:rsid w:val="003E2510"/>
    <w:rsid w:val="003E2575"/>
    <w:rsid w:val="003E2A55"/>
    <w:rsid w:val="003E3112"/>
    <w:rsid w:val="003E319D"/>
    <w:rsid w:val="003E4064"/>
    <w:rsid w:val="003E41AC"/>
    <w:rsid w:val="003E4D4A"/>
    <w:rsid w:val="003E4DD0"/>
    <w:rsid w:val="003E539A"/>
    <w:rsid w:val="003E5C88"/>
    <w:rsid w:val="003E609B"/>
    <w:rsid w:val="003E60C4"/>
    <w:rsid w:val="003E616D"/>
    <w:rsid w:val="003E6551"/>
    <w:rsid w:val="003E7219"/>
    <w:rsid w:val="003E721F"/>
    <w:rsid w:val="003E7C90"/>
    <w:rsid w:val="003E7CFF"/>
    <w:rsid w:val="003E7D6C"/>
    <w:rsid w:val="003F04FF"/>
    <w:rsid w:val="003F0685"/>
    <w:rsid w:val="003F07FE"/>
    <w:rsid w:val="003F0A4B"/>
    <w:rsid w:val="003F1322"/>
    <w:rsid w:val="003F1C06"/>
    <w:rsid w:val="003F2358"/>
    <w:rsid w:val="003F288F"/>
    <w:rsid w:val="003F2F2A"/>
    <w:rsid w:val="003F3982"/>
    <w:rsid w:val="003F4373"/>
    <w:rsid w:val="003F470C"/>
    <w:rsid w:val="003F4D0A"/>
    <w:rsid w:val="003F4D53"/>
    <w:rsid w:val="003F4E0A"/>
    <w:rsid w:val="003F5A50"/>
    <w:rsid w:val="003F5A9C"/>
    <w:rsid w:val="003F5B3E"/>
    <w:rsid w:val="003F5FF6"/>
    <w:rsid w:val="003F6118"/>
    <w:rsid w:val="003F6CDA"/>
    <w:rsid w:val="003F7328"/>
    <w:rsid w:val="00400A0A"/>
    <w:rsid w:val="00400BF5"/>
    <w:rsid w:val="00400F6E"/>
    <w:rsid w:val="004013BE"/>
    <w:rsid w:val="0040232C"/>
    <w:rsid w:val="00402AA1"/>
    <w:rsid w:val="00402C71"/>
    <w:rsid w:val="00402DA8"/>
    <w:rsid w:val="00402E03"/>
    <w:rsid w:val="00403FEE"/>
    <w:rsid w:val="004045B0"/>
    <w:rsid w:val="004045BB"/>
    <w:rsid w:val="00404A67"/>
    <w:rsid w:val="00404CAA"/>
    <w:rsid w:val="004050EB"/>
    <w:rsid w:val="004051B1"/>
    <w:rsid w:val="00405636"/>
    <w:rsid w:val="0040567F"/>
    <w:rsid w:val="00405A00"/>
    <w:rsid w:val="00405BF5"/>
    <w:rsid w:val="004062BC"/>
    <w:rsid w:val="00406CAB"/>
    <w:rsid w:val="00406CF7"/>
    <w:rsid w:val="004078CA"/>
    <w:rsid w:val="0040797E"/>
    <w:rsid w:val="00410415"/>
    <w:rsid w:val="00410FA8"/>
    <w:rsid w:val="004118DF"/>
    <w:rsid w:val="00411D22"/>
    <w:rsid w:val="0041218E"/>
    <w:rsid w:val="0041273B"/>
    <w:rsid w:val="00412F01"/>
    <w:rsid w:val="00413F68"/>
    <w:rsid w:val="00414406"/>
    <w:rsid w:val="00414803"/>
    <w:rsid w:val="00415506"/>
    <w:rsid w:val="004155C7"/>
    <w:rsid w:val="004157F7"/>
    <w:rsid w:val="0041586D"/>
    <w:rsid w:val="004163BD"/>
    <w:rsid w:val="00416A6E"/>
    <w:rsid w:val="00416BBF"/>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49B3"/>
    <w:rsid w:val="00424F8B"/>
    <w:rsid w:val="004256F3"/>
    <w:rsid w:val="00425A60"/>
    <w:rsid w:val="00425E34"/>
    <w:rsid w:val="00425EAB"/>
    <w:rsid w:val="00426269"/>
    <w:rsid w:val="00426AB3"/>
    <w:rsid w:val="00426FB2"/>
    <w:rsid w:val="00427AB5"/>
    <w:rsid w:val="00427E48"/>
    <w:rsid w:val="00430889"/>
    <w:rsid w:val="004308C8"/>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7C0"/>
    <w:rsid w:val="00435A49"/>
    <w:rsid w:val="00437077"/>
    <w:rsid w:val="004370E7"/>
    <w:rsid w:val="004371AA"/>
    <w:rsid w:val="00437394"/>
    <w:rsid w:val="00437ED1"/>
    <w:rsid w:val="0044017B"/>
    <w:rsid w:val="004404AE"/>
    <w:rsid w:val="00440A6E"/>
    <w:rsid w:val="00441462"/>
    <w:rsid w:val="004415C9"/>
    <w:rsid w:val="004416CC"/>
    <w:rsid w:val="00441749"/>
    <w:rsid w:val="00441BA7"/>
    <w:rsid w:val="00442040"/>
    <w:rsid w:val="004421CA"/>
    <w:rsid w:val="004421F6"/>
    <w:rsid w:val="0044280F"/>
    <w:rsid w:val="00442870"/>
    <w:rsid w:val="0044287A"/>
    <w:rsid w:val="00442BBE"/>
    <w:rsid w:val="00442C93"/>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AEB"/>
    <w:rsid w:val="00446D21"/>
    <w:rsid w:val="00446E2B"/>
    <w:rsid w:val="00447225"/>
    <w:rsid w:val="00447E2C"/>
    <w:rsid w:val="004506F6"/>
    <w:rsid w:val="00450700"/>
    <w:rsid w:val="00450879"/>
    <w:rsid w:val="00450F4D"/>
    <w:rsid w:val="00450FE8"/>
    <w:rsid w:val="00451523"/>
    <w:rsid w:val="00451A0C"/>
    <w:rsid w:val="00451C64"/>
    <w:rsid w:val="00451DD3"/>
    <w:rsid w:val="00451E02"/>
    <w:rsid w:val="00452152"/>
    <w:rsid w:val="004522A5"/>
    <w:rsid w:val="00452829"/>
    <w:rsid w:val="00452B4B"/>
    <w:rsid w:val="00452B8B"/>
    <w:rsid w:val="004531C7"/>
    <w:rsid w:val="004541D8"/>
    <w:rsid w:val="00454467"/>
    <w:rsid w:val="00454B6F"/>
    <w:rsid w:val="00455330"/>
    <w:rsid w:val="00455C08"/>
    <w:rsid w:val="0045638A"/>
    <w:rsid w:val="00456A63"/>
    <w:rsid w:val="00457049"/>
    <w:rsid w:val="00457829"/>
    <w:rsid w:val="00457960"/>
    <w:rsid w:val="00457C46"/>
    <w:rsid w:val="0046121E"/>
    <w:rsid w:val="00461A51"/>
    <w:rsid w:val="00462062"/>
    <w:rsid w:val="0046216B"/>
    <w:rsid w:val="004622B3"/>
    <w:rsid w:val="00462E51"/>
    <w:rsid w:val="00463D59"/>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D1D"/>
    <w:rsid w:val="00472005"/>
    <w:rsid w:val="00472327"/>
    <w:rsid w:val="00472A89"/>
    <w:rsid w:val="00472ED4"/>
    <w:rsid w:val="004732B4"/>
    <w:rsid w:val="004733F2"/>
    <w:rsid w:val="00473656"/>
    <w:rsid w:val="004737D9"/>
    <w:rsid w:val="00473A01"/>
    <w:rsid w:val="00473BD2"/>
    <w:rsid w:val="00473F97"/>
    <w:rsid w:val="004742B1"/>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3144"/>
    <w:rsid w:val="004834FA"/>
    <w:rsid w:val="004835BF"/>
    <w:rsid w:val="00483691"/>
    <w:rsid w:val="0048391B"/>
    <w:rsid w:val="004847D0"/>
    <w:rsid w:val="00484E62"/>
    <w:rsid w:val="00485311"/>
    <w:rsid w:val="004855C5"/>
    <w:rsid w:val="00485C1F"/>
    <w:rsid w:val="004862EF"/>
    <w:rsid w:val="00486A07"/>
    <w:rsid w:val="00486C58"/>
    <w:rsid w:val="00486CF7"/>
    <w:rsid w:val="004870A0"/>
    <w:rsid w:val="0048730E"/>
    <w:rsid w:val="004877DE"/>
    <w:rsid w:val="00487A1E"/>
    <w:rsid w:val="00487A4E"/>
    <w:rsid w:val="00487B10"/>
    <w:rsid w:val="00487C1D"/>
    <w:rsid w:val="00490377"/>
    <w:rsid w:val="004903C8"/>
    <w:rsid w:val="00490FCC"/>
    <w:rsid w:val="004911C7"/>
    <w:rsid w:val="00491747"/>
    <w:rsid w:val="00491934"/>
    <w:rsid w:val="00491999"/>
    <w:rsid w:val="00491DFD"/>
    <w:rsid w:val="00491F26"/>
    <w:rsid w:val="00492519"/>
    <w:rsid w:val="00492B9A"/>
    <w:rsid w:val="00492BED"/>
    <w:rsid w:val="00492C5A"/>
    <w:rsid w:val="0049307E"/>
    <w:rsid w:val="00493202"/>
    <w:rsid w:val="004932F7"/>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89D"/>
    <w:rsid w:val="004A0394"/>
    <w:rsid w:val="004A03B3"/>
    <w:rsid w:val="004A04C8"/>
    <w:rsid w:val="004A0A7D"/>
    <w:rsid w:val="004A1072"/>
    <w:rsid w:val="004A1111"/>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7F6"/>
    <w:rsid w:val="004A584C"/>
    <w:rsid w:val="004A601B"/>
    <w:rsid w:val="004A62F2"/>
    <w:rsid w:val="004A6784"/>
    <w:rsid w:val="004A67E6"/>
    <w:rsid w:val="004A6D62"/>
    <w:rsid w:val="004A6DF6"/>
    <w:rsid w:val="004A6E0C"/>
    <w:rsid w:val="004A6FD7"/>
    <w:rsid w:val="004A70CB"/>
    <w:rsid w:val="004A70EE"/>
    <w:rsid w:val="004A737C"/>
    <w:rsid w:val="004B0C82"/>
    <w:rsid w:val="004B1113"/>
    <w:rsid w:val="004B11ED"/>
    <w:rsid w:val="004B1D36"/>
    <w:rsid w:val="004B1E91"/>
    <w:rsid w:val="004B2435"/>
    <w:rsid w:val="004B2BDC"/>
    <w:rsid w:val="004B2D86"/>
    <w:rsid w:val="004B3337"/>
    <w:rsid w:val="004B3AAF"/>
    <w:rsid w:val="004B402F"/>
    <w:rsid w:val="004B413C"/>
    <w:rsid w:val="004B4737"/>
    <w:rsid w:val="004B4E6B"/>
    <w:rsid w:val="004B518B"/>
    <w:rsid w:val="004B5B0F"/>
    <w:rsid w:val="004B61B2"/>
    <w:rsid w:val="004B65E9"/>
    <w:rsid w:val="004B6606"/>
    <w:rsid w:val="004B66B1"/>
    <w:rsid w:val="004B6EB2"/>
    <w:rsid w:val="004B7139"/>
    <w:rsid w:val="004B7351"/>
    <w:rsid w:val="004B7493"/>
    <w:rsid w:val="004B75C2"/>
    <w:rsid w:val="004B7CD8"/>
    <w:rsid w:val="004B7DC6"/>
    <w:rsid w:val="004C0173"/>
    <w:rsid w:val="004C0202"/>
    <w:rsid w:val="004C0204"/>
    <w:rsid w:val="004C020C"/>
    <w:rsid w:val="004C0766"/>
    <w:rsid w:val="004C0CA6"/>
    <w:rsid w:val="004C1D8B"/>
    <w:rsid w:val="004C20F5"/>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8CB"/>
    <w:rsid w:val="004D1AC9"/>
    <w:rsid w:val="004D1B68"/>
    <w:rsid w:val="004D2A47"/>
    <w:rsid w:val="004D2D2F"/>
    <w:rsid w:val="004D2E54"/>
    <w:rsid w:val="004D2FB9"/>
    <w:rsid w:val="004D36CE"/>
    <w:rsid w:val="004D378B"/>
    <w:rsid w:val="004D37FF"/>
    <w:rsid w:val="004D389C"/>
    <w:rsid w:val="004D402C"/>
    <w:rsid w:val="004D455A"/>
    <w:rsid w:val="004D4AB4"/>
    <w:rsid w:val="004D5177"/>
    <w:rsid w:val="004D6832"/>
    <w:rsid w:val="004D6F30"/>
    <w:rsid w:val="004D7042"/>
    <w:rsid w:val="004D758D"/>
    <w:rsid w:val="004E02A2"/>
    <w:rsid w:val="004E02AE"/>
    <w:rsid w:val="004E056E"/>
    <w:rsid w:val="004E12AC"/>
    <w:rsid w:val="004E13B5"/>
    <w:rsid w:val="004E17B5"/>
    <w:rsid w:val="004E18E1"/>
    <w:rsid w:val="004E1C5F"/>
    <w:rsid w:val="004E1DD3"/>
    <w:rsid w:val="004E2B67"/>
    <w:rsid w:val="004E3B23"/>
    <w:rsid w:val="004E403E"/>
    <w:rsid w:val="004E444A"/>
    <w:rsid w:val="004E49DD"/>
    <w:rsid w:val="004E610E"/>
    <w:rsid w:val="004E6C8C"/>
    <w:rsid w:val="004E6DD0"/>
    <w:rsid w:val="004E6ED2"/>
    <w:rsid w:val="004E7630"/>
    <w:rsid w:val="004E78D0"/>
    <w:rsid w:val="004E79FF"/>
    <w:rsid w:val="004E7A2A"/>
    <w:rsid w:val="004F0E62"/>
    <w:rsid w:val="004F0F74"/>
    <w:rsid w:val="004F144B"/>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641"/>
    <w:rsid w:val="004F6F74"/>
    <w:rsid w:val="004F7201"/>
    <w:rsid w:val="004F722E"/>
    <w:rsid w:val="004F72B9"/>
    <w:rsid w:val="004F762F"/>
    <w:rsid w:val="004F76A9"/>
    <w:rsid w:val="004F7EE7"/>
    <w:rsid w:val="0050064A"/>
    <w:rsid w:val="00500B1F"/>
    <w:rsid w:val="00500BDB"/>
    <w:rsid w:val="00500FCB"/>
    <w:rsid w:val="00501A15"/>
    <w:rsid w:val="00501BAF"/>
    <w:rsid w:val="00502340"/>
    <w:rsid w:val="00502746"/>
    <w:rsid w:val="0050291B"/>
    <w:rsid w:val="00502C45"/>
    <w:rsid w:val="0050301F"/>
    <w:rsid w:val="00503254"/>
    <w:rsid w:val="005034CF"/>
    <w:rsid w:val="00504046"/>
    <w:rsid w:val="00504187"/>
    <w:rsid w:val="00504B6F"/>
    <w:rsid w:val="00504DF8"/>
    <w:rsid w:val="00505113"/>
    <w:rsid w:val="005054D3"/>
    <w:rsid w:val="00505540"/>
    <w:rsid w:val="00505891"/>
    <w:rsid w:val="00506D83"/>
    <w:rsid w:val="00507113"/>
    <w:rsid w:val="00507452"/>
    <w:rsid w:val="0050751F"/>
    <w:rsid w:val="005076F1"/>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BE5"/>
    <w:rsid w:val="00514CB9"/>
    <w:rsid w:val="00514EF1"/>
    <w:rsid w:val="005150E3"/>
    <w:rsid w:val="005151A2"/>
    <w:rsid w:val="00515716"/>
    <w:rsid w:val="00516078"/>
    <w:rsid w:val="00516358"/>
    <w:rsid w:val="005164DD"/>
    <w:rsid w:val="00516A62"/>
    <w:rsid w:val="00516A9E"/>
    <w:rsid w:val="00516F17"/>
    <w:rsid w:val="00517665"/>
    <w:rsid w:val="00517B1C"/>
    <w:rsid w:val="00517CCC"/>
    <w:rsid w:val="00517EF4"/>
    <w:rsid w:val="00517F84"/>
    <w:rsid w:val="005202CE"/>
    <w:rsid w:val="005203B2"/>
    <w:rsid w:val="00520DFD"/>
    <w:rsid w:val="005212A3"/>
    <w:rsid w:val="0052131D"/>
    <w:rsid w:val="005218B8"/>
    <w:rsid w:val="00521BFC"/>
    <w:rsid w:val="00521CB4"/>
    <w:rsid w:val="00521CBB"/>
    <w:rsid w:val="0052265D"/>
    <w:rsid w:val="0052265E"/>
    <w:rsid w:val="0052348A"/>
    <w:rsid w:val="00523844"/>
    <w:rsid w:val="00523CFF"/>
    <w:rsid w:val="0052409E"/>
    <w:rsid w:val="00524287"/>
    <w:rsid w:val="00524E27"/>
    <w:rsid w:val="0052526A"/>
    <w:rsid w:val="0052539B"/>
    <w:rsid w:val="005259B4"/>
    <w:rsid w:val="00525B13"/>
    <w:rsid w:val="00525CF0"/>
    <w:rsid w:val="00526571"/>
    <w:rsid w:val="00527433"/>
    <w:rsid w:val="005276F5"/>
    <w:rsid w:val="00527805"/>
    <w:rsid w:val="00527863"/>
    <w:rsid w:val="005278B5"/>
    <w:rsid w:val="00527968"/>
    <w:rsid w:val="00527C65"/>
    <w:rsid w:val="00530106"/>
    <w:rsid w:val="00530150"/>
    <w:rsid w:val="00530F97"/>
    <w:rsid w:val="0053177C"/>
    <w:rsid w:val="0053254C"/>
    <w:rsid w:val="00532678"/>
    <w:rsid w:val="005326E2"/>
    <w:rsid w:val="00532E4F"/>
    <w:rsid w:val="00533146"/>
    <w:rsid w:val="005333B8"/>
    <w:rsid w:val="005333E8"/>
    <w:rsid w:val="00533A14"/>
    <w:rsid w:val="00533AE1"/>
    <w:rsid w:val="00534BED"/>
    <w:rsid w:val="005352EB"/>
    <w:rsid w:val="005353EC"/>
    <w:rsid w:val="005363D6"/>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E52"/>
    <w:rsid w:val="005441FC"/>
    <w:rsid w:val="0054453F"/>
    <w:rsid w:val="00544BFE"/>
    <w:rsid w:val="00544CC1"/>
    <w:rsid w:val="0054547C"/>
    <w:rsid w:val="0054569D"/>
    <w:rsid w:val="005456CC"/>
    <w:rsid w:val="005458D7"/>
    <w:rsid w:val="00546056"/>
    <w:rsid w:val="00546388"/>
    <w:rsid w:val="005464A4"/>
    <w:rsid w:val="00546C8F"/>
    <w:rsid w:val="00546D2F"/>
    <w:rsid w:val="00547124"/>
    <w:rsid w:val="00547555"/>
    <w:rsid w:val="005478FC"/>
    <w:rsid w:val="00547DEB"/>
    <w:rsid w:val="00550656"/>
    <w:rsid w:val="00550736"/>
    <w:rsid w:val="0055129F"/>
    <w:rsid w:val="00551318"/>
    <w:rsid w:val="00551478"/>
    <w:rsid w:val="00551B7B"/>
    <w:rsid w:val="00552613"/>
    <w:rsid w:val="005529DF"/>
    <w:rsid w:val="00552F26"/>
    <w:rsid w:val="00553307"/>
    <w:rsid w:val="00553349"/>
    <w:rsid w:val="005538CE"/>
    <w:rsid w:val="0055390E"/>
    <w:rsid w:val="00553B64"/>
    <w:rsid w:val="00553DFE"/>
    <w:rsid w:val="0055444F"/>
    <w:rsid w:val="00555253"/>
    <w:rsid w:val="0055536C"/>
    <w:rsid w:val="005554D2"/>
    <w:rsid w:val="005559E3"/>
    <w:rsid w:val="00555A0C"/>
    <w:rsid w:val="00556070"/>
    <w:rsid w:val="00556090"/>
    <w:rsid w:val="005560DB"/>
    <w:rsid w:val="00556593"/>
    <w:rsid w:val="005566E5"/>
    <w:rsid w:val="00556D3F"/>
    <w:rsid w:val="00557771"/>
    <w:rsid w:val="00557BDF"/>
    <w:rsid w:val="00557DB0"/>
    <w:rsid w:val="005600B6"/>
    <w:rsid w:val="00560377"/>
    <w:rsid w:val="00560CAF"/>
    <w:rsid w:val="005618A5"/>
    <w:rsid w:val="00561C50"/>
    <w:rsid w:val="005621E9"/>
    <w:rsid w:val="00562595"/>
    <w:rsid w:val="005627E1"/>
    <w:rsid w:val="00562C51"/>
    <w:rsid w:val="0056348E"/>
    <w:rsid w:val="005634F5"/>
    <w:rsid w:val="00563601"/>
    <w:rsid w:val="00563618"/>
    <w:rsid w:val="00563ECD"/>
    <w:rsid w:val="005640A7"/>
    <w:rsid w:val="005643B2"/>
    <w:rsid w:val="00565239"/>
    <w:rsid w:val="005659F7"/>
    <w:rsid w:val="005661AD"/>
    <w:rsid w:val="005665BA"/>
    <w:rsid w:val="00566B89"/>
    <w:rsid w:val="00566CE2"/>
    <w:rsid w:val="00567FB2"/>
    <w:rsid w:val="00570070"/>
    <w:rsid w:val="005701CF"/>
    <w:rsid w:val="005702A4"/>
    <w:rsid w:val="005703B3"/>
    <w:rsid w:val="0057078C"/>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A22"/>
    <w:rsid w:val="00574C1B"/>
    <w:rsid w:val="00574C45"/>
    <w:rsid w:val="00574FCB"/>
    <w:rsid w:val="00575443"/>
    <w:rsid w:val="00575D5E"/>
    <w:rsid w:val="00575E2D"/>
    <w:rsid w:val="005762DB"/>
    <w:rsid w:val="005763A2"/>
    <w:rsid w:val="00576D80"/>
    <w:rsid w:val="00576E56"/>
    <w:rsid w:val="00577506"/>
    <w:rsid w:val="005775A3"/>
    <w:rsid w:val="005806D8"/>
    <w:rsid w:val="00580B77"/>
    <w:rsid w:val="005813D7"/>
    <w:rsid w:val="005815DE"/>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269B"/>
    <w:rsid w:val="0059298C"/>
    <w:rsid w:val="00592F8F"/>
    <w:rsid w:val="00592FD4"/>
    <w:rsid w:val="0059390B"/>
    <w:rsid w:val="00593C80"/>
    <w:rsid w:val="00593EF3"/>
    <w:rsid w:val="00593F2E"/>
    <w:rsid w:val="005941DB"/>
    <w:rsid w:val="00594C77"/>
    <w:rsid w:val="005952EC"/>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3074"/>
    <w:rsid w:val="005A346B"/>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54A"/>
    <w:rsid w:val="005B0876"/>
    <w:rsid w:val="005B0E08"/>
    <w:rsid w:val="005B122B"/>
    <w:rsid w:val="005B131F"/>
    <w:rsid w:val="005B15A4"/>
    <w:rsid w:val="005B19C3"/>
    <w:rsid w:val="005B1AB6"/>
    <w:rsid w:val="005B1C4B"/>
    <w:rsid w:val="005B2505"/>
    <w:rsid w:val="005B2937"/>
    <w:rsid w:val="005B2A8E"/>
    <w:rsid w:val="005B2CBB"/>
    <w:rsid w:val="005B3D3B"/>
    <w:rsid w:val="005B47A6"/>
    <w:rsid w:val="005B5137"/>
    <w:rsid w:val="005B6145"/>
    <w:rsid w:val="005B6929"/>
    <w:rsid w:val="005B6F39"/>
    <w:rsid w:val="005B7066"/>
    <w:rsid w:val="005B7F31"/>
    <w:rsid w:val="005B7FA7"/>
    <w:rsid w:val="005C03C4"/>
    <w:rsid w:val="005C0566"/>
    <w:rsid w:val="005C1855"/>
    <w:rsid w:val="005C19AC"/>
    <w:rsid w:val="005C1B8F"/>
    <w:rsid w:val="005C21E0"/>
    <w:rsid w:val="005C2C6D"/>
    <w:rsid w:val="005C2F2F"/>
    <w:rsid w:val="005C318E"/>
    <w:rsid w:val="005C3D31"/>
    <w:rsid w:val="005C4371"/>
    <w:rsid w:val="005C4CA4"/>
    <w:rsid w:val="005C4CF3"/>
    <w:rsid w:val="005C5089"/>
    <w:rsid w:val="005C5497"/>
    <w:rsid w:val="005C64B7"/>
    <w:rsid w:val="005C683B"/>
    <w:rsid w:val="005C6C19"/>
    <w:rsid w:val="005C6E86"/>
    <w:rsid w:val="005C74AE"/>
    <w:rsid w:val="005C74E3"/>
    <w:rsid w:val="005C7A60"/>
    <w:rsid w:val="005C7E03"/>
    <w:rsid w:val="005C7F4B"/>
    <w:rsid w:val="005D02F7"/>
    <w:rsid w:val="005D059A"/>
    <w:rsid w:val="005D05A0"/>
    <w:rsid w:val="005D05AB"/>
    <w:rsid w:val="005D0E11"/>
    <w:rsid w:val="005D157E"/>
    <w:rsid w:val="005D1884"/>
    <w:rsid w:val="005D1AEC"/>
    <w:rsid w:val="005D1B1E"/>
    <w:rsid w:val="005D1DE5"/>
    <w:rsid w:val="005D2CB1"/>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285"/>
    <w:rsid w:val="005E05AA"/>
    <w:rsid w:val="005E18E6"/>
    <w:rsid w:val="005E1C72"/>
    <w:rsid w:val="005E1E4A"/>
    <w:rsid w:val="005E214F"/>
    <w:rsid w:val="005E2AD0"/>
    <w:rsid w:val="005E2B03"/>
    <w:rsid w:val="005E307B"/>
    <w:rsid w:val="005E325C"/>
    <w:rsid w:val="005E35CA"/>
    <w:rsid w:val="005E37C7"/>
    <w:rsid w:val="005E3BEC"/>
    <w:rsid w:val="005E3DF1"/>
    <w:rsid w:val="005E4B08"/>
    <w:rsid w:val="005E4E71"/>
    <w:rsid w:val="005E5237"/>
    <w:rsid w:val="005E5A57"/>
    <w:rsid w:val="005E5AFD"/>
    <w:rsid w:val="005E5F84"/>
    <w:rsid w:val="005E6122"/>
    <w:rsid w:val="005E64F9"/>
    <w:rsid w:val="005E654C"/>
    <w:rsid w:val="005E6BE9"/>
    <w:rsid w:val="005E702F"/>
    <w:rsid w:val="005F00BF"/>
    <w:rsid w:val="005F0BC8"/>
    <w:rsid w:val="005F0E89"/>
    <w:rsid w:val="005F13D9"/>
    <w:rsid w:val="005F1430"/>
    <w:rsid w:val="005F1553"/>
    <w:rsid w:val="005F1670"/>
    <w:rsid w:val="005F1D35"/>
    <w:rsid w:val="005F1D44"/>
    <w:rsid w:val="005F2439"/>
    <w:rsid w:val="005F2826"/>
    <w:rsid w:val="005F2917"/>
    <w:rsid w:val="005F2B10"/>
    <w:rsid w:val="005F2B27"/>
    <w:rsid w:val="005F2E71"/>
    <w:rsid w:val="005F3D7E"/>
    <w:rsid w:val="005F4302"/>
    <w:rsid w:val="005F448C"/>
    <w:rsid w:val="005F48E5"/>
    <w:rsid w:val="005F4E1E"/>
    <w:rsid w:val="005F504D"/>
    <w:rsid w:val="005F5106"/>
    <w:rsid w:val="005F538F"/>
    <w:rsid w:val="005F5647"/>
    <w:rsid w:val="005F5B22"/>
    <w:rsid w:val="005F5C6F"/>
    <w:rsid w:val="005F5D48"/>
    <w:rsid w:val="005F621A"/>
    <w:rsid w:val="005F62E1"/>
    <w:rsid w:val="005F6547"/>
    <w:rsid w:val="005F67C1"/>
    <w:rsid w:val="005F6AB3"/>
    <w:rsid w:val="005F71D8"/>
    <w:rsid w:val="005F7918"/>
    <w:rsid w:val="006001CA"/>
    <w:rsid w:val="00600230"/>
    <w:rsid w:val="00600566"/>
    <w:rsid w:val="00600AF7"/>
    <w:rsid w:val="00600B25"/>
    <w:rsid w:val="00600BC7"/>
    <w:rsid w:val="00601636"/>
    <w:rsid w:val="006018BD"/>
    <w:rsid w:val="00601D44"/>
    <w:rsid w:val="00602694"/>
    <w:rsid w:val="006027FD"/>
    <w:rsid w:val="00602C25"/>
    <w:rsid w:val="00602FE6"/>
    <w:rsid w:val="006038DA"/>
    <w:rsid w:val="00603BCC"/>
    <w:rsid w:val="00603D02"/>
    <w:rsid w:val="00604443"/>
    <w:rsid w:val="006049C3"/>
    <w:rsid w:val="006049EA"/>
    <w:rsid w:val="006049F5"/>
    <w:rsid w:val="00604D7D"/>
    <w:rsid w:val="0060500C"/>
    <w:rsid w:val="00605015"/>
    <w:rsid w:val="0060596E"/>
    <w:rsid w:val="0060599F"/>
    <w:rsid w:val="00605D9C"/>
    <w:rsid w:val="00605F0F"/>
    <w:rsid w:val="00606242"/>
    <w:rsid w:val="006063DB"/>
    <w:rsid w:val="00606938"/>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38B8"/>
    <w:rsid w:val="00613AA0"/>
    <w:rsid w:val="00613D98"/>
    <w:rsid w:val="00614DF0"/>
    <w:rsid w:val="00615B9A"/>
    <w:rsid w:val="00617322"/>
    <w:rsid w:val="006176D2"/>
    <w:rsid w:val="0062017C"/>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1BB"/>
    <w:rsid w:val="006251FB"/>
    <w:rsid w:val="0062534F"/>
    <w:rsid w:val="006256C4"/>
    <w:rsid w:val="00625B66"/>
    <w:rsid w:val="00625F13"/>
    <w:rsid w:val="0062610A"/>
    <w:rsid w:val="00626365"/>
    <w:rsid w:val="006263EC"/>
    <w:rsid w:val="006264FC"/>
    <w:rsid w:val="00626680"/>
    <w:rsid w:val="006267E1"/>
    <w:rsid w:val="006267F0"/>
    <w:rsid w:val="00626CB1"/>
    <w:rsid w:val="006273A6"/>
    <w:rsid w:val="0062784B"/>
    <w:rsid w:val="00630357"/>
    <w:rsid w:val="00630FC7"/>
    <w:rsid w:val="00631077"/>
    <w:rsid w:val="00631587"/>
    <w:rsid w:val="00631872"/>
    <w:rsid w:val="006318BD"/>
    <w:rsid w:val="00631A6A"/>
    <w:rsid w:val="00631FED"/>
    <w:rsid w:val="006321FF"/>
    <w:rsid w:val="006338E2"/>
    <w:rsid w:val="00633C56"/>
    <w:rsid w:val="00633F23"/>
    <w:rsid w:val="00634255"/>
    <w:rsid w:val="00634840"/>
    <w:rsid w:val="00634C81"/>
    <w:rsid w:val="00634CD3"/>
    <w:rsid w:val="00635469"/>
    <w:rsid w:val="00635837"/>
    <w:rsid w:val="00635881"/>
    <w:rsid w:val="0063598D"/>
    <w:rsid w:val="00635E3C"/>
    <w:rsid w:val="006361D6"/>
    <w:rsid w:val="00636953"/>
    <w:rsid w:val="0063740E"/>
    <w:rsid w:val="0063786B"/>
    <w:rsid w:val="006379C5"/>
    <w:rsid w:val="006379CC"/>
    <w:rsid w:val="00637BA4"/>
    <w:rsid w:val="00637D85"/>
    <w:rsid w:val="0064001D"/>
    <w:rsid w:val="006406F3"/>
    <w:rsid w:val="00641788"/>
    <w:rsid w:val="006422D6"/>
    <w:rsid w:val="00642B6B"/>
    <w:rsid w:val="006430C8"/>
    <w:rsid w:val="006431F7"/>
    <w:rsid w:val="00643527"/>
    <w:rsid w:val="006435E9"/>
    <w:rsid w:val="00643688"/>
    <w:rsid w:val="00643BE8"/>
    <w:rsid w:val="006444D9"/>
    <w:rsid w:val="00644798"/>
    <w:rsid w:val="0064504B"/>
    <w:rsid w:val="006451D6"/>
    <w:rsid w:val="006453EF"/>
    <w:rsid w:val="00645412"/>
    <w:rsid w:val="00645A82"/>
    <w:rsid w:val="0064604D"/>
    <w:rsid w:val="0064676F"/>
    <w:rsid w:val="00647011"/>
    <w:rsid w:val="006506F0"/>
    <w:rsid w:val="00650A54"/>
    <w:rsid w:val="00650DF0"/>
    <w:rsid w:val="00650FCE"/>
    <w:rsid w:val="00651134"/>
    <w:rsid w:val="00651306"/>
    <w:rsid w:val="006514D1"/>
    <w:rsid w:val="00651562"/>
    <w:rsid w:val="006515F0"/>
    <w:rsid w:val="0065185A"/>
    <w:rsid w:val="00651AC6"/>
    <w:rsid w:val="00651E9C"/>
    <w:rsid w:val="00651F6B"/>
    <w:rsid w:val="00652287"/>
    <w:rsid w:val="00652570"/>
    <w:rsid w:val="0065298B"/>
    <w:rsid w:val="00652DAC"/>
    <w:rsid w:val="00653057"/>
    <w:rsid w:val="0065311A"/>
    <w:rsid w:val="006532BB"/>
    <w:rsid w:val="00653DD7"/>
    <w:rsid w:val="00653FEB"/>
    <w:rsid w:val="006541C8"/>
    <w:rsid w:val="00654B2E"/>
    <w:rsid w:val="00654E5F"/>
    <w:rsid w:val="00654E84"/>
    <w:rsid w:val="00656C92"/>
    <w:rsid w:val="0065707A"/>
    <w:rsid w:val="00657182"/>
    <w:rsid w:val="0065748C"/>
    <w:rsid w:val="0065777D"/>
    <w:rsid w:val="00660BE4"/>
    <w:rsid w:val="00660D80"/>
    <w:rsid w:val="00660F77"/>
    <w:rsid w:val="00661072"/>
    <w:rsid w:val="00661209"/>
    <w:rsid w:val="0066201A"/>
    <w:rsid w:val="006625A9"/>
    <w:rsid w:val="006625ED"/>
    <w:rsid w:val="00662C6A"/>
    <w:rsid w:val="00662F7C"/>
    <w:rsid w:val="00663023"/>
    <w:rsid w:val="006634C6"/>
    <w:rsid w:val="0066379F"/>
    <w:rsid w:val="00663A7D"/>
    <w:rsid w:val="00663B46"/>
    <w:rsid w:val="006644C8"/>
    <w:rsid w:val="006645F7"/>
    <w:rsid w:val="006648CF"/>
    <w:rsid w:val="00664D12"/>
    <w:rsid w:val="006654A9"/>
    <w:rsid w:val="00665E30"/>
    <w:rsid w:val="006660DF"/>
    <w:rsid w:val="0066614E"/>
    <w:rsid w:val="00666452"/>
    <w:rsid w:val="00666DCA"/>
    <w:rsid w:val="00667346"/>
    <w:rsid w:val="0066779F"/>
    <w:rsid w:val="00667AFC"/>
    <w:rsid w:val="00670AFE"/>
    <w:rsid w:val="00671393"/>
    <w:rsid w:val="006715CD"/>
    <w:rsid w:val="00671ED2"/>
    <w:rsid w:val="006747EE"/>
    <w:rsid w:val="00674B16"/>
    <w:rsid w:val="00674E51"/>
    <w:rsid w:val="006750E2"/>
    <w:rsid w:val="00675DAA"/>
    <w:rsid w:val="00675E9B"/>
    <w:rsid w:val="00676472"/>
    <w:rsid w:val="00676D49"/>
    <w:rsid w:val="00677311"/>
    <w:rsid w:val="00677460"/>
    <w:rsid w:val="006778CB"/>
    <w:rsid w:val="0068001F"/>
    <w:rsid w:val="006806AA"/>
    <w:rsid w:val="00680827"/>
    <w:rsid w:val="00680870"/>
    <w:rsid w:val="00680A06"/>
    <w:rsid w:val="006811AF"/>
    <w:rsid w:val="006813BE"/>
    <w:rsid w:val="00681903"/>
    <w:rsid w:val="00681C05"/>
    <w:rsid w:val="0068248F"/>
    <w:rsid w:val="00682576"/>
    <w:rsid w:val="0068285A"/>
    <w:rsid w:val="00682B14"/>
    <w:rsid w:val="00683538"/>
    <w:rsid w:val="006839E9"/>
    <w:rsid w:val="00683E51"/>
    <w:rsid w:val="006849A7"/>
    <w:rsid w:val="00684F8A"/>
    <w:rsid w:val="006856CC"/>
    <w:rsid w:val="0068661E"/>
    <w:rsid w:val="00686E07"/>
    <w:rsid w:val="00687B19"/>
    <w:rsid w:val="00687C57"/>
    <w:rsid w:val="00687F3A"/>
    <w:rsid w:val="0069032C"/>
    <w:rsid w:val="0069038B"/>
    <w:rsid w:val="006904D0"/>
    <w:rsid w:val="00691900"/>
    <w:rsid w:val="00691C7C"/>
    <w:rsid w:val="00692FFF"/>
    <w:rsid w:val="0069301E"/>
    <w:rsid w:val="00693460"/>
    <w:rsid w:val="00693815"/>
    <w:rsid w:val="00693DBD"/>
    <w:rsid w:val="00694AB8"/>
    <w:rsid w:val="00694B34"/>
    <w:rsid w:val="00694EBB"/>
    <w:rsid w:val="00694EE9"/>
    <w:rsid w:val="0069523A"/>
    <w:rsid w:val="00695918"/>
    <w:rsid w:val="00695E65"/>
    <w:rsid w:val="00696114"/>
    <w:rsid w:val="00696529"/>
    <w:rsid w:val="00696908"/>
    <w:rsid w:val="00696AA4"/>
    <w:rsid w:val="00696FFF"/>
    <w:rsid w:val="0069708A"/>
    <w:rsid w:val="00697ACB"/>
    <w:rsid w:val="00697EDF"/>
    <w:rsid w:val="00697F40"/>
    <w:rsid w:val="006A02A3"/>
    <w:rsid w:val="006A07A7"/>
    <w:rsid w:val="006A0D0D"/>
    <w:rsid w:val="006A110D"/>
    <w:rsid w:val="006A117E"/>
    <w:rsid w:val="006A18D3"/>
    <w:rsid w:val="006A1956"/>
    <w:rsid w:val="006A1B61"/>
    <w:rsid w:val="006A233C"/>
    <w:rsid w:val="006A2997"/>
    <w:rsid w:val="006A347E"/>
    <w:rsid w:val="006A387A"/>
    <w:rsid w:val="006A3AA6"/>
    <w:rsid w:val="006A40B2"/>
    <w:rsid w:val="006A4356"/>
    <w:rsid w:val="006A447A"/>
    <w:rsid w:val="006A4898"/>
    <w:rsid w:val="006A4ABF"/>
    <w:rsid w:val="006A4B4A"/>
    <w:rsid w:val="006A4E42"/>
    <w:rsid w:val="006A4F95"/>
    <w:rsid w:val="006A50BA"/>
    <w:rsid w:val="006A539D"/>
    <w:rsid w:val="006A67AB"/>
    <w:rsid w:val="006A6A84"/>
    <w:rsid w:val="006A6CCB"/>
    <w:rsid w:val="006A6D0E"/>
    <w:rsid w:val="006A70E5"/>
    <w:rsid w:val="006A7147"/>
    <w:rsid w:val="006A71C1"/>
    <w:rsid w:val="006A7793"/>
    <w:rsid w:val="006B0562"/>
    <w:rsid w:val="006B07E5"/>
    <w:rsid w:val="006B0DC8"/>
    <w:rsid w:val="006B0FF4"/>
    <w:rsid w:val="006B106B"/>
    <w:rsid w:val="006B1138"/>
    <w:rsid w:val="006B1148"/>
    <w:rsid w:val="006B12F7"/>
    <w:rsid w:val="006B149B"/>
    <w:rsid w:val="006B1B26"/>
    <w:rsid w:val="006B1CFA"/>
    <w:rsid w:val="006B22C0"/>
    <w:rsid w:val="006B22F6"/>
    <w:rsid w:val="006B2C05"/>
    <w:rsid w:val="006B2F84"/>
    <w:rsid w:val="006B3050"/>
    <w:rsid w:val="006B3191"/>
    <w:rsid w:val="006B3845"/>
    <w:rsid w:val="006B48C1"/>
    <w:rsid w:val="006B5EA7"/>
    <w:rsid w:val="006B606C"/>
    <w:rsid w:val="006B60E4"/>
    <w:rsid w:val="006B7D26"/>
    <w:rsid w:val="006C0538"/>
    <w:rsid w:val="006C14CF"/>
    <w:rsid w:val="006C25ED"/>
    <w:rsid w:val="006C2A92"/>
    <w:rsid w:val="006C2F60"/>
    <w:rsid w:val="006C3CD1"/>
    <w:rsid w:val="006C40B9"/>
    <w:rsid w:val="006C414C"/>
    <w:rsid w:val="006C4521"/>
    <w:rsid w:val="006C46E6"/>
    <w:rsid w:val="006C4B5B"/>
    <w:rsid w:val="006C4E4B"/>
    <w:rsid w:val="006C557D"/>
    <w:rsid w:val="006C5F46"/>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51"/>
    <w:rsid w:val="006D2C7B"/>
    <w:rsid w:val="006D31B9"/>
    <w:rsid w:val="006D34AE"/>
    <w:rsid w:val="006D393D"/>
    <w:rsid w:val="006D409B"/>
    <w:rsid w:val="006D448B"/>
    <w:rsid w:val="006D6400"/>
    <w:rsid w:val="006D64D7"/>
    <w:rsid w:val="006D6DB2"/>
    <w:rsid w:val="006D72F4"/>
    <w:rsid w:val="006E0269"/>
    <w:rsid w:val="006E03D6"/>
    <w:rsid w:val="006E0848"/>
    <w:rsid w:val="006E0961"/>
    <w:rsid w:val="006E0FC3"/>
    <w:rsid w:val="006E1003"/>
    <w:rsid w:val="006E103F"/>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AD3"/>
    <w:rsid w:val="006E5B4E"/>
    <w:rsid w:val="006E5D98"/>
    <w:rsid w:val="006E5D9D"/>
    <w:rsid w:val="006E6284"/>
    <w:rsid w:val="006E7D83"/>
    <w:rsid w:val="006F0169"/>
    <w:rsid w:val="006F01F6"/>
    <w:rsid w:val="006F0358"/>
    <w:rsid w:val="006F0541"/>
    <w:rsid w:val="006F0561"/>
    <w:rsid w:val="006F1463"/>
    <w:rsid w:val="006F18B0"/>
    <w:rsid w:val="006F1AB1"/>
    <w:rsid w:val="006F1BAA"/>
    <w:rsid w:val="006F1EC1"/>
    <w:rsid w:val="006F2313"/>
    <w:rsid w:val="006F236F"/>
    <w:rsid w:val="006F24E8"/>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BBE"/>
    <w:rsid w:val="006F6F40"/>
    <w:rsid w:val="006F72F4"/>
    <w:rsid w:val="0070007B"/>
    <w:rsid w:val="0070049F"/>
    <w:rsid w:val="007004A3"/>
    <w:rsid w:val="0070123B"/>
    <w:rsid w:val="007025E4"/>
    <w:rsid w:val="0070279F"/>
    <w:rsid w:val="007028B3"/>
    <w:rsid w:val="007033B3"/>
    <w:rsid w:val="00703A8F"/>
    <w:rsid w:val="00703C7D"/>
    <w:rsid w:val="0070434C"/>
    <w:rsid w:val="00704422"/>
    <w:rsid w:val="0070444C"/>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F01"/>
    <w:rsid w:val="00712282"/>
    <w:rsid w:val="0071268C"/>
    <w:rsid w:val="0071315D"/>
    <w:rsid w:val="007131ED"/>
    <w:rsid w:val="00713FCF"/>
    <w:rsid w:val="00714178"/>
    <w:rsid w:val="00714945"/>
    <w:rsid w:val="007149B6"/>
    <w:rsid w:val="00714C38"/>
    <w:rsid w:val="00714C74"/>
    <w:rsid w:val="0071536A"/>
    <w:rsid w:val="0071544C"/>
    <w:rsid w:val="00716539"/>
    <w:rsid w:val="00716679"/>
    <w:rsid w:val="00716C92"/>
    <w:rsid w:val="00717349"/>
    <w:rsid w:val="007173B7"/>
    <w:rsid w:val="00717509"/>
    <w:rsid w:val="00717BBB"/>
    <w:rsid w:val="00717F0B"/>
    <w:rsid w:val="00720042"/>
    <w:rsid w:val="0072024E"/>
    <w:rsid w:val="00720CF0"/>
    <w:rsid w:val="00720E22"/>
    <w:rsid w:val="00721929"/>
    <w:rsid w:val="007219D0"/>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55F7"/>
    <w:rsid w:val="0072571B"/>
    <w:rsid w:val="007259EF"/>
    <w:rsid w:val="00725B34"/>
    <w:rsid w:val="00726B20"/>
    <w:rsid w:val="00726CF8"/>
    <w:rsid w:val="00726F4B"/>
    <w:rsid w:val="007273E3"/>
    <w:rsid w:val="00727F52"/>
    <w:rsid w:val="00730632"/>
    <w:rsid w:val="00730BB5"/>
    <w:rsid w:val="00730EBF"/>
    <w:rsid w:val="00731C1E"/>
    <w:rsid w:val="007320B1"/>
    <w:rsid w:val="0073224E"/>
    <w:rsid w:val="00732817"/>
    <w:rsid w:val="00732D9C"/>
    <w:rsid w:val="00733645"/>
    <w:rsid w:val="00733761"/>
    <w:rsid w:val="00733E8C"/>
    <w:rsid w:val="0073442D"/>
    <w:rsid w:val="00734998"/>
    <w:rsid w:val="007352C6"/>
    <w:rsid w:val="00735A02"/>
    <w:rsid w:val="0073635B"/>
    <w:rsid w:val="007367D0"/>
    <w:rsid w:val="00736CDF"/>
    <w:rsid w:val="0073736F"/>
    <w:rsid w:val="007378E0"/>
    <w:rsid w:val="00740724"/>
    <w:rsid w:val="00740E9A"/>
    <w:rsid w:val="0074114F"/>
    <w:rsid w:val="007412D9"/>
    <w:rsid w:val="00741E61"/>
    <w:rsid w:val="0074216A"/>
    <w:rsid w:val="00742830"/>
    <w:rsid w:val="00743675"/>
    <w:rsid w:val="00743AF7"/>
    <w:rsid w:val="00743B63"/>
    <w:rsid w:val="00743DDD"/>
    <w:rsid w:val="007441ED"/>
    <w:rsid w:val="00744B17"/>
    <w:rsid w:val="00744D20"/>
    <w:rsid w:val="00745314"/>
    <w:rsid w:val="00745BEF"/>
    <w:rsid w:val="00745C87"/>
    <w:rsid w:val="007460E8"/>
    <w:rsid w:val="0074643B"/>
    <w:rsid w:val="007466C5"/>
    <w:rsid w:val="00746E11"/>
    <w:rsid w:val="00746E96"/>
    <w:rsid w:val="007470A2"/>
    <w:rsid w:val="007479A5"/>
    <w:rsid w:val="00747B9A"/>
    <w:rsid w:val="00747FAD"/>
    <w:rsid w:val="00750132"/>
    <w:rsid w:val="00751113"/>
    <w:rsid w:val="007512C2"/>
    <w:rsid w:val="00751692"/>
    <w:rsid w:val="00751861"/>
    <w:rsid w:val="0075186D"/>
    <w:rsid w:val="007518B4"/>
    <w:rsid w:val="00751AAA"/>
    <w:rsid w:val="007527D0"/>
    <w:rsid w:val="007529E9"/>
    <w:rsid w:val="00752DCB"/>
    <w:rsid w:val="007535FF"/>
    <w:rsid w:val="00753C93"/>
    <w:rsid w:val="007544F1"/>
    <w:rsid w:val="0075495C"/>
    <w:rsid w:val="0075495E"/>
    <w:rsid w:val="00755282"/>
    <w:rsid w:val="0075588C"/>
    <w:rsid w:val="00755C11"/>
    <w:rsid w:val="00755C42"/>
    <w:rsid w:val="0075652B"/>
    <w:rsid w:val="00756ABB"/>
    <w:rsid w:val="00756C7B"/>
    <w:rsid w:val="00756DC3"/>
    <w:rsid w:val="00757473"/>
    <w:rsid w:val="00757859"/>
    <w:rsid w:val="00757F5C"/>
    <w:rsid w:val="00760115"/>
    <w:rsid w:val="00760446"/>
    <w:rsid w:val="007604F0"/>
    <w:rsid w:val="00760712"/>
    <w:rsid w:val="00760D57"/>
    <w:rsid w:val="0076115B"/>
    <w:rsid w:val="007618C1"/>
    <w:rsid w:val="00761E1B"/>
    <w:rsid w:val="0076200B"/>
    <w:rsid w:val="0076201E"/>
    <w:rsid w:val="007623BB"/>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59DE"/>
    <w:rsid w:val="00765BDF"/>
    <w:rsid w:val="00766457"/>
    <w:rsid w:val="0076689C"/>
    <w:rsid w:val="0076690B"/>
    <w:rsid w:val="00766AB7"/>
    <w:rsid w:val="00766C5D"/>
    <w:rsid w:val="00767022"/>
    <w:rsid w:val="0077046C"/>
    <w:rsid w:val="007706EF"/>
    <w:rsid w:val="007707C2"/>
    <w:rsid w:val="00770B8F"/>
    <w:rsid w:val="0077187E"/>
    <w:rsid w:val="00771B1C"/>
    <w:rsid w:val="007721C9"/>
    <w:rsid w:val="007723F1"/>
    <w:rsid w:val="00772986"/>
    <w:rsid w:val="00772ADE"/>
    <w:rsid w:val="007732F9"/>
    <w:rsid w:val="00773983"/>
    <w:rsid w:val="00773A1C"/>
    <w:rsid w:val="00773C8E"/>
    <w:rsid w:val="00773D81"/>
    <w:rsid w:val="007746C1"/>
    <w:rsid w:val="00774F34"/>
    <w:rsid w:val="00774F3C"/>
    <w:rsid w:val="007752B5"/>
    <w:rsid w:val="0077571A"/>
    <w:rsid w:val="00775740"/>
    <w:rsid w:val="007757CE"/>
    <w:rsid w:val="007758E5"/>
    <w:rsid w:val="007759DB"/>
    <w:rsid w:val="00775DBB"/>
    <w:rsid w:val="007761DE"/>
    <w:rsid w:val="00776D00"/>
    <w:rsid w:val="00777115"/>
    <w:rsid w:val="007775C8"/>
    <w:rsid w:val="007779A4"/>
    <w:rsid w:val="00777DB6"/>
    <w:rsid w:val="00777F5A"/>
    <w:rsid w:val="007807B8"/>
    <w:rsid w:val="007807B9"/>
    <w:rsid w:val="00780FAC"/>
    <w:rsid w:val="0078162C"/>
    <w:rsid w:val="00781B20"/>
    <w:rsid w:val="0078260B"/>
    <w:rsid w:val="0078344F"/>
    <w:rsid w:val="0078355F"/>
    <w:rsid w:val="007836A9"/>
    <w:rsid w:val="007837D1"/>
    <w:rsid w:val="00784F7E"/>
    <w:rsid w:val="00785086"/>
    <w:rsid w:val="0078576D"/>
    <w:rsid w:val="00785D77"/>
    <w:rsid w:val="00786705"/>
    <w:rsid w:val="00786736"/>
    <w:rsid w:val="00786CF6"/>
    <w:rsid w:val="00787184"/>
    <w:rsid w:val="00787332"/>
    <w:rsid w:val="007875F8"/>
    <w:rsid w:val="00787920"/>
    <w:rsid w:val="007905F3"/>
    <w:rsid w:val="00790D5C"/>
    <w:rsid w:val="00790D93"/>
    <w:rsid w:val="007910AC"/>
    <w:rsid w:val="0079120F"/>
    <w:rsid w:val="00791347"/>
    <w:rsid w:val="007913C5"/>
    <w:rsid w:val="00791D99"/>
    <w:rsid w:val="0079269A"/>
    <w:rsid w:val="0079306E"/>
    <w:rsid w:val="00793117"/>
    <w:rsid w:val="0079346B"/>
    <w:rsid w:val="007934BD"/>
    <w:rsid w:val="007940C5"/>
    <w:rsid w:val="0079482F"/>
    <w:rsid w:val="0079553D"/>
    <w:rsid w:val="0079577C"/>
    <w:rsid w:val="007959ED"/>
    <w:rsid w:val="00795CB8"/>
    <w:rsid w:val="0079650E"/>
    <w:rsid w:val="00796567"/>
    <w:rsid w:val="0079688C"/>
    <w:rsid w:val="0079689F"/>
    <w:rsid w:val="007969DB"/>
    <w:rsid w:val="00796CD5"/>
    <w:rsid w:val="00796F69"/>
    <w:rsid w:val="007A1347"/>
    <w:rsid w:val="007A1349"/>
    <w:rsid w:val="007A16E0"/>
    <w:rsid w:val="007A1A8F"/>
    <w:rsid w:val="007A1DDE"/>
    <w:rsid w:val="007A1DED"/>
    <w:rsid w:val="007A2BEF"/>
    <w:rsid w:val="007A2D7C"/>
    <w:rsid w:val="007A301C"/>
    <w:rsid w:val="007A42B7"/>
    <w:rsid w:val="007A4AE0"/>
    <w:rsid w:val="007A5E5F"/>
    <w:rsid w:val="007A6CA9"/>
    <w:rsid w:val="007A6DB5"/>
    <w:rsid w:val="007A7049"/>
    <w:rsid w:val="007A7C5A"/>
    <w:rsid w:val="007B0B24"/>
    <w:rsid w:val="007B0FB7"/>
    <w:rsid w:val="007B159B"/>
    <w:rsid w:val="007B1675"/>
    <w:rsid w:val="007B1B93"/>
    <w:rsid w:val="007B1D1A"/>
    <w:rsid w:val="007B1EE8"/>
    <w:rsid w:val="007B20D1"/>
    <w:rsid w:val="007B26D3"/>
    <w:rsid w:val="007B3238"/>
    <w:rsid w:val="007B3291"/>
    <w:rsid w:val="007B3475"/>
    <w:rsid w:val="007B3641"/>
    <w:rsid w:val="007B3802"/>
    <w:rsid w:val="007B3892"/>
    <w:rsid w:val="007B38FE"/>
    <w:rsid w:val="007B3A29"/>
    <w:rsid w:val="007B3FDB"/>
    <w:rsid w:val="007B4876"/>
    <w:rsid w:val="007B4EB2"/>
    <w:rsid w:val="007B5115"/>
    <w:rsid w:val="007B52D0"/>
    <w:rsid w:val="007B5720"/>
    <w:rsid w:val="007B5DF6"/>
    <w:rsid w:val="007B6351"/>
    <w:rsid w:val="007B6BEA"/>
    <w:rsid w:val="007B70B4"/>
    <w:rsid w:val="007B7205"/>
    <w:rsid w:val="007B75AF"/>
    <w:rsid w:val="007B7A1B"/>
    <w:rsid w:val="007B7FE1"/>
    <w:rsid w:val="007C0314"/>
    <w:rsid w:val="007C0CF5"/>
    <w:rsid w:val="007C154B"/>
    <w:rsid w:val="007C15DA"/>
    <w:rsid w:val="007C1B8B"/>
    <w:rsid w:val="007C2140"/>
    <w:rsid w:val="007C2A97"/>
    <w:rsid w:val="007C2CE6"/>
    <w:rsid w:val="007C3560"/>
    <w:rsid w:val="007C39CE"/>
    <w:rsid w:val="007C464B"/>
    <w:rsid w:val="007C4A44"/>
    <w:rsid w:val="007C4E05"/>
    <w:rsid w:val="007C4E1F"/>
    <w:rsid w:val="007C4F19"/>
    <w:rsid w:val="007C6440"/>
    <w:rsid w:val="007C68DA"/>
    <w:rsid w:val="007C7D3B"/>
    <w:rsid w:val="007D0182"/>
    <w:rsid w:val="007D0627"/>
    <w:rsid w:val="007D0C47"/>
    <w:rsid w:val="007D0DB4"/>
    <w:rsid w:val="007D0E70"/>
    <w:rsid w:val="007D109B"/>
    <w:rsid w:val="007D1907"/>
    <w:rsid w:val="007D2220"/>
    <w:rsid w:val="007D2237"/>
    <w:rsid w:val="007D278E"/>
    <w:rsid w:val="007D2939"/>
    <w:rsid w:val="007D30FC"/>
    <w:rsid w:val="007D31A2"/>
    <w:rsid w:val="007D370D"/>
    <w:rsid w:val="007D370E"/>
    <w:rsid w:val="007D4250"/>
    <w:rsid w:val="007D49E1"/>
    <w:rsid w:val="007D540A"/>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DB0"/>
    <w:rsid w:val="007E2E72"/>
    <w:rsid w:val="007E36EB"/>
    <w:rsid w:val="007E3B32"/>
    <w:rsid w:val="007E3EC5"/>
    <w:rsid w:val="007E3FDC"/>
    <w:rsid w:val="007E3FDD"/>
    <w:rsid w:val="007E4916"/>
    <w:rsid w:val="007E4AE7"/>
    <w:rsid w:val="007E4C39"/>
    <w:rsid w:val="007E54BE"/>
    <w:rsid w:val="007E5BF7"/>
    <w:rsid w:val="007E6DF2"/>
    <w:rsid w:val="007E6F3E"/>
    <w:rsid w:val="007E7799"/>
    <w:rsid w:val="007E7F8D"/>
    <w:rsid w:val="007F0405"/>
    <w:rsid w:val="007F08BB"/>
    <w:rsid w:val="007F0AAA"/>
    <w:rsid w:val="007F0C77"/>
    <w:rsid w:val="007F10DD"/>
    <w:rsid w:val="007F13F7"/>
    <w:rsid w:val="007F1469"/>
    <w:rsid w:val="007F1763"/>
    <w:rsid w:val="007F1AAE"/>
    <w:rsid w:val="007F1D26"/>
    <w:rsid w:val="007F228F"/>
    <w:rsid w:val="007F2338"/>
    <w:rsid w:val="007F2C72"/>
    <w:rsid w:val="007F2F29"/>
    <w:rsid w:val="007F3C62"/>
    <w:rsid w:val="007F4C32"/>
    <w:rsid w:val="007F530A"/>
    <w:rsid w:val="007F59DC"/>
    <w:rsid w:val="007F5B7E"/>
    <w:rsid w:val="007F5BCB"/>
    <w:rsid w:val="007F6D35"/>
    <w:rsid w:val="007F7D5F"/>
    <w:rsid w:val="008001EC"/>
    <w:rsid w:val="00800809"/>
    <w:rsid w:val="00800A77"/>
    <w:rsid w:val="00801770"/>
    <w:rsid w:val="00801F5C"/>
    <w:rsid w:val="00802054"/>
    <w:rsid w:val="008026B0"/>
    <w:rsid w:val="00802B63"/>
    <w:rsid w:val="00802DBF"/>
    <w:rsid w:val="008036C0"/>
    <w:rsid w:val="00803B65"/>
    <w:rsid w:val="00803C91"/>
    <w:rsid w:val="0080402F"/>
    <w:rsid w:val="008040DC"/>
    <w:rsid w:val="008041FF"/>
    <w:rsid w:val="00804366"/>
    <w:rsid w:val="00804C50"/>
    <w:rsid w:val="0080524D"/>
    <w:rsid w:val="00805BE6"/>
    <w:rsid w:val="00806183"/>
    <w:rsid w:val="008066A4"/>
    <w:rsid w:val="008067CE"/>
    <w:rsid w:val="00806A3B"/>
    <w:rsid w:val="00806CF7"/>
    <w:rsid w:val="00806DEA"/>
    <w:rsid w:val="00806E4E"/>
    <w:rsid w:val="008077FE"/>
    <w:rsid w:val="0081011C"/>
    <w:rsid w:val="0081046A"/>
    <w:rsid w:val="0081058C"/>
    <w:rsid w:val="0081093D"/>
    <w:rsid w:val="00810F88"/>
    <w:rsid w:val="00812C3D"/>
    <w:rsid w:val="00812E45"/>
    <w:rsid w:val="00813C1F"/>
    <w:rsid w:val="00813F06"/>
    <w:rsid w:val="00814013"/>
    <w:rsid w:val="0081417B"/>
    <w:rsid w:val="008142E0"/>
    <w:rsid w:val="00814463"/>
    <w:rsid w:val="008147C5"/>
    <w:rsid w:val="00814BD8"/>
    <w:rsid w:val="008161FD"/>
    <w:rsid w:val="00816C9A"/>
    <w:rsid w:val="00816E53"/>
    <w:rsid w:val="00820D9C"/>
    <w:rsid w:val="00821A47"/>
    <w:rsid w:val="00821B3A"/>
    <w:rsid w:val="00822436"/>
    <w:rsid w:val="0082275E"/>
    <w:rsid w:val="008227D0"/>
    <w:rsid w:val="00822B65"/>
    <w:rsid w:val="00822B74"/>
    <w:rsid w:val="00822CB9"/>
    <w:rsid w:val="008237CD"/>
    <w:rsid w:val="008237FA"/>
    <w:rsid w:val="00823EED"/>
    <w:rsid w:val="0082495C"/>
    <w:rsid w:val="008251D2"/>
    <w:rsid w:val="0082524E"/>
    <w:rsid w:val="00825C1B"/>
    <w:rsid w:val="00825F59"/>
    <w:rsid w:val="008268A8"/>
    <w:rsid w:val="0082707A"/>
    <w:rsid w:val="008270AD"/>
    <w:rsid w:val="00827814"/>
    <w:rsid w:val="00827C4D"/>
    <w:rsid w:val="00827C91"/>
    <w:rsid w:val="00827EFA"/>
    <w:rsid w:val="00827F35"/>
    <w:rsid w:val="008309FC"/>
    <w:rsid w:val="00831088"/>
    <w:rsid w:val="00831649"/>
    <w:rsid w:val="008317CA"/>
    <w:rsid w:val="00832518"/>
    <w:rsid w:val="0083282F"/>
    <w:rsid w:val="00832E11"/>
    <w:rsid w:val="00833005"/>
    <w:rsid w:val="00833A8D"/>
    <w:rsid w:val="00833EAF"/>
    <w:rsid w:val="008345EA"/>
    <w:rsid w:val="00834AEE"/>
    <w:rsid w:val="00835863"/>
    <w:rsid w:val="00836DD3"/>
    <w:rsid w:val="00836E33"/>
    <w:rsid w:val="00836EEF"/>
    <w:rsid w:val="00837E27"/>
    <w:rsid w:val="00837E4C"/>
    <w:rsid w:val="00840676"/>
    <w:rsid w:val="00840B6E"/>
    <w:rsid w:val="00841200"/>
    <w:rsid w:val="00841249"/>
    <w:rsid w:val="00841486"/>
    <w:rsid w:val="008419D5"/>
    <w:rsid w:val="00841B9B"/>
    <w:rsid w:val="008430B6"/>
    <w:rsid w:val="00843130"/>
    <w:rsid w:val="0084353A"/>
    <w:rsid w:val="00843C10"/>
    <w:rsid w:val="00843C17"/>
    <w:rsid w:val="0084463F"/>
    <w:rsid w:val="008446E1"/>
    <w:rsid w:val="008449CA"/>
    <w:rsid w:val="008453BA"/>
    <w:rsid w:val="00845450"/>
    <w:rsid w:val="00845B62"/>
    <w:rsid w:val="00845FCE"/>
    <w:rsid w:val="008461A6"/>
    <w:rsid w:val="00846ABB"/>
    <w:rsid w:val="00846DE7"/>
    <w:rsid w:val="008470D4"/>
    <w:rsid w:val="008470FB"/>
    <w:rsid w:val="00847108"/>
    <w:rsid w:val="00847303"/>
    <w:rsid w:val="008478A3"/>
    <w:rsid w:val="00847DD2"/>
    <w:rsid w:val="008504F0"/>
    <w:rsid w:val="00850555"/>
    <w:rsid w:val="008506A2"/>
    <w:rsid w:val="00850843"/>
    <w:rsid w:val="008508DC"/>
    <w:rsid w:val="008510EC"/>
    <w:rsid w:val="008511FD"/>
    <w:rsid w:val="00851A1E"/>
    <w:rsid w:val="00851A82"/>
    <w:rsid w:val="00851C79"/>
    <w:rsid w:val="00851D35"/>
    <w:rsid w:val="0085266E"/>
    <w:rsid w:val="008526FD"/>
    <w:rsid w:val="0085272D"/>
    <w:rsid w:val="008534E5"/>
    <w:rsid w:val="00853710"/>
    <w:rsid w:val="00853BF9"/>
    <w:rsid w:val="00853C38"/>
    <w:rsid w:val="00854280"/>
    <w:rsid w:val="008550FA"/>
    <w:rsid w:val="00855213"/>
    <w:rsid w:val="00855DCD"/>
    <w:rsid w:val="00855E26"/>
    <w:rsid w:val="00857CB1"/>
    <w:rsid w:val="00857E77"/>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FD3"/>
    <w:rsid w:val="00866555"/>
    <w:rsid w:val="008668B9"/>
    <w:rsid w:val="00867371"/>
    <w:rsid w:val="00867AD8"/>
    <w:rsid w:val="00867B7C"/>
    <w:rsid w:val="008719F9"/>
    <w:rsid w:val="00871A02"/>
    <w:rsid w:val="00871A8E"/>
    <w:rsid w:val="0087233C"/>
    <w:rsid w:val="00872594"/>
    <w:rsid w:val="008726C0"/>
    <w:rsid w:val="00872756"/>
    <w:rsid w:val="00872F5D"/>
    <w:rsid w:val="00873C35"/>
    <w:rsid w:val="00873F26"/>
    <w:rsid w:val="00874440"/>
    <w:rsid w:val="00874895"/>
    <w:rsid w:val="00875061"/>
    <w:rsid w:val="008753EE"/>
    <w:rsid w:val="00875C9C"/>
    <w:rsid w:val="0087668C"/>
    <w:rsid w:val="00876960"/>
    <w:rsid w:val="00876A18"/>
    <w:rsid w:val="008773D8"/>
    <w:rsid w:val="00877752"/>
    <w:rsid w:val="00877A73"/>
    <w:rsid w:val="00877DB9"/>
    <w:rsid w:val="008800C0"/>
    <w:rsid w:val="0088089E"/>
    <w:rsid w:val="0088095A"/>
    <w:rsid w:val="00881361"/>
    <w:rsid w:val="0088180E"/>
    <w:rsid w:val="00881967"/>
    <w:rsid w:val="00881AE7"/>
    <w:rsid w:val="00881EE3"/>
    <w:rsid w:val="0088212B"/>
    <w:rsid w:val="00882AD1"/>
    <w:rsid w:val="0088300B"/>
    <w:rsid w:val="008831AC"/>
    <w:rsid w:val="008836B2"/>
    <w:rsid w:val="00883BEB"/>
    <w:rsid w:val="00883C13"/>
    <w:rsid w:val="00884A2D"/>
    <w:rsid w:val="00884A3E"/>
    <w:rsid w:val="00884B5D"/>
    <w:rsid w:val="00884DF8"/>
    <w:rsid w:val="0088576C"/>
    <w:rsid w:val="00885B5E"/>
    <w:rsid w:val="00885D62"/>
    <w:rsid w:val="00885DD5"/>
    <w:rsid w:val="00885E14"/>
    <w:rsid w:val="0088619F"/>
    <w:rsid w:val="008865F4"/>
    <w:rsid w:val="00886627"/>
    <w:rsid w:val="008868FB"/>
    <w:rsid w:val="00886F7C"/>
    <w:rsid w:val="00886F8E"/>
    <w:rsid w:val="00887523"/>
    <w:rsid w:val="008875B5"/>
    <w:rsid w:val="00887E10"/>
    <w:rsid w:val="0089022E"/>
    <w:rsid w:val="00890238"/>
    <w:rsid w:val="00890522"/>
    <w:rsid w:val="008905DE"/>
    <w:rsid w:val="00890DF9"/>
    <w:rsid w:val="00890FA6"/>
    <w:rsid w:val="00891587"/>
    <w:rsid w:val="00891764"/>
    <w:rsid w:val="00891BDB"/>
    <w:rsid w:val="00891BE0"/>
    <w:rsid w:val="00892974"/>
    <w:rsid w:val="00892F28"/>
    <w:rsid w:val="008931B8"/>
    <w:rsid w:val="00893607"/>
    <w:rsid w:val="00893991"/>
    <w:rsid w:val="00893DBA"/>
    <w:rsid w:val="00894717"/>
    <w:rsid w:val="00894757"/>
    <w:rsid w:val="00894EE0"/>
    <w:rsid w:val="00895556"/>
    <w:rsid w:val="008957B0"/>
    <w:rsid w:val="008958AA"/>
    <w:rsid w:val="00896066"/>
    <w:rsid w:val="008961AD"/>
    <w:rsid w:val="0089654B"/>
    <w:rsid w:val="00896628"/>
    <w:rsid w:val="00896B0E"/>
    <w:rsid w:val="0089729E"/>
    <w:rsid w:val="008978B9"/>
    <w:rsid w:val="008A0016"/>
    <w:rsid w:val="008A0A21"/>
    <w:rsid w:val="008A2417"/>
    <w:rsid w:val="008A286D"/>
    <w:rsid w:val="008A2DEE"/>
    <w:rsid w:val="008A33E6"/>
    <w:rsid w:val="008A3D69"/>
    <w:rsid w:val="008A3E12"/>
    <w:rsid w:val="008A3F63"/>
    <w:rsid w:val="008A4003"/>
    <w:rsid w:val="008A43AA"/>
    <w:rsid w:val="008A48B9"/>
    <w:rsid w:val="008A5C61"/>
    <w:rsid w:val="008A5CC7"/>
    <w:rsid w:val="008A6541"/>
    <w:rsid w:val="008B010D"/>
    <w:rsid w:val="008B03AE"/>
    <w:rsid w:val="008B0690"/>
    <w:rsid w:val="008B0796"/>
    <w:rsid w:val="008B079C"/>
    <w:rsid w:val="008B0928"/>
    <w:rsid w:val="008B16A6"/>
    <w:rsid w:val="008B1710"/>
    <w:rsid w:val="008B1817"/>
    <w:rsid w:val="008B1F18"/>
    <w:rsid w:val="008B21FA"/>
    <w:rsid w:val="008B257A"/>
    <w:rsid w:val="008B2689"/>
    <w:rsid w:val="008B2A43"/>
    <w:rsid w:val="008B30B7"/>
    <w:rsid w:val="008B3198"/>
    <w:rsid w:val="008B33F3"/>
    <w:rsid w:val="008B35E2"/>
    <w:rsid w:val="008B368B"/>
    <w:rsid w:val="008B3D58"/>
    <w:rsid w:val="008B4E62"/>
    <w:rsid w:val="008B54CF"/>
    <w:rsid w:val="008B5736"/>
    <w:rsid w:val="008B6ABD"/>
    <w:rsid w:val="008B6D54"/>
    <w:rsid w:val="008B746C"/>
    <w:rsid w:val="008B7EA0"/>
    <w:rsid w:val="008C09DB"/>
    <w:rsid w:val="008C1018"/>
    <w:rsid w:val="008C10E4"/>
    <w:rsid w:val="008C18AC"/>
    <w:rsid w:val="008C1C2D"/>
    <w:rsid w:val="008C1EAD"/>
    <w:rsid w:val="008C20A0"/>
    <w:rsid w:val="008C2397"/>
    <w:rsid w:val="008C242B"/>
    <w:rsid w:val="008C28A4"/>
    <w:rsid w:val="008C2980"/>
    <w:rsid w:val="008C29AF"/>
    <w:rsid w:val="008C2BAD"/>
    <w:rsid w:val="008C3EE4"/>
    <w:rsid w:val="008C4016"/>
    <w:rsid w:val="008C40F1"/>
    <w:rsid w:val="008C45B9"/>
    <w:rsid w:val="008C45EE"/>
    <w:rsid w:val="008C4C21"/>
    <w:rsid w:val="008C4C3E"/>
    <w:rsid w:val="008C4C83"/>
    <w:rsid w:val="008C5244"/>
    <w:rsid w:val="008C5306"/>
    <w:rsid w:val="008C557E"/>
    <w:rsid w:val="008C5FB5"/>
    <w:rsid w:val="008C60E3"/>
    <w:rsid w:val="008C6602"/>
    <w:rsid w:val="008C74FA"/>
    <w:rsid w:val="008C7FEF"/>
    <w:rsid w:val="008D0594"/>
    <w:rsid w:val="008D0652"/>
    <w:rsid w:val="008D0FFD"/>
    <w:rsid w:val="008D1176"/>
    <w:rsid w:val="008D208C"/>
    <w:rsid w:val="008D2A72"/>
    <w:rsid w:val="008D3543"/>
    <w:rsid w:val="008D4500"/>
    <w:rsid w:val="008D45EC"/>
    <w:rsid w:val="008D4FA6"/>
    <w:rsid w:val="008D5462"/>
    <w:rsid w:val="008D572C"/>
    <w:rsid w:val="008D5D2F"/>
    <w:rsid w:val="008D6195"/>
    <w:rsid w:val="008D6223"/>
    <w:rsid w:val="008D6369"/>
    <w:rsid w:val="008D637D"/>
    <w:rsid w:val="008D68D4"/>
    <w:rsid w:val="008D6D2E"/>
    <w:rsid w:val="008D738B"/>
    <w:rsid w:val="008D7DEF"/>
    <w:rsid w:val="008D7F75"/>
    <w:rsid w:val="008E008B"/>
    <w:rsid w:val="008E031B"/>
    <w:rsid w:val="008E068E"/>
    <w:rsid w:val="008E0878"/>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C75"/>
    <w:rsid w:val="008E5DDD"/>
    <w:rsid w:val="008E5EB3"/>
    <w:rsid w:val="008E6C95"/>
    <w:rsid w:val="008E6D49"/>
    <w:rsid w:val="008E6EBC"/>
    <w:rsid w:val="008E72E1"/>
    <w:rsid w:val="008E7CCE"/>
    <w:rsid w:val="008F0217"/>
    <w:rsid w:val="008F07D8"/>
    <w:rsid w:val="008F1C2B"/>
    <w:rsid w:val="008F1F3B"/>
    <w:rsid w:val="008F35EB"/>
    <w:rsid w:val="008F3887"/>
    <w:rsid w:val="008F3BD8"/>
    <w:rsid w:val="008F3C00"/>
    <w:rsid w:val="008F3EF6"/>
    <w:rsid w:val="008F3F1B"/>
    <w:rsid w:val="008F3F2A"/>
    <w:rsid w:val="008F4B8A"/>
    <w:rsid w:val="008F4DC2"/>
    <w:rsid w:val="008F4DE1"/>
    <w:rsid w:val="008F518B"/>
    <w:rsid w:val="008F55B1"/>
    <w:rsid w:val="008F5EC7"/>
    <w:rsid w:val="008F71E0"/>
    <w:rsid w:val="008F76D1"/>
    <w:rsid w:val="008F76EF"/>
    <w:rsid w:val="0090044F"/>
    <w:rsid w:val="00900A94"/>
    <w:rsid w:val="00900D49"/>
    <w:rsid w:val="00900FDD"/>
    <w:rsid w:val="00901BF9"/>
    <w:rsid w:val="00901C88"/>
    <w:rsid w:val="00902531"/>
    <w:rsid w:val="009025BA"/>
    <w:rsid w:val="009025DE"/>
    <w:rsid w:val="00902986"/>
    <w:rsid w:val="0090306D"/>
    <w:rsid w:val="009030BF"/>
    <w:rsid w:val="009030D6"/>
    <w:rsid w:val="009032F7"/>
    <w:rsid w:val="00903681"/>
    <w:rsid w:val="009037FC"/>
    <w:rsid w:val="00903886"/>
    <w:rsid w:val="00903DAB"/>
    <w:rsid w:val="00903DFD"/>
    <w:rsid w:val="00903ECA"/>
    <w:rsid w:val="00903FFB"/>
    <w:rsid w:val="00904187"/>
    <w:rsid w:val="009042F3"/>
    <w:rsid w:val="0090462F"/>
    <w:rsid w:val="00904931"/>
    <w:rsid w:val="0090501C"/>
    <w:rsid w:val="009057F1"/>
    <w:rsid w:val="009060BF"/>
    <w:rsid w:val="0090654D"/>
    <w:rsid w:val="00906675"/>
    <w:rsid w:val="00906734"/>
    <w:rsid w:val="009069FC"/>
    <w:rsid w:val="00906B8A"/>
    <w:rsid w:val="00906E8D"/>
    <w:rsid w:val="0091008A"/>
    <w:rsid w:val="009106D1"/>
    <w:rsid w:val="00910A15"/>
    <w:rsid w:val="00910A27"/>
    <w:rsid w:val="009111FB"/>
    <w:rsid w:val="0091148C"/>
    <w:rsid w:val="009122CB"/>
    <w:rsid w:val="009123D0"/>
    <w:rsid w:val="00912494"/>
    <w:rsid w:val="00912546"/>
    <w:rsid w:val="009129AB"/>
    <w:rsid w:val="00912AE7"/>
    <w:rsid w:val="00913235"/>
    <w:rsid w:val="009132C7"/>
    <w:rsid w:val="0091331A"/>
    <w:rsid w:val="009137CC"/>
    <w:rsid w:val="009144D9"/>
    <w:rsid w:val="009149C4"/>
    <w:rsid w:val="00914D43"/>
    <w:rsid w:val="009153F2"/>
    <w:rsid w:val="0091588C"/>
    <w:rsid w:val="00915BFF"/>
    <w:rsid w:val="00916032"/>
    <w:rsid w:val="009167A6"/>
    <w:rsid w:val="009171B6"/>
    <w:rsid w:val="009177CE"/>
    <w:rsid w:val="00917860"/>
    <w:rsid w:val="00917F73"/>
    <w:rsid w:val="009201A2"/>
    <w:rsid w:val="00920864"/>
    <w:rsid w:val="00921347"/>
    <w:rsid w:val="00921AD9"/>
    <w:rsid w:val="00921FDD"/>
    <w:rsid w:val="00922013"/>
    <w:rsid w:val="00922947"/>
    <w:rsid w:val="00923B88"/>
    <w:rsid w:val="00923F1B"/>
    <w:rsid w:val="00923F53"/>
    <w:rsid w:val="00924A13"/>
    <w:rsid w:val="00924FC1"/>
    <w:rsid w:val="009252A0"/>
    <w:rsid w:val="009259F6"/>
    <w:rsid w:val="00925DF8"/>
    <w:rsid w:val="00925F59"/>
    <w:rsid w:val="009261DB"/>
    <w:rsid w:val="00926491"/>
    <w:rsid w:val="00927450"/>
    <w:rsid w:val="00927540"/>
    <w:rsid w:val="00927890"/>
    <w:rsid w:val="00927D57"/>
    <w:rsid w:val="00927EE3"/>
    <w:rsid w:val="009301DB"/>
    <w:rsid w:val="009309C9"/>
    <w:rsid w:val="009316AC"/>
    <w:rsid w:val="00931835"/>
    <w:rsid w:val="00931921"/>
    <w:rsid w:val="00931AA5"/>
    <w:rsid w:val="00932AB5"/>
    <w:rsid w:val="00932AF4"/>
    <w:rsid w:val="009330D4"/>
    <w:rsid w:val="0093315D"/>
    <w:rsid w:val="00933201"/>
    <w:rsid w:val="00933FB7"/>
    <w:rsid w:val="00934586"/>
    <w:rsid w:val="00935230"/>
    <w:rsid w:val="009353C3"/>
    <w:rsid w:val="00935678"/>
    <w:rsid w:val="00935A97"/>
    <w:rsid w:val="0093638C"/>
    <w:rsid w:val="0093653C"/>
    <w:rsid w:val="00936543"/>
    <w:rsid w:val="009365BC"/>
    <w:rsid w:val="00936B7A"/>
    <w:rsid w:val="00937051"/>
    <w:rsid w:val="0093715C"/>
    <w:rsid w:val="00937430"/>
    <w:rsid w:val="00940596"/>
    <w:rsid w:val="00940F73"/>
    <w:rsid w:val="00942184"/>
    <w:rsid w:val="00942503"/>
    <w:rsid w:val="00942A99"/>
    <w:rsid w:val="00942CD4"/>
    <w:rsid w:val="009432C6"/>
    <w:rsid w:val="00943731"/>
    <w:rsid w:val="009439AC"/>
    <w:rsid w:val="009440CE"/>
    <w:rsid w:val="009440EB"/>
    <w:rsid w:val="00944500"/>
    <w:rsid w:val="00944F0F"/>
    <w:rsid w:val="009451B2"/>
    <w:rsid w:val="00945E6C"/>
    <w:rsid w:val="00946172"/>
    <w:rsid w:val="00946C86"/>
    <w:rsid w:val="00946DF9"/>
    <w:rsid w:val="00946E63"/>
    <w:rsid w:val="009470B0"/>
    <w:rsid w:val="00947356"/>
    <w:rsid w:val="00947642"/>
    <w:rsid w:val="00950450"/>
    <w:rsid w:val="00950986"/>
    <w:rsid w:val="00950B2B"/>
    <w:rsid w:val="00951506"/>
    <w:rsid w:val="00951979"/>
    <w:rsid w:val="00951ACF"/>
    <w:rsid w:val="0095228F"/>
    <w:rsid w:val="00952897"/>
    <w:rsid w:val="00953C12"/>
    <w:rsid w:val="00953FF5"/>
    <w:rsid w:val="00955627"/>
    <w:rsid w:val="009557B9"/>
    <w:rsid w:val="00955E1D"/>
    <w:rsid w:val="00956277"/>
    <w:rsid w:val="00956818"/>
    <w:rsid w:val="00956B8E"/>
    <w:rsid w:val="00956BFD"/>
    <w:rsid w:val="00957101"/>
    <w:rsid w:val="009575B2"/>
    <w:rsid w:val="009575CD"/>
    <w:rsid w:val="009577D9"/>
    <w:rsid w:val="00957B83"/>
    <w:rsid w:val="0096001B"/>
    <w:rsid w:val="00960466"/>
    <w:rsid w:val="00960CD4"/>
    <w:rsid w:val="009611FD"/>
    <w:rsid w:val="009612E7"/>
    <w:rsid w:val="009613BA"/>
    <w:rsid w:val="00961801"/>
    <w:rsid w:val="0096203C"/>
    <w:rsid w:val="00962281"/>
    <w:rsid w:val="0096243E"/>
    <w:rsid w:val="00962A6B"/>
    <w:rsid w:val="00962A7A"/>
    <w:rsid w:val="00962C0C"/>
    <w:rsid w:val="00962CD0"/>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F43"/>
    <w:rsid w:val="00971188"/>
    <w:rsid w:val="00971412"/>
    <w:rsid w:val="009719ED"/>
    <w:rsid w:val="00971F5D"/>
    <w:rsid w:val="00972A30"/>
    <w:rsid w:val="00972BCA"/>
    <w:rsid w:val="0097320E"/>
    <w:rsid w:val="0097325D"/>
    <w:rsid w:val="009738CA"/>
    <w:rsid w:val="00973C82"/>
    <w:rsid w:val="00974721"/>
    <w:rsid w:val="00974B96"/>
    <w:rsid w:val="00975014"/>
    <w:rsid w:val="0097534B"/>
    <w:rsid w:val="00975999"/>
    <w:rsid w:val="00975B46"/>
    <w:rsid w:val="00976071"/>
    <w:rsid w:val="00976716"/>
    <w:rsid w:val="009770C9"/>
    <w:rsid w:val="009773CF"/>
    <w:rsid w:val="00977944"/>
    <w:rsid w:val="009779BE"/>
    <w:rsid w:val="00977FD8"/>
    <w:rsid w:val="009801EA"/>
    <w:rsid w:val="00980764"/>
    <w:rsid w:val="0098099E"/>
    <w:rsid w:val="00980D83"/>
    <w:rsid w:val="00981357"/>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5BAB"/>
    <w:rsid w:val="009864D3"/>
    <w:rsid w:val="00986582"/>
    <w:rsid w:val="00986B5D"/>
    <w:rsid w:val="00986E3B"/>
    <w:rsid w:val="00986FB8"/>
    <w:rsid w:val="0098705E"/>
    <w:rsid w:val="0098717E"/>
    <w:rsid w:val="00987C19"/>
    <w:rsid w:val="009902E3"/>
    <w:rsid w:val="00990589"/>
    <w:rsid w:val="0099068B"/>
    <w:rsid w:val="00990C66"/>
    <w:rsid w:val="00990DE6"/>
    <w:rsid w:val="009910B3"/>
    <w:rsid w:val="00991976"/>
    <w:rsid w:val="0099197F"/>
    <w:rsid w:val="009922BD"/>
    <w:rsid w:val="0099299A"/>
    <w:rsid w:val="00992B46"/>
    <w:rsid w:val="00992D3E"/>
    <w:rsid w:val="00992F7F"/>
    <w:rsid w:val="0099313F"/>
    <w:rsid w:val="009933B2"/>
    <w:rsid w:val="0099358B"/>
    <w:rsid w:val="00993954"/>
    <w:rsid w:val="00993E11"/>
    <w:rsid w:val="00994220"/>
    <w:rsid w:val="00994244"/>
    <w:rsid w:val="00994507"/>
    <w:rsid w:val="0099452A"/>
    <w:rsid w:val="0099466C"/>
    <w:rsid w:val="0099520D"/>
    <w:rsid w:val="0099524E"/>
    <w:rsid w:val="00995430"/>
    <w:rsid w:val="00995C95"/>
    <w:rsid w:val="00996470"/>
    <w:rsid w:val="0099652E"/>
    <w:rsid w:val="00997B25"/>
    <w:rsid w:val="009A015B"/>
    <w:rsid w:val="009A02C9"/>
    <w:rsid w:val="009A0AF2"/>
    <w:rsid w:val="009A0CF7"/>
    <w:rsid w:val="009A1F64"/>
    <w:rsid w:val="009A1FF0"/>
    <w:rsid w:val="009A20FA"/>
    <w:rsid w:val="009A285D"/>
    <w:rsid w:val="009A312B"/>
    <w:rsid w:val="009A3881"/>
    <w:rsid w:val="009A3A23"/>
    <w:rsid w:val="009A3B85"/>
    <w:rsid w:val="009A3FDC"/>
    <w:rsid w:val="009A416D"/>
    <w:rsid w:val="009A450D"/>
    <w:rsid w:val="009A5DE8"/>
    <w:rsid w:val="009A5EC6"/>
    <w:rsid w:val="009A5EEC"/>
    <w:rsid w:val="009A6079"/>
    <w:rsid w:val="009A6B13"/>
    <w:rsid w:val="009A6BC7"/>
    <w:rsid w:val="009A7878"/>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6D5"/>
    <w:rsid w:val="009B4889"/>
    <w:rsid w:val="009B5983"/>
    <w:rsid w:val="009B6E76"/>
    <w:rsid w:val="009B7F47"/>
    <w:rsid w:val="009C0433"/>
    <w:rsid w:val="009C05A7"/>
    <w:rsid w:val="009C0966"/>
    <w:rsid w:val="009C0B5C"/>
    <w:rsid w:val="009C1227"/>
    <w:rsid w:val="009C1874"/>
    <w:rsid w:val="009C1B80"/>
    <w:rsid w:val="009C1B97"/>
    <w:rsid w:val="009C1F5A"/>
    <w:rsid w:val="009C2196"/>
    <w:rsid w:val="009C2AE9"/>
    <w:rsid w:val="009C307E"/>
    <w:rsid w:val="009C30FE"/>
    <w:rsid w:val="009C320E"/>
    <w:rsid w:val="009C3467"/>
    <w:rsid w:val="009C3F5D"/>
    <w:rsid w:val="009C4AA3"/>
    <w:rsid w:val="009C4CB9"/>
    <w:rsid w:val="009C4DC8"/>
    <w:rsid w:val="009C50CB"/>
    <w:rsid w:val="009C543A"/>
    <w:rsid w:val="009C5C7A"/>
    <w:rsid w:val="009C5D79"/>
    <w:rsid w:val="009C6840"/>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26EC"/>
    <w:rsid w:val="009D27AC"/>
    <w:rsid w:val="009D2FC6"/>
    <w:rsid w:val="009D3BAC"/>
    <w:rsid w:val="009D4AB7"/>
    <w:rsid w:val="009D4CF7"/>
    <w:rsid w:val="009D5F87"/>
    <w:rsid w:val="009D5FB1"/>
    <w:rsid w:val="009D6096"/>
    <w:rsid w:val="009D6134"/>
    <w:rsid w:val="009D63BE"/>
    <w:rsid w:val="009D641A"/>
    <w:rsid w:val="009D675E"/>
    <w:rsid w:val="009D69C0"/>
    <w:rsid w:val="009D6D5D"/>
    <w:rsid w:val="009D71BC"/>
    <w:rsid w:val="009D72CB"/>
    <w:rsid w:val="009D7524"/>
    <w:rsid w:val="009D7BF1"/>
    <w:rsid w:val="009D7CA9"/>
    <w:rsid w:val="009D7CF0"/>
    <w:rsid w:val="009E0106"/>
    <w:rsid w:val="009E0525"/>
    <w:rsid w:val="009E0754"/>
    <w:rsid w:val="009E0B30"/>
    <w:rsid w:val="009E0CD8"/>
    <w:rsid w:val="009E1CF3"/>
    <w:rsid w:val="009E2599"/>
    <w:rsid w:val="009E2B98"/>
    <w:rsid w:val="009E2F6D"/>
    <w:rsid w:val="009E3042"/>
    <w:rsid w:val="009E36C5"/>
    <w:rsid w:val="009E40B5"/>
    <w:rsid w:val="009E4217"/>
    <w:rsid w:val="009E4352"/>
    <w:rsid w:val="009E43B9"/>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749"/>
    <w:rsid w:val="009F3786"/>
    <w:rsid w:val="009F3B1A"/>
    <w:rsid w:val="009F40AA"/>
    <w:rsid w:val="009F4382"/>
    <w:rsid w:val="009F43C6"/>
    <w:rsid w:val="009F49ED"/>
    <w:rsid w:val="009F5206"/>
    <w:rsid w:val="009F561B"/>
    <w:rsid w:val="009F7953"/>
    <w:rsid w:val="009F7CFB"/>
    <w:rsid w:val="009F7F09"/>
    <w:rsid w:val="00A0082A"/>
    <w:rsid w:val="00A0143E"/>
    <w:rsid w:val="00A0144F"/>
    <w:rsid w:val="00A01629"/>
    <w:rsid w:val="00A021A9"/>
    <w:rsid w:val="00A022A2"/>
    <w:rsid w:val="00A024CD"/>
    <w:rsid w:val="00A02CA0"/>
    <w:rsid w:val="00A02FDF"/>
    <w:rsid w:val="00A030CF"/>
    <w:rsid w:val="00A0352E"/>
    <w:rsid w:val="00A035D2"/>
    <w:rsid w:val="00A039BB"/>
    <w:rsid w:val="00A03F7D"/>
    <w:rsid w:val="00A040D3"/>
    <w:rsid w:val="00A04270"/>
    <w:rsid w:val="00A048CE"/>
    <w:rsid w:val="00A04A1D"/>
    <w:rsid w:val="00A04AED"/>
    <w:rsid w:val="00A04ECA"/>
    <w:rsid w:val="00A0563E"/>
    <w:rsid w:val="00A06137"/>
    <w:rsid w:val="00A07070"/>
    <w:rsid w:val="00A0777B"/>
    <w:rsid w:val="00A07A24"/>
    <w:rsid w:val="00A1045D"/>
    <w:rsid w:val="00A10DBF"/>
    <w:rsid w:val="00A113B9"/>
    <w:rsid w:val="00A12021"/>
    <w:rsid w:val="00A127E4"/>
    <w:rsid w:val="00A12D24"/>
    <w:rsid w:val="00A12FF8"/>
    <w:rsid w:val="00A14118"/>
    <w:rsid w:val="00A14BA6"/>
    <w:rsid w:val="00A1581A"/>
    <w:rsid w:val="00A15D6B"/>
    <w:rsid w:val="00A163FD"/>
    <w:rsid w:val="00A165B3"/>
    <w:rsid w:val="00A169EB"/>
    <w:rsid w:val="00A16BA0"/>
    <w:rsid w:val="00A1743B"/>
    <w:rsid w:val="00A174AB"/>
    <w:rsid w:val="00A20BA5"/>
    <w:rsid w:val="00A219AB"/>
    <w:rsid w:val="00A22048"/>
    <w:rsid w:val="00A2246C"/>
    <w:rsid w:val="00A22794"/>
    <w:rsid w:val="00A22F42"/>
    <w:rsid w:val="00A23076"/>
    <w:rsid w:val="00A241E4"/>
    <w:rsid w:val="00A2475B"/>
    <w:rsid w:val="00A24862"/>
    <w:rsid w:val="00A24917"/>
    <w:rsid w:val="00A2492D"/>
    <w:rsid w:val="00A2529F"/>
    <w:rsid w:val="00A253F0"/>
    <w:rsid w:val="00A255A2"/>
    <w:rsid w:val="00A257D7"/>
    <w:rsid w:val="00A25A00"/>
    <w:rsid w:val="00A261F2"/>
    <w:rsid w:val="00A264AB"/>
    <w:rsid w:val="00A2657F"/>
    <w:rsid w:val="00A27163"/>
    <w:rsid w:val="00A27C1A"/>
    <w:rsid w:val="00A300A4"/>
    <w:rsid w:val="00A3014A"/>
    <w:rsid w:val="00A3082C"/>
    <w:rsid w:val="00A30E44"/>
    <w:rsid w:val="00A31040"/>
    <w:rsid w:val="00A3136C"/>
    <w:rsid w:val="00A31C98"/>
    <w:rsid w:val="00A31D12"/>
    <w:rsid w:val="00A31FDD"/>
    <w:rsid w:val="00A321AE"/>
    <w:rsid w:val="00A322EF"/>
    <w:rsid w:val="00A332F4"/>
    <w:rsid w:val="00A3356E"/>
    <w:rsid w:val="00A33EA4"/>
    <w:rsid w:val="00A34704"/>
    <w:rsid w:val="00A35751"/>
    <w:rsid w:val="00A3625C"/>
    <w:rsid w:val="00A36EC8"/>
    <w:rsid w:val="00A3725E"/>
    <w:rsid w:val="00A3745B"/>
    <w:rsid w:val="00A376A0"/>
    <w:rsid w:val="00A376BE"/>
    <w:rsid w:val="00A40234"/>
    <w:rsid w:val="00A403B8"/>
    <w:rsid w:val="00A40612"/>
    <w:rsid w:val="00A40AF1"/>
    <w:rsid w:val="00A40FCE"/>
    <w:rsid w:val="00A41095"/>
    <w:rsid w:val="00A42312"/>
    <w:rsid w:val="00A4253D"/>
    <w:rsid w:val="00A42637"/>
    <w:rsid w:val="00A4264B"/>
    <w:rsid w:val="00A42C0A"/>
    <w:rsid w:val="00A42FDC"/>
    <w:rsid w:val="00A43141"/>
    <w:rsid w:val="00A43B1D"/>
    <w:rsid w:val="00A43DAE"/>
    <w:rsid w:val="00A4438A"/>
    <w:rsid w:val="00A44573"/>
    <w:rsid w:val="00A45729"/>
    <w:rsid w:val="00A45747"/>
    <w:rsid w:val="00A45D5B"/>
    <w:rsid w:val="00A461E5"/>
    <w:rsid w:val="00A46379"/>
    <w:rsid w:val="00A4649C"/>
    <w:rsid w:val="00A46E18"/>
    <w:rsid w:val="00A46F02"/>
    <w:rsid w:val="00A47304"/>
    <w:rsid w:val="00A4787E"/>
    <w:rsid w:val="00A47BBD"/>
    <w:rsid w:val="00A506AB"/>
    <w:rsid w:val="00A50BF5"/>
    <w:rsid w:val="00A50E75"/>
    <w:rsid w:val="00A5171A"/>
    <w:rsid w:val="00A52642"/>
    <w:rsid w:val="00A52A1D"/>
    <w:rsid w:val="00A52AA3"/>
    <w:rsid w:val="00A52B0D"/>
    <w:rsid w:val="00A52B70"/>
    <w:rsid w:val="00A52B9C"/>
    <w:rsid w:val="00A531AA"/>
    <w:rsid w:val="00A535C8"/>
    <w:rsid w:val="00A536B3"/>
    <w:rsid w:val="00A5375A"/>
    <w:rsid w:val="00A5383C"/>
    <w:rsid w:val="00A53877"/>
    <w:rsid w:val="00A539A1"/>
    <w:rsid w:val="00A539F9"/>
    <w:rsid w:val="00A53CAC"/>
    <w:rsid w:val="00A5478A"/>
    <w:rsid w:val="00A54DFA"/>
    <w:rsid w:val="00A55470"/>
    <w:rsid w:val="00A55523"/>
    <w:rsid w:val="00A556D6"/>
    <w:rsid w:val="00A55DC2"/>
    <w:rsid w:val="00A56116"/>
    <w:rsid w:val="00A561BF"/>
    <w:rsid w:val="00A569EA"/>
    <w:rsid w:val="00A57329"/>
    <w:rsid w:val="00A57650"/>
    <w:rsid w:val="00A5780A"/>
    <w:rsid w:val="00A604EB"/>
    <w:rsid w:val="00A60DB5"/>
    <w:rsid w:val="00A616A0"/>
    <w:rsid w:val="00A616E6"/>
    <w:rsid w:val="00A61AD4"/>
    <w:rsid w:val="00A623B8"/>
    <w:rsid w:val="00A63115"/>
    <w:rsid w:val="00A63EE0"/>
    <w:rsid w:val="00A6424D"/>
    <w:rsid w:val="00A6442C"/>
    <w:rsid w:val="00A646C9"/>
    <w:rsid w:val="00A64AC6"/>
    <w:rsid w:val="00A64D83"/>
    <w:rsid w:val="00A65C15"/>
    <w:rsid w:val="00A661B9"/>
    <w:rsid w:val="00A66285"/>
    <w:rsid w:val="00A663DC"/>
    <w:rsid w:val="00A66D80"/>
    <w:rsid w:val="00A66FFD"/>
    <w:rsid w:val="00A67D46"/>
    <w:rsid w:val="00A70674"/>
    <w:rsid w:val="00A706DE"/>
    <w:rsid w:val="00A720FC"/>
    <w:rsid w:val="00A72C34"/>
    <w:rsid w:val="00A72D19"/>
    <w:rsid w:val="00A73583"/>
    <w:rsid w:val="00A7399D"/>
    <w:rsid w:val="00A740AD"/>
    <w:rsid w:val="00A740C5"/>
    <w:rsid w:val="00A7489C"/>
    <w:rsid w:val="00A74F4C"/>
    <w:rsid w:val="00A754AA"/>
    <w:rsid w:val="00A755DC"/>
    <w:rsid w:val="00A75A4B"/>
    <w:rsid w:val="00A75D4F"/>
    <w:rsid w:val="00A75F6B"/>
    <w:rsid w:val="00A76622"/>
    <w:rsid w:val="00A76A52"/>
    <w:rsid w:val="00A77566"/>
    <w:rsid w:val="00A7771A"/>
    <w:rsid w:val="00A77B44"/>
    <w:rsid w:val="00A80890"/>
    <w:rsid w:val="00A8174F"/>
    <w:rsid w:val="00A81A51"/>
    <w:rsid w:val="00A81F3D"/>
    <w:rsid w:val="00A82769"/>
    <w:rsid w:val="00A827FD"/>
    <w:rsid w:val="00A82944"/>
    <w:rsid w:val="00A82A8F"/>
    <w:rsid w:val="00A82B07"/>
    <w:rsid w:val="00A82BE9"/>
    <w:rsid w:val="00A82D27"/>
    <w:rsid w:val="00A82E3A"/>
    <w:rsid w:val="00A83332"/>
    <w:rsid w:val="00A837D0"/>
    <w:rsid w:val="00A83E24"/>
    <w:rsid w:val="00A8404C"/>
    <w:rsid w:val="00A8442A"/>
    <w:rsid w:val="00A84942"/>
    <w:rsid w:val="00A84EE3"/>
    <w:rsid w:val="00A854F7"/>
    <w:rsid w:val="00A857B0"/>
    <w:rsid w:val="00A85971"/>
    <w:rsid w:val="00A85C6A"/>
    <w:rsid w:val="00A86534"/>
    <w:rsid w:val="00A865D4"/>
    <w:rsid w:val="00A865E3"/>
    <w:rsid w:val="00A869FD"/>
    <w:rsid w:val="00A87922"/>
    <w:rsid w:val="00A87C05"/>
    <w:rsid w:val="00A9156D"/>
    <w:rsid w:val="00A91938"/>
    <w:rsid w:val="00A920D7"/>
    <w:rsid w:val="00A92737"/>
    <w:rsid w:val="00A92F3A"/>
    <w:rsid w:val="00A9312D"/>
    <w:rsid w:val="00A933E8"/>
    <w:rsid w:val="00A933FB"/>
    <w:rsid w:val="00A954B7"/>
    <w:rsid w:val="00A9585E"/>
    <w:rsid w:val="00A961B0"/>
    <w:rsid w:val="00A9688B"/>
    <w:rsid w:val="00A96D09"/>
    <w:rsid w:val="00A97712"/>
    <w:rsid w:val="00A97727"/>
    <w:rsid w:val="00A97F75"/>
    <w:rsid w:val="00A97FDD"/>
    <w:rsid w:val="00AA0D4F"/>
    <w:rsid w:val="00AA1E86"/>
    <w:rsid w:val="00AA1EAF"/>
    <w:rsid w:val="00AA21D8"/>
    <w:rsid w:val="00AA36AB"/>
    <w:rsid w:val="00AA4093"/>
    <w:rsid w:val="00AA4252"/>
    <w:rsid w:val="00AA5073"/>
    <w:rsid w:val="00AA5C9C"/>
    <w:rsid w:val="00AA5FCA"/>
    <w:rsid w:val="00AA6261"/>
    <w:rsid w:val="00AA62B0"/>
    <w:rsid w:val="00AA6FE6"/>
    <w:rsid w:val="00AA72C1"/>
    <w:rsid w:val="00AA76A7"/>
    <w:rsid w:val="00AA7931"/>
    <w:rsid w:val="00AB029A"/>
    <w:rsid w:val="00AB044A"/>
    <w:rsid w:val="00AB048B"/>
    <w:rsid w:val="00AB0BA4"/>
    <w:rsid w:val="00AB11C0"/>
    <w:rsid w:val="00AB139A"/>
    <w:rsid w:val="00AB13FE"/>
    <w:rsid w:val="00AB1CBA"/>
    <w:rsid w:val="00AB23A6"/>
    <w:rsid w:val="00AB2808"/>
    <w:rsid w:val="00AB2882"/>
    <w:rsid w:val="00AB2D12"/>
    <w:rsid w:val="00AB2E64"/>
    <w:rsid w:val="00AB36BF"/>
    <w:rsid w:val="00AB39E8"/>
    <w:rsid w:val="00AB462E"/>
    <w:rsid w:val="00AB4ACC"/>
    <w:rsid w:val="00AB4B80"/>
    <w:rsid w:val="00AB4C82"/>
    <w:rsid w:val="00AB5640"/>
    <w:rsid w:val="00AB5979"/>
    <w:rsid w:val="00AB5F5E"/>
    <w:rsid w:val="00AB6052"/>
    <w:rsid w:val="00AB6676"/>
    <w:rsid w:val="00AB6873"/>
    <w:rsid w:val="00AB6A81"/>
    <w:rsid w:val="00AB6CA9"/>
    <w:rsid w:val="00AB6E39"/>
    <w:rsid w:val="00AB6EBF"/>
    <w:rsid w:val="00AB7245"/>
    <w:rsid w:val="00AB739A"/>
    <w:rsid w:val="00AB750D"/>
    <w:rsid w:val="00AB7B39"/>
    <w:rsid w:val="00AB7E71"/>
    <w:rsid w:val="00AB7ECD"/>
    <w:rsid w:val="00AC06F2"/>
    <w:rsid w:val="00AC12BE"/>
    <w:rsid w:val="00AC14A0"/>
    <w:rsid w:val="00AC197E"/>
    <w:rsid w:val="00AC1B5E"/>
    <w:rsid w:val="00AC1F78"/>
    <w:rsid w:val="00AC27A2"/>
    <w:rsid w:val="00AC2C69"/>
    <w:rsid w:val="00AC3200"/>
    <w:rsid w:val="00AC33F3"/>
    <w:rsid w:val="00AC3DCA"/>
    <w:rsid w:val="00AC456A"/>
    <w:rsid w:val="00AC4571"/>
    <w:rsid w:val="00AC4691"/>
    <w:rsid w:val="00AC5162"/>
    <w:rsid w:val="00AC592F"/>
    <w:rsid w:val="00AC5FFE"/>
    <w:rsid w:val="00AC664A"/>
    <w:rsid w:val="00AC6E6F"/>
    <w:rsid w:val="00AC71BE"/>
    <w:rsid w:val="00AC737C"/>
    <w:rsid w:val="00AC769C"/>
    <w:rsid w:val="00AC7E71"/>
    <w:rsid w:val="00AD04DB"/>
    <w:rsid w:val="00AD0BC3"/>
    <w:rsid w:val="00AD0EBB"/>
    <w:rsid w:val="00AD116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631E"/>
    <w:rsid w:val="00AD73AE"/>
    <w:rsid w:val="00AD76C5"/>
    <w:rsid w:val="00AD7D34"/>
    <w:rsid w:val="00AD7F3F"/>
    <w:rsid w:val="00AE07E8"/>
    <w:rsid w:val="00AE16A6"/>
    <w:rsid w:val="00AE16B7"/>
    <w:rsid w:val="00AE18C9"/>
    <w:rsid w:val="00AE1E0B"/>
    <w:rsid w:val="00AE2140"/>
    <w:rsid w:val="00AE25C3"/>
    <w:rsid w:val="00AE25F5"/>
    <w:rsid w:val="00AE2791"/>
    <w:rsid w:val="00AE2C49"/>
    <w:rsid w:val="00AE3835"/>
    <w:rsid w:val="00AE3953"/>
    <w:rsid w:val="00AE3EAF"/>
    <w:rsid w:val="00AE442A"/>
    <w:rsid w:val="00AE4BE3"/>
    <w:rsid w:val="00AE510E"/>
    <w:rsid w:val="00AE51DE"/>
    <w:rsid w:val="00AE5A03"/>
    <w:rsid w:val="00AE62CC"/>
    <w:rsid w:val="00AE684E"/>
    <w:rsid w:val="00AE757F"/>
    <w:rsid w:val="00AE7732"/>
    <w:rsid w:val="00AE7D40"/>
    <w:rsid w:val="00AF01C2"/>
    <w:rsid w:val="00AF089D"/>
    <w:rsid w:val="00AF08BA"/>
    <w:rsid w:val="00AF0AC6"/>
    <w:rsid w:val="00AF0C8F"/>
    <w:rsid w:val="00AF0E03"/>
    <w:rsid w:val="00AF0F4E"/>
    <w:rsid w:val="00AF10A2"/>
    <w:rsid w:val="00AF149B"/>
    <w:rsid w:val="00AF173C"/>
    <w:rsid w:val="00AF1DCA"/>
    <w:rsid w:val="00AF2156"/>
    <w:rsid w:val="00AF228F"/>
    <w:rsid w:val="00AF26E8"/>
    <w:rsid w:val="00AF28FB"/>
    <w:rsid w:val="00AF2A19"/>
    <w:rsid w:val="00AF3414"/>
    <w:rsid w:val="00AF383D"/>
    <w:rsid w:val="00AF3A0C"/>
    <w:rsid w:val="00AF3D4E"/>
    <w:rsid w:val="00AF3E4C"/>
    <w:rsid w:val="00AF43B4"/>
    <w:rsid w:val="00AF470D"/>
    <w:rsid w:val="00AF49C3"/>
    <w:rsid w:val="00AF5C3B"/>
    <w:rsid w:val="00AF6068"/>
    <w:rsid w:val="00AF640F"/>
    <w:rsid w:val="00AF64E1"/>
    <w:rsid w:val="00AF6E3E"/>
    <w:rsid w:val="00AF7D60"/>
    <w:rsid w:val="00AF7FAC"/>
    <w:rsid w:val="00B00BC1"/>
    <w:rsid w:val="00B00F4F"/>
    <w:rsid w:val="00B01372"/>
    <w:rsid w:val="00B01B24"/>
    <w:rsid w:val="00B0234C"/>
    <w:rsid w:val="00B023B9"/>
    <w:rsid w:val="00B02496"/>
    <w:rsid w:val="00B0288B"/>
    <w:rsid w:val="00B030CF"/>
    <w:rsid w:val="00B03138"/>
    <w:rsid w:val="00B03CCF"/>
    <w:rsid w:val="00B03E9F"/>
    <w:rsid w:val="00B045FA"/>
    <w:rsid w:val="00B04846"/>
    <w:rsid w:val="00B04C8B"/>
    <w:rsid w:val="00B05809"/>
    <w:rsid w:val="00B06282"/>
    <w:rsid w:val="00B06333"/>
    <w:rsid w:val="00B06C96"/>
    <w:rsid w:val="00B0705C"/>
    <w:rsid w:val="00B072C1"/>
    <w:rsid w:val="00B07766"/>
    <w:rsid w:val="00B07B54"/>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740"/>
    <w:rsid w:val="00B14775"/>
    <w:rsid w:val="00B14FEF"/>
    <w:rsid w:val="00B1526D"/>
    <w:rsid w:val="00B15381"/>
    <w:rsid w:val="00B1538D"/>
    <w:rsid w:val="00B153BE"/>
    <w:rsid w:val="00B15922"/>
    <w:rsid w:val="00B15F7D"/>
    <w:rsid w:val="00B16210"/>
    <w:rsid w:val="00B16460"/>
    <w:rsid w:val="00B16848"/>
    <w:rsid w:val="00B17BFE"/>
    <w:rsid w:val="00B17D31"/>
    <w:rsid w:val="00B20021"/>
    <w:rsid w:val="00B201E6"/>
    <w:rsid w:val="00B2058E"/>
    <w:rsid w:val="00B207E5"/>
    <w:rsid w:val="00B207F6"/>
    <w:rsid w:val="00B21E0C"/>
    <w:rsid w:val="00B21EA4"/>
    <w:rsid w:val="00B223CB"/>
    <w:rsid w:val="00B22A26"/>
    <w:rsid w:val="00B22A2B"/>
    <w:rsid w:val="00B22B71"/>
    <w:rsid w:val="00B22BA9"/>
    <w:rsid w:val="00B22CF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13A8"/>
    <w:rsid w:val="00B313D1"/>
    <w:rsid w:val="00B31492"/>
    <w:rsid w:val="00B318BD"/>
    <w:rsid w:val="00B318DF"/>
    <w:rsid w:val="00B320EA"/>
    <w:rsid w:val="00B324B4"/>
    <w:rsid w:val="00B329D6"/>
    <w:rsid w:val="00B32EFE"/>
    <w:rsid w:val="00B33EDA"/>
    <w:rsid w:val="00B33F6D"/>
    <w:rsid w:val="00B34D93"/>
    <w:rsid w:val="00B35C32"/>
    <w:rsid w:val="00B35E09"/>
    <w:rsid w:val="00B35F22"/>
    <w:rsid w:val="00B36338"/>
    <w:rsid w:val="00B3793D"/>
    <w:rsid w:val="00B37EC3"/>
    <w:rsid w:val="00B40075"/>
    <w:rsid w:val="00B40246"/>
    <w:rsid w:val="00B4034F"/>
    <w:rsid w:val="00B40679"/>
    <w:rsid w:val="00B40C63"/>
    <w:rsid w:val="00B4170E"/>
    <w:rsid w:val="00B41D4F"/>
    <w:rsid w:val="00B42293"/>
    <w:rsid w:val="00B43374"/>
    <w:rsid w:val="00B4363D"/>
    <w:rsid w:val="00B43A2A"/>
    <w:rsid w:val="00B43A5C"/>
    <w:rsid w:val="00B44982"/>
    <w:rsid w:val="00B44B61"/>
    <w:rsid w:val="00B44BDB"/>
    <w:rsid w:val="00B45514"/>
    <w:rsid w:val="00B45C2C"/>
    <w:rsid w:val="00B45D2B"/>
    <w:rsid w:val="00B46084"/>
    <w:rsid w:val="00B461F1"/>
    <w:rsid w:val="00B466BC"/>
    <w:rsid w:val="00B469B6"/>
    <w:rsid w:val="00B46CC8"/>
    <w:rsid w:val="00B46E15"/>
    <w:rsid w:val="00B46F43"/>
    <w:rsid w:val="00B476AF"/>
    <w:rsid w:val="00B47C52"/>
    <w:rsid w:val="00B47DB7"/>
    <w:rsid w:val="00B47DEC"/>
    <w:rsid w:val="00B507D9"/>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C54"/>
    <w:rsid w:val="00B55D12"/>
    <w:rsid w:val="00B56392"/>
    <w:rsid w:val="00B567E6"/>
    <w:rsid w:val="00B568C1"/>
    <w:rsid w:val="00B56EA9"/>
    <w:rsid w:val="00B57922"/>
    <w:rsid w:val="00B57D8D"/>
    <w:rsid w:val="00B602EC"/>
    <w:rsid w:val="00B603AB"/>
    <w:rsid w:val="00B60AA7"/>
    <w:rsid w:val="00B60C0B"/>
    <w:rsid w:val="00B60DDD"/>
    <w:rsid w:val="00B60EB9"/>
    <w:rsid w:val="00B6135B"/>
    <w:rsid w:val="00B616ED"/>
    <w:rsid w:val="00B62096"/>
    <w:rsid w:val="00B638CE"/>
    <w:rsid w:val="00B63F85"/>
    <w:rsid w:val="00B64419"/>
    <w:rsid w:val="00B6445E"/>
    <w:rsid w:val="00B64479"/>
    <w:rsid w:val="00B647E5"/>
    <w:rsid w:val="00B64B1C"/>
    <w:rsid w:val="00B65ACE"/>
    <w:rsid w:val="00B66AA9"/>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30B0"/>
    <w:rsid w:val="00B7332D"/>
    <w:rsid w:val="00B73BD7"/>
    <w:rsid w:val="00B73C67"/>
    <w:rsid w:val="00B73F9B"/>
    <w:rsid w:val="00B740DB"/>
    <w:rsid w:val="00B74176"/>
    <w:rsid w:val="00B745EC"/>
    <w:rsid w:val="00B74A17"/>
    <w:rsid w:val="00B759D8"/>
    <w:rsid w:val="00B760D0"/>
    <w:rsid w:val="00B76109"/>
    <w:rsid w:val="00B7644A"/>
    <w:rsid w:val="00B76BA4"/>
    <w:rsid w:val="00B76C08"/>
    <w:rsid w:val="00B76DA4"/>
    <w:rsid w:val="00B773A3"/>
    <w:rsid w:val="00B77680"/>
    <w:rsid w:val="00B77A1D"/>
    <w:rsid w:val="00B806C5"/>
    <w:rsid w:val="00B8075A"/>
    <w:rsid w:val="00B809E1"/>
    <w:rsid w:val="00B80D15"/>
    <w:rsid w:val="00B80F32"/>
    <w:rsid w:val="00B8122A"/>
    <w:rsid w:val="00B81D04"/>
    <w:rsid w:val="00B82528"/>
    <w:rsid w:val="00B828D6"/>
    <w:rsid w:val="00B834D2"/>
    <w:rsid w:val="00B834E9"/>
    <w:rsid w:val="00B83A8A"/>
    <w:rsid w:val="00B83ED6"/>
    <w:rsid w:val="00B84560"/>
    <w:rsid w:val="00B84B3F"/>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AB9"/>
    <w:rsid w:val="00B94B0B"/>
    <w:rsid w:val="00B94D85"/>
    <w:rsid w:val="00B94FDF"/>
    <w:rsid w:val="00B9503D"/>
    <w:rsid w:val="00B952FF"/>
    <w:rsid w:val="00B958B1"/>
    <w:rsid w:val="00B95B5B"/>
    <w:rsid w:val="00B95CCA"/>
    <w:rsid w:val="00B964C8"/>
    <w:rsid w:val="00B96D18"/>
    <w:rsid w:val="00B9765C"/>
    <w:rsid w:val="00B97C08"/>
    <w:rsid w:val="00B97ED5"/>
    <w:rsid w:val="00B97F99"/>
    <w:rsid w:val="00BA0AC4"/>
    <w:rsid w:val="00BA0C0B"/>
    <w:rsid w:val="00BA0C37"/>
    <w:rsid w:val="00BA1417"/>
    <w:rsid w:val="00BA2318"/>
    <w:rsid w:val="00BA29C8"/>
    <w:rsid w:val="00BA2BF8"/>
    <w:rsid w:val="00BA2DA3"/>
    <w:rsid w:val="00BA3084"/>
    <w:rsid w:val="00BA30CC"/>
    <w:rsid w:val="00BA31BE"/>
    <w:rsid w:val="00BA3F9B"/>
    <w:rsid w:val="00BA44C2"/>
    <w:rsid w:val="00BA4E56"/>
    <w:rsid w:val="00BA4F26"/>
    <w:rsid w:val="00BA51A6"/>
    <w:rsid w:val="00BA541A"/>
    <w:rsid w:val="00BA54DB"/>
    <w:rsid w:val="00BA5C73"/>
    <w:rsid w:val="00BA5E27"/>
    <w:rsid w:val="00BA6105"/>
    <w:rsid w:val="00BA647A"/>
    <w:rsid w:val="00BA64B9"/>
    <w:rsid w:val="00BA6AA2"/>
    <w:rsid w:val="00BA7B88"/>
    <w:rsid w:val="00BA7BA0"/>
    <w:rsid w:val="00BB0225"/>
    <w:rsid w:val="00BB0888"/>
    <w:rsid w:val="00BB0FB7"/>
    <w:rsid w:val="00BB1255"/>
    <w:rsid w:val="00BB12F1"/>
    <w:rsid w:val="00BB15CE"/>
    <w:rsid w:val="00BB1A34"/>
    <w:rsid w:val="00BB1AD5"/>
    <w:rsid w:val="00BB22A6"/>
    <w:rsid w:val="00BB263A"/>
    <w:rsid w:val="00BB2CE1"/>
    <w:rsid w:val="00BB3575"/>
    <w:rsid w:val="00BB3679"/>
    <w:rsid w:val="00BB4399"/>
    <w:rsid w:val="00BB44E7"/>
    <w:rsid w:val="00BB46B9"/>
    <w:rsid w:val="00BB4855"/>
    <w:rsid w:val="00BB4C03"/>
    <w:rsid w:val="00BB562D"/>
    <w:rsid w:val="00BB5A78"/>
    <w:rsid w:val="00BB5AA5"/>
    <w:rsid w:val="00BB5C3F"/>
    <w:rsid w:val="00BB60EE"/>
    <w:rsid w:val="00BB6237"/>
    <w:rsid w:val="00BB635F"/>
    <w:rsid w:val="00BB6903"/>
    <w:rsid w:val="00BB6BBD"/>
    <w:rsid w:val="00BB714E"/>
    <w:rsid w:val="00BB7B16"/>
    <w:rsid w:val="00BB7E3C"/>
    <w:rsid w:val="00BC0419"/>
    <w:rsid w:val="00BC070E"/>
    <w:rsid w:val="00BC090A"/>
    <w:rsid w:val="00BC13C7"/>
    <w:rsid w:val="00BC1ED5"/>
    <w:rsid w:val="00BC1FD1"/>
    <w:rsid w:val="00BC2522"/>
    <w:rsid w:val="00BC2CFA"/>
    <w:rsid w:val="00BC2E24"/>
    <w:rsid w:val="00BC3033"/>
    <w:rsid w:val="00BC30C3"/>
    <w:rsid w:val="00BC417E"/>
    <w:rsid w:val="00BC4208"/>
    <w:rsid w:val="00BC43C6"/>
    <w:rsid w:val="00BC4740"/>
    <w:rsid w:val="00BC4781"/>
    <w:rsid w:val="00BC5504"/>
    <w:rsid w:val="00BC5B9D"/>
    <w:rsid w:val="00BC6459"/>
    <w:rsid w:val="00BC6D6F"/>
    <w:rsid w:val="00BC757D"/>
    <w:rsid w:val="00BC7AFF"/>
    <w:rsid w:val="00BC7C13"/>
    <w:rsid w:val="00BD02BC"/>
    <w:rsid w:val="00BD02F7"/>
    <w:rsid w:val="00BD0894"/>
    <w:rsid w:val="00BD0A1A"/>
    <w:rsid w:val="00BD0DFF"/>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A4"/>
    <w:rsid w:val="00BD39BC"/>
    <w:rsid w:val="00BD44A1"/>
    <w:rsid w:val="00BD452E"/>
    <w:rsid w:val="00BD56CA"/>
    <w:rsid w:val="00BD57C8"/>
    <w:rsid w:val="00BD5CD5"/>
    <w:rsid w:val="00BD5FFC"/>
    <w:rsid w:val="00BD6671"/>
    <w:rsid w:val="00BD6B3C"/>
    <w:rsid w:val="00BD6F44"/>
    <w:rsid w:val="00BD733D"/>
    <w:rsid w:val="00BD78D7"/>
    <w:rsid w:val="00BE079B"/>
    <w:rsid w:val="00BE0D8C"/>
    <w:rsid w:val="00BE128C"/>
    <w:rsid w:val="00BE1B52"/>
    <w:rsid w:val="00BE1B68"/>
    <w:rsid w:val="00BE1CFF"/>
    <w:rsid w:val="00BE251F"/>
    <w:rsid w:val="00BE255E"/>
    <w:rsid w:val="00BE2CDE"/>
    <w:rsid w:val="00BE2CFE"/>
    <w:rsid w:val="00BE30A7"/>
    <w:rsid w:val="00BE3705"/>
    <w:rsid w:val="00BE3A32"/>
    <w:rsid w:val="00BE3E89"/>
    <w:rsid w:val="00BE433A"/>
    <w:rsid w:val="00BE4D1B"/>
    <w:rsid w:val="00BE4D45"/>
    <w:rsid w:val="00BE530E"/>
    <w:rsid w:val="00BE543A"/>
    <w:rsid w:val="00BE5C6C"/>
    <w:rsid w:val="00BE621D"/>
    <w:rsid w:val="00BE654B"/>
    <w:rsid w:val="00BE6CCE"/>
    <w:rsid w:val="00BE7574"/>
    <w:rsid w:val="00BE78AB"/>
    <w:rsid w:val="00BE7C85"/>
    <w:rsid w:val="00BF040D"/>
    <w:rsid w:val="00BF073A"/>
    <w:rsid w:val="00BF0B13"/>
    <w:rsid w:val="00BF1E34"/>
    <w:rsid w:val="00BF25CC"/>
    <w:rsid w:val="00BF2A7E"/>
    <w:rsid w:val="00BF2ABA"/>
    <w:rsid w:val="00BF323A"/>
    <w:rsid w:val="00BF33F8"/>
    <w:rsid w:val="00BF3838"/>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343"/>
    <w:rsid w:val="00C01722"/>
    <w:rsid w:val="00C018F8"/>
    <w:rsid w:val="00C01E13"/>
    <w:rsid w:val="00C01FB3"/>
    <w:rsid w:val="00C0312C"/>
    <w:rsid w:val="00C035F4"/>
    <w:rsid w:val="00C0493A"/>
    <w:rsid w:val="00C04B3E"/>
    <w:rsid w:val="00C04F27"/>
    <w:rsid w:val="00C05131"/>
    <w:rsid w:val="00C05237"/>
    <w:rsid w:val="00C054DF"/>
    <w:rsid w:val="00C055E6"/>
    <w:rsid w:val="00C058DD"/>
    <w:rsid w:val="00C05DF2"/>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983"/>
    <w:rsid w:val="00C14C79"/>
    <w:rsid w:val="00C14E24"/>
    <w:rsid w:val="00C15038"/>
    <w:rsid w:val="00C156A5"/>
    <w:rsid w:val="00C15EDF"/>
    <w:rsid w:val="00C1614F"/>
    <w:rsid w:val="00C16FAC"/>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2BC"/>
    <w:rsid w:val="00C243D0"/>
    <w:rsid w:val="00C24605"/>
    <w:rsid w:val="00C24838"/>
    <w:rsid w:val="00C24A2A"/>
    <w:rsid w:val="00C25555"/>
    <w:rsid w:val="00C25824"/>
    <w:rsid w:val="00C25E47"/>
    <w:rsid w:val="00C262AF"/>
    <w:rsid w:val="00C2646D"/>
    <w:rsid w:val="00C26A4C"/>
    <w:rsid w:val="00C27458"/>
    <w:rsid w:val="00C27913"/>
    <w:rsid w:val="00C27973"/>
    <w:rsid w:val="00C27DE5"/>
    <w:rsid w:val="00C300C9"/>
    <w:rsid w:val="00C3040F"/>
    <w:rsid w:val="00C30B1E"/>
    <w:rsid w:val="00C30DBE"/>
    <w:rsid w:val="00C3174C"/>
    <w:rsid w:val="00C3184D"/>
    <w:rsid w:val="00C31A90"/>
    <w:rsid w:val="00C31DBA"/>
    <w:rsid w:val="00C3267C"/>
    <w:rsid w:val="00C3284C"/>
    <w:rsid w:val="00C3285D"/>
    <w:rsid w:val="00C32E58"/>
    <w:rsid w:val="00C32E8C"/>
    <w:rsid w:val="00C33966"/>
    <w:rsid w:val="00C3417F"/>
    <w:rsid w:val="00C341D1"/>
    <w:rsid w:val="00C34324"/>
    <w:rsid w:val="00C347FC"/>
    <w:rsid w:val="00C34FEE"/>
    <w:rsid w:val="00C35149"/>
    <w:rsid w:val="00C35731"/>
    <w:rsid w:val="00C358B5"/>
    <w:rsid w:val="00C36280"/>
    <w:rsid w:val="00C3644D"/>
    <w:rsid w:val="00C37B10"/>
    <w:rsid w:val="00C37D79"/>
    <w:rsid w:val="00C40085"/>
    <w:rsid w:val="00C4032F"/>
    <w:rsid w:val="00C4047D"/>
    <w:rsid w:val="00C407B6"/>
    <w:rsid w:val="00C4099F"/>
    <w:rsid w:val="00C415CA"/>
    <w:rsid w:val="00C424E0"/>
    <w:rsid w:val="00C42BAD"/>
    <w:rsid w:val="00C430EF"/>
    <w:rsid w:val="00C4361E"/>
    <w:rsid w:val="00C4383B"/>
    <w:rsid w:val="00C43D1B"/>
    <w:rsid w:val="00C4445C"/>
    <w:rsid w:val="00C445C6"/>
    <w:rsid w:val="00C4568E"/>
    <w:rsid w:val="00C45C1F"/>
    <w:rsid w:val="00C464FE"/>
    <w:rsid w:val="00C46793"/>
    <w:rsid w:val="00C46DE4"/>
    <w:rsid w:val="00C47986"/>
    <w:rsid w:val="00C47AF7"/>
    <w:rsid w:val="00C5001C"/>
    <w:rsid w:val="00C50067"/>
    <w:rsid w:val="00C500DE"/>
    <w:rsid w:val="00C5082B"/>
    <w:rsid w:val="00C50A7A"/>
    <w:rsid w:val="00C51603"/>
    <w:rsid w:val="00C517B3"/>
    <w:rsid w:val="00C51C93"/>
    <w:rsid w:val="00C51C9C"/>
    <w:rsid w:val="00C52979"/>
    <w:rsid w:val="00C52FD4"/>
    <w:rsid w:val="00C53142"/>
    <w:rsid w:val="00C531A2"/>
    <w:rsid w:val="00C53B19"/>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ADD"/>
    <w:rsid w:val="00C606D2"/>
    <w:rsid w:val="00C60787"/>
    <w:rsid w:val="00C609FD"/>
    <w:rsid w:val="00C60BBD"/>
    <w:rsid w:val="00C61024"/>
    <w:rsid w:val="00C610EC"/>
    <w:rsid w:val="00C61566"/>
    <w:rsid w:val="00C6172B"/>
    <w:rsid w:val="00C6239E"/>
    <w:rsid w:val="00C62544"/>
    <w:rsid w:val="00C627CC"/>
    <w:rsid w:val="00C62983"/>
    <w:rsid w:val="00C62A22"/>
    <w:rsid w:val="00C63CE5"/>
    <w:rsid w:val="00C63F92"/>
    <w:rsid w:val="00C641FE"/>
    <w:rsid w:val="00C642A5"/>
    <w:rsid w:val="00C64772"/>
    <w:rsid w:val="00C658F8"/>
    <w:rsid w:val="00C65C8A"/>
    <w:rsid w:val="00C66C6F"/>
    <w:rsid w:val="00C66F48"/>
    <w:rsid w:val="00C66F9C"/>
    <w:rsid w:val="00C66FB6"/>
    <w:rsid w:val="00C67174"/>
    <w:rsid w:val="00C70501"/>
    <w:rsid w:val="00C70E71"/>
    <w:rsid w:val="00C70E9E"/>
    <w:rsid w:val="00C7118B"/>
    <w:rsid w:val="00C720C8"/>
    <w:rsid w:val="00C7253A"/>
    <w:rsid w:val="00C7261E"/>
    <w:rsid w:val="00C72877"/>
    <w:rsid w:val="00C72AEC"/>
    <w:rsid w:val="00C72B37"/>
    <w:rsid w:val="00C7321A"/>
    <w:rsid w:val="00C73577"/>
    <w:rsid w:val="00C737DE"/>
    <w:rsid w:val="00C73C76"/>
    <w:rsid w:val="00C74077"/>
    <w:rsid w:val="00C74088"/>
    <w:rsid w:val="00C741CA"/>
    <w:rsid w:val="00C743E7"/>
    <w:rsid w:val="00C7488D"/>
    <w:rsid w:val="00C74AF5"/>
    <w:rsid w:val="00C752CA"/>
    <w:rsid w:val="00C75C40"/>
    <w:rsid w:val="00C75D8E"/>
    <w:rsid w:val="00C76DBA"/>
    <w:rsid w:val="00C76FB8"/>
    <w:rsid w:val="00C77915"/>
    <w:rsid w:val="00C80377"/>
    <w:rsid w:val="00C81322"/>
    <w:rsid w:val="00C81443"/>
    <w:rsid w:val="00C819BF"/>
    <w:rsid w:val="00C81C71"/>
    <w:rsid w:val="00C82122"/>
    <w:rsid w:val="00C8299E"/>
    <w:rsid w:val="00C82EE4"/>
    <w:rsid w:val="00C831A9"/>
    <w:rsid w:val="00C834B8"/>
    <w:rsid w:val="00C8357B"/>
    <w:rsid w:val="00C835BD"/>
    <w:rsid w:val="00C83AEB"/>
    <w:rsid w:val="00C83BA2"/>
    <w:rsid w:val="00C841F9"/>
    <w:rsid w:val="00C84206"/>
    <w:rsid w:val="00C84462"/>
    <w:rsid w:val="00C845C3"/>
    <w:rsid w:val="00C84927"/>
    <w:rsid w:val="00C84E91"/>
    <w:rsid w:val="00C85563"/>
    <w:rsid w:val="00C8583B"/>
    <w:rsid w:val="00C85A6E"/>
    <w:rsid w:val="00C85A8C"/>
    <w:rsid w:val="00C86682"/>
    <w:rsid w:val="00C86837"/>
    <w:rsid w:val="00C86B20"/>
    <w:rsid w:val="00C86BBF"/>
    <w:rsid w:val="00C86F92"/>
    <w:rsid w:val="00C87888"/>
    <w:rsid w:val="00C9040A"/>
    <w:rsid w:val="00C904B6"/>
    <w:rsid w:val="00C9095F"/>
    <w:rsid w:val="00C90DB4"/>
    <w:rsid w:val="00C91587"/>
    <w:rsid w:val="00C91623"/>
    <w:rsid w:val="00C91664"/>
    <w:rsid w:val="00C91A44"/>
    <w:rsid w:val="00C91C4A"/>
    <w:rsid w:val="00C920F3"/>
    <w:rsid w:val="00C9218B"/>
    <w:rsid w:val="00C9266A"/>
    <w:rsid w:val="00C92A6E"/>
    <w:rsid w:val="00C92DE3"/>
    <w:rsid w:val="00C930FF"/>
    <w:rsid w:val="00C9352F"/>
    <w:rsid w:val="00C9367A"/>
    <w:rsid w:val="00C93B3D"/>
    <w:rsid w:val="00C940BE"/>
    <w:rsid w:val="00C9465B"/>
    <w:rsid w:val="00C94967"/>
    <w:rsid w:val="00C94CD3"/>
    <w:rsid w:val="00C94FF7"/>
    <w:rsid w:val="00C95305"/>
    <w:rsid w:val="00C95C2A"/>
    <w:rsid w:val="00C965E8"/>
    <w:rsid w:val="00C974F9"/>
    <w:rsid w:val="00C9757A"/>
    <w:rsid w:val="00CA04DE"/>
    <w:rsid w:val="00CA0AE4"/>
    <w:rsid w:val="00CA1326"/>
    <w:rsid w:val="00CA1388"/>
    <w:rsid w:val="00CA156A"/>
    <w:rsid w:val="00CA1867"/>
    <w:rsid w:val="00CA22A4"/>
    <w:rsid w:val="00CA2D38"/>
    <w:rsid w:val="00CA35A8"/>
    <w:rsid w:val="00CA35E5"/>
    <w:rsid w:val="00CA3C06"/>
    <w:rsid w:val="00CA4557"/>
    <w:rsid w:val="00CA5443"/>
    <w:rsid w:val="00CA546C"/>
    <w:rsid w:val="00CA5637"/>
    <w:rsid w:val="00CA56D4"/>
    <w:rsid w:val="00CA57CB"/>
    <w:rsid w:val="00CA5881"/>
    <w:rsid w:val="00CA5A8F"/>
    <w:rsid w:val="00CA5C9F"/>
    <w:rsid w:val="00CA615B"/>
    <w:rsid w:val="00CA6369"/>
    <w:rsid w:val="00CA67FC"/>
    <w:rsid w:val="00CA6953"/>
    <w:rsid w:val="00CA69B7"/>
    <w:rsid w:val="00CA7C7D"/>
    <w:rsid w:val="00CB004C"/>
    <w:rsid w:val="00CB055B"/>
    <w:rsid w:val="00CB078A"/>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C89"/>
    <w:rsid w:val="00CC057B"/>
    <w:rsid w:val="00CC0603"/>
    <w:rsid w:val="00CC09CD"/>
    <w:rsid w:val="00CC11BF"/>
    <w:rsid w:val="00CC147D"/>
    <w:rsid w:val="00CC22F7"/>
    <w:rsid w:val="00CC25D9"/>
    <w:rsid w:val="00CC2931"/>
    <w:rsid w:val="00CC314F"/>
    <w:rsid w:val="00CC344C"/>
    <w:rsid w:val="00CC3971"/>
    <w:rsid w:val="00CC3D75"/>
    <w:rsid w:val="00CC3DA1"/>
    <w:rsid w:val="00CC428A"/>
    <w:rsid w:val="00CC443C"/>
    <w:rsid w:val="00CC4A77"/>
    <w:rsid w:val="00CC4B2E"/>
    <w:rsid w:val="00CC4CFD"/>
    <w:rsid w:val="00CC5471"/>
    <w:rsid w:val="00CC597F"/>
    <w:rsid w:val="00CC642D"/>
    <w:rsid w:val="00CC648B"/>
    <w:rsid w:val="00CC658F"/>
    <w:rsid w:val="00CC6ED3"/>
    <w:rsid w:val="00CC7498"/>
    <w:rsid w:val="00CC74D3"/>
    <w:rsid w:val="00CC751F"/>
    <w:rsid w:val="00CC79D5"/>
    <w:rsid w:val="00CC7DA2"/>
    <w:rsid w:val="00CC7F31"/>
    <w:rsid w:val="00CD0233"/>
    <w:rsid w:val="00CD0240"/>
    <w:rsid w:val="00CD08C0"/>
    <w:rsid w:val="00CD0D27"/>
    <w:rsid w:val="00CD1816"/>
    <w:rsid w:val="00CD24FB"/>
    <w:rsid w:val="00CD2A2B"/>
    <w:rsid w:val="00CD2D49"/>
    <w:rsid w:val="00CD2D8B"/>
    <w:rsid w:val="00CD2F65"/>
    <w:rsid w:val="00CD302A"/>
    <w:rsid w:val="00CD32D6"/>
    <w:rsid w:val="00CD405B"/>
    <w:rsid w:val="00CD428B"/>
    <w:rsid w:val="00CD4BF2"/>
    <w:rsid w:val="00CD5400"/>
    <w:rsid w:val="00CD57A9"/>
    <w:rsid w:val="00CD7269"/>
    <w:rsid w:val="00CD77F0"/>
    <w:rsid w:val="00CD7AB0"/>
    <w:rsid w:val="00CE0165"/>
    <w:rsid w:val="00CE02C7"/>
    <w:rsid w:val="00CE0FBF"/>
    <w:rsid w:val="00CE11D4"/>
    <w:rsid w:val="00CE15AE"/>
    <w:rsid w:val="00CE1BD5"/>
    <w:rsid w:val="00CE21CD"/>
    <w:rsid w:val="00CE2302"/>
    <w:rsid w:val="00CE23B0"/>
    <w:rsid w:val="00CE2C52"/>
    <w:rsid w:val="00CE31E7"/>
    <w:rsid w:val="00CE3DE8"/>
    <w:rsid w:val="00CE3F9D"/>
    <w:rsid w:val="00CE42C6"/>
    <w:rsid w:val="00CE44AF"/>
    <w:rsid w:val="00CE4A7E"/>
    <w:rsid w:val="00CE4CFA"/>
    <w:rsid w:val="00CE51C3"/>
    <w:rsid w:val="00CE5B1C"/>
    <w:rsid w:val="00CE5DC1"/>
    <w:rsid w:val="00CE5F7B"/>
    <w:rsid w:val="00CE663B"/>
    <w:rsid w:val="00CE668B"/>
    <w:rsid w:val="00CE6C1C"/>
    <w:rsid w:val="00CE7A2A"/>
    <w:rsid w:val="00CE7AD3"/>
    <w:rsid w:val="00CE7BA7"/>
    <w:rsid w:val="00CE7F01"/>
    <w:rsid w:val="00CE7FB7"/>
    <w:rsid w:val="00CF0112"/>
    <w:rsid w:val="00CF04CF"/>
    <w:rsid w:val="00CF087A"/>
    <w:rsid w:val="00CF0B81"/>
    <w:rsid w:val="00CF0E48"/>
    <w:rsid w:val="00CF0EA3"/>
    <w:rsid w:val="00CF1225"/>
    <w:rsid w:val="00CF12A3"/>
    <w:rsid w:val="00CF2360"/>
    <w:rsid w:val="00CF24E0"/>
    <w:rsid w:val="00CF24E9"/>
    <w:rsid w:val="00CF26B7"/>
    <w:rsid w:val="00CF27CD"/>
    <w:rsid w:val="00CF31DF"/>
    <w:rsid w:val="00CF37EB"/>
    <w:rsid w:val="00CF3B23"/>
    <w:rsid w:val="00CF3CC0"/>
    <w:rsid w:val="00CF3FD9"/>
    <w:rsid w:val="00CF476A"/>
    <w:rsid w:val="00CF492D"/>
    <w:rsid w:val="00CF4DD5"/>
    <w:rsid w:val="00CF4F65"/>
    <w:rsid w:val="00CF53B8"/>
    <w:rsid w:val="00CF6693"/>
    <w:rsid w:val="00CF6E39"/>
    <w:rsid w:val="00CF6E54"/>
    <w:rsid w:val="00CF6E9D"/>
    <w:rsid w:val="00CF6F24"/>
    <w:rsid w:val="00CF72F5"/>
    <w:rsid w:val="00CF74E4"/>
    <w:rsid w:val="00CF7AA3"/>
    <w:rsid w:val="00CF7F8B"/>
    <w:rsid w:val="00D005F7"/>
    <w:rsid w:val="00D00B79"/>
    <w:rsid w:val="00D01BC7"/>
    <w:rsid w:val="00D01FE9"/>
    <w:rsid w:val="00D022B6"/>
    <w:rsid w:val="00D024F7"/>
    <w:rsid w:val="00D031D6"/>
    <w:rsid w:val="00D031D8"/>
    <w:rsid w:val="00D033C0"/>
    <w:rsid w:val="00D035E2"/>
    <w:rsid w:val="00D038F4"/>
    <w:rsid w:val="00D03F90"/>
    <w:rsid w:val="00D040A9"/>
    <w:rsid w:val="00D04561"/>
    <w:rsid w:val="00D0466D"/>
    <w:rsid w:val="00D04F1F"/>
    <w:rsid w:val="00D04FB4"/>
    <w:rsid w:val="00D052ED"/>
    <w:rsid w:val="00D05411"/>
    <w:rsid w:val="00D055B9"/>
    <w:rsid w:val="00D05CE4"/>
    <w:rsid w:val="00D06015"/>
    <w:rsid w:val="00D068A0"/>
    <w:rsid w:val="00D068E9"/>
    <w:rsid w:val="00D071F9"/>
    <w:rsid w:val="00D07286"/>
    <w:rsid w:val="00D073A1"/>
    <w:rsid w:val="00D10B6E"/>
    <w:rsid w:val="00D10F6D"/>
    <w:rsid w:val="00D11083"/>
    <w:rsid w:val="00D110D7"/>
    <w:rsid w:val="00D115A2"/>
    <w:rsid w:val="00D11C63"/>
    <w:rsid w:val="00D121A5"/>
    <w:rsid w:val="00D122B3"/>
    <w:rsid w:val="00D125CE"/>
    <w:rsid w:val="00D12ABD"/>
    <w:rsid w:val="00D12CF6"/>
    <w:rsid w:val="00D12D13"/>
    <w:rsid w:val="00D13228"/>
    <w:rsid w:val="00D1388C"/>
    <w:rsid w:val="00D1391F"/>
    <w:rsid w:val="00D13B2F"/>
    <w:rsid w:val="00D140F5"/>
    <w:rsid w:val="00D14734"/>
    <w:rsid w:val="00D14A09"/>
    <w:rsid w:val="00D14A4F"/>
    <w:rsid w:val="00D1502C"/>
    <w:rsid w:val="00D1517A"/>
    <w:rsid w:val="00D15331"/>
    <w:rsid w:val="00D1534C"/>
    <w:rsid w:val="00D15354"/>
    <w:rsid w:val="00D162C4"/>
    <w:rsid w:val="00D164F0"/>
    <w:rsid w:val="00D1777F"/>
    <w:rsid w:val="00D17952"/>
    <w:rsid w:val="00D17BB8"/>
    <w:rsid w:val="00D17BC3"/>
    <w:rsid w:val="00D17EB8"/>
    <w:rsid w:val="00D2016A"/>
    <w:rsid w:val="00D2017A"/>
    <w:rsid w:val="00D201AC"/>
    <w:rsid w:val="00D202DC"/>
    <w:rsid w:val="00D214B5"/>
    <w:rsid w:val="00D2169F"/>
    <w:rsid w:val="00D238DA"/>
    <w:rsid w:val="00D23A7E"/>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AC2"/>
    <w:rsid w:val="00D356C6"/>
    <w:rsid w:val="00D35956"/>
    <w:rsid w:val="00D3599D"/>
    <w:rsid w:val="00D3599F"/>
    <w:rsid w:val="00D36123"/>
    <w:rsid w:val="00D361D6"/>
    <w:rsid w:val="00D36459"/>
    <w:rsid w:val="00D36CC1"/>
    <w:rsid w:val="00D37668"/>
    <w:rsid w:val="00D37B88"/>
    <w:rsid w:val="00D41E8B"/>
    <w:rsid w:val="00D437C5"/>
    <w:rsid w:val="00D43B94"/>
    <w:rsid w:val="00D43ED8"/>
    <w:rsid w:val="00D43F5A"/>
    <w:rsid w:val="00D446F9"/>
    <w:rsid w:val="00D44CD3"/>
    <w:rsid w:val="00D451FD"/>
    <w:rsid w:val="00D455CC"/>
    <w:rsid w:val="00D45751"/>
    <w:rsid w:val="00D45B50"/>
    <w:rsid w:val="00D461ED"/>
    <w:rsid w:val="00D467D1"/>
    <w:rsid w:val="00D468F9"/>
    <w:rsid w:val="00D476D9"/>
    <w:rsid w:val="00D4795E"/>
    <w:rsid w:val="00D47A37"/>
    <w:rsid w:val="00D47B5A"/>
    <w:rsid w:val="00D50353"/>
    <w:rsid w:val="00D503AE"/>
    <w:rsid w:val="00D50D75"/>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2BB"/>
    <w:rsid w:val="00D56B2B"/>
    <w:rsid w:val="00D56F2D"/>
    <w:rsid w:val="00D57100"/>
    <w:rsid w:val="00D571B9"/>
    <w:rsid w:val="00D57210"/>
    <w:rsid w:val="00D573DD"/>
    <w:rsid w:val="00D57A15"/>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AAC"/>
    <w:rsid w:val="00D64DB9"/>
    <w:rsid w:val="00D64DCF"/>
    <w:rsid w:val="00D65696"/>
    <w:rsid w:val="00D6593B"/>
    <w:rsid w:val="00D65BEE"/>
    <w:rsid w:val="00D65D21"/>
    <w:rsid w:val="00D66874"/>
    <w:rsid w:val="00D670D8"/>
    <w:rsid w:val="00D67222"/>
    <w:rsid w:val="00D67820"/>
    <w:rsid w:val="00D70158"/>
    <w:rsid w:val="00D70700"/>
    <w:rsid w:val="00D70931"/>
    <w:rsid w:val="00D70B92"/>
    <w:rsid w:val="00D713A5"/>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75A"/>
    <w:rsid w:val="00D80B37"/>
    <w:rsid w:val="00D81392"/>
    <w:rsid w:val="00D81811"/>
    <w:rsid w:val="00D81B05"/>
    <w:rsid w:val="00D81D77"/>
    <w:rsid w:val="00D81E09"/>
    <w:rsid w:val="00D81EB5"/>
    <w:rsid w:val="00D821A7"/>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7D83"/>
    <w:rsid w:val="00D87E1E"/>
    <w:rsid w:val="00D902C7"/>
    <w:rsid w:val="00D905C6"/>
    <w:rsid w:val="00D90799"/>
    <w:rsid w:val="00D90AE0"/>
    <w:rsid w:val="00D91111"/>
    <w:rsid w:val="00D911E2"/>
    <w:rsid w:val="00D917AC"/>
    <w:rsid w:val="00D91AB9"/>
    <w:rsid w:val="00D92330"/>
    <w:rsid w:val="00D92A87"/>
    <w:rsid w:val="00D935D4"/>
    <w:rsid w:val="00D93BA4"/>
    <w:rsid w:val="00D93EDA"/>
    <w:rsid w:val="00D9404D"/>
    <w:rsid w:val="00D944B8"/>
    <w:rsid w:val="00D95104"/>
    <w:rsid w:val="00D951E9"/>
    <w:rsid w:val="00D953CE"/>
    <w:rsid w:val="00D95ABB"/>
    <w:rsid w:val="00D960DC"/>
    <w:rsid w:val="00D96157"/>
    <w:rsid w:val="00D967EF"/>
    <w:rsid w:val="00D9775B"/>
    <w:rsid w:val="00D978E5"/>
    <w:rsid w:val="00DA0035"/>
    <w:rsid w:val="00DA01B0"/>
    <w:rsid w:val="00DA051B"/>
    <w:rsid w:val="00DA05DF"/>
    <w:rsid w:val="00DA19DE"/>
    <w:rsid w:val="00DA1A7B"/>
    <w:rsid w:val="00DA1C29"/>
    <w:rsid w:val="00DA2174"/>
    <w:rsid w:val="00DA2494"/>
    <w:rsid w:val="00DA2C63"/>
    <w:rsid w:val="00DA336C"/>
    <w:rsid w:val="00DA3E69"/>
    <w:rsid w:val="00DA4381"/>
    <w:rsid w:val="00DA521C"/>
    <w:rsid w:val="00DA52C8"/>
    <w:rsid w:val="00DA58A0"/>
    <w:rsid w:val="00DA59EE"/>
    <w:rsid w:val="00DA5B09"/>
    <w:rsid w:val="00DA5FCF"/>
    <w:rsid w:val="00DA6026"/>
    <w:rsid w:val="00DA6076"/>
    <w:rsid w:val="00DA625A"/>
    <w:rsid w:val="00DA6471"/>
    <w:rsid w:val="00DA6700"/>
    <w:rsid w:val="00DA7485"/>
    <w:rsid w:val="00DA7C66"/>
    <w:rsid w:val="00DA7D34"/>
    <w:rsid w:val="00DB042E"/>
    <w:rsid w:val="00DB05F0"/>
    <w:rsid w:val="00DB063A"/>
    <w:rsid w:val="00DB189F"/>
    <w:rsid w:val="00DB1ACA"/>
    <w:rsid w:val="00DB1DBA"/>
    <w:rsid w:val="00DB1DE9"/>
    <w:rsid w:val="00DB1EC9"/>
    <w:rsid w:val="00DB1FC5"/>
    <w:rsid w:val="00DB266C"/>
    <w:rsid w:val="00DB2C06"/>
    <w:rsid w:val="00DB2D98"/>
    <w:rsid w:val="00DB355A"/>
    <w:rsid w:val="00DB3564"/>
    <w:rsid w:val="00DB3625"/>
    <w:rsid w:val="00DB36AC"/>
    <w:rsid w:val="00DB398F"/>
    <w:rsid w:val="00DB3EBC"/>
    <w:rsid w:val="00DB4175"/>
    <w:rsid w:val="00DB4E36"/>
    <w:rsid w:val="00DB4FC6"/>
    <w:rsid w:val="00DB5229"/>
    <w:rsid w:val="00DB5611"/>
    <w:rsid w:val="00DB56B2"/>
    <w:rsid w:val="00DB5A40"/>
    <w:rsid w:val="00DB5AFE"/>
    <w:rsid w:val="00DB6487"/>
    <w:rsid w:val="00DB664F"/>
    <w:rsid w:val="00DB742D"/>
    <w:rsid w:val="00DB798F"/>
    <w:rsid w:val="00DB7E86"/>
    <w:rsid w:val="00DB7F04"/>
    <w:rsid w:val="00DC0137"/>
    <w:rsid w:val="00DC048D"/>
    <w:rsid w:val="00DC04D7"/>
    <w:rsid w:val="00DC070A"/>
    <w:rsid w:val="00DC07DD"/>
    <w:rsid w:val="00DC08BC"/>
    <w:rsid w:val="00DC09E3"/>
    <w:rsid w:val="00DC0F04"/>
    <w:rsid w:val="00DC10B2"/>
    <w:rsid w:val="00DC116E"/>
    <w:rsid w:val="00DC162D"/>
    <w:rsid w:val="00DC18F1"/>
    <w:rsid w:val="00DC2150"/>
    <w:rsid w:val="00DC21F6"/>
    <w:rsid w:val="00DC2E13"/>
    <w:rsid w:val="00DC2F3A"/>
    <w:rsid w:val="00DC3801"/>
    <w:rsid w:val="00DC3986"/>
    <w:rsid w:val="00DC42EA"/>
    <w:rsid w:val="00DC4365"/>
    <w:rsid w:val="00DC4E40"/>
    <w:rsid w:val="00DC507A"/>
    <w:rsid w:val="00DC5562"/>
    <w:rsid w:val="00DC667D"/>
    <w:rsid w:val="00DC728D"/>
    <w:rsid w:val="00DC7AD8"/>
    <w:rsid w:val="00DC7C55"/>
    <w:rsid w:val="00DC7DFA"/>
    <w:rsid w:val="00DD02EF"/>
    <w:rsid w:val="00DD0E2C"/>
    <w:rsid w:val="00DD1B4F"/>
    <w:rsid w:val="00DD2529"/>
    <w:rsid w:val="00DD2C17"/>
    <w:rsid w:val="00DD2D40"/>
    <w:rsid w:val="00DD304B"/>
    <w:rsid w:val="00DD3496"/>
    <w:rsid w:val="00DD351F"/>
    <w:rsid w:val="00DD3A2D"/>
    <w:rsid w:val="00DD3C72"/>
    <w:rsid w:val="00DD46A9"/>
    <w:rsid w:val="00DD591B"/>
    <w:rsid w:val="00DD61CA"/>
    <w:rsid w:val="00DD6649"/>
    <w:rsid w:val="00DD6721"/>
    <w:rsid w:val="00DD6757"/>
    <w:rsid w:val="00DD72C4"/>
    <w:rsid w:val="00DE0090"/>
    <w:rsid w:val="00DE03F2"/>
    <w:rsid w:val="00DE066F"/>
    <w:rsid w:val="00DE0E89"/>
    <w:rsid w:val="00DE175E"/>
    <w:rsid w:val="00DE1ECD"/>
    <w:rsid w:val="00DE2358"/>
    <w:rsid w:val="00DE2650"/>
    <w:rsid w:val="00DE281E"/>
    <w:rsid w:val="00DE2DD6"/>
    <w:rsid w:val="00DE3670"/>
    <w:rsid w:val="00DE36D5"/>
    <w:rsid w:val="00DE3B52"/>
    <w:rsid w:val="00DE3ECC"/>
    <w:rsid w:val="00DE3EF2"/>
    <w:rsid w:val="00DE4BAF"/>
    <w:rsid w:val="00DE4DC9"/>
    <w:rsid w:val="00DE4F53"/>
    <w:rsid w:val="00DE4F5E"/>
    <w:rsid w:val="00DE54AE"/>
    <w:rsid w:val="00DE557B"/>
    <w:rsid w:val="00DE56E0"/>
    <w:rsid w:val="00DE57F5"/>
    <w:rsid w:val="00DE5D0A"/>
    <w:rsid w:val="00DE61C0"/>
    <w:rsid w:val="00DE6260"/>
    <w:rsid w:val="00DE6690"/>
    <w:rsid w:val="00DE68E4"/>
    <w:rsid w:val="00DE76E2"/>
    <w:rsid w:val="00DE7DA3"/>
    <w:rsid w:val="00DF0477"/>
    <w:rsid w:val="00DF06E9"/>
    <w:rsid w:val="00DF126A"/>
    <w:rsid w:val="00DF2E74"/>
    <w:rsid w:val="00DF3AB8"/>
    <w:rsid w:val="00DF3CE5"/>
    <w:rsid w:val="00DF3D2D"/>
    <w:rsid w:val="00DF3E1B"/>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903"/>
    <w:rsid w:val="00E02BB0"/>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B8"/>
    <w:rsid w:val="00E102CE"/>
    <w:rsid w:val="00E1057B"/>
    <w:rsid w:val="00E1127D"/>
    <w:rsid w:val="00E112E8"/>
    <w:rsid w:val="00E11B90"/>
    <w:rsid w:val="00E12059"/>
    <w:rsid w:val="00E1228D"/>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A0"/>
    <w:rsid w:val="00E167A1"/>
    <w:rsid w:val="00E16AEA"/>
    <w:rsid w:val="00E1784B"/>
    <w:rsid w:val="00E178F7"/>
    <w:rsid w:val="00E17EDF"/>
    <w:rsid w:val="00E2052B"/>
    <w:rsid w:val="00E20905"/>
    <w:rsid w:val="00E20AA4"/>
    <w:rsid w:val="00E20B0F"/>
    <w:rsid w:val="00E20BBD"/>
    <w:rsid w:val="00E21258"/>
    <w:rsid w:val="00E223C9"/>
    <w:rsid w:val="00E22A4B"/>
    <w:rsid w:val="00E22B95"/>
    <w:rsid w:val="00E22D0B"/>
    <w:rsid w:val="00E22EF7"/>
    <w:rsid w:val="00E23DC9"/>
    <w:rsid w:val="00E24761"/>
    <w:rsid w:val="00E249F2"/>
    <w:rsid w:val="00E24ECC"/>
    <w:rsid w:val="00E25654"/>
    <w:rsid w:val="00E258FD"/>
    <w:rsid w:val="00E266CA"/>
    <w:rsid w:val="00E2706C"/>
    <w:rsid w:val="00E27433"/>
    <w:rsid w:val="00E278F4"/>
    <w:rsid w:val="00E27FE2"/>
    <w:rsid w:val="00E302DE"/>
    <w:rsid w:val="00E30CE4"/>
    <w:rsid w:val="00E30D3A"/>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E5D"/>
    <w:rsid w:val="00E352AB"/>
    <w:rsid w:val="00E35417"/>
    <w:rsid w:val="00E357B4"/>
    <w:rsid w:val="00E35EC1"/>
    <w:rsid w:val="00E3793F"/>
    <w:rsid w:val="00E40280"/>
    <w:rsid w:val="00E40424"/>
    <w:rsid w:val="00E40512"/>
    <w:rsid w:val="00E405C4"/>
    <w:rsid w:val="00E40ED8"/>
    <w:rsid w:val="00E4103E"/>
    <w:rsid w:val="00E418F7"/>
    <w:rsid w:val="00E41B34"/>
    <w:rsid w:val="00E420CB"/>
    <w:rsid w:val="00E42187"/>
    <w:rsid w:val="00E42270"/>
    <w:rsid w:val="00E428B8"/>
    <w:rsid w:val="00E42DA7"/>
    <w:rsid w:val="00E43709"/>
    <w:rsid w:val="00E437D8"/>
    <w:rsid w:val="00E43D23"/>
    <w:rsid w:val="00E446FD"/>
    <w:rsid w:val="00E44C48"/>
    <w:rsid w:val="00E45254"/>
    <w:rsid w:val="00E46120"/>
    <w:rsid w:val="00E469C7"/>
    <w:rsid w:val="00E46A5F"/>
    <w:rsid w:val="00E46E8C"/>
    <w:rsid w:val="00E4715F"/>
    <w:rsid w:val="00E4771C"/>
    <w:rsid w:val="00E47C9F"/>
    <w:rsid w:val="00E5025B"/>
    <w:rsid w:val="00E506D0"/>
    <w:rsid w:val="00E513DB"/>
    <w:rsid w:val="00E51555"/>
    <w:rsid w:val="00E53A6F"/>
    <w:rsid w:val="00E53ADE"/>
    <w:rsid w:val="00E53E93"/>
    <w:rsid w:val="00E54B63"/>
    <w:rsid w:val="00E55D43"/>
    <w:rsid w:val="00E56623"/>
    <w:rsid w:val="00E56EAF"/>
    <w:rsid w:val="00E56FE5"/>
    <w:rsid w:val="00E5705E"/>
    <w:rsid w:val="00E57948"/>
    <w:rsid w:val="00E57964"/>
    <w:rsid w:val="00E57C07"/>
    <w:rsid w:val="00E60E54"/>
    <w:rsid w:val="00E60EAE"/>
    <w:rsid w:val="00E61D48"/>
    <w:rsid w:val="00E62607"/>
    <w:rsid w:val="00E6263B"/>
    <w:rsid w:val="00E62794"/>
    <w:rsid w:val="00E62B35"/>
    <w:rsid w:val="00E636D4"/>
    <w:rsid w:val="00E6391B"/>
    <w:rsid w:val="00E63D7A"/>
    <w:rsid w:val="00E63EFD"/>
    <w:rsid w:val="00E64139"/>
    <w:rsid w:val="00E6555D"/>
    <w:rsid w:val="00E6556D"/>
    <w:rsid w:val="00E655CF"/>
    <w:rsid w:val="00E657E8"/>
    <w:rsid w:val="00E657F7"/>
    <w:rsid w:val="00E65C17"/>
    <w:rsid w:val="00E66636"/>
    <w:rsid w:val="00E666D8"/>
    <w:rsid w:val="00E6678F"/>
    <w:rsid w:val="00E66808"/>
    <w:rsid w:val="00E670E3"/>
    <w:rsid w:val="00E67E06"/>
    <w:rsid w:val="00E7001C"/>
    <w:rsid w:val="00E700D8"/>
    <w:rsid w:val="00E70AD2"/>
    <w:rsid w:val="00E70D2A"/>
    <w:rsid w:val="00E70EE1"/>
    <w:rsid w:val="00E715A3"/>
    <w:rsid w:val="00E71804"/>
    <w:rsid w:val="00E71A29"/>
    <w:rsid w:val="00E71E63"/>
    <w:rsid w:val="00E72CD9"/>
    <w:rsid w:val="00E72D4E"/>
    <w:rsid w:val="00E7305A"/>
    <w:rsid w:val="00E73246"/>
    <w:rsid w:val="00E7367A"/>
    <w:rsid w:val="00E737A3"/>
    <w:rsid w:val="00E7387C"/>
    <w:rsid w:val="00E73CF3"/>
    <w:rsid w:val="00E74627"/>
    <w:rsid w:val="00E74997"/>
    <w:rsid w:val="00E760EA"/>
    <w:rsid w:val="00E7613A"/>
    <w:rsid w:val="00E761CD"/>
    <w:rsid w:val="00E76E0E"/>
    <w:rsid w:val="00E76E41"/>
    <w:rsid w:val="00E7751F"/>
    <w:rsid w:val="00E77612"/>
    <w:rsid w:val="00E77A29"/>
    <w:rsid w:val="00E80AA3"/>
    <w:rsid w:val="00E81707"/>
    <w:rsid w:val="00E81833"/>
    <w:rsid w:val="00E8188B"/>
    <w:rsid w:val="00E82253"/>
    <w:rsid w:val="00E8267B"/>
    <w:rsid w:val="00E82978"/>
    <w:rsid w:val="00E82FA0"/>
    <w:rsid w:val="00E83080"/>
    <w:rsid w:val="00E8384B"/>
    <w:rsid w:val="00E83E12"/>
    <w:rsid w:val="00E83E38"/>
    <w:rsid w:val="00E84996"/>
    <w:rsid w:val="00E84AEC"/>
    <w:rsid w:val="00E84FFA"/>
    <w:rsid w:val="00E851F9"/>
    <w:rsid w:val="00E853E3"/>
    <w:rsid w:val="00E85459"/>
    <w:rsid w:val="00E8576A"/>
    <w:rsid w:val="00E85854"/>
    <w:rsid w:val="00E863D3"/>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30FB"/>
    <w:rsid w:val="00E93215"/>
    <w:rsid w:val="00E9342F"/>
    <w:rsid w:val="00E93684"/>
    <w:rsid w:val="00E94589"/>
    <w:rsid w:val="00E94848"/>
    <w:rsid w:val="00E94CB0"/>
    <w:rsid w:val="00E94DBD"/>
    <w:rsid w:val="00E9521E"/>
    <w:rsid w:val="00E95E10"/>
    <w:rsid w:val="00E95E58"/>
    <w:rsid w:val="00E95EB9"/>
    <w:rsid w:val="00E960C0"/>
    <w:rsid w:val="00E96671"/>
    <w:rsid w:val="00E96CC6"/>
    <w:rsid w:val="00E96EDD"/>
    <w:rsid w:val="00E970E1"/>
    <w:rsid w:val="00E97601"/>
    <w:rsid w:val="00E97C37"/>
    <w:rsid w:val="00E97FFE"/>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CC"/>
    <w:rsid w:val="00EA3EA2"/>
    <w:rsid w:val="00EA41C0"/>
    <w:rsid w:val="00EA4648"/>
    <w:rsid w:val="00EA4C7D"/>
    <w:rsid w:val="00EA5445"/>
    <w:rsid w:val="00EA5571"/>
    <w:rsid w:val="00EA5D00"/>
    <w:rsid w:val="00EA5E58"/>
    <w:rsid w:val="00EA6A65"/>
    <w:rsid w:val="00EA79E2"/>
    <w:rsid w:val="00EA7C5C"/>
    <w:rsid w:val="00EA7C83"/>
    <w:rsid w:val="00EB06DB"/>
    <w:rsid w:val="00EB0729"/>
    <w:rsid w:val="00EB0EAC"/>
    <w:rsid w:val="00EB15F0"/>
    <w:rsid w:val="00EB1AB0"/>
    <w:rsid w:val="00EB1C39"/>
    <w:rsid w:val="00EB1E36"/>
    <w:rsid w:val="00EB1F9C"/>
    <w:rsid w:val="00EB2101"/>
    <w:rsid w:val="00EB3EBE"/>
    <w:rsid w:val="00EB3F84"/>
    <w:rsid w:val="00EB3FD6"/>
    <w:rsid w:val="00EB41F3"/>
    <w:rsid w:val="00EB4BDE"/>
    <w:rsid w:val="00EB4D5C"/>
    <w:rsid w:val="00EB5CF1"/>
    <w:rsid w:val="00EB5CF7"/>
    <w:rsid w:val="00EB6ACB"/>
    <w:rsid w:val="00EB6DC4"/>
    <w:rsid w:val="00EB6E92"/>
    <w:rsid w:val="00EB712A"/>
    <w:rsid w:val="00EB75CD"/>
    <w:rsid w:val="00EB7738"/>
    <w:rsid w:val="00EC0592"/>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74CC"/>
    <w:rsid w:val="00EC7C0C"/>
    <w:rsid w:val="00ED0180"/>
    <w:rsid w:val="00ED02AC"/>
    <w:rsid w:val="00ED0DB3"/>
    <w:rsid w:val="00ED107E"/>
    <w:rsid w:val="00ED119E"/>
    <w:rsid w:val="00ED139E"/>
    <w:rsid w:val="00ED1595"/>
    <w:rsid w:val="00ED1864"/>
    <w:rsid w:val="00ED1EE5"/>
    <w:rsid w:val="00ED2CE9"/>
    <w:rsid w:val="00ED2E78"/>
    <w:rsid w:val="00ED31AA"/>
    <w:rsid w:val="00ED377C"/>
    <w:rsid w:val="00ED3801"/>
    <w:rsid w:val="00ED45D3"/>
    <w:rsid w:val="00ED45EF"/>
    <w:rsid w:val="00ED4791"/>
    <w:rsid w:val="00ED48BA"/>
    <w:rsid w:val="00ED4FD3"/>
    <w:rsid w:val="00ED584D"/>
    <w:rsid w:val="00ED5F83"/>
    <w:rsid w:val="00ED6BA0"/>
    <w:rsid w:val="00ED6DB9"/>
    <w:rsid w:val="00ED7039"/>
    <w:rsid w:val="00ED7097"/>
    <w:rsid w:val="00ED7918"/>
    <w:rsid w:val="00ED7954"/>
    <w:rsid w:val="00ED7E00"/>
    <w:rsid w:val="00EE0436"/>
    <w:rsid w:val="00EE1238"/>
    <w:rsid w:val="00EE1317"/>
    <w:rsid w:val="00EE1339"/>
    <w:rsid w:val="00EE156E"/>
    <w:rsid w:val="00EE173E"/>
    <w:rsid w:val="00EE1F0C"/>
    <w:rsid w:val="00EE230E"/>
    <w:rsid w:val="00EE23E5"/>
    <w:rsid w:val="00EE2D7F"/>
    <w:rsid w:val="00EE316D"/>
    <w:rsid w:val="00EE353B"/>
    <w:rsid w:val="00EE4557"/>
    <w:rsid w:val="00EE45B3"/>
    <w:rsid w:val="00EE462D"/>
    <w:rsid w:val="00EE468B"/>
    <w:rsid w:val="00EE4872"/>
    <w:rsid w:val="00EE4EC1"/>
    <w:rsid w:val="00EE4F01"/>
    <w:rsid w:val="00EE5690"/>
    <w:rsid w:val="00EE5C28"/>
    <w:rsid w:val="00EE5E7D"/>
    <w:rsid w:val="00EE631E"/>
    <w:rsid w:val="00EE6399"/>
    <w:rsid w:val="00EE6D69"/>
    <w:rsid w:val="00EE72BC"/>
    <w:rsid w:val="00EE76A7"/>
    <w:rsid w:val="00EE7A94"/>
    <w:rsid w:val="00EF0858"/>
    <w:rsid w:val="00EF0A36"/>
    <w:rsid w:val="00EF0FAC"/>
    <w:rsid w:val="00EF1779"/>
    <w:rsid w:val="00EF18B8"/>
    <w:rsid w:val="00EF1981"/>
    <w:rsid w:val="00EF2675"/>
    <w:rsid w:val="00EF2E41"/>
    <w:rsid w:val="00EF30AF"/>
    <w:rsid w:val="00EF3418"/>
    <w:rsid w:val="00EF3499"/>
    <w:rsid w:val="00EF37B9"/>
    <w:rsid w:val="00EF38A4"/>
    <w:rsid w:val="00EF3D6F"/>
    <w:rsid w:val="00EF4646"/>
    <w:rsid w:val="00EF47FD"/>
    <w:rsid w:val="00EF48F8"/>
    <w:rsid w:val="00EF51C6"/>
    <w:rsid w:val="00EF62C4"/>
    <w:rsid w:val="00EF69CF"/>
    <w:rsid w:val="00EF6DF9"/>
    <w:rsid w:val="00EF729A"/>
    <w:rsid w:val="00EF765D"/>
    <w:rsid w:val="00F0066F"/>
    <w:rsid w:val="00F01C55"/>
    <w:rsid w:val="00F01FFE"/>
    <w:rsid w:val="00F020F6"/>
    <w:rsid w:val="00F025FB"/>
    <w:rsid w:val="00F0289E"/>
    <w:rsid w:val="00F02E45"/>
    <w:rsid w:val="00F02EAD"/>
    <w:rsid w:val="00F033CF"/>
    <w:rsid w:val="00F0391C"/>
    <w:rsid w:val="00F039B8"/>
    <w:rsid w:val="00F03D7E"/>
    <w:rsid w:val="00F03EFA"/>
    <w:rsid w:val="00F04AEA"/>
    <w:rsid w:val="00F04FC1"/>
    <w:rsid w:val="00F05023"/>
    <w:rsid w:val="00F05553"/>
    <w:rsid w:val="00F05C22"/>
    <w:rsid w:val="00F05DF2"/>
    <w:rsid w:val="00F05EC3"/>
    <w:rsid w:val="00F064C5"/>
    <w:rsid w:val="00F064DF"/>
    <w:rsid w:val="00F075ED"/>
    <w:rsid w:val="00F07A3C"/>
    <w:rsid w:val="00F07BCF"/>
    <w:rsid w:val="00F07BDF"/>
    <w:rsid w:val="00F11110"/>
    <w:rsid w:val="00F1131A"/>
    <w:rsid w:val="00F11617"/>
    <w:rsid w:val="00F11A17"/>
    <w:rsid w:val="00F11B98"/>
    <w:rsid w:val="00F1211C"/>
    <w:rsid w:val="00F1294B"/>
    <w:rsid w:val="00F12D8F"/>
    <w:rsid w:val="00F132E6"/>
    <w:rsid w:val="00F1335D"/>
    <w:rsid w:val="00F138FF"/>
    <w:rsid w:val="00F13C1A"/>
    <w:rsid w:val="00F149EC"/>
    <w:rsid w:val="00F15055"/>
    <w:rsid w:val="00F15373"/>
    <w:rsid w:val="00F15E78"/>
    <w:rsid w:val="00F15E95"/>
    <w:rsid w:val="00F164F6"/>
    <w:rsid w:val="00F171FA"/>
    <w:rsid w:val="00F17907"/>
    <w:rsid w:val="00F17F67"/>
    <w:rsid w:val="00F201C8"/>
    <w:rsid w:val="00F205F8"/>
    <w:rsid w:val="00F20804"/>
    <w:rsid w:val="00F20C41"/>
    <w:rsid w:val="00F21288"/>
    <w:rsid w:val="00F22F2A"/>
    <w:rsid w:val="00F23135"/>
    <w:rsid w:val="00F23165"/>
    <w:rsid w:val="00F231F8"/>
    <w:rsid w:val="00F23A04"/>
    <w:rsid w:val="00F23B63"/>
    <w:rsid w:val="00F240CE"/>
    <w:rsid w:val="00F24C06"/>
    <w:rsid w:val="00F25578"/>
    <w:rsid w:val="00F25B84"/>
    <w:rsid w:val="00F25D27"/>
    <w:rsid w:val="00F262C7"/>
    <w:rsid w:val="00F265A3"/>
    <w:rsid w:val="00F267FF"/>
    <w:rsid w:val="00F26808"/>
    <w:rsid w:val="00F268DA"/>
    <w:rsid w:val="00F26948"/>
    <w:rsid w:val="00F272CD"/>
    <w:rsid w:val="00F273D3"/>
    <w:rsid w:val="00F27B1F"/>
    <w:rsid w:val="00F27BA5"/>
    <w:rsid w:val="00F30AC8"/>
    <w:rsid w:val="00F30AF1"/>
    <w:rsid w:val="00F30DA3"/>
    <w:rsid w:val="00F30DD1"/>
    <w:rsid w:val="00F31594"/>
    <w:rsid w:val="00F3165C"/>
    <w:rsid w:val="00F32956"/>
    <w:rsid w:val="00F334EE"/>
    <w:rsid w:val="00F338D2"/>
    <w:rsid w:val="00F33CB8"/>
    <w:rsid w:val="00F34323"/>
    <w:rsid w:val="00F34B16"/>
    <w:rsid w:val="00F34F1C"/>
    <w:rsid w:val="00F34F2C"/>
    <w:rsid w:val="00F3663C"/>
    <w:rsid w:val="00F3670D"/>
    <w:rsid w:val="00F36A35"/>
    <w:rsid w:val="00F36CF5"/>
    <w:rsid w:val="00F37261"/>
    <w:rsid w:val="00F37479"/>
    <w:rsid w:val="00F378EE"/>
    <w:rsid w:val="00F3798C"/>
    <w:rsid w:val="00F40047"/>
    <w:rsid w:val="00F406BB"/>
    <w:rsid w:val="00F406F3"/>
    <w:rsid w:val="00F40B15"/>
    <w:rsid w:val="00F40C5A"/>
    <w:rsid w:val="00F40DF2"/>
    <w:rsid w:val="00F411DA"/>
    <w:rsid w:val="00F41241"/>
    <w:rsid w:val="00F412B9"/>
    <w:rsid w:val="00F41E1E"/>
    <w:rsid w:val="00F41F0C"/>
    <w:rsid w:val="00F420A1"/>
    <w:rsid w:val="00F42809"/>
    <w:rsid w:val="00F428D8"/>
    <w:rsid w:val="00F42A53"/>
    <w:rsid w:val="00F42E5A"/>
    <w:rsid w:val="00F42FD8"/>
    <w:rsid w:val="00F440F4"/>
    <w:rsid w:val="00F44F14"/>
    <w:rsid w:val="00F4503A"/>
    <w:rsid w:val="00F45466"/>
    <w:rsid w:val="00F459B9"/>
    <w:rsid w:val="00F45A59"/>
    <w:rsid w:val="00F45EF3"/>
    <w:rsid w:val="00F46C57"/>
    <w:rsid w:val="00F46CBA"/>
    <w:rsid w:val="00F46DE6"/>
    <w:rsid w:val="00F4716C"/>
    <w:rsid w:val="00F504BE"/>
    <w:rsid w:val="00F5064D"/>
    <w:rsid w:val="00F50CAE"/>
    <w:rsid w:val="00F5145E"/>
    <w:rsid w:val="00F518D8"/>
    <w:rsid w:val="00F520BA"/>
    <w:rsid w:val="00F524BD"/>
    <w:rsid w:val="00F524EF"/>
    <w:rsid w:val="00F52B02"/>
    <w:rsid w:val="00F52E83"/>
    <w:rsid w:val="00F534D0"/>
    <w:rsid w:val="00F536DB"/>
    <w:rsid w:val="00F53AC2"/>
    <w:rsid w:val="00F53C40"/>
    <w:rsid w:val="00F5533F"/>
    <w:rsid w:val="00F556F9"/>
    <w:rsid w:val="00F559E9"/>
    <w:rsid w:val="00F55DB1"/>
    <w:rsid w:val="00F5615F"/>
    <w:rsid w:val="00F56583"/>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BFF"/>
    <w:rsid w:val="00F63403"/>
    <w:rsid w:val="00F63698"/>
    <w:rsid w:val="00F636CF"/>
    <w:rsid w:val="00F636D7"/>
    <w:rsid w:val="00F63FA3"/>
    <w:rsid w:val="00F64622"/>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967"/>
    <w:rsid w:val="00F71AA5"/>
    <w:rsid w:val="00F71BB5"/>
    <w:rsid w:val="00F71BF4"/>
    <w:rsid w:val="00F72952"/>
    <w:rsid w:val="00F72D8F"/>
    <w:rsid w:val="00F731C2"/>
    <w:rsid w:val="00F738F7"/>
    <w:rsid w:val="00F73B2E"/>
    <w:rsid w:val="00F73DEC"/>
    <w:rsid w:val="00F74485"/>
    <w:rsid w:val="00F746AA"/>
    <w:rsid w:val="00F75123"/>
    <w:rsid w:val="00F75609"/>
    <w:rsid w:val="00F75C43"/>
    <w:rsid w:val="00F7625F"/>
    <w:rsid w:val="00F762FF"/>
    <w:rsid w:val="00F76CA6"/>
    <w:rsid w:val="00F770A6"/>
    <w:rsid w:val="00F772BA"/>
    <w:rsid w:val="00F774C6"/>
    <w:rsid w:val="00F77931"/>
    <w:rsid w:val="00F77FA9"/>
    <w:rsid w:val="00F806BC"/>
    <w:rsid w:val="00F8115B"/>
    <w:rsid w:val="00F81C01"/>
    <w:rsid w:val="00F81E32"/>
    <w:rsid w:val="00F820E2"/>
    <w:rsid w:val="00F82289"/>
    <w:rsid w:val="00F828A8"/>
    <w:rsid w:val="00F83004"/>
    <w:rsid w:val="00F830C6"/>
    <w:rsid w:val="00F8373A"/>
    <w:rsid w:val="00F841BC"/>
    <w:rsid w:val="00F84557"/>
    <w:rsid w:val="00F84633"/>
    <w:rsid w:val="00F853CB"/>
    <w:rsid w:val="00F85DC1"/>
    <w:rsid w:val="00F8601B"/>
    <w:rsid w:val="00F8610D"/>
    <w:rsid w:val="00F86276"/>
    <w:rsid w:val="00F86471"/>
    <w:rsid w:val="00F8663C"/>
    <w:rsid w:val="00F8709B"/>
    <w:rsid w:val="00F8725A"/>
    <w:rsid w:val="00F8739E"/>
    <w:rsid w:val="00F873B1"/>
    <w:rsid w:val="00F877E7"/>
    <w:rsid w:val="00F910B8"/>
    <w:rsid w:val="00F9134E"/>
    <w:rsid w:val="00F91817"/>
    <w:rsid w:val="00F91B53"/>
    <w:rsid w:val="00F920AC"/>
    <w:rsid w:val="00F9232A"/>
    <w:rsid w:val="00F92A49"/>
    <w:rsid w:val="00F93139"/>
    <w:rsid w:val="00F939AE"/>
    <w:rsid w:val="00F93E63"/>
    <w:rsid w:val="00F94006"/>
    <w:rsid w:val="00F9404E"/>
    <w:rsid w:val="00F94284"/>
    <w:rsid w:val="00F95298"/>
    <w:rsid w:val="00F96241"/>
    <w:rsid w:val="00F96397"/>
    <w:rsid w:val="00F96662"/>
    <w:rsid w:val="00F9694B"/>
    <w:rsid w:val="00F96D60"/>
    <w:rsid w:val="00F97218"/>
    <w:rsid w:val="00F97CB2"/>
    <w:rsid w:val="00F97DAC"/>
    <w:rsid w:val="00FA07E9"/>
    <w:rsid w:val="00FA0BFA"/>
    <w:rsid w:val="00FA0D64"/>
    <w:rsid w:val="00FA1331"/>
    <w:rsid w:val="00FA1EC8"/>
    <w:rsid w:val="00FA2716"/>
    <w:rsid w:val="00FA3173"/>
    <w:rsid w:val="00FA34F1"/>
    <w:rsid w:val="00FA3A3E"/>
    <w:rsid w:val="00FA4429"/>
    <w:rsid w:val="00FA44F1"/>
    <w:rsid w:val="00FA471B"/>
    <w:rsid w:val="00FA4BAD"/>
    <w:rsid w:val="00FA4F24"/>
    <w:rsid w:val="00FA51FA"/>
    <w:rsid w:val="00FA550D"/>
    <w:rsid w:val="00FA56AF"/>
    <w:rsid w:val="00FA5EE1"/>
    <w:rsid w:val="00FA5F9F"/>
    <w:rsid w:val="00FA6119"/>
    <w:rsid w:val="00FA67DE"/>
    <w:rsid w:val="00FA681D"/>
    <w:rsid w:val="00FA7352"/>
    <w:rsid w:val="00FA760E"/>
    <w:rsid w:val="00FA7731"/>
    <w:rsid w:val="00FB012C"/>
    <w:rsid w:val="00FB0A79"/>
    <w:rsid w:val="00FB15C8"/>
    <w:rsid w:val="00FB18FD"/>
    <w:rsid w:val="00FB1C87"/>
    <w:rsid w:val="00FB2375"/>
    <w:rsid w:val="00FB23D2"/>
    <w:rsid w:val="00FB2435"/>
    <w:rsid w:val="00FB2B49"/>
    <w:rsid w:val="00FB31A5"/>
    <w:rsid w:val="00FB3536"/>
    <w:rsid w:val="00FB3800"/>
    <w:rsid w:val="00FB45AA"/>
    <w:rsid w:val="00FB55A4"/>
    <w:rsid w:val="00FB59FD"/>
    <w:rsid w:val="00FB5D39"/>
    <w:rsid w:val="00FB5DB2"/>
    <w:rsid w:val="00FB60A7"/>
    <w:rsid w:val="00FB6201"/>
    <w:rsid w:val="00FB6C10"/>
    <w:rsid w:val="00FB7B7A"/>
    <w:rsid w:val="00FC0C47"/>
    <w:rsid w:val="00FC1085"/>
    <w:rsid w:val="00FC26C9"/>
    <w:rsid w:val="00FC3541"/>
    <w:rsid w:val="00FC3821"/>
    <w:rsid w:val="00FC39F8"/>
    <w:rsid w:val="00FC3A20"/>
    <w:rsid w:val="00FC3CF7"/>
    <w:rsid w:val="00FC4048"/>
    <w:rsid w:val="00FC40C0"/>
    <w:rsid w:val="00FC4488"/>
    <w:rsid w:val="00FC4C69"/>
    <w:rsid w:val="00FC4CC1"/>
    <w:rsid w:val="00FC51D3"/>
    <w:rsid w:val="00FC5258"/>
    <w:rsid w:val="00FC6016"/>
    <w:rsid w:val="00FC61E6"/>
    <w:rsid w:val="00FC6B3A"/>
    <w:rsid w:val="00FC6E56"/>
    <w:rsid w:val="00FC6EA6"/>
    <w:rsid w:val="00FC790C"/>
    <w:rsid w:val="00FC7A3C"/>
    <w:rsid w:val="00FD0343"/>
    <w:rsid w:val="00FD0D5B"/>
    <w:rsid w:val="00FD14EF"/>
    <w:rsid w:val="00FD14F8"/>
    <w:rsid w:val="00FD1F92"/>
    <w:rsid w:val="00FD2B56"/>
    <w:rsid w:val="00FD2CD0"/>
    <w:rsid w:val="00FD2E4D"/>
    <w:rsid w:val="00FD31BF"/>
    <w:rsid w:val="00FD3E12"/>
    <w:rsid w:val="00FD3F5A"/>
    <w:rsid w:val="00FD45C8"/>
    <w:rsid w:val="00FD4604"/>
    <w:rsid w:val="00FD5E81"/>
    <w:rsid w:val="00FD619A"/>
    <w:rsid w:val="00FD6751"/>
    <w:rsid w:val="00FD6A4D"/>
    <w:rsid w:val="00FD71F0"/>
    <w:rsid w:val="00FD75D8"/>
    <w:rsid w:val="00FD7CAA"/>
    <w:rsid w:val="00FD7CD2"/>
    <w:rsid w:val="00FE0399"/>
    <w:rsid w:val="00FE08CA"/>
    <w:rsid w:val="00FE08DB"/>
    <w:rsid w:val="00FE0F6E"/>
    <w:rsid w:val="00FE0FB9"/>
    <w:rsid w:val="00FE11ED"/>
    <w:rsid w:val="00FE1238"/>
    <w:rsid w:val="00FE1A43"/>
    <w:rsid w:val="00FE1E6E"/>
    <w:rsid w:val="00FE23EB"/>
    <w:rsid w:val="00FE28C9"/>
    <w:rsid w:val="00FE2BAA"/>
    <w:rsid w:val="00FE2D1E"/>
    <w:rsid w:val="00FE2E4D"/>
    <w:rsid w:val="00FE3605"/>
    <w:rsid w:val="00FE377D"/>
    <w:rsid w:val="00FE3EAD"/>
    <w:rsid w:val="00FE40A8"/>
    <w:rsid w:val="00FE40DD"/>
    <w:rsid w:val="00FE41D2"/>
    <w:rsid w:val="00FE4419"/>
    <w:rsid w:val="00FE46BC"/>
    <w:rsid w:val="00FE49E3"/>
    <w:rsid w:val="00FE4B3C"/>
    <w:rsid w:val="00FE5760"/>
    <w:rsid w:val="00FE5A64"/>
    <w:rsid w:val="00FE6A57"/>
    <w:rsid w:val="00FE7394"/>
    <w:rsid w:val="00FE76CF"/>
    <w:rsid w:val="00FE7D01"/>
    <w:rsid w:val="00FF0A4E"/>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F50"/>
    <w:rsid w:val="00FF60F2"/>
    <w:rsid w:val="00FF6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2C5FAE13"/>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324" Type="http://schemas.openxmlformats.org/officeDocument/2006/relationships/header" Target="header3.xml"/><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package" Target="embeddings/Microsoft_Visio___13.vsdx"/><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326" Type="http://schemas.openxmlformats.org/officeDocument/2006/relationships/theme" Target="theme/theme1.xml"/><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281" Type="http://schemas.openxmlformats.org/officeDocument/2006/relationships/oleObject" Target="embeddings/oleObject148.bin"/><Relationship Id="rId34" Type="http://schemas.openxmlformats.org/officeDocument/2006/relationships/image" Target="media/image13.wmf"/><Relationship Id="rId76" Type="http://schemas.openxmlformats.org/officeDocument/2006/relationships/image" Target="media/image29.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package" Target="embeddings/Microsoft_Visio___14.vsdx"/><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image" Target="media/image132.emf"/><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package" Target="embeddings/Microsoft_Visio___15.vsdx"/><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image" Target="media/image133.emf"/><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321" Type="http://schemas.openxmlformats.org/officeDocument/2006/relationships/package" Target="embeddings/Microsoft_Visio___16.vsdx"/><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emf"/><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322" Type="http://schemas.openxmlformats.org/officeDocument/2006/relationships/hyperlink" Target="http://zh.wikipedia.org/w/index.php?title" TargetMode="External"/><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package" Target="embeddings/Microsoft_Visio___12.vsdx"/><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323" Type="http://schemas.openxmlformats.org/officeDocument/2006/relationships/header" Target="header2.xml"/><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hyperlink" Target="http://zh.wikipedia.org/wiki/JAVA" TargetMode="External"/><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0.emf"/><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325" Type="http://schemas.openxmlformats.org/officeDocument/2006/relationships/fontTable" Target="fontTable.xml"/><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316" Type="http://schemas.openxmlformats.org/officeDocument/2006/relationships/image" Target="media/image131.emf"/><Relationship Id="rId55" Type="http://schemas.openxmlformats.org/officeDocument/2006/relationships/oleObject" Target="embeddings/oleObject20.bin"/><Relationship Id="rId97" Type="http://schemas.openxmlformats.org/officeDocument/2006/relationships/image" Target="media/image35.wmf"/><Relationship Id="rId120" Type="http://schemas.openxmlformats.org/officeDocument/2006/relationships/image" Target="media/image43.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AD024BA-B61B-43BE-951A-9EA2FB271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26138</TotalTime>
  <Pages>92</Pages>
  <Words>14127</Words>
  <Characters>80525</Characters>
  <Application>Microsoft Office Word</Application>
  <DocSecurity>0</DocSecurity>
  <Lines>671</Lines>
  <Paragraphs>188</Paragraphs>
  <ScaleCrop>false</ScaleCrop>
  <Company>BUAA</Company>
  <LinksUpToDate>false</LinksUpToDate>
  <CharactersWithSpaces>94464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4709</cp:revision>
  <cp:lastPrinted>2014-12-24T03:52:00Z</cp:lastPrinted>
  <dcterms:created xsi:type="dcterms:W3CDTF">2016-12-02T13:31:00Z</dcterms:created>
  <dcterms:modified xsi:type="dcterms:W3CDTF">2016-12-26T04:10:00Z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