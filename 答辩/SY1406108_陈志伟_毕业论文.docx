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r w:rsidR="007A7C5A">
        <w:t>inference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43315F"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06690181" w:history="1">
        <w:r w:rsidR="0043315F" w:rsidRPr="00B9130D">
          <w:rPr>
            <w:rStyle w:val="ae"/>
            <w:rFonts w:hint="eastAsia"/>
            <w:noProof/>
          </w:rPr>
          <w:t>第一章</w:t>
        </w:r>
        <w:r w:rsidR="0043315F" w:rsidRPr="00B9130D">
          <w:rPr>
            <w:rStyle w:val="ae"/>
            <w:rFonts w:hint="eastAsia"/>
            <w:noProof/>
          </w:rPr>
          <w:t xml:space="preserve"> </w:t>
        </w:r>
        <w:r w:rsidR="0043315F" w:rsidRPr="00B9130D">
          <w:rPr>
            <w:rStyle w:val="ae"/>
            <w:rFonts w:hint="eastAsia"/>
            <w:noProof/>
          </w:rPr>
          <w:t>绪论</w:t>
        </w:r>
        <w:r w:rsidR="0043315F">
          <w:rPr>
            <w:noProof/>
            <w:webHidden/>
          </w:rPr>
          <w:tab/>
        </w:r>
        <w:r w:rsidR="0043315F">
          <w:rPr>
            <w:noProof/>
            <w:webHidden/>
          </w:rPr>
          <w:fldChar w:fldCharType="begin"/>
        </w:r>
        <w:r w:rsidR="0043315F">
          <w:rPr>
            <w:noProof/>
            <w:webHidden/>
          </w:rPr>
          <w:instrText xml:space="preserve"> PAGEREF _Toc406690181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82" w:history="1">
        <w:r w:rsidR="0043315F" w:rsidRPr="00B9130D">
          <w:rPr>
            <w:rStyle w:val="ae"/>
            <w:noProof/>
          </w:rPr>
          <w:t>1.1</w:t>
        </w:r>
        <w:r w:rsidR="0043315F" w:rsidRPr="00B9130D">
          <w:rPr>
            <w:rStyle w:val="ae"/>
            <w:rFonts w:hint="eastAsia"/>
            <w:noProof/>
          </w:rPr>
          <w:t xml:space="preserve"> </w:t>
        </w:r>
        <w:r w:rsidR="0043315F" w:rsidRPr="00B9130D">
          <w:rPr>
            <w:rStyle w:val="ae"/>
            <w:rFonts w:hint="eastAsia"/>
            <w:noProof/>
          </w:rPr>
          <w:t>研究背景及意义</w:t>
        </w:r>
        <w:r w:rsidR="0043315F">
          <w:rPr>
            <w:noProof/>
            <w:webHidden/>
          </w:rPr>
          <w:tab/>
        </w:r>
        <w:r w:rsidR="0043315F">
          <w:rPr>
            <w:noProof/>
            <w:webHidden/>
          </w:rPr>
          <w:fldChar w:fldCharType="begin"/>
        </w:r>
        <w:r w:rsidR="0043315F">
          <w:rPr>
            <w:noProof/>
            <w:webHidden/>
          </w:rPr>
          <w:instrText xml:space="preserve"> PAGEREF _Toc406690182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83" w:history="1">
        <w:r w:rsidR="0043315F" w:rsidRPr="00B9130D">
          <w:rPr>
            <w:rStyle w:val="ae"/>
            <w:noProof/>
          </w:rPr>
          <w:t>1.2</w:t>
        </w:r>
        <w:r w:rsidR="0043315F" w:rsidRPr="00B9130D">
          <w:rPr>
            <w:rStyle w:val="ae"/>
            <w:rFonts w:hint="eastAsia"/>
            <w:noProof/>
          </w:rPr>
          <w:t xml:space="preserve"> </w:t>
        </w:r>
        <w:r w:rsidR="0043315F" w:rsidRPr="00B9130D">
          <w:rPr>
            <w:rStyle w:val="ae"/>
            <w:rFonts w:hint="eastAsia"/>
            <w:noProof/>
          </w:rPr>
          <w:t>国内外研究现状</w:t>
        </w:r>
        <w:r w:rsidR="0043315F">
          <w:rPr>
            <w:noProof/>
            <w:webHidden/>
          </w:rPr>
          <w:tab/>
        </w:r>
        <w:r w:rsidR="0043315F">
          <w:rPr>
            <w:noProof/>
            <w:webHidden/>
          </w:rPr>
          <w:fldChar w:fldCharType="begin"/>
        </w:r>
        <w:r w:rsidR="0043315F">
          <w:rPr>
            <w:noProof/>
            <w:webHidden/>
          </w:rPr>
          <w:instrText xml:space="preserve"> PAGEREF _Toc406690183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84" w:history="1">
        <w:r w:rsidR="0043315F" w:rsidRPr="00B9130D">
          <w:rPr>
            <w:rStyle w:val="ae"/>
            <w:noProof/>
          </w:rPr>
          <w:t>1.2.1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_Toc406690184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85" w:history="1">
        <w:r w:rsidR="0043315F" w:rsidRPr="00B9130D">
          <w:rPr>
            <w:rStyle w:val="ae"/>
            <w:noProof/>
          </w:rPr>
          <w:t>1.2.2</w:t>
        </w:r>
        <w:r w:rsidR="0043315F" w:rsidRPr="00B9130D">
          <w:rPr>
            <w:rStyle w:val="ae"/>
            <w:rFonts w:hint="eastAsia"/>
            <w:noProof/>
          </w:rPr>
          <w:t xml:space="preserve"> </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_Toc406690185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86" w:history="1">
        <w:r w:rsidR="0043315F" w:rsidRPr="00B9130D">
          <w:rPr>
            <w:rStyle w:val="ae"/>
            <w:noProof/>
          </w:rPr>
          <w:t>1.2.3</w:t>
        </w:r>
        <w:r w:rsidR="0043315F" w:rsidRPr="00B9130D">
          <w:rPr>
            <w:rStyle w:val="ae"/>
            <w:rFonts w:hint="eastAsia"/>
            <w:noProof/>
          </w:rPr>
          <w:t xml:space="preserve"> </w:t>
        </w:r>
        <w:r w:rsidR="0043315F" w:rsidRPr="00B9130D">
          <w:rPr>
            <w:rStyle w:val="ae"/>
            <w:rFonts w:hint="eastAsia"/>
            <w:noProof/>
          </w:rPr>
          <w:t>形式化验证工具</w:t>
        </w:r>
        <w:r w:rsidR="0043315F">
          <w:rPr>
            <w:noProof/>
            <w:webHidden/>
          </w:rPr>
          <w:tab/>
        </w:r>
        <w:r w:rsidR="0043315F">
          <w:rPr>
            <w:noProof/>
            <w:webHidden/>
          </w:rPr>
          <w:fldChar w:fldCharType="begin"/>
        </w:r>
        <w:r w:rsidR="0043315F">
          <w:rPr>
            <w:noProof/>
            <w:webHidden/>
          </w:rPr>
          <w:instrText xml:space="preserve"> PAGEREF _Toc406690186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87" w:history="1">
        <w:r w:rsidR="0043315F" w:rsidRPr="00B9130D">
          <w:rPr>
            <w:rStyle w:val="ae"/>
            <w:noProof/>
          </w:rPr>
          <w:t>1.3</w:t>
        </w:r>
        <w:r w:rsidR="0043315F" w:rsidRPr="00B9130D">
          <w:rPr>
            <w:rStyle w:val="ae"/>
            <w:rFonts w:hint="eastAsia"/>
            <w:noProof/>
          </w:rPr>
          <w:t xml:space="preserve"> </w:t>
        </w:r>
        <w:r w:rsidR="0043315F" w:rsidRPr="00B9130D">
          <w:rPr>
            <w:rStyle w:val="ae"/>
            <w:rFonts w:hint="eastAsia"/>
            <w:noProof/>
          </w:rPr>
          <w:t>研究目标和研究内容</w:t>
        </w:r>
        <w:r w:rsidR="0043315F">
          <w:rPr>
            <w:noProof/>
            <w:webHidden/>
          </w:rPr>
          <w:tab/>
        </w:r>
        <w:r w:rsidR="0043315F">
          <w:rPr>
            <w:noProof/>
            <w:webHidden/>
          </w:rPr>
          <w:fldChar w:fldCharType="begin"/>
        </w:r>
        <w:r w:rsidR="0043315F">
          <w:rPr>
            <w:noProof/>
            <w:webHidden/>
          </w:rPr>
          <w:instrText xml:space="preserve"> PAGEREF _Toc406690187 \h </w:instrText>
        </w:r>
        <w:r w:rsidR="0043315F">
          <w:rPr>
            <w:noProof/>
            <w:webHidden/>
          </w:rPr>
        </w:r>
        <w:r w:rsidR="0043315F">
          <w:rPr>
            <w:noProof/>
            <w:webHidden/>
          </w:rPr>
          <w:fldChar w:fldCharType="separate"/>
        </w:r>
        <w:r w:rsidR="002A2EDC">
          <w:rPr>
            <w:noProof/>
            <w:webHidden/>
          </w:rPr>
          <w:t>5</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88" w:history="1">
        <w:r w:rsidR="0043315F" w:rsidRPr="00B9130D">
          <w:rPr>
            <w:rStyle w:val="ae"/>
            <w:noProof/>
          </w:rPr>
          <w:t>1.4</w:t>
        </w:r>
        <w:r w:rsidR="0043315F" w:rsidRPr="00B9130D">
          <w:rPr>
            <w:rStyle w:val="ae"/>
            <w:rFonts w:hint="eastAsia"/>
            <w:noProof/>
          </w:rPr>
          <w:t xml:space="preserve"> </w:t>
        </w:r>
        <w:r w:rsidR="0043315F" w:rsidRPr="00B9130D">
          <w:rPr>
            <w:rStyle w:val="ae"/>
            <w:rFonts w:hint="eastAsia"/>
            <w:noProof/>
          </w:rPr>
          <w:t>课题来源</w:t>
        </w:r>
        <w:r w:rsidR="0043315F">
          <w:rPr>
            <w:noProof/>
            <w:webHidden/>
          </w:rPr>
          <w:tab/>
        </w:r>
        <w:r w:rsidR="0043315F">
          <w:rPr>
            <w:noProof/>
            <w:webHidden/>
          </w:rPr>
          <w:fldChar w:fldCharType="begin"/>
        </w:r>
        <w:r w:rsidR="0043315F">
          <w:rPr>
            <w:noProof/>
            <w:webHidden/>
          </w:rPr>
          <w:instrText xml:space="preserve"> PAGEREF _Toc406690188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89" w:history="1">
        <w:r w:rsidR="0043315F" w:rsidRPr="00B9130D">
          <w:rPr>
            <w:rStyle w:val="ae"/>
            <w:noProof/>
          </w:rPr>
          <w:t>1.5</w:t>
        </w:r>
        <w:r w:rsidR="0043315F" w:rsidRPr="00B9130D">
          <w:rPr>
            <w:rStyle w:val="ae"/>
            <w:rFonts w:hint="eastAsia"/>
            <w:noProof/>
          </w:rPr>
          <w:t xml:space="preserve"> </w:t>
        </w:r>
        <w:r w:rsidR="0043315F" w:rsidRPr="00B9130D">
          <w:rPr>
            <w:rStyle w:val="ae"/>
            <w:rFonts w:hint="eastAsia"/>
            <w:noProof/>
          </w:rPr>
          <w:t>论文的组织结构</w:t>
        </w:r>
        <w:r w:rsidR="0043315F">
          <w:rPr>
            <w:noProof/>
            <w:webHidden/>
          </w:rPr>
          <w:tab/>
        </w:r>
        <w:r w:rsidR="0043315F">
          <w:rPr>
            <w:noProof/>
            <w:webHidden/>
          </w:rPr>
          <w:fldChar w:fldCharType="begin"/>
        </w:r>
        <w:r w:rsidR="0043315F">
          <w:rPr>
            <w:noProof/>
            <w:webHidden/>
          </w:rPr>
          <w:instrText xml:space="preserve"> PAGEREF _Toc406690189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190" w:history="1">
        <w:r w:rsidR="0043315F" w:rsidRPr="00B9130D">
          <w:rPr>
            <w:rStyle w:val="ae"/>
            <w:rFonts w:hint="eastAsia"/>
            <w:noProof/>
          </w:rPr>
          <w:t>第二章</w:t>
        </w:r>
        <w:r w:rsidR="0043315F" w:rsidRPr="00B9130D">
          <w:rPr>
            <w:rStyle w:val="ae"/>
            <w:rFonts w:hint="eastAsia"/>
            <w:noProof/>
          </w:rPr>
          <w:t xml:space="preserve"> </w:t>
        </w:r>
        <w:r w:rsidR="0043315F" w:rsidRPr="00B9130D">
          <w:rPr>
            <w:rStyle w:val="ae"/>
            <w:rFonts w:hint="eastAsia"/>
            <w:noProof/>
          </w:rPr>
          <w:t>形式化验证方法关键技术研究</w:t>
        </w:r>
        <w:r w:rsidR="0043315F">
          <w:rPr>
            <w:noProof/>
            <w:webHidden/>
          </w:rPr>
          <w:tab/>
        </w:r>
        <w:r w:rsidR="0043315F">
          <w:rPr>
            <w:noProof/>
            <w:webHidden/>
          </w:rPr>
          <w:fldChar w:fldCharType="begin"/>
        </w:r>
        <w:r w:rsidR="0043315F">
          <w:rPr>
            <w:noProof/>
            <w:webHidden/>
          </w:rPr>
          <w:instrText xml:space="preserve"> PAGEREF _Toc406690190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91" w:history="1">
        <w:r w:rsidR="0043315F" w:rsidRPr="00B9130D">
          <w:rPr>
            <w:rStyle w:val="ae"/>
            <w:noProof/>
          </w:rPr>
          <w:t>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_Toc406690191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92" w:history="1">
        <w:r w:rsidR="0043315F" w:rsidRPr="00B9130D">
          <w:rPr>
            <w:rStyle w:val="ae"/>
            <w:noProof/>
          </w:rPr>
          <w:t>2.1.1 Hoare</w:t>
        </w:r>
        <w:r w:rsidR="0043315F" w:rsidRPr="00B9130D">
          <w:rPr>
            <w:rStyle w:val="ae"/>
            <w:rFonts w:hint="eastAsia"/>
            <w:noProof/>
          </w:rPr>
          <w:t>逻辑</w:t>
        </w:r>
        <w:r w:rsidR="0043315F">
          <w:rPr>
            <w:noProof/>
            <w:webHidden/>
          </w:rPr>
          <w:tab/>
        </w:r>
        <w:r w:rsidR="0043315F">
          <w:rPr>
            <w:noProof/>
            <w:webHidden/>
          </w:rPr>
          <w:fldChar w:fldCharType="begin"/>
        </w:r>
        <w:r w:rsidR="0043315F">
          <w:rPr>
            <w:noProof/>
            <w:webHidden/>
          </w:rPr>
          <w:instrText xml:space="preserve"> PAGEREF _Toc406690192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93" w:history="1">
        <w:r w:rsidR="0043315F" w:rsidRPr="00B9130D">
          <w:rPr>
            <w:rStyle w:val="ae"/>
            <w:noProof/>
          </w:rPr>
          <w:t>2.1.2</w:t>
        </w:r>
        <w:r w:rsidR="0043315F" w:rsidRPr="00B9130D">
          <w:rPr>
            <w:rStyle w:val="ae"/>
            <w:rFonts w:hint="eastAsia"/>
            <w:noProof/>
          </w:rPr>
          <w:t xml:space="preserve"> </w:t>
        </w:r>
        <w:r w:rsidR="0043315F" w:rsidRPr="00B9130D">
          <w:rPr>
            <w:rStyle w:val="ae"/>
            <w:rFonts w:hint="eastAsia"/>
            <w:noProof/>
          </w:rPr>
          <w:t>归纳构造演算</w:t>
        </w:r>
        <w:r w:rsidR="0043315F">
          <w:rPr>
            <w:noProof/>
            <w:webHidden/>
          </w:rPr>
          <w:tab/>
        </w:r>
        <w:r w:rsidR="0043315F">
          <w:rPr>
            <w:noProof/>
            <w:webHidden/>
          </w:rPr>
          <w:fldChar w:fldCharType="begin"/>
        </w:r>
        <w:r w:rsidR="0043315F">
          <w:rPr>
            <w:noProof/>
            <w:webHidden/>
          </w:rPr>
          <w:instrText xml:space="preserve"> PAGEREF _Toc406690193 \h </w:instrText>
        </w:r>
        <w:r w:rsidR="0043315F">
          <w:rPr>
            <w:noProof/>
            <w:webHidden/>
          </w:rPr>
        </w:r>
        <w:r w:rsidR="0043315F">
          <w:rPr>
            <w:noProof/>
            <w:webHidden/>
          </w:rPr>
          <w:fldChar w:fldCharType="separate"/>
        </w:r>
        <w:r w:rsidR="002A2EDC">
          <w:rPr>
            <w:noProof/>
            <w:webHidden/>
          </w:rPr>
          <w:t>9</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94" w:history="1">
        <w:r w:rsidR="0043315F" w:rsidRPr="00B9130D">
          <w:rPr>
            <w:rStyle w:val="ae"/>
            <w:noProof/>
          </w:rPr>
          <w:t>2.2</w:t>
        </w:r>
        <w:r w:rsidR="0043315F" w:rsidRPr="00B9130D">
          <w:rPr>
            <w:rStyle w:val="ae"/>
            <w:rFonts w:hint="eastAsia"/>
            <w:noProof/>
          </w:rPr>
          <w:t xml:space="preserve"> </w:t>
        </w:r>
        <w:r w:rsidR="0043315F" w:rsidRPr="00B9130D">
          <w:rPr>
            <w:rStyle w:val="ae"/>
            <w:rFonts w:hint="eastAsia"/>
            <w:noProof/>
          </w:rPr>
          <w:t>形式化方法和软件规范形式语言</w:t>
        </w:r>
        <w:r w:rsidR="0043315F">
          <w:rPr>
            <w:noProof/>
            <w:webHidden/>
          </w:rPr>
          <w:tab/>
        </w:r>
        <w:r w:rsidR="0043315F">
          <w:rPr>
            <w:noProof/>
            <w:webHidden/>
          </w:rPr>
          <w:fldChar w:fldCharType="begin"/>
        </w:r>
        <w:r w:rsidR="0043315F">
          <w:rPr>
            <w:noProof/>
            <w:webHidden/>
          </w:rPr>
          <w:instrText xml:space="preserve"> PAGEREF _Toc406690194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95" w:history="1">
        <w:r w:rsidR="0043315F" w:rsidRPr="00B9130D">
          <w:rPr>
            <w:rStyle w:val="ae"/>
            <w:noProof/>
          </w:rPr>
          <w:t>2.2.1 B</w:t>
        </w:r>
        <w:r w:rsidR="0043315F" w:rsidRPr="00B9130D">
          <w:rPr>
            <w:rStyle w:val="ae"/>
            <w:rFonts w:hint="eastAsia"/>
            <w:noProof/>
          </w:rPr>
          <w:t>方法</w:t>
        </w:r>
        <w:r w:rsidR="0043315F">
          <w:rPr>
            <w:noProof/>
            <w:webHidden/>
          </w:rPr>
          <w:tab/>
        </w:r>
        <w:r w:rsidR="0043315F">
          <w:rPr>
            <w:noProof/>
            <w:webHidden/>
          </w:rPr>
          <w:fldChar w:fldCharType="begin"/>
        </w:r>
        <w:r w:rsidR="0043315F">
          <w:rPr>
            <w:noProof/>
            <w:webHidden/>
          </w:rPr>
          <w:instrText xml:space="preserve"> PAGEREF _Toc406690195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196" w:history="1">
        <w:r w:rsidR="0043315F" w:rsidRPr="00B9130D">
          <w:rPr>
            <w:rStyle w:val="ae"/>
            <w:noProof/>
          </w:rPr>
          <w:t>2.2.2 B*</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_Toc406690196 \h </w:instrText>
        </w:r>
        <w:r w:rsidR="0043315F">
          <w:rPr>
            <w:noProof/>
            <w:webHidden/>
          </w:rPr>
        </w:r>
        <w:r w:rsidR="0043315F">
          <w:rPr>
            <w:noProof/>
            <w:webHidden/>
          </w:rPr>
          <w:fldChar w:fldCharType="separate"/>
        </w:r>
        <w:r w:rsidR="002A2EDC">
          <w:rPr>
            <w:noProof/>
            <w:webHidden/>
          </w:rPr>
          <w:t>11</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97" w:history="1">
        <w:r w:rsidR="0043315F" w:rsidRPr="00B9130D">
          <w:rPr>
            <w:rStyle w:val="ae"/>
            <w:noProof/>
          </w:rPr>
          <w:t>2.3</w:t>
        </w:r>
        <w:r w:rsidR="0043315F" w:rsidRPr="00B9130D">
          <w:rPr>
            <w:rStyle w:val="ae"/>
            <w:rFonts w:hint="eastAsia"/>
            <w:noProof/>
          </w:rPr>
          <w:t xml:space="preserve"> </w:t>
        </w:r>
        <w:r w:rsidR="0043315F" w:rsidRPr="00B9130D">
          <w:rPr>
            <w:rStyle w:val="ae"/>
            <w:rFonts w:hint="eastAsia"/>
            <w:noProof/>
          </w:rPr>
          <w:t>比较</w:t>
        </w:r>
        <w:r w:rsidR="0043315F">
          <w:rPr>
            <w:noProof/>
            <w:webHidden/>
          </w:rPr>
          <w:tab/>
        </w:r>
        <w:r w:rsidR="0043315F">
          <w:rPr>
            <w:noProof/>
            <w:webHidden/>
          </w:rPr>
          <w:fldChar w:fldCharType="begin"/>
        </w:r>
        <w:r w:rsidR="0043315F">
          <w:rPr>
            <w:noProof/>
            <w:webHidden/>
          </w:rPr>
          <w:instrText xml:space="preserve"> PAGEREF _Toc406690197 \h </w:instrText>
        </w:r>
        <w:r w:rsidR="0043315F">
          <w:rPr>
            <w:noProof/>
            <w:webHidden/>
          </w:rPr>
        </w:r>
        <w:r w:rsidR="0043315F">
          <w:rPr>
            <w:noProof/>
            <w:webHidden/>
          </w:rPr>
          <w:fldChar w:fldCharType="separate"/>
        </w:r>
        <w:r w:rsidR="002A2EDC">
          <w:rPr>
            <w:noProof/>
            <w:webHidden/>
          </w:rPr>
          <w:t>12</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198" w:history="1">
        <w:r w:rsidR="0043315F" w:rsidRPr="00B9130D">
          <w:rPr>
            <w:rStyle w:val="ae"/>
            <w:rFonts w:hint="eastAsia"/>
            <w:noProof/>
          </w:rPr>
          <w:t>第三章</w:t>
        </w:r>
        <w:r w:rsidR="0043315F" w:rsidRPr="00B9130D">
          <w:rPr>
            <w:rStyle w:val="ae"/>
            <w:rFonts w:hint="eastAsia"/>
            <w:noProof/>
          </w:rPr>
          <w:t xml:space="preserve"> </w:t>
        </w:r>
        <w:r w:rsidR="0043315F" w:rsidRPr="00B9130D">
          <w:rPr>
            <w:rStyle w:val="ae"/>
            <w:rFonts w:hint="eastAsia"/>
            <w:noProof/>
          </w:rPr>
          <w:t>基于语境的形式化证明方法</w:t>
        </w:r>
        <w:r w:rsidR="0043315F">
          <w:rPr>
            <w:noProof/>
            <w:webHidden/>
          </w:rPr>
          <w:tab/>
        </w:r>
        <w:r w:rsidR="0043315F">
          <w:rPr>
            <w:noProof/>
            <w:webHidden/>
          </w:rPr>
          <w:fldChar w:fldCharType="begin"/>
        </w:r>
        <w:r w:rsidR="0043315F">
          <w:rPr>
            <w:noProof/>
            <w:webHidden/>
          </w:rPr>
          <w:instrText xml:space="preserve"> PAGEREF _Toc406690198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199" w:history="1">
        <w:r w:rsidR="0043315F" w:rsidRPr="00B9130D">
          <w:rPr>
            <w:rStyle w:val="ae"/>
            <w:noProof/>
          </w:rPr>
          <w:t>3.1</w:t>
        </w:r>
        <w:r w:rsidR="0043315F" w:rsidRPr="00B9130D">
          <w:rPr>
            <w:rStyle w:val="ae"/>
            <w:rFonts w:hint="eastAsia"/>
            <w:noProof/>
          </w:rPr>
          <w:t xml:space="preserve"> </w:t>
        </w:r>
        <w:r w:rsidR="0043315F" w:rsidRPr="00B9130D">
          <w:rPr>
            <w:rStyle w:val="ae"/>
            <w:rFonts w:hint="eastAsia"/>
            <w:noProof/>
          </w:rPr>
          <w:t>基于语境的形式化证明思路</w:t>
        </w:r>
        <w:r w:rsidR="0043315F">
          <w:rPr>
            <w:noProof/>
            <w:webHidden/>
          </w:rPr>
          <w:tab/>
        </w:r>
        <w:r w:rsidR="0043315F">
          <w:rPr>
            <w:noProof/>
            <w:webHidden/>
          </w:rPr>
          <w:fldChar w:fldCharType="begin"/>
        </w:r>
        <w:r w:rsidR="0043315F">
          <w:rPr>
            <w:noProof/>
            <w:webHidden/>
          </w:rPr>
          <w:instrText xml:space="preserve"> PAGEREF _Toc406690199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00" w:history="1">
        <w:r w:rsidR="0043315F" w:rsidRPr="00B9130D">
          <w:rPr>
            <w:rStyle w:val="ae"/>
            <w:noProof/>
          </w:rPr>
          <w:t>3.2</w:t>
        </w:r>
        <w:r w:rsidR="0043315F" w:rsidRPr="00B9130D">
          <w:rPr>
            <w:rStyle w:val="ae"/>
            <w:rFonts w:hint="eastAsia"/>
            <w:noProof/>
          </w:rPr>
          <w:t xml:space="preserve"> </w:t>
        </w:r>
        <w:r w:rsidR="0043315F" w:rsidRPr="00B9130D">
          <w:rPr>
            <w:rStyle w:val="ae"/>
            <w:rFonts w:hint="eastAsia"/>
            <w:noProof/>
          </w:rPr>
          <w:t>基于语境的形式化证明语义的设计</w:t>
        </w:r>
        <w:r w:rsidR="0043315F">
          <w:rPr>
            <w:noProof/>
            <w:webHidden/>
          </w:rPr>
          <w:tab/>
        </w:r>
        <w:r w:rsidR="0043315F">
          <w:rPr>
            <w:noProof/>
            <w:webHidden/>
          </w:rPr>
          <w:fldChar w:fldCharType="begin"/>
        </w:r>
        <w:r w:rsidR="0043315F">
          <w:rPr>
            <w:noProof/>
            <w:webHidden/>
          </w:rPr>
          <w:instrText xml:space="preserve"> PAGEREF _Toc406690200 \h </w:instrText>
        </w:r>
        <w:r w:rsidR="0043315F">
          <w:rPr>
            <w:noProof/>
            <w:webHidden/>
          </w:rPr>
        </w:r>
        <w:r w:rsidR="0043315F">
          <w:rPr>
            <w:noProof/>
            <w:webHidden/>
          </w:rPr>
          <w:fldChar w:fldCharType="separate"/>
        </w:r>
        <w:r w:rsidR="002A2EDC">
          <w:rPr>
            <w:noProof/>
            <w:webHidden/>
          </w:rPr>
          <w:t>16</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01" w:history="1">
        <w:r w:rsidR="0043315F" w:rsidRPr="00B9130D">
          <w:rPr>
            <w:rStyle w:val="ae"/>
            <w:noProof/>
          </w:rPr>
          <w:t>3.3</w:t>
        </w:r>
        <w:r w:rsidR="0043315F" w:rsidRPr="00B9130D">
          <w:rPr>
            <w:rStyle w:val="ae"/>
            <w:rFonts w:hint="eastAsia"/>
            <w:noProof/>
          </w:rPr>
          <w:t xml:space="preserve"> </w:t>
        </w:r>
        <w:r w:rsidR="0043315F" w:rsidRPr="00B9130D">
          <w:rPr>
            <w:rStyle w:val="ae"/>
            <w:rFonts w:hint="eastAsia"/>
            <w:noProof/>
          </w:rPr>
          <w:t>证明策略</w:t>
        </w:r>
        <w:r w:rsidR="0043315F">
          <w:rPr>
            <w:noProof/>
            <w:webHidden/>
          </w:rPr>
          <w:tab/>
        </w:r>
        <w:r w:rsidR="0043315F">
          <w:rPr>
            <w:noProof/>
            <w:webHidden/>
          </w:rPr>
          <w:fldChar w:fldCharType="begin"/>
        </w:r>
        <w:r w:rsidR="0043315F">
          <w:rPr>
            <w:noProof/>
            <w:webHidden/>
          </w:rPr>
          <w:instrText xml:space="preserve"> PAGEREF _Toc406690201 \h </w:instrText>
        </w:r>
        <w:r w:rsidR="0043315F">
          <w:rPr>
            <w:noProof/>
            <w:webHidden/>
          </w:rPr>
        </w:r>
        <w:r w:rsidR="0043315F">
          <w:rPr>
            <w:noProof/>
            <w:webHidden/>
          </w:rPr>
          <w:fldChar w:fldCharType="separate"/>
        </w:r>
        <w:r w:rsidR="002A2EDC">
          <w:rPr>
            <w:noProof/>
            <w:webHidden/>
          </w:rPr>
          <w:t>17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02" w:history="1">
        <w:r w:rsidR="0043315F" w:rsidRPr="00B9130D">
          <w:rPr>
            <w:rStyle w:val="ae"/>
            <w:noProof/>
          </w:rPr>
          <w:t>3.4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_Toc406690202 \h </w:instrText>
        </w:r>
        <w:r w:rsidR="0043315F">
          <w:rPr>
            <w:noProof/>
            <w:webHidden/>
          </w:rPr>
        </w:r>
        <w:r w:rsidR="0043315F">
          <w:rPr>
            <w:noProof/>
            <w:webHidden/>
          </w:rPr>
          <w:fldChar w:fldCharType="separate"/>
        </w:r>
        <w:r w:rsidR="002A2EDC">
          <w:rPr>
            <w:noProof/>
            <w:webHidden/>
          </w:rPr>
          <w:t>19</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03" w:history="1">
        <w:r w:rsidR="0043315F" w:rsidRPr="00B9130D">
          <w:rPr>
            <w:rStyle w:val="ae"/>
            <w:rFonts w:hint="eastAsia"/>
            <w:noProof/>
          </w:rPr>
          <w:t>第四章</w:t>
        </w:r>
        <w:r w:rsidR="0043315F" w:rsidRPr="00B9130D">
          <w:rPr>
            <w:rStyle w:val="ae"/>
            <w:rFonts w:hint="eastAsia"/>
            <w:noProof/>
          </w:rPr>
          <w:t xml:space="preserve"> </w:t>
        </w:r>
        <w:r w:rsidR="0043315F" w:rsidRPr="00B9130D">
          <w:rPr>
            <w:rStyle w:val="ae"/>
            <w:rFonts w:hint="eastAsia"/>
            <w:noProof/>
          </w:rPr>
          <w:t>基于语境的形式化证明算法</w:t>
        </w:r>
        <w:r w:rsidR="0043315F">
          <w:rPr>
            <w:noProof/>
            <w:webHidden/>
          </w:rPr>
          <w:tab/>
        </w:r>
        <w:r w:rsidR="0043315F">
          <w:rPr>
            <w:noProof/>
            <w:webHidden/>
          </w:rPr>
          <w:fldChar w:fldCharType="begin"/>
        </w:r>
        <w:r w:rsidR="0043315F">
          <w:rPr>
            <w:noProof/>
            <w:webHidden/>
          </w:rPr>
          <w:instrText xml:space="preserve"> PAGEREF _Toc406690203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04" w:history="1">
        <w:r w:rsidR="0043315F" w:rsidRPr="00B9130D">
          <w:rPr>
            <w:rStyle w:val="ae"/>
            <w:noProof/>
          </w:rPr>
          <w:t>4.1</w:t>
        </w:r>
        <w:r w:rsidR="0043315F" w:rsidRPr="00B9130D">
          <w:rPr>
            <w:rStyle w:val="ae"/>
            <w:rFonts w:hint="eastAsia"/>
            <w:noProof/>
          </w:rPr>
          <w:t xml:space="preserve"> </w:t>
        </w:r>
        <w:r w:rsidR="0043315F" w:rsidRPr="00B9130D">
          <w:rPr>
            <w:rStyle w:val="ae"/>
            <w:rFonts w:hint="eastAsia"/>
            <w:noProof/>
          </w:rPr>
          <w:t>语境算法</w:t>
        </w:r>
        <w:r w:rsidR="0043315F">
          <w:rPr>
            <w:noProof/>
            <w:webHidden/>
          </w:rPr>
          <w:tab/>
        </w:r>
        <w:r w:rsidR="0043315F">
          <w:rPr>
            <w:noProof/>
            <w:webHidden/>
          </w:rPr>
          <w:fldChar w:fldCharType="begin"/>
        </w:r>
        <w:r w:rsidR="0043315F">
          <w:rPr>
            <w:noProof/>
            <w:webHidden/>
          </w:rPr>
          <w:instrText xml:space="preserve"> PAGEREF _Toc406690204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05" w:history="1">
        <w:r w:rsidR="0043315F" w:rsidRPr="00B9130D">
          <w:rPr>
            <w:rStyle w:val="ae"/>
            <w:noProof/>
          </w:rPr>
          <w:t>4.2</w:t>
        </w:r>
        <w:r w:rsidR="0043315F" w:rsidRPr="00B9130D">
          <w:rPr>
            <w:rStyle w:val="ae"/>
            <w:rFonts w:hint="eastAsia"/>
            <w:noProof/>
          </w:rPr>
          <w:t xml:space="preserve"> </w:t>
        </w:r>
        <w:r w:rsidR="0043315F" w:rsidRPr="00B9130D">
          <w:rPr>
            <w:rStyle w:val="ae"/>
            <w:rFonts w:hint="eastAsia"/>
            <w:noProof/>
          </w:rPr>
          <w:t>基于语境的语义规则映射算法的设计</w:t>
        </w:r>
        <w:r w:rsidR="0043315F">
          <w:rPr>
            <w:noProof/>
            <w:webHidden/>
          </w:rPr>
          <w:tab/>
        </w:r>
        <w:r w:rsidR="0043315F">
          <w:rPr>
            <w:noProof/>
            <w:webHidden/>
          </w:rPr>
          <w:fldChar w:fldCharType="begin"/>
        </w:r>
        <w:r w:rsidR="0043315F">
          <w:rPr>
            <w:noProof/>
            <w:webHidden/>
          </w:rPr>
          <w:instrText xml:space="preserve"> PAGEREF _Toc406690205 \h </w:instrText>
        </w:r>
        <w:r w:rsidR="0043315F">
          <w:rPr>
            <w:noProof/>
            <w:webHidden/>
          </w:rPr>
        </w:r>
        <w:r w:rsidR="0043315F">
          <w:rPr>
            <w:noProof/>
            <w:webHidden/>
          </w:rPr>
          <w:fldChar w:fldCharType="separate"/>
        </w:r>
        <w:r w:rsidR="002A2EDC">
          <w:rPr>
            <w:noProof/>
            <w:webHidden/>
          </w:rPr>
          <w:t>21</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06" w:history="1">
        <w:r w:rsidR="0043315F" w:rsidRPr="00B9130D">
          <w:rPr>
            <w:rStyle w:val="ae"/>
            <w:noProof/>
          </w:rPr>
          <w:t>4.2.1</w:t>
        </w:r>
        <w:r w:rsidR="0043315F" w:rsidRPr="00B9130D">
          <w:rPr>
            <w:rStyle w:val="ae"/>
            <w:rFonts w:hint="eastAsia"/>
            <w:noProof/>
          </w:rPr>
          <w:t xml:space="preserve"> </w:t>
        </w:r>
        <w:r w:rsidR="0043315F" w:rsidRPr="00B9130D">
          <w:rPr>
            <w:rStyle w:val="ae"/>
            <w:rFonts w:hint="eastAsia"/>
            <w:noProof/>
          </w:rPr>
          <w:t>赋值规则映射算法</w:t>
        </w:r>
        <w:r w:rsidR="0043315F">
          <w:rPr>
            <w:noProof/>
            <w:webHidden/>
          </w:rPr>
          <w:tab/>
        </w:r>
        <w:r w:rsidR="0043315F">
          <w:rPr>
            <w:noProof/>
            <w:webHidden/>
          </w:rPr>
          <w:fldChar w:fldCharType="begin"/>
        </w:r>
        <w:r w:rsidR="0043315F">
          <w:rPr>
            <w:noProof/>
            <w:webHidden/>
          </w:rPr>
          <w:instrText xml:space="preserve"> PAGEREF _Toc406690206 \h </w:instrText>
        </w:r>
        <w:r w:rsidR="0043315F">
          <w:rPr>
            <w:noProof/>
            <w:webHidden/>
          </w:rPr>
        </w:r>
        <w:r w:rsidR="0043315F">
          <w:rPr>
            <w:noProof/>
            <w:webHidden/>
          </w:rPr>
          <w:fldChar w:fldCharType="separate"/>
        </w:r>
        <w:r w:rsidR="002A2EDC">
          <w:rPr>
            <w:noProof/>
            <w:webHidden/>
          </w:rPr>
          <w:t>22</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07" w:history="1">
        <w:r w:rsidR="0043315F" w:rsidRPr="00B9130D">
          <w:rPr>
            <w:rStyle w:val="ae"/>
            <w:noProof/>
          </w:rPr>
          <w:t>4.2.2</w:t>
        </w:r>
        <w:r w:rsidR="0043315F" w:rsidRPr="00B9130D">
          <w:rPr>
            <w:rStyle w:val="ae"/>
            <w:rFonts w:hint="eastAsia"/>
            <w:noProof/>
          </w:rPr>
          <w:t xml:space="preserve"> </w:t>
        </w:r>
        <w:r w:rsidR="0043315F" w:rsidRPr="00B9130D">
          <w:rPr>
            <w:rStyle w:val="ae"/>
            <w:rFonts w:hint="eastAsia"/>
            <w:noProof/>
          </w:rPr>
          <w:t>条件选择规则映射算法</w:t>
        </w:r>
        <w:r w:rsidR="0043315F">
          <w:rPr>
            <w:noProof/>
            <w:webHidden/>
          </w:rPr>
          <w:tab/>
        </w:r>
        <w:r w:rsidR="0043315F">
          <w:rPr>
            <w:noProof/>
            <w:webHidden/>
          </w:rPr>
          <w:fldChar w:fldCharType="begin"/>
        </w:r>
        <w:r w:rsidR="0043315F">
          <w:rPr>
            <w:noProof/>
            <w:webHidden/>
          </w:rPr>
          <w:instrText xml:space="preserve"> PAGEREF _Toc406690207 \h </w:instrText>
        </w:r>
        <w:r w:rsidR="0043315F">
          <w:rPr>
            <w:noProof/>
            <w:webHidden/>
          </w:rPr>
        </w:r>
        <w:r w:rsidR="0043315F">
          <w:rPr>
            <w:noProof/>
            <w:webHidden/>
          </w:rPr>
          <w:fldChar w:fldCharType="separate"/>
        </w:r>
        <w:r w:rsidR="002A2EDC">
          <w:rPr>
            <w:noProof/>
            <w:webHidden/>
          </w:rPr>
          <w:t>23</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08" w:history="1">
        <w:r w:rsidR="0043315F" w:rsidRPr="00B9130D">
          <w:rPr>
            <w:rStyle w:val="ae"/>
            <w:noProof/>
          </w:rPr>
          <w:t>4.2.3</w:t>
        </w:r>
        <w:r w:rsidR="0043315F" w:rsidRPr="00B9130D">
          <w:rPr>
            <w:rStyle w:val="ae"/>
            <w:rFonts w:hint="eastAsia"/>
            <w:noProof/>
          </w:rPr>
          <w:t xml:space="preserve"> </w:t>
        </w:r>
        <w:r w:rsidR="0043315F" w:rsidRPr="00B9130D">
          <w:rPr>
            <w:rStyle w:val="ae"/>
            <w:rFonts w:hint="eastAsia"/>
            <w:noProof/>
          </w:rPr>
          <w:t>循环规则映射算法</w:t>
        </w:r>
        <w:r w:rsidR="0043315F">
          <w:rPr>
            <w:noProof/>
            <w:webHidden/>
          </w:rPr>
          <w:tab/>
        </w:r>
        <w:r w:rsidR="0043315F">
          <w:rPr>
            <w:noProof/>
            <w:webHidden/>
          </w:rPr>
          <w:fldChar w:fldCharType="begin"/>
        </w:r>
        <w:r w:rsidR="0043315F">
          <w:rPr>
            <w:noProof/>
            <w:webHidden/>
          </w:rPr>
          <w:instrText xml:space="preserve"> PAGEREF _Toc406690208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09" w:history="1">
        <w:r w:rsidR="0043315F" w:rsidRPr="00B9130D">
          <w:rPr>
            <w:rStyle w:val="ae"/>
            <w:noProof/>
          </w:rPr>
          <w:t>4.2.4</w:t>
        </w:r>
        <w:r w:rsidR="0043315F" w:rsidRPr="00B9130D">
          <w:rPr>
            <w:rStyle w:val="ae"/>
            <w:rFonts w:hint="eastAsia"/>
            <w:noProof/>
          </w:rPr>
          <w:t xml:space="preserve"> </w:t>
        </w:r>
        <w:r w:rsidR="0043315F" w:rsidRPr="00B9130D">
          <w:rPr>
            <w:rStyle w:val="ae"/>
            <w:rFonts w:hint="eastAsia"/>
            <w:noProof/>
          </w:rPr>
          <w:t>函数调用规则映射算法</w:t>
        </w:r>
        <w:r w:rsidR="0043315F">
          <w:rPr>
            <w:noProof/>
            <w:webHidden/>
          </w:rPr>
          <w:tab/>
        </w:r>
        <w:r w:rsidR="0043315F">
          <w:rPr>
            <w:noProof/>
            <w:webHidden/>
          </w:rPr>
          <w:fldChar w:fldCharType="begin"/>
        </w:r>
        <w:r w:rsidR="0043315F">
          <w:rPr>
            <w:noProof/>
            <w:webHidden/>
          </w:rPr>
          <w:instrText xml:space="preserve"> PAGEREF _Toc406690209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10" w:history="1">
        <w:r w:rsidR="0043315F" w:rsidRPr="00B9130D">
          <w:rPr>
            <w:rStyle w:val="ae"/>
            <w:noProof/>
          </w:rPr>
          <w:t>4.2.5</w:t>
        </w:r>
        <w:r w:rsidR="0043315F" w:rsidRPr="00B9130D">
          <w:rPr>
            <w:rStyle w:val="ae"/>
            <w:rFonts w:hint="eastAsia"/>
            <w:noProof/>
          </w:rPr>
          <w:t xml:space="preserve"> </w:t>
        </w:r>
        <w:r w:rsidR="0043315F" w:rsidRPr="00B9130D">
          <w:rPr>
            <w:rStyle w:val="ae"/>
            <w:rFonts w:hint="eastAsia"/>
            <w:noProof/>
          </w:rPr>
          <w:t>返回规则映射算法</w:t>
        </w:r>
        <w:r w:rsidR="0043315F">
          <w:rPr>
            <w:noProof/>
            <w:webHidden/>
          </w:rPr>
          <w:tab/>
        </w:r>
        <w:r w:rsidR="0043315F">
          <w:rPr>
            <w:noProof/>
            <w:webHidden/>
          </w:rPr>
          <w:fldChar w:fldCharType="begin"/>
        </w:r>
        <w:r w:rsidR="0043315F">
          <w:rPr>
            <w:noProof/>
            <w:webHidden/>
          </w:rPr>
          <w:instrText xml:space="preserve"> PAGEREF _Toc406690210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11" w:history="1">
        <w:r w:rsidR="0043315F" w:rsidRPr="00B9130D">
          <w:rPr>
            <w:rStyle w:val="ae"/>
            <w:noProof/>
          </w:rPr>
          <w:t>4.3</w:t>
        </w:r>
        <w:r w:rsidR="0043315F" w:rsidRPr="00B9130D">
          <w:rPr>
            <w:rStyle w:val="ae"/>
            <w:rFonts w:hint="eastAsia"/>
            <w:noProof/>
          </w:rPr>
          <w:t xml:space="preserve"> </w:t>
        </w:r>
        <w:r w:rsidR="0043315F" w:rsidRPr="00B9130D">
          <w:rPr>
            <w:rStyle w:val="ae"/>
            <w:rFonts w:hint="eastAsia"/>
            <w:noProof/>
          </w:rPr>
          <w:t>基于语境和限定数学归纳法的循环交互证明算法的设计</w:t>
        </w:r>
        <w:r w:rsidR="0043315F">
          <w:rPr>
            <w:noProof/>
            <w:webHidden/>
          </w:rPr>
          <w:tab/>
        </w:r>
        <w:r w:rsidR="0043315F">
          <w:rPr>
            <w:noProof/>
            <w:webHidden/>
          </w:rPr>
          <w:fldChar w:fldCharType="begin"/>
        </w:r>
        <w:r w:rsidR="0043315F">
          <w:rPr>
            <w:noProof/>
            <w:webHidden/>
          </w:rPr>
          <w:instrText xml:space="preserve"> PAGEREF _Toc406690211 \h </w:instrText>
        </w:r>
        <w:r w:rsidR="0043315F">
          <w:rPr>
            <w:noProof/>
            <w:webHidden/>
          </w:rPr>
        </w:r>
        <w:r w:rsidR="0043315F">
          <w:rPr>
            <w:noProof/>
            <w:webHidden/>
          </w:rPr>
          <w:fldChar w:fldCharType="separate"/>
        </w:r>
        <w:r w:rsidR="002A2EDC">
          <w:rPr>
            <w:noProof/>
            <w:webHidden/>
          </w:rPr>
          <w:t>25</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12" w:history="1">
        <w:r w:rsidR="0043315F" w:rsidRPr="00B9130D">
          <w:rPr>
            <w:rStyle w:val="ae"/>
            <w:noProof/>
          </w:rPr>
          <w:t>4.4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_Toc406690212 \h </w:instrText>
        </w:r>
        <w:r w:rsidR="0043315F">
          <w:rPr>
            <w:noProof/>
            <w:webHidden/>
          </w:rPr>
        </w:r>
        <w:r w:rsidR="0043315F">
          <w:rPr>
            <w:noProof/>
            <w:webHidden/>
          </w:rPr>
          <w:fldChar w:fldCharType="separate"/>
        </w:r>
        <w:r w:rsidR="002A2EDC">
          <w:rPr>
            <w:noProof/>
            <w:webHidden/>
          </w:rPr>
          <w:t>26</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13" w:history="1">
        <w:r w:rsidR="0043315F" w:rsidRPr="00B9130D">
          <w:rPr>
            <w:rStyle w:val="ae"/>
            <w:rFonts w:hint="eastAsia"/>
            <w:noProof/>
          </w:rPr>
          <w:t>第五章</w:t>
        </w:r>
        <w:r w:rsidR="0043315F" w:rsidRPr="00B9130D">
          <w:rPr>
            <w:rStyle w:val="ae"/>
            <w:rFonts w:hint="eastAsia"/>
            <w:noProof/>
          </w:rPr>
          <w:t xml:space="preserve"> </w:t>
        </w:r>
        <w:r w:rsidR="0043315F" w:rsidRPr="00B9130D">
          <w:rPr>
            <w:rStyle w:val="ae"/>
            <w:rFonts w:hint="eastAsia"/>
            <w:noProof/>
          </w:rPr>
          <w:t>基于语境的形式化验证工具的设计与实现</w:t>
        </w:r>
        <w:r w:rsidR="0043315F">
          <w:rPr>
            <w:noProof/>
            <w:webHidden/>
          </w:rPr>
          <w:tab/>
        </w:r>
        <w:r w:rsidR="0043315F">
          <w:rPr>
            <w:noProof/>
            <w:webHidden/>
          </w:rPr>
          <w:fldChar w:fldCharType="begin"/>
        </w:r>
        <w:r w:rsidR="0043315F">
          <w:rPr>
            <w:noProof/>
            <w:webHidden/>
          </w:rPr>
          <w:instrText xml:space="preserve"> PAGEREF _Toc406690213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14" w:history="1">
        <w:r w:rsidR="0043315F" w:rsidRPr="00B9130D">
          <w:rPr>
            <w:rStyle w:val="ae"/>
            <w:noProof/>
          </w:rPr>
          <w:t>5.1</w:t>
        </w:r>
        <w:r w:rsidR="0043315F" w:rsidRPr="00B9130D">
          <w:rPr>
            <w:rStyle w:val="ae"/>
            <w:rFonts w:hint="eastAsia"/>
            <w:noProof/>
          </w:rPr>
          <w:t xml:space="preserve"> </w:t>
        </w:r>
        <w:r w:rsidR="0043315F" w:rsidRPr="00B9130D">
          <w:rPr>
            <w:rStyle w:val="ae"/>
            <w:rFonts w:hint="eastAsia"/>
            <w:noProof/>
          </w:rPr>
          <w:t>基于语境的形式化验证工具需求分析</w:t>
        </w:r>
        <w:r w:rsidR="0043315F">
          <w:rPr>
            <w:noProof/>
            <w:webHidden/>
          </w:rPr>
          <w:tab/>
        </w:r>
        <w:r w:rsidR="0043315F">
          <w:rPr>
            <w:noProof/>
            <w:webHidden/>
          </w:rPr>
          <w:fldChar w:fldCharType="begin"/>
        </w:r>
        <w:r w:rsidR="0043315F">
          <w:rPr>
            <w:noProof/>
            <w:webHidden/>
          </w:rPr>
          <w:instrText xml:space="preserve"> PAGEREF _Toc406690214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15" w:history="1">
        <w:r w:rsidR="0043315F" w:rsidRPr="00B9130D">
          <w:rPr>
            <w:rStyle w:val="ae"/>
            <w:noProof/>
          </w:rPr>
          <w:t>5.2</w:t>
        </w:r>
        <w:r w:rsidR="0043315F" w:rsidRPr="00B9130D">
          <w:rPr>
            <w:rStyle w:val="ae"/>
            <w:rFonts w:hint="eastAsia"/>
            <w:noProof/>
          </w:rPr>
          <w:t xml:space="preserve"> </w:t>
        </w:r>
        <w:r w:rsidR="0043315F" w:rsidRPr="00B9130D">
          <w:rPr>
            <w:rStyle w:val="ae"/>
            <w:rFonts w:hint="eastAsia"/>
            <w:noProof/>
          </w:rPr>
          <w:t>基于语境的形式化验证工具概要设计</w:t>
        </w:r>
        <w:r w:rsidR="0043315F">
          <w:rPr>
            <w:noProof/>
            <w:webHidden/>
          </w:rPr>
          <w:tab/>
        </w:r>
        <w:r w:rsidR="0043315F">
          <w:rPr>
            <w:noProof/>
            <w:webHidden/>
          </w:rPr>
          <w:fldChar w:fldCharType="begin"/>
        </w:r>
        <w:r w:rsidR="0043315F">
          <w:rPr>
            <w:noProof/>
            <w:webHidden/>
          </w:rPr>
          <w:instrText xml:space="preserve"> PAGEREF _Toc406690215 \h </w:instrText>
        </w:r>
        <w:r w:rsidR="0043315F">
          <w:rPr>
            <w:noProof/>
            <w:webHidden/>
          </w:rPr>
        </w:r>
        <w:r w:rsidR="0043315F">
          <w:rPr>
            <w:noProof/>
            <w:webHidden/>
          </w:rPr>
          <w:fldChar w:fldCharType="separate"/>
        </w:r>
        <w:r w:rsidR="002A2EDC">
          <w:rPr>
            <w:noProof/>
            <w:webHidden/>
          </w:rPr>
          <w:t>28</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16" w:history="1">
        <w:r w:rsidR="0043315F" w:rsidRPr="00B9130D">
          <w:rPr>
            <w:rStyle w:val="ae"/>
            <w:noProof/>
          </w:rPr>
          <w:t>5.3</w:t>
        </w:r>
        <w:r w:rsidR="0043315F" w:rsidRPr="00B9130D">
          <w:rPr>
            <w:rStyle w:val="ae"/>
            <w:rFonts w:hint="eastAsia"/>
            <w:noProof/>
          </w:rPr>
          <w:t xml:space="preserve"> </w:t>
        </w:r>
        <w:r w:rsidR="0043315F" w:rsidRPr="00B9130D">
          <w:rPr>
            <w:rStyle w:val="ae"/>
            <w:rFonts w:hint="eastAsia"/>
            <w:noProof/>
          </w:rPr>
          <w:t>基于语境的形式化验证工具详细设计和代码实现</w:t>
        </w:r>
        <w:r w:rsidR="0043315F">
          <w:rPr>
            <w:noProof/>
            <w:webHidden/>
          </w:rPr>
          <w:tab/>
        </w:r>
        <w:r w:rsidR="0043315F">
          <w:rPr>
            <w:noProof/>
            <w:webHidden/>
          </w:rPr>
          <w:fldChar w:fldCharType="begin"/>
        </w:r>
        <w:r w:rsidR="0043315F">
          <w:rPr>
            <w:noProof/>
            <w:webHidden/>
          </w:rPr>
          <w:instrText xml:space="preserve"> PAGEREF _Toc406690216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17" w:history="1">
        <w:r w:rsidR="0043315F" w:rsidRPr="00B9130D">
          <w:rPr>
            <w:rStyle w:val="ae"/>
            <w:noProof/>
          </w:rPr>
          <w:t>5.3.1 B*</w:t>
        </w:r>
        <w:r w:rsidR="0043315F" w:rsidRPr="00B9130D">
          <w:rPr>
            <w:rStyle w:val="ae"/>
            <w:rFonts w:hint="eastAsia"/>
            <w:noProof/>
          </w:rPr>
          <w:t>程序解析模块</w:t>
        </w:r>
        <w:r w:rsidR="0043315F">
          <w:rPr>
            <w:noProof/>
            <w:webHidden/>
          </w:rPr>
          <w:tab/>
        </w:r>
        <w:r w:rsidR="0043315F">
          <w:rPr>
            <w:noProof/>
            <w:webHidden/>
          </w:rPr>
          <w:fldChar w:fldCharType="begin"/>
        </w:r>
        <w:r w:rsidR="0043315F">
          <w:rPr>
            <w:noProof/>
            <w:webHidden/>
          </w:rPr>
          <w:instrText xml:space="preserve"> PAGEREF _Toc406690217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18" w:history="1">
        <w:r w:rsidR="0043315F" w:rsidRPr="00B9130D">
          <w:rPr>
            <w:rStyle w:val="ae"/>
            <w:noProof/>
          </w:rPr>
          <w:t>5.3.2</w:t>
        </w:r>
        <w:r w:rsidR="0043315F" w:rsidRPr="00B9130D">
          <w:rPr>
            <w:rStyle w:val="ae"/>
            <w:rFonts w:hint="eastAsia"/>
            <w:noProof/>
          </w:rPr>
          <w:t xml:space="preserve"> </w:t>
        </w:r>
        <w:r w:rsidR="0043315F" w:rsidRPr="00B9130D">
          <w:rPr>
            <w:rStyle w:val="ae"/>
            <w:rFonts w:hint="eastAsia"/>
            <w:noProof/>
          </w:rPr>
          <w:t>语境管理模块</w:t>
        </w:r>
        <w:r w:rsidR="0043315F">
          <w:rPr>
            <w:noProof/>
            <w:webHidden/>
          </w:rPr>
          <w:tab/>
        </w:r>
        <w:r w:rsidR="0043315F">
          <w:rPr>
            <w:noProof/>
            <w:webHidden/>
          </w:rPr>
          <w:fldChar w:fldCharType="begin"/>
        </w:r>
        <w:r w:rsidR="0043315F">
          <w:rPr>
            <w:noProof/>
            <w:webHidden/>
          </w:rPr>
          <w:instrText xml:space="preserve"> PAGEREF _Toc406690218 \h </w:instrText>
        </w:r>
        <w:r w:rsidR="0043315F">
          <w:rPr>
            <w:noProof/>
            <w:webHidden/>
          </w:rPr>
        </w:r>
        <w:r w:rsidR="0043315F">
          <w:rPr>
            <w:noProof/>
            <w:webHidden/>
          </w:rPr>
          <w:fldChar w:fldCharType="separate"/>
        </w:r>
        <w:r w:rsidR="002A2EDC">
          <w:rPr>
            <w:noProof/>
            <w:webHidden/>
          </w:rPr>
          <w:t>33</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19" w:history="1">
        <w:r w:rsidR="0043315F" w:rsidRPr="00B9130D">
          <w:rPr>
            <w:rStyle w:val="ae"/>
            <w:noProof/>
          </w:rPr>
          <w:t>5.3.3</w:t>
        </w:r>
        <w:r w:rsidR="0043315F" w:rsidRPr="00B9130D">
          <w:rPr>
            <w:rStyle w:val="ae"/>
            <w:rFonts w:hint="eastAsia"/>
            <w:noProof/>
          </w:rPr>
          <w:t xml:space="preserve"> </w:t>
        </w:r>
        <w:r w:rsidR="0043315F" w:rsidRPr="00B9130D">
          <w:rPr>
            <w:rStyle w:val="ae"/>
            <w:rFonts w:hint="eastAsia"/>
            <w:noProof/>
          </w:rPr>
          <w:t>语义规则映射模块</w:t>
        </w:r>
        <w:r w:rsidR="0043315F">
          <w:rPr>
            <w:noProof/>
            <w:webHidden/>
          </w:rPr>
          <w:tab/>
        </w:r>
        <w:r w:rsidR="0043315F">
          <w:rPr>
            <w:noProof/>
            <w:webHidden/>
          </w:rPr>
          <w:fldChar w:fldCharType="begin"/>
        </w:r>
        <w:r w:rsidR="0043315F">
          <w:rPr>
            <w:noProof/>
            <w:webHidden/>
          </w:rPr>
          <w:instrText xml:space="preserve"> PAGEREF _Toc406690219 \h </w:instrText>
        </w:r>
        <w:r w:rsidR="0043315F">
          <w:rPr>
            <w:noProof/>
            <w:webHidden/>
          </w:rPr>
        </w:r>
        <w:r w:rsidR="0043315F">
          <w:rPr>
            <w:noProof/>
            <w:webHidden/>
          </w:rPr>
          <w:fldChar w:fldCharType="separate"/>
        </w:r>
        <w:r w:rsidR="002A2EDC">
          <w:rPr>
            <w:noProof/>
            <w:webHidden/>
          </w:rPr>
          <w:t>35</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20" w:history="1">
        <w:r w:rsidR="0043315F" w:rsidRPr="00B9130D">
          <w:rPr>
            <w:rStyle w:val="ae"/>
            <w:noProof/>
          </w:rPr>
          <w:t>5.3.4</w:t>
        </w:r>
        <w:r w:rsidR="0043315F" w:rsidRPr="00B9130D">
          <w:rPr>
            <w:rStyle w:val="ae"/>
            <w:rFonts w:hint="eastAsia"/>
            <w:noProof/>
          </w:rPr>
          <w:t xml:space="preserve"> </w:t>
        </w:r>
        <w:r w:rsidR="0043315F" w:rsidRPr="00B9130D">
          <w:rPr>
            <w:rStyle w:val="ae"/>
            <w:rFonts w:hint="eastAsia"/>
            <w:noProof/>
          </w:rPr>
          <w:t>用户交互模块</w:t>
        </w:r>
        <w:r w:rsidR="0043315F">
          <w:rPr>
            <w:noProof/>
            <w:webHidden/>
          </w:rPr>
          <w:tab/>
        </w:r>
        <w:r w:rsidR="0043315F">
          <w:rPr>
            <w:noProof/>
            <w:webHidden/>
          </w:rPr>
          <w:fldChar w:fldCharType="begin"/>
        </w:r>
        <w:r w:rsidR="0043315F">
          <w:rPr>
            <w:noProof/>
            <w:webHidden/>
          </w:rPr>
          <w:instrText xml:space="preserve"> PAGEREF _Toc406690220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21" w:history="1">
        <w:r w:rsidR="0043315F" w:rsidRPr="00B9130D">
          <w:rPr>
            <w:rStyle w:val="ae"/>
            <w:noProof/>
          </w:rPr>
          <w:t>5.4</w:t>
        </w:r>
        <w:r w:rsidR="0043315F" w:rsidRPr="00B9130D">
          <w:rPr>
            <w:rStyle w:val="ae"/>
            <w:rFonts w:hint="eastAsia"/>
            <w:noProof/>
          </w:rPr>
          <w:t xml:space="preserve"> </w:t>
        </w:r>
        <w:r w:rsidR="0043315F" w:rsidRPr="00B9130D">
          <w:rPr>
            <w:rStyle w:val="ae"/>
            <w:rFonts w:hint="eastAsia"/>
            <w:noProof/>
          </w:rPr>
          <w:t>基于语境的形式化验证工具的应用示例</w:t>
        </w:r>
        <w:r w:rsidR="0043315F">
          <w:rPr>
            <w:noProof/>
            <w:webHidden/>
          </w:rPr>
          <w:tab/>
        </w:r>
        <w:r w:rsidR="0043315F">
          <w:rPr>
            <w:noProof/>
            <w:webHidden/>
          </w:rPr>
          <w:fldChar w:fldCharType="begin"/>
        </w:r>
        <w:r w:rsidR="0043315F">
          <w:rPr>
            <w:noProof/>
            <w:webHidden/>
          </w:rPr>
          <w:instrText xml:space="preserve"> PAGEREF _Toc406690221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22" w:history="1">
        <w:r w:rsidR="0043315F" w:rsidRPr="00B9130D">
          <w:rPr>
            <w:rStyle w:val="ae"/>
            <w:noProof/>
          </w:rPr>
          <w:t>5.5</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_Toc406690222 \h </w:instrText>
        </w:r>
        <w:r w:rsidR="0043315F">
          <w:rPr>
            <w:noProof/>
            <w:webHidden/>
          </w:rPr>
        </w:r>
        <w:r w:rsidR="0043315F">
          <w:rPr>
            <w:noProof/>
            <w:webHidden/>
          </w:rPr>
          <w:fldChar w:fldCharType="separate"/>
        </w:r>
        <w:r w:rsidR="002A2EDC">
          <w:rPr>
            <w:noProof/>
            <w:webHidden/>
          </w:rPr>
          <w:t>39</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23" w:history="1">
        <w:r w:rsidR="0043315F" w:rsidRPr="00B9130D">
          <w:rPr>
            <w:rStyle w:val="ae"/>
            <w:rFonts w:hint="eastAsia"/>
            <w:noProof/>
          </w:rPr>
          <w:t>第六章</w:t>
        </w:r>
        <w:r w:rsidR="0043315F" w:rsidRPr="00B9130D">
          <w:rPr>
            <w:rStyle w:val="ae"/>
            <w:rFonts w:hint="eastAsia"/>
            <w:noProof/>
          </w:rPr>
          <w:t xml:space="preserve"> </w:t>
        </w:r>
        <w:r w:rsidR="0043315F" w:rsidRPr="00B9130D">
          <w:rPr>
            <w:rStyle w:val="ae"/>
            <w:rFonts w:hint="eastAsia"/>
            <w:noProof/>
          </w:rPr>
          <w:t>基于</w:t>
        </w:r>
        <w:r w:rsidR="0043315F" w:rsidRPr="00B9130D">
          <w:rPr>
            <w:rStyle w:val="ae"/>
            <w:noProof/>
          </w:rPr>
          <w:t>B*</w:t>
        </w:r>
        <w:r w:rsidR="0043315F" w:rsidRPr="00B9130D">
          <w:rPr>
            <w:rStyle w:val="ae"/>
            <w:rFonts w:hint="eastAsia"/>
            <w:noProof/>
          </w:rPr>
          <w:t>的</w:t>
        </w:r>
        <w:r w:rsidR="0043315F" w:rsidRPr="00B9130D">
          <w:rPr>
            <w:rStyle w:val="ae"/>
            <w:noProof/>
          </w:rPr>
          <w:t>Arinc653</w:t>
        </w:r>
        <w:r w:rsidR="0043315F" w:rsidRPr="00B9130D">
          <w:rPr>
            <w:rStyle w:val="ae"/>
            <w:rFonts w:hint="eastAsia"/>
            <w:noProof/>
          </w:rPr>
          <w:t>内核建模与验证</w:t>
        </w:r>
        <w:r w:rsidR="0043315F">
          <w:rPr>
            <w:noProof/>
            <w:webHidden/>
          </w:rPr>
          <w:tab/>
        </w:r>
        <w:r w:rsidR="0043315F">
          <w:rPr>
            <w:noProof/>
            <w:webHidden/>
          </w:rPr>
          <w:fldChar w:fldCharType="begin"/>
        </w:r>
        <w:r w:rsidR="0043315F">
          <w:rPr>
            <w:noProof/>
            <w:webHidden/>
          </w:rPr>
          <w:instrText xml:space="preserve"> PAGEREF _Toc406690223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24" w:history="1">
        <w:r w:rsidR="0043315F" w:rsidRPr="00B9130D">
          <w:rPr>
            <w:rStyle w:val="ae"/>
            <w:noProof/>
          </w:rPr>
          <w:t>6.1 Arinc653</w:t>
        </w:r>
        <w:r w:rsidR="0043315F" w:rsidRPr="00B9130D">
          <w:rPr>
            <w:rStyle w:val="ae"/>
            <w:rFonts w:hint="eastAsia"/>
            <w:noProof/>
          </w:rPr>
          <w:t>标准</w:t>
        </w:r>
        <w:r w:rsidR="0043315F">
          <w:rPr>
            <w:noProof/>
            <w:webHidden/>
          </w:rPr>
          <w:tab/>
        </w:r>
        <w:r w:rsidR="0043315F">
          <w:rPr>
            <w:noProof/>
            <w:webHidden/>
          </w:rPr>
          <w:fldChar w:fldCharType="begin"/>
        </w:r>
        <w:r w:rsidR="0043315F">
          <w:rPr>
            <w:noProof/>
            <w:webHidden/>
          </w:rPr>
          <w:instrText xml:space="preserve"> PAGEREF _Toc406690224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25" w:history="1">
        <w:r w:rsidR="0043315F" w:rsidRPr="00B9130D">
          <w:rPr>
            <w:rStyle w:val="ae"/>
            <w:noProof/>
          </w:rPr>
          <w:t>6.2 Arinc653</w:t>
        </w:r>
        <w:r w:rsidR="0043315F" w:rsidRPr="00B9130D">
          <w:rPr>
            <w:rStyle w:val="ae"/>
            <w:rFonts w:hint="eastAsia"/>
            <w:noProof/>
          </w:rPr>
          <w:t>内核建模</w:t>
        </w:r>
        <w:r w:rsidR="0043315F">
          <w:rPr>
            <w:noProof/>
            <w:webHidden/>
          </w:rPr>
          <w:tab/>
        </w:r>
        <w:r w:rsidR="0043315F">
          <w:rPr>
            <w:noProof/>
            <w:webHidden/>
          </w:rPr>
          <w:fldChar w:fldCharType="begin"/>
        </w:r>
        <w:r w:rsidR="0043315F">
          <w:rPr>
            <w:noProof/>
            <w:webHidden/>
          </w:rPr>
          <w:instrText xml:space="preserve"> PAGEREF _Toc406690225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26" w:history="1">
        <w:r w:rsidR="0043315F" w:rsidRPr="00B9130D">
          <w:rPr>
            <w:rStyle w:val="ae"/>
            <w:noProof/>
          </w:rPr>
          <w:t>6.2.1 Arinc653</w:t>
        </w:r>
        <w:r w:rsidR="0043315F" w:rsidRPr="00B9130D">
          <w:rPr>
            <w:rStyle w:val="ae"/>
            <w:rFonts w:hint="eastAsia"/>
            <w:noProof/>
          </w:rPr>
          <w:t>高层抽象机建模</w:t>
        </w:r>
        <w:r w:rsidR="0043315F">
          <w:rPr>
            <w:noProof/>
            <w:webHidden/>
          </w:rPr>
          <w:tab/>
        </w:r>
        <w:r w:rsidR="0043315F">
          <w:rPr>
            <w:noProof/>
            <w:webHidden/>
          </w:rPr>
          <w:fldChar w:fldCharType="begin"/>
        </w:r>
        <w:r w:rsidR="0043315F">
          <w:rPr>
            <w:noProof/>
            <w:webHidden/>
          </w:rPr>
          <w:instrText xml:space="preserve"> PAGEREF _Toc406690226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27" w:history="1">
        <w:r w:rsidR="0043315F" w:rsidRPr="00B9130D">
          <w:rPr>
            <w:rStyle w:val="ae"/>
            <w:noProof/>
          </w:rPr>
          <w:t>6.2.2 Arinc653</w:t>
        </w:r>
        <w:r w:rsidR="0043315F" w:rsidRPr="00B9130D">
          <w:rPr>
            <w:rStyle w:val="ae"/>
            <w:rFonts w:hint="eastAsia"/>
            <w:noProof/>
          </w:rPr>
          <w:t>低层抽象机建模</w:t>
        </w:r>
        <w:r w:rsidR="0043315F">
          <w:rPr>
            <w:noProof/>
            <w:webHidden/>
          </w:rPr>
          <w:tab/>
        </w:r>
        <w:r w:rsidR="0043315F">
          <w:rPr>
            <w:noProof/>
            <w:webHidden/>
          </w:rPr>
          <w:fldChar w:fldCharType="begin"/>
        </w:r>
        <w:r w:rsidR="0043315F">
          <w:rPr>
            <w:noProof/>
            <w:webHidden/>
          </w:rPr>
          <w:instrText xml:space="preserve"> PAGEREF _Toc406690227 \h </w:instrText>
        </w:r>
        <w:r w:rsidR="0043315F">
          <w:rPr>
            <w:noProof/>
            <w:webHidden/>
          </w:rPr>
        </w:r>
        <w:r w:rsidR="0043315F">
          <w:rPr>
            <w:noProof/>
            <w:webHidden/>
          </w:rPr>
          <w:fldChar w:fldCharType="separate"/>
        </w:r>
        <w:r w:rsidR="002A2EDC">
          <w:rPr>
            <w:noProof/>
            <w:webHidden/>
          </w:rPr>
          <w:t>45</w:t>
        </w:r>
        <w:r w:rsidR="0043315F">
          <w:rPr>
            <w:noProof/>
            <w:webHidden/>
          </w:rPr>
          <w:fldChar w:fldCharType="end"/>
        </w:r>
      </w:hyperlink>
    </w:p>
    <w:p w:rsidR="0043315F" w:rsidRDefault="00B42293">
      <w:pPr>
        <w:pStyle w:val="31"/>
        <w:tabs>
          <w:tab w:val="right" w:leader="dot" w:pos="9061"/>
        </w:tabs>
        <w:ind w:left="800"/>
        <w:rPr>
          <w:rFonts w:asciiTheme="minorHAnsi" w:eastAsiaTheme="minorEastAsia" w:hAnsiTheme="minorHAnsi" w:cstheme="minorBidi"/>
          <w:noProof/>
          <w:szCs w:val="22"/>
        </w:rPr>
      </w:pPr>
      <w:hyperlink w:anchor="_Toc406690228" w:history="1">
        <w:r w:rsidR="0043315F" w:rsidRPr="00B9130D">
          <w:rPr>
            <w:rStyle w:val="ae"/>
            <w:noProof/>
          </w:rPr>
          <w:t>6.2.3 Arinc653</w:t>
        </w:r>
        <w:r w:rsidR="0043315F" w:rsidRPr="00B9130D">
          <w:rPr>
            <w:rStyle w:val="ae"/>
            <w:rFonts w:hint="eastAsia"/>
            <w:noProof/>
          </w:rPr>
          <w:t>抽象机实现</w:t>
        </w:r>
        <w:r w:rsidR="0043315F">
          <w:rPr>
            <w:noProof/>
            <w:webHidden/>
          </w:rPr>
          <w:tab/>
        </w:r>
        <w:r w:rsidR="0043315F">
          <w:rPr>
            <w:noProof/>
            <w:webHidden/>
          </w:rPr>
          <w:fldChar w:fldCharType="begin"/>
        </w:r>
        <w:r w:rsidR="0043315F">
          <w:rPr>
            <w:noProof/>
            <w:webHidden/>
          </w:rPr>
          <w:instrText xml:space="preserve"> PAGEREF _Toc406690228 \h </w:instrText>
        </w:r>
        <w:r w:rsidR="0043315F">
          <w:rPr>
            <w:noProof/>
            <w:webHidden/>
          </w:rPr>
        </w:r>
        <w:r w:rsidR="0043315F">
          <w:rPr>
            <w:noProof/>
            <w:webHidden/>
          </w:rPr>
          <w:fldChar w:fldCharType="separate"/>
        </w:r>
        <w:r w:rsidR="002A2EDC">
          <w:rPr>
            <w:noProof/>
            <w:webHidden/>
          </w:rPr>
          <w:t>48</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29" w:history="1">
        <w:r w:rsidR="0043315F" w:rsidRPr="00B9130D">
          <w:rPr>
            <w:rStyle w:val="ae"/>
            <w:noProof/>
          </w:rPr>
          <w:t>6.3 Arinc653</w:t>
        </w:r>
        <w:r w:rsidR="0043315F" w:rsidRPr="00B9130D">
          <w:rPr>
            <w:rStyle w:val="ae"/>
            <w:rFonts w:hint="eastAsia"/>
            <w:noProof/>
          </w:rPr>
          <w:t>内核验证</w:t>
        </w:r>
        <w:r w:rsidR="0043315F">
          <w:rPr>
            <w:noProof/>
            <w:webHidden/>
          </w:rPr>
          <w:tab/>
        </w:r>
        <w:r w:rsidR="0043315F">
          <w:rPr>
            <w:noProof/>
            <w:webHidden/>
          </w:rPr>
          <w:fldChar w:fldCharType="begin"/>
        </w:r>
        <w:r w:rsidR="0043315F">
          <w:rPr>
            <w:noProof/>
            <w:webHidden/>
          </w:rPr>
          <w:instrText xml:space="preserve"> PAGEREF _Toc406690229 \h </w:instrText>
        </w:r>
        <w:r w:rsidR="0043315F">
          <w:rPr>
            <w:noProof/>
            <w:webHidden/>
          </w:rPr>
        </w:r>
        <w:r w:rsidR="0043315F">
          <w:rPr>
            <w:noProof/>
            <w:webHidden/>
          </w:rPr>
          <w:fldChar w:fldCharType="separate"/>
        </w:r>
        <w:r w:rsidR="002A2EDC">
          <w:rPr>
            <w:noProof/>
            <w:webHidden/>
          </w:rPr>
          <w:t>49</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30" w:history="1">
        <w:r w:rsidR="0043315F" w:rsidRPr="00B9130D">
          <w:rPr>
            <w:rStyle w:val="ae"/>
            <w:noProof/>
          </w:rPr>
          <w:t>6.4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_Toc406690230 \h </w:instrText>
        </w:r>
        <w:r w:rsidR="0043315F">
          <w:rPr>
            <w:noProof/>
            <w:webHidden/>
          </w:rPr>
        </w:r>
        <w:r w:rsidR="0043315F">
          <w:rPr>
            <w:noProof/>
            <w:webHidden/>
          </w:rPr>
          <w:fldChar w:fldCharType="separate"/>
        </w:r>
        <w:r w:rsidR="002A2EDC">
          <w:rPr>
            <w:noProof/>
            <w:webHidden/>
          </w:rPr>
          <w:t>56</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31" w:history="1">
        <w:r w:rsidR="0043315F" w:rsidRPr="00B9130D">
          <w:rPr>
            <w:rStyle w:val="ae"/>
            <w:rFonts w:hint="eastAsia"/>
            <w:noProof/>
          </w:rPr>
          <w:t>结论与展望</w:t>
        </w:r>
        <w:r w:rsidR="0043315F">
          <w:rPr>
            <w:noProof/>
            <w:webHidden/>
          </w:rPr>
          <w:tab/>
        </w:r>
        <w:r w:rsidR="0043315F">
          <w:rPr>
            <w:noProof/>
            <w:webHidden/>
          </w:rPr>
          <w:fldChar w:fldCharType="begin"/>
        </w:r>
        <w:r w:rsidR="0043315F">
          <w:rPr>
            <w:noProof/>
            <w:webHidden/>
          </w:rPr>
          <w:instrText xml:space="preserve"> PAGEREF _Toc406690231 \h </w:instrText>
        </w:r>
        <w:r w:rsidR="0043315F">
          <w:rPr>
            <w:noProof/>
            <w:webHidden/>
          </w:rPr>
        </w:r>
        <w:r w:rsidR="0043315F">
          <w:rPr>
            <w:noProof/>
            <w:webHidden/>
          </w:rPr>
          <w:fldChar w:fldCharType="separate"/>
        </w:r>
        <w:r w:rsidR="002A2EDC">
          <w:rPr>
            <w:noProof/>
            <w:webHidden/>
          </w:rPr>
          <w:t>57</w:t>
        </w:r>
        <w:r w:rsidR="0043315F">
          <w:rPr>
            <w:noProof/>
            <w:webHidden/>
          </w:rPr>
          <w:fldChar w:fldCharType="end"/>
        </w:r>
      </w:hyperlink>
    </w:p>
    <w:p w:rsidR="0043315F" w:rsidRDefault="00B42293">
      <w:pPr>
        <w:pStyle w:val="23"/>
        <w:tabs>
          <w:tab w:val="right" w:leader="dot" w:pos="9061"/>
        </w:tabs>
        <w:ind w:left="400"/>
        <w:rPr>
          <w:rFonts w:asciiTheme="minorHAnsi" w:eastAsiaTheme="minorEastAsia" w:hAnsiTheme="minorHAnsi" w:cstheme="minorBidi"/>
          <w:noProof/>
          <w:sz w:val="21"/>
          <w:szCs w:val="22"/>
        </w:rPr>
      </w:pPr>
      <w:hyperlink w:anchor="_Toc406690232" w:history="1">
        <w:r w:rsidR="0043315F" w:rsidRPr="00B9130D">
          <w:rPr>
            <w:rStyle w:val="ae"/>
            <w:rFonts w:hint="eastAsia"/>
            <w:noProof/>
          </w:rPr>
          <w:t>工作展望</w:t>
        </w:r>
        <w:r w:rsidR="0043315F">
          <w:rPr>
            <w:noProof/>
            <w:webHidden/>
          </w:rPr>
          <w:tab/>
        </w:r>
        <w:r w:rsidR="0043315F">
          <w:rPr>
            <w:noProof/>
            <w:webHidden/>
          </w:rPr>
          <w:fldChar w:fldCharType="begin"/>
        </w:r>
        <w:r w:rsidR="0043315F">
          <w:rPr>
            <w:noProof/>
            <w:webHidden/>
          </w:rPr>
          <w:instrText xml:space="preserve"> PAGEREF _Toc406690232 \h </w:instrText>
        </w:r>
        <w:r w:rsidR="0043315F">
          <w:rPr>
            <w:noProof/>
            <w:webHidden/>
          </w:rPr>
        </w:r>
        <w:r w:rsidR="0043315F">
          <w:rPr>
            <w:noProof/>
            <w:webHidden/>
          </w:rPr>
          <w:fldChar w:fldCharType="separate"/>
        </w:r>
        <w:r w:rsidR="002A2EDC">
          <w:rPr>
            <w:noProof/>
            <w:webHidden/>
          </w:rPr>
          <w:t>58</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33" w:history="1">
        <w:r w:rsidR="0043315F" w:rsidRPr="00B9130D">
          <w:rPr>
            <w:rStyle w:val="ae"/>
            <w:rFonts w:hint="eastAsia"/>
            <w:noProof/>
          </w:rPr>
          <w:t>附录</w:t>
        </w:r>
        <w:r w:rsidR="0043315F">
          <w:rPr>
            <w:noProof/>
            <w:webHidden/>
          </w:rPr>
          <w:tab/>
        </w:r>
        <w:r w:rsidR="0043315F">
          <w:rPr>
            <w:noProof/>
            <w:webHidden/>
          </w:rPr>
          <w:fldChar w:fldCharType="begin"/>
        </w:r>
        <w:r w:rsidR="0043315F">
          <w:rPr>
            <w:noProof/>
            <w:webHidden/>
          </w:rPr>
          <w:instrText xml:space="preserve"> PAGEREF _Toc406690233 \h </w:instrText>
        </w:r>
        <w:r w:rsidR="0043315F">
          <w:rPr>
            <w:noProof/>
            <w:webHidden/>
          </w:rPr>
        </w:r>
        <w:r w:rsidR="0043315F">
          <w:rPr>
            <w:noProof/>
            <w:webHidden/>
          </w:rPr>
          <w:fldChar w:fldCharType="separate"/>
        </w:r>
        <w:r w:rsidR="002A2EDC">
          <w:rPr>
            <w:noProof/>
            <w:webHidden/>
          </w:rPr>
          <w:t>59</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34" w:history="1">
        <w:r w:rsidR="0043315F" w:rsidRPr="00B9130D">
          <w:rPr>
            <w:rStyle w:val="ae"/>
            <w:rFonts w:hint="eastAsia"/>
            <w:noProof/>
          </w:rPr>
          <w:t>参考文献</w:t>
        </w:r>
        <w:r w:rsidR="0043315F">
          <w:rPr>
            <w:noProof/>
            <w:webHidden/>
          </w:rPr>
          <w:tab/>
        </w:r>
        <w:r w:rsidR="0043315F">
          <w:rPr>
            <w:noProof/>
            <w:webHidden/>
          </w:rPr>
          <w:fldChar w:fldCharType="begin"/>
        </w:r>
        <w:r w:rsidR="0043315F">
          <w:rPr>
            <w:noProof/>
            <w:webHidden/>
          </w:rPr>
          <w:instrText xml:space="preserve"> PAGEREF _Toc406690234 \h </w:instrText>
        </w:r>
        <w:r w:rsidR="0043315F">
          <w:rPr>
            <w:noProof/>
            <w:webHidden/>
          </w:rPr>
        </w:r>
        <w:r w:rsidR="0043315F">
          <w:rPr>
            <w:noProof/>
            <w:webHidden/>
          </w:rPr>
          <w:fldChar w:fldCharType="separate"/>
        </w:r>
        <w:r w:rsidR="002A2EDC">
          <w:rPr>
            <w:noProof/>
            <w:webHidden/>
          </w:rPr>
          <w:t>65</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35" w:history="1">
        <w:r w:rsidR="0043315F" w:rsidRPr="00B9130D">
          <w:rPr>
            <w:rStyle w:val="ae"/>
            <w:rFonts w:hint="eastAsia"/>
            <w:noProof/>
          </w:rPr>
          <w:t>攻读硕士学位期间取得的学术成果</w:t>
        </w:r>
        <w:r w:rsidR="0043315F">
          <w:rPr>
            <w:noProof/>
            <w:webHidden/>
          </w:rPr>
          <w:tab/>
        </w:r>
        <w:r w:rsidR="0043315F">
          <w:rPr>
            <w:noProof/>
            <w:webHidden/>
          </w:rPr>
          <w:fldChar w:fldCharType="begin"/>
        </w:r>
        <w:r w:rsidR="0043315F">
          <w:rPr>
            <w:noProof/>
            <w:webHidden/>
          </w:rPr>
          <w:instrText xml:space="preserve"> PAGEREF _Toc406690235 \h </w:instrText>
        </w:r>
        <w:r w:rsidR="0043315F">
          <w:rPr>
            <w:noProof/>
            <w:webHidden/>
          </w:rPr>
        </w:r>
        <w:r w:rsidR="0043315F">
          <w:rPr>
            <w:noProof/>
            <w:webHidden/>
          </w:rPr>
          <w:fldChar w:fldCharType="separate"/>
        </w:r>
        <w:r w:rsidR="002A2EDC">
          <w:rPr>
            <w:noProof/>
            <w:webHidden/>
          </w:rPr>
          <w:t>67</w:t>
        </w:r>
        <w:r w:rsidR="0043315F">
          <w:rPr>
            <w:noProof/>
            <w:webHidden/>
          </w:rPr>
          <w:fldChar w:fldCharType="end"/>
        </w:r>
      </w:hyperlink>
    </w:p>
    <w:p w:rsidR="0043315F" w:rsidRDefault="00B42293">
      <w:pPr>
        <w:pStyle w:val="11"/>
        <w:tabs>
          <w:tab w:val="right" w:leader="dot" w:pos="9061"/>
        </w:tabs>
        <w:spacing w:before="156"/>
        <w:rPr>
          <w:rFonts w:asciiTheme="minorHAnsi" w:eastAsiaTheme="minorEastAsia" w:hAnsiTheme="minorHAnsi" w:cstheme="minorBidi"/>
          <w:noProof/>
          <w:sz w:val="21"/>
          <w:szCs w:val="22"/>
        </w:rPr>
      </w:pPr>
      <w:hyperlink w:anchor="_Toc406690236" w:history="1">
        <w:r w:rsidR="0043315F" w:rsidRPr="00B9130D">
          <w:rPr>
            <w:rStyle w:val="ae"/>
            <w:rFonts w:hint="eastAsia"/>
            <w:noProof/>
          </w:rPr>
          <w:t>致谢</w:t>
        </w:r>
        <w:r w:rsidR="0043315F">
          <w:rPr>
            <w:noProof/>
            <w:webHidden/>
          </w:rPr>
          <w:tab/>
        </w:r>
        <w:r w:rsidR="0043315F">
          <w:rPr>
            <w:noProof/>
            <w:webHidden/>
          </w:rPr>
          <w:fldChar w:fldCharType="begin"/>
        </w:r>
        <w:r w:rsidR="0043315F">
          <w:rPr>
            <w:noProof/>
            <w:webHidden/>
          </w:rPr>
          <w:instrText xml:space="preserve"> PAGEREF _Toc406690236 \h </w:instrText>
        </w:r>
        <w:r w:rsidR="0043315F">
          <w:rPr>
            <w:noProof/>
            <w:webHidden/>
          </w:rPr>
        </w:r>
        <w:r w:rsidR="0043315F">
          <w:rPr>
            <w:noProof/>
            <w:webHidden/>
          </w:rPr>
          <w:fldChar w:fldCharType="separate"/>
        </w:r>
        <w:r w:rsidR="002A2EDC">
          <w:rPr>
            <w:noProof/>
            <w:webHidden/>
          </w:rPr>
          <w:t>68</w:t>
        </w:r>
        <w:r w:rsidR="0043315F">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B42293"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B42293"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B42293"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B42293"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B42293"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B42293"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B42293"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06690181"/>
      <w:r>
        <w:rPr>
          <w:rFonts w:hint="eastAsia"/>
        </w:rPr>
        <w:lastRenderedPageBreak/>
        <w:t>绪论</w:t>
      </w:r>
      <w:bookmarkEnd w:id="6"/>
      <w:bookmarkEnd w:id="7"/>
    </w:p>
    <w:p w:rsidR="00AF640F" w:rsidRDefault="003E721F" w:rsidP="00965646">
      <w:pPr>
        <w:pStyle w:val="2"/>
        <w:spacing w:before="156" w:after="156"/>
      </w:pPr>
      <w:bookmarkStart w:id="8" w:name="_Toc406690182"/>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12538C">
        <w:rPr>
          <w:rFonts w:hint="eastAsia"/>
        </w:rPr>
        <w:t>机载软件作为符合</w:t>
      </w:r>
      <w:r w:rsidR="0012538C" w:rsidRPr="0012538C">
        <w:rPr>
          <w:rFonts w:hint="eastAsia"/>
        </w:rPr>
        <w:t>A/B</w:t>
      </w:r>
      <w:r w:rsidR="0012538C" w:rsidRPr="0012538C">
        <w:rPr>
          <w:rFonts w:hint="eastAsia"/>
        </w:rPr>
        <w:t>级</w:t>
      </w:r>
      <w:r w:rsidR="00717F0B" w:rsidRPr="00961801">
        <w:rPr>
          <w:rFonts w:hint="eastAsia"/>
          <w:color w:val="FF0000"/>
        </w:rPr>
        <w:t>[]</w:t>
      </w:r>
      <w:r w:rsidR="0012538C" w:rsidRPr="0012538C">
        <w:rPr>
          <w:rFonts w:hint="eastAsia"/>
        </w:rPr>
        <w:t>安全关键</w:t>
      </w:r>
      <w:r w:rsidR="00EB1F9C">
        <w:rPr>
          <w:rFonts w:hint="eastAsia"/>
        </w:rPr>
        <w:t>系统的重要构成部分，其内部结构越来越复杂、应用环境越来越开放，</w:t>
      </w:r>
      <w:r w:rsidR="00204BD3">
        <w:rPr>
          <w:rFonts w:hint="eastAsia"/>
        </w:rPr>
        <w:t>机载软件的</w:t>
      </w:r>
      <w:r w:rsidR="00A72D19" w:rsidRPr="00A42FDC">
        <w:t>高安全性和</w:t>
      </w:r>
      <w:r w:rsidR="00A72D19" w:rsidRPr="00A42FDC">
        <w:rPr>
          <w:rFonts w:hint="eastAsia"/>
        </w:rPr>
        <w:t>高</w:t>
      </w:r>
      <w:r w:rsidR="00A72D19" w:rsidRPr="00A42FDC">
        <w:t>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06690183"/>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r>
        <w:rPr>
          <w:rFonts w:hint="eastAsia"/>
        </w:rPr>
        <w:t>编译</w:t>
      </w:r>
      <w:r w:rsidR="00885DD5">
        <w:rPr>
          <w:rFonts w:hint="eastAsia"/>
        </w:rPr>
        <w:t>验证</w:t>
      </w:r>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r w:rsidRPr="00F828A8">
        <w:rPr>
          <w:rFonts w:hint="eastAsia"/>
        </w:rPr>
        <w:t>程序检验</w:t>
      </w:r>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r w:rsidR="00C94FF7" w:rsidRPr="00C94FF7">
        <w:rPr>
          <w:rFonts w:hint="eastAsia"/>
          <w:kern w:val="0"/>
        </w:rPr>
        <w:t>群理论计算的程序检查器的设计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0" w:name="OLE_LINK1"/>
      <w:bookmarkStart w:id="11" w:name="OLE_LINK2"/>
      <w:r w:rsidR="005F1D44">
        <w:rPr>
          <w:rFonts w:hint="eastAsia"/>
          <w:kern w:val="0"/>
        </w:rPr>
        <w:t>翻译确认</w:t>
      </w:r>
      <w:bookmarkEnd w:id="10"/>
      <w:bookmarkEnd w:id="11"/>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r>
        <w:rPr>
          <w:rFonts w:hint="eastAsia"/>
        </w:rPr>
        <w:t>验证</w:t>
      </w:r>
      <w:r w:rsidR="008B1710" w:rsidRPr="008B1710">
        <w:rPr>
          <w:rFonts w:hint="eastAsia"/>
        </w:rPr>
        <w:t>工具</w:t>
      </w:r>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06690187"/>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06690188"/>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06690189"/>
      <w:r>
        <w:rPr>
          <w:rFonts w:hint="eastAsia"/>
        </w:rPr>
        <w:t>论文的组织结构</w:t>
      </w:r>
      <w:bookmarkEnd w:id="14"/>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90044F" w:rsidRPr="004F334C" w:rsidRDefault="0090044F" w:rsidP="004B2D86">
      <w:pPr>
        <w:pStyle w:val="a0"/>
        <w:ind w:firstLine="480"/>
      </w:pPr>
      <w:r w:rsidRPr="004F334C">
        <w:t>第六章阐述了使用本课题组提出的</w:t>
      </w:r>
      <w:r w:rsidRPr="004F334C">
        <w:t>B*</w:t>
      </w:r>
      <w:r w:rsidRPr="004F334C">
        <w:t>形式化方法及本文提出的基于语境的形式化证明方法对</w:t>
      </w:r>
      <w:r w:rsidRPr="004F334C">
        <w:t>ARINC653</w:t>
      </w:r>
      <w:r w:rsidRPr="004F334C">
        <w:t>系统进行建模及验证的详细过程。</w:t>
      </w:r>
    </w:p>
    <w:p w:rsidR="007C4E1F" w:rsidRDefault="00071ECF" w:rsidP="0090044F">
      <w:pPr>
        <w:pStyle w:val="a0"/>
        <w:ind w:firstLine="480"/>
      </w:pPr>
      <w:r>
        <w:rPr>
          <w:rFonts w:hint="eastAsia"/>
        </w:rPr>
        <w:t>总结</w:t>
      </w:r>
      <w:r w:rsidR="004B2D86" w:rsidRPr="004F334C">
        <w:t>部分对全文进行了总结，分析了本文取得的研究成果和存在的问题，并对未来工作的方向进行了分析和展望。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5" w:name="_Toc406690190"/>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r w:rsidRPr="00230F55">
        <w:rPr>
          <w:rFonts w:hint="eastAsia"/>
        </w:rPr>
        <w:t>定理证明</w:t>
      </w:r>
      <w:r w:rsidR="004966D2">
        <w:rPr>
          <w:rFonts w:hint="eastAsia"/>
        </w:rPr>
        <w:t>技术</w:t>
      </w:r>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r>
        <w:rPr>
          <w:rFonts w:hint="eastAsia"/>
        </w:rPr>
        <w:t>形式推理</w:t>
      </w:r>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推演式联系起来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B42293"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给一个推演式增加假设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B42293"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B42293"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B42293"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B42293"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，其后件与需要证明的推演式</w:t>
      </w:r>
      <w:r w:rsidR="00DB042E">
        <w:rPr>
          <w:rFonts w:hint="eastAsia"/>
        </w:rPr>
        <w:t>S</w:t>
      </w:r>
      <w:r w:rsidR="00DB042E">
        <w:rPr>
          <w:rFonts w:hint="eastAsia"/>
        </w:rPr>
        <w:t>相同，然后将选出的这条规则以反方向方式使用，产生出若干新的需要证明的推演式。再对得到的每个新推演式</w:t>
      </w:r>
      <w:r w:rsidR="00205FB2">
        <w:rPr>
          <w:rFonts w:hint="eastAsia"/>
        </w:rPr>
        <w:t>做同样的事情，并继续下去，直到某个时刻剩下的推演式都是我们推理规则集合里的公理。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r>
        <w:rPr>
          <w:rFonts w:hint="eastAsia"/>
        </w:rPr>
        <w:t>逻辑</w:t>
      </w:r>
      <w:r w:rsidR="002F55D5">
        <w:rPr>
          <w:rFonts w:hint="eastAsia"/>
        </w:rPr>
        <w:t>公理</w:t>
      </w:r>
      <w:r w:rsidR="00575E2D">
        <w:rPr>
          <w:rFonts w:hint="eastAsia"/>
        </w:rPr>
        <w:t>系统</w:t>
      </w:r>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前置条件和后置条件中的程序状态主要由栈</w:t>
      </w:r>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r w:rsidRPr="00393B48">
        <w:rPr>
          <w:rFonts w:hint="eastAsia"/>
        </w:rPr>
        <w:t>栈是变量到值的映射</w:t>
      </w:r>
      <w:r w:rsidR="006625A9">
        <w:rPr>
          <w:rFonts w:hint="eastAsia"/>
        </w:rPr>
        <w:t>，而堆是有限的地址集合到值的映射。</w:t>
      </w:r>
      <w:r w:rsidRPr="00393B48">
        <w:rPr>
          <w:rFonts w:hint="eastAsia"/>
        </w:rPr>
        <w:t>在程序验证时</w:t>
      </w:r>
      <w:r w:rsidR="006625A9">
        <w:rPr>
          <w:rFonts w:hint="eastAsia"/>
        </w:rPr>
        <w:t>，</w:t>
      </w:r>
      <w:r w:rsidRPr="00393B48">
        <w:rPr>
          <w:rFonts w:hint="eastAsia"/>
        </w:rPr>
        <w:t>可以将栈看作对寄存器内容的描述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43.9pt" o:ole="">
            <v:imagedata r:id="rId13" o:title=""/>
          </v:shape>
          <o:OLEObject Type="Embed" ProgID="Equation.DSMT4" ShapeID="_x0000_i1025" DrawAspect="Content" ObjectID="_1544528415"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15pt;height:49.9pt" o:ole="">
            <v:imagedata r:id="rId15" o:title=""/>
          </v:shape>
          <o:OLEObject Type="Embed" ProgID="Equation.DSMT4" ShapeID="_x0000_i1026" DrawAspect="Content" ObjectID="_1544528416"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r>
        <w:rPr>
          <w:rFonts w:hint="eastAsia"/>
        </w:rPr>
        <w:t>辅助</w:t>
      </w:r>
      <w:r w:rsidR="00A02FDF">
        <w:rPr>
          <w:rFonts w:hint="eastAsia"/>
        </w:rPr>
        <w:t>定理证明工具</w:t>
      </w:r>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r w:rsidRPr="00D65696">
        <w:rPr>
          <w:rFonts w:hint="eastAsia"/>
        </w:rPr>
        <w:t>模型检测</w:t>
      </w:r>
      <w:r>
        <w:rPr>
          <w:rFonts w:hint="eastAsia"/>
        </w:rPr>
        <w:t>技术</w:t>
      </w:r>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r w:rsidRPr="009A312B">
        <w:rPr>
          <w:rFonts w:hint="eastAsia"/>
        </w:rPr>
        <w:t>程序检验</w:t>
      </w:r>
      <w:r w:rsidR="00547124">
        <w:rPr>
          <w:rFonts w:hint="eastAsia"/>
        </w:rPr>
        <w:t>技术</w:t>
      </w:r>
    </w:p>
    <w:p w:rsidR="009025BA" w:rsidRDefault="007775C8" w:rsidP="00EB75CD">
      <w:pPr>
        <w:pStyle w:val="3"/>
        <w:spacing w:before="156" w:after="156"/>
      </w:pPr>
      <w:r>
        <w:rPr>
          <w:rFonts w:hint="eastAsia"/>
        </w:rPr>
        <w:lastRenderedPageBreak/>
        <w:t>编译</w:t>
      </w:r>
      <w:r w:rsidR="00E66808">
        <w:rPr>
          <w:rFonts w:hint="eastAsia"/>
        </w:rPr>
        <w:t>过程</w:t>
      </w:r>
      <w:r w:rsidR="00EB75CD" w:rsidRPr="00EB75CD">
        <w:rPr>
          <w:rFonts w:hint="eastAsia"/>
        </w:rPr>
        <w:t>正确性</w:t>
      </w:r>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15pt" o:ole="">
            <v:imagedata r:id="rId18" o:title=""/>
          </v:shape>
          <o:OLEObject Type="Embed" ProgID="Equation.DSMT4" ShapeID="_x0000_i1027" DrawAspect="Content" ObjectID="_1544528417"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15pt;height:19.9pt" o:ole="">
            <v:imagedata r:id="rId20" o:title=""/>
          </v:shape>
          <o:OLEObject Type="Embed" ProgID="Equation.DSMT4" ShapeID="_x0000_i1028" DrawAspect="Content" ObjectID="_1544528418"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r w:rsidRPr="00D80B37">
        <w:rPr>
          <w:rFonts w:hint="eastAsia"/>
        </w:rPr>
        <w:t>基本思想</w:t>
      </w:r>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r w:rsidRPr="00C570F8">
        <w:rPr>
          <w:rFonts w:hint="eastAsia"/>
        </w:rPr>
        <w:t>证明过程</w:t>
      </w:r>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pt;height:210.4pt" o:ole="">
            <v:imagedata r:id="rId22" o:title=""/>
          </v:shape>
          <o:OLEObject Type="Embed" ProgID="Visio.Drawing.15" ShapeID="_x0000_i1029" DrawAspect="Content" ObjectID="_1544528419"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06690197"/>
      <w:r>
        <w:rPr>
          <w:rFonts w:hint="eastAsia"/>
        </w:rPr>
        <w:t>比较</w:t>
      </w:r>
      <w:bookmarkEnd w:id="1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p>
    <w:p w:rsidR="006B60E4" w:rsidRDefault="00292E28" w:rsidP="006B60E4">
      <w:pPr>
        <w:pStyle w:val="2"/>
        <w:spacing w:before="156" w:after="156"/>
      </w:pPr>
      <w:r>
        <w:rPr>
          <w:rFonts w:hint="eastAsia"/>
        </w:rPr>
        <w:t>问题</w:t>
      </w:r>
      <w:r w:rsidR="00AB6A81">
        <w:rPr>
          <w:rFonts w:hint="eastAsia"/>
        </w:rPr>
        <w:t>分析</w:t>
      </w:r>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r>
        <w:rPr>
          <w:rFonts w:hint="eastAsia"/>
        </w:rPr>
        <w:lastRenderedPageBreak/>
        <w:t>形式验证过程</w:t>
      </w:r>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4pt" o:ole="">
            <v:imagedata r:id="rId24" o:title=""/>
          </v:shape>
          <o:OLEObject Type="Embed" ProgID="Visio.Drawing.15" ShapeID="_x0000_i1030" DrawAspect="Content" ObjectID="_1544528420" r:id="rId25"/>
        </w:object>
      </w:r>
    </w:p>
    <w:p w:rsidR="00F91B53" w:rsidRPr="000A0992" w:rsidRDefault="000A0992" w:rsidP="000A0992">
      <w:pPr>
        <w:pStyle w:val="af8"/>
        <w:spacing w:line="360" w:lineRule="auto"/>
        <w:ind w:firstLine="0"/>
        <w:jc w:val="center"/>
        <w:rPr>
          <w:rFonts w:ascii="Times New Roman"/>
          <w:b/>
          <w:sz w:val="21"/>
          <w:szCs w:val="21"/>
        </w:rPr>
      </w:pPr>
      <w:bookmarkStart w:id="17" w:name="_Ref407005516"/>
      <w:r w:rsidRPr="000A0992">
        <w:rPr>
          <w:rFonts w:hint="eastAsia"/>
          <w:b/>
          <w:sz w:val="21"/>
          <w:szCs w:val="21"/>
        </w:rPr>
        <w:t>图</w:t>
      </w:r>
      <w:bookmarkEnd w:id="17"/>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r>
        <w:rPr>
          <w:rFonts w:hint="eastAsia"/>
        </w:rPr>
        <w:t>编译</w:t>
      </w:r>
      <w:r w:rsidR="006F3E5B">
        <w:rPr>
          <w:rFonts w:hint="eastAsia"/>
        </w:rPr>
        <w:t>形式</w:t>
      </w:r>
      <w:r w:rsidR="00EE2D7F">
        <w:rPr>
          <w:rFonts w:hint="eastAsia"/>
        </w:rPr>
        <w:t>化</w:t>
      </w:r>
      <w:r w:rsidR="006F3E5B">
        <w:rPr>
          <w:rFonts w:hint="eastAsia"/>
        </w:rPr>
        <w:t>验证方法</w:t>
      </w:r>
    </w:p>
    <w:p w:rsidR="004C2DC9" w:rsidRDefault="00EE6399" w:rsidP="007025E4">
      <w:pPr>
        <w:pStyle w:val="3"/>
        <w:spacing w:before="156" w:after="156" w:line="360" w:lineRule="auto"/>
      </w:pPr>
      <w:r>
        <w:rPr>
          <w:rFonts w:hint="eastAsia"/>
        </w:rPr>
        <w:t>命题</w:t>
      </w:r>
      <w:r w:rsidR="00CE4CFA">
        <w:rPr>
          <w:rFonts w:hint="eastAsia"/>
        </w:rPr>
        <w:t>逻辑</w:t>
      </w:r>
      <w:r w:rsidR="00DA01B0">
        <w:rPr>
          <w:rFonts w:hint="eastAsia"/>
        </w:rPr>
        <w:t>系统</w:t>
      </w:r>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031" type="#_x0000_t75" style="width:232.15pt;height:162pt" o:ole="">
                  <v:imagedata r:id="rId26" o:title=""/>
                </v:shape>
                <o:OLEObject Type="Embed" ProgID="Equation.DSMT4" ShapeID="_x0000_i1031" DrawAspect="Content" ObjectID="_1544528421"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2" type="#_x0000_t75" style="width:12pt;height:13.9pt" o:ole="">
            <v:imagedata r:id="rId28" o:title=""/>
          </v:shape>
          <o:OLEObject Type="Embed" ProgID="Equation.DSMT4" ShapeID="_x0000_i1032" DrawAspect="Content" ObjectID="_1544528422"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3" type="#_x0000_t75" style="width:12pt;height:10.9pt" o:ole="">
            <v:imagedata r:id="rId30" o:title=""/>
          </v:shape>
          <o:OLEObject Type="Embed" ProgID="Equation.DSMT4" ShapeID="_x0000_i1033" DrawAspect="Content" ObjectID="_1544528423" r:id="rId31"/>
        </w:object>
      </w:r>
      <w:r w:rsidR="00062DD6">
        <w:rPr>
          <w:rFonts w:hint="eastAsia"/>
        </w:rPr>
        <w:t>唯一的真值</w:t>
      </w:r>
      <w:r w:rsidR="00062DD6" w:rsidRPr="000352FF">
        <w:rPr>
          <w:position w:val="-14"/>
        </w:rPr>
        <w:object w:dxaOrig="620" w:dyaOrig="400">
          <v:shape id="_x0000_i1034" type="#_x0000_t75" style="width:31.15pt;height:19.9pt" o:ole="">
            <v:imagedata r:id="rId32" o:title=""/>
          </v:shape>
          <o:OLEObject Type="Embed" ProgID="Equation.DSMT4" ShapeID="_x0000_i1034" DrawAspect="Content" ObjectID="_1544528424"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35" type="#_x0000_t75" style="width:69pt;height:19.9pt" o:ole="">
            <v:imagedata r:id="rId34" o:title=""/>
          </v:shape>
          <o:OLEObject Type="Embed" ProgID="Equation.DSMT4" ShapeID="_x0000_i1035" DrawAspect="Content" ObjectID="_1544528425" r:id="rId35"/>
        </w:object>
      </w:r>
      <w:r w:rsidR="00656C92">
        <w:rPr>
          <w:rFonts w:hint="eastAsia"/>
        </w:rPr>
        <w:t>当且仅当</w:t>
      </w:r>
      <w:r w:rsidR="00656C92" w:rsidRPr="000352FF">
        <w:rPr>
          <w:position w:val="-14"/>
        </w:rPr>
        <w:object w:dxaOrig="1040" w:dyaOrig="400">
          <v:shape id="_x0000_i1036" type="#_x0000_t75" style="width:52.15pt;height:19.9pt" o:ole="">
            <v:imagedata r:id="rId36" o:title=""/>
          </v:shape>
          <o:OLEObject Type="Embed" ProgID="Equation.DSMT4" ShapeID="_x0000_i1036" DrawAspect="Content" ObjectID="_1544528426" r:id="rId37"/>
        </w:object>
      </w:r>
      <w:r w:rsidR="00656C92">
        <w:rPr>
          <w:rFonts w:hint="eastAsia"/>
        </w:rPr>
        <w:t>，而</w:t>
      </w:r>
      <w:r w:rsidR="00656C92" w:rsidRPr="000352FF">
        <w:rPr>
          <w:position w:val="-14"/>
        </w:rPr>
        <w:object w:dxaOrig="1579" w:dyaOrig="400">
          <v:shape id="_x0000_i1037" type="#_x0000_t75" style="width:79.15pt;height:19.9pt" o:ole="">
            <v:imagedata r:id="rId38" o:title=""/>
          </v:shape>
          <o:OLEObject Type="Embed" ProgID="Equation.DSMT4" ShapeID="_x0000_i1037" DrawAspect="Content" ObjectID="_1544528427" r:id="rId39"/>
        </w:object>
      </w:r>
      <w:r w:rsidR="00656C92">
        <w:rPr>
          <w:rFonts w:hint="eastAsia"/>
        </w:rPr>
        <w:t>当且仅当</w:t>
      </w:r>
      <w:r w:rsidR="00656C92" w:rsidRPr="000352FF">
        <w:rPr>
          <w:position w:val="-14"/>
        </w:rPr>
        <w:object w:dxaOrig="999" w:dyaOrig="400">
          <v:shape id="_x0000_i1038" type="#_x0000_t75" style="width:49.9pt;height:19.9pt" o:ole="">
            <v:imagedata r:id="rId40" o:title=""/>
          </v:shape>
          <o:OLEObject Type="Embed" ProgID="Equation.DSMT4" ShapeID="_x0000_i1038" DrawAspect="Content" ObjectID="_1544528428" r:id="rId41"/>
        </w:object>
      </w:r>
      <w:r w:rsidR="00656C92">
        <w:rPr>
          <w:rFonts w:hint="eastAsia"/>
        </w:rPr>
        <w:t>或</w:t>
      </w:r>
      <w:r w:rsidR="00656C92" w:rsidRPr="000352FF">
        <w:rPr>
          <w:position w:val="-14"/>
        </w:rPr>
        <w:object w:dxaOrig="999" w:dyaOrig="400">
          <v:shape id="_x0000_i1039" type="#_x0000_t75" style="width:49.9pt;height:19.9pt" o:ole="">
            <v:imagedata r:id="rId42" o:title=""/>
          </v:shape>
          <o:OLEObject Type="Embed" ProgID="Equation.DSMT4" ShapeID="_x0000_i1039" DrawAspect="Content" ObjectID="_1544528429" r:id="rId43"/>
        </w:object>
      </w:r>
      <w:r w:rsidR="00656C92">
        <w:rPr>
          <w:rFonts w:hint="eastAsia"/>
        </w:rPr>
        <w:t>。我们成</w:t>
      </w:r>
      <w:r w:rsidR="00656C92" w:rsidRPr="000352FF">
        <w:rPr>
          <w:position w:val="-6"/>
        </w:rPr>
        <w:object w:dxaOrig="240" w:dyaOrig="279">
          <v:shape id="_x0000_i1040" type="#_x0000_t75" style="width:12pt;height:13.9pt" o:ole="">
            <v:imagedata r:id="rId28" o:title=""/>
          </v:shape>
          <o:OLEObject Type="Embed" ProgID="Equation.DSMT4" ShapeID="_x0000_i1040" DrawAspect="Content" ObjectID="_1544528430" r:id="rId44"/>
        </w:object>
      </w:r>
      <w:r w:rsidR="00656C92">
        <w:rPr>
          <w:rFonts w:hint="eastAsia"/>
        </w:rPr>
        <w:t>使</w:t>
      </w:r>
      <w:r w:rsidR="00656C92" w:rsidRPr="000352FF">
        <w:rPr>
          <w:position w:val="-6"/>
        </w:rPr>
        <w:object w:dxaOrig="240" w:dyaOrig="220">
          <v:shape id="_x0000_i1041" type="#_x0000_t75" style="width:12pt;height:10.9pt" o:ole="">
            <v:imagedata r:id="rId45" o:title=""/>
          </v:shape>
          <o:OLEObject Type="Embed" ProgID="Equation.DSMT4" ShapeID="_x0000_i1041" DrawAspect="Content" ObjectID="_1544528431" r:id="rId46"/>
        </w:object>
      </w:r>
      <w:r w:rsidR="00656C92">
        <w:rPr>
          <w:rFonts w:hint="eastAsia"/>
        </w:rPr>
        <w:t>为真，如果</w:t>
      </w:r>
      <w:r w:rsidR="00A9312D" w:rsidRPr="000352FF">
        <w:rPr>
          <w:position w:val="-14"/>
        </w:rPr>
        <w:object w:dxaOrig="999" w:dyaOrig="400">
          <v:shape id="_x0000_i1042" type="#_x0000_t75" style="width:49.9pt;height:19.9pt" o:ole="">
            <v:imagedata r:id="rId47" o:title=""/>
          </v:shape>
          <o:OLEObject Type="Embed" ProgID="Equation.DSMT4" ShapeID="_x0000_i1042" DrawAspect="Content" ObjectID="_1544528432"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043" type="#_x0000_t75" style="width:10.9pt;height:12pt" o:ole="">
            <v:imagedata r:id="rId49" o:title=""/>
          </v:shape>
          <o:OLEObject Type="Embed" ProgID="Equation.DSMT4" ShapeID="_x0000_i1043" DrawAspect="Content" ObjectID="_1544528433"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4" type="#_x0000_t75" style="width:12pt;height:10.9pt" o:ole="">
            <v:imagedata r:id="rId51" o:title=""/>
          </v:shape>
          <o:OLEObject Type="Embed" ProgID="Equation.DSMT4" ShapeID="_x0000_i1044" DrawAspect="Content" ObjectID="_1544528434" r:id="rId52"/>
        </w:object>
      </w:r>
      <w:r w:rsidR="00542F8B">
        <w:rPr>
          <w:rFonts w:hint="eastAsia"/>
        </w:rPr>
        <w:t>是</w:t>
      </w:r>
      <w:r w:rsidR="00542F8B" w:rsidRPr="000352FF">
        <w:rPr>
          <w:position w:val="-4"/>
        </w:rPr>
        <w:object w:dxaOrig="220" w:dyaOrig="240">
          <v:shape id="_x0000_i1045" type="#_x0000_t75" style="width:10.9pt;height:12pt" o:ole="">
            <v:imagedata r:id="rId49" o:title=""/>
          </v:shape>
          <o:OLEObject Type="Embed" ProgID="Equation.DSMT4" ShapeID="_x0000_i1045" DrawAspect="Content" ObjectID="_1544528435"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46" type="#_x0000_t75" style="width:31.15pt;height:13.9pt" o:ole="">
            <v:imagedata r:id="rId54" o:title=""/>
          </v:shape>
          <o:OLEObject Type="Embed" ProgID="Equation.DSMT4" ShapeID="_x0000_i1046" DrawAspect="Content" ObjectID="_1544528436"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047" type="#_x0000_t75" style="width:12pt;height:13.9pt" o:ole="">
            <v:imagedata r:id="rId28" o:title=""/>
          </v:shape>
          <o:OLEObject Type="Embed" ProgID="Equation.DSMT4" ShapeID="_x0000_i1047" DrawAspect="Content" ObjectID="_1544528437"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48" type="#_x0000_t75" style="width:217.15pt;height:19.9pt" o:ole="">
            <v:imagedata r:id="rId57" o:title=""/>
          </v:shape>
          <o:OLEObject Type="Embed" ProgID="Equation.DSMT4" ShapeID="_x0000_i1048" DrawAspect="Content" ObjectID="_1544528438"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049" type="#_x0000_t75" style="width:10.9pt;height:12pt" o:ole="">
            <v:imagedata r:id="rId49" o:title=""/>
          </v:shape>
          <o:OLEObject Type="Embed" ProgID="Equation.DSMT4" ShapeID="_x0000_i1049" DrawAspect="Content" ObjectID="_1544528439" r:id="rId59"/>
        </w:object>
      </w:r>
      <w:r w:rsidR="00DB3625">
        <w:rPr>
          <w:rFonts w:hint="eastAsia"/>
        </w:rPr>
        <w:t>称为</w:t>
      </w:r>
      <w:r w:rsidR="00034D25" w:rsidRPr="000352FF">
        <w:rPr>
          <w:position w:val="-6"/>
        </w:rPr>
        <w:object w:dxaOrig="240" w:dyaOrig="220">
          <v:shape id="_x0000_i1050" type="#_x0000_t75" style="width:12pt;height:10.9pt" o:ole="">
            <v:imagedata r:id="rId51" o:title=""/>
          </v:shape>
          <o:OLEObject Type="Embed" ProgID="Equation.DSMT4" ShapeID="_x0000_i1050" DrawAspect="Content" ObjectID="_1544528440"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1" type="#_x0000_t75" style="width:10.9pt;height:12pt" o:ole="">
            <v:imagedata r:id="rId49" o:title=""/>
          </v:shape>
          <o:OLEObject Type="Embed" ProgID="Equation.DSMT4" ShapeID="_x0000_i1051" DrawAspect="Content" ObjectID="_1544528441" r:id="rId61"/>
        </w:object>
      </w:r>
      <w:r w:rsidR="00C60787">
        <w:rPr>
          <w:rFonts w:hint="eastAsia"/>
        </w:rPr>
        <w:t>为空集，</w:t>
      </w:r>
      <w:r w:rsidR="00C60787" w:rsidRPr="000352FF">
        <w:rPr>
          <w:position w:val="-6"/>
        </w:rPr>
        <w:object w:dxaOrig="620" w:dyaOrig="279">
          <v:shape id="_x0000_i1052" type="#_x0000_t75" style="width:31.15pt;height:13.9pt" o:ole="">
            <v:imagedata r:id="rId62" o:title=""/>
          </v:shape>
          <o:OLEObject Type="Embed" ProgID="Equation.DSMT4" ShapeID="_x0000_i1052" DrawAspect="Content" ObjectID="_1544528442" r:id="rId63"/>
        </w:object>
      </w:r>
      <w:r w:rsidR="00C60787">
        <w:rPr>
          <w:rFonts w:hint="eastAsia"/>
        </w:rPr>
        <w:t>（或</w:t>
      </w:r>
      <w:r w:rsidR="006273A6">
        <w:rPr>
          <w:rFonts w:hint="eastAsia"/>
        </w:rPr>
        <w:t>写成</w:t>
      </w:r>
      <w:r w:rsidR="006273A6" w:rsidRPr="000352FF">
        <w:rPr>
          <w:position w:val="-6"/>
        </w:rPr>
        <w:object w:dxaOrig="420" w:dyaOrig="279">
          <v:shape id="_x0000_i1053" type="#_x0000_t75" style="width:21pt;height:13.9pt" o:ole="">
            <v:imagedata r:id="rId64" o:title=""/>
          </v:shape>
          <o:OLEObject Type="Embed" ProgID="Equation.DSMT4" ShapeID="_x0000_i1053" DrawAspect="Content" ObjectID="_1544528443"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4" type="#_x0000_t75" style="width:12pt;height:10.9pt" o:ole="">
            <v:imagedata r:id="rId51" o:title=""/>
          </v:shape>
          <o:OLEObject Type="Embed" ProgID="Equation.DSMT4" ShapeID="_x0000_i1054" DrawAspect="Content" ObjectID="_1544528444"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055" type="#_x0000_t75" style="width:10.9pt;height:12pt" o:ole="">
            <v:imagedata r:id="rId49" o:title=""/>
          </v:shape>
          <o:OLEObject Type="Embed" ProgID="Equation.DSMT4" ShapeID="_x0000_i1055" DrawAspect="Content" ObjectID="_1544528445"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56" type="#_x0000_t75" style="width:12pt;height:13.9pt" o:ole="">
            <v:imagedata r:id="rId28" o:title=""/>
          </v:shape>
          <o:OLEObject Type="Embed" ProgID="Equation.DSMT4" ShapeID="_x0000_i1056" DrawAspect="Content" ObjectID="_1544528446" r:id="rId68"/>
        </w:object>
      </w:r>
      <w:r w:rsidR="00F5064D">
        <w:rPr>
          <w:rFonts w:hint="eastAsia"/>
        </w:rPr>
        <w:t>是</w:t>
      </w:r>
      <w:r w:rsidR="00426269" w:rsidRPr="000352FF">
        <w:rPr>
          <w:position w:val="-4"/>
        </w:rPr>
        <w:object w:dxaOrig="220" w:dyaOrig="240">
          <v:shape id="_x0000_i1057" type="#_x0000_t75" style="width:10.9pt;height:12pt" o:ole="">
            <v:imagedata r:id="rId49" o:title=""/>
          </v:shape>
          <o:OLEObject Type="Embed" ProgID="Equation.DSMT4" ShapeID="_x0000_i1057" DrawAspect="Content" ObjectID="_1544528447" r:id="rId69"/>
        </w:object>
      </w:r>
      <w:r w:rsidR="00426269">
        <w:rPr>
          <w:rFonts w:hint="eastAsia"/>
        </w:rPr>
        <w:t>的模型，如果</w:t>
      </w:r>
      <w:r w:rsidR="00426269" w:rsidRPr="000352FF">
        <w:rPr>
          <w:position w:val="-14"/>
        </w:rPr>
        <w:object w:dxaOrig="999" w:dyaOrig="400">
          <v:shape id="_x0000_i1058" type="#_x0000_t75" style="width:49.9pt;height:19.9pt" o:ole="">
            <v:imagedata r:id="rId70" o:title=""/>
          </v:shape>
          <o:OLEObject Type="Embed" ProgID="Equation.DSMT4" ShapeID="_x0000_i1058" DrawAspect="Content" ObjectID="_1544528448" r:id="rId71"/>
        </w:object>
      </w:r>
      <w:r w:rsidR="00426269">
        <w:rPr>
          <w:rFonts w:hint="eastAsia"/>
        </w:rPr>
        <w:t>对所有的</w:t>
      </w:r>
      <w:r w:rsidR="00426269" w:rsidRPr="000352FF">
        <w:rPr>
          <w:position w:val="-6"/>
        </w:rPr>
        <w:object w:dxaOrig="600" w:dyaOrig="260">
          <v:shape id="_x0000_i1059" type="#_x0000_t75" style="width:30pt;height:13.15pt" o:ole="">
            <v:imagedata r:id="rId72" o:title=""/>
          </v:shape>
          <o:OLEObject Type="Embed" ProgID="Equation.DSMT4" ShapeID="_x0000_i1059" DrawAspect="Content" ObjectID="_1544528449" r:id="rId73"/>
        </w:object>
      </w:r>
      <w:r w:rsidR="00426269">
        <w:rPr>
          <w:rFonts w:hint="eastAsia"/>
        </w:rPr>
        <w:t>成立。用</w:t>
      </w:r>
      <w:r w:rsidR="00426269" w:rsidRPr="000352FF">
        <w:rPr>
          <w:position w:val="-14"/>
        </w:rPr>
        <w:object w:dxaOrig="680" w:dyaOrig="400">
          <v:shape id="_x0000_i1060" type="#_x0000_t75" style="width:34.15pt;height:19.9pt" o:ole="">
            <v:imagedata r:id="rId74" o:title=""/>
          </v:shape>
          <o:OLEObject Type="Embed" ProgID="Equation.DSMT4" ShapeID="_x0000_i1060" DrawAspect="Content" ObjectID="_1544528450" r:id="rId75"/>
        </w:object>
      </w:r>
      <w:r w:rsidR="00D14734">
        <w:rPr>
          <w:rFonts w:hint="eastAsia"/>
        </w:rPr>
        <w:t>来表示</w:t>
      </w:r>
      <w:r w:rsidR="00D14734" w:rsidRPr="000352FF">
        <w:rPr>
          <w:position w:val="-4"/>
        </w:rPr>
        <w:object w:dxaOrig="220" w:dyaOrig="240">
          <v:shape id="_x0000_i1061" type="#_x0000_t75" style="width:10.9pt;height:12pt" o:ole="">
            <v:imagedata r:id="rId76" o:title=""/>
          </v:shape>
          <o:OLEObject Type="Embed" ProgID="Equation.DSMT4" ShapeID="_x0000_i1061" DrawAspect="Content" ObjectID="_1544528451"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2" type="#_x0000_t75" style="width:16.15pt;height:18pt" o:ole="">
            <v:imagedata r:id="rId78" o:title=""/>
          </v:shape>
          <o:OLEObject Type="Embed" ProgID="Equation.DSMT4" ShapeID="_x0000_i1062" DrawAspect="Content" ObjectID="_1544528452"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063" type="#_x0000_t75" style="width:10.9pt;height:12pt" o:ole="">
            <v:imagedata r:id="rId49" o:title=""/>
          </v:shape>
          <o:OLEObject Type="Embed" ProgID="Equation.DSMT4" ShapeID="_x0000_i1063" DrawAspect="Content" ObjectID="_1544528453"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4" type="#_x0000_t75" style="width:10.9pt;height:12pt" o:ole="">
            <v:imagedata r:id="rId49" o:title=""/>
          </v:shape>
          <o:OLEObject Type="Embed" ProgID="Equation.DSMT4" ShapeID="_x0000_i1064" DrawAspect="Content" ObjectID="_1544528454"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65" type="#_x0000_t75" style="width:10.9pt;height:12pt" o:ole="">
            <v:imagedata r:id="rId49" o:title=""/>
          </v:shape>
          <o:OLEObject Type="Embed" ProgID="Equation.DSMT4" ShapeID="_x0000_i1065" DrawAspect="Content" ObjectID="_1544528455" r:id="rId82"/>
        </w:object>
      </w:r>
      <w:r w:rsidR="0021016C">
        <w:rPr>
          <w:rFonts w:hint="eastAsia"/>
        </w:rPr>
        <w:t>）是指一个由</w:t>
      </w:r>
      <w:r w:rsidR="0021016C" w:rsidRPr="000352FF">
        <w:rPr>
          <w:position w:val="-12"/>
        </w:rPr>
        <w:object w:dxaOrig="1200" w:dyaOrig="360">
          <v:shape id="_x0000_i1066" type="#_x0000_t75" style="width:60pt;height:18pt" o:ole="">
            <v:imagedata r:id="rId83" o:title=""/>
          </v:shape>
          <o:OLEObject Type="Embed" ProgID="Equation.DSMT4" ShapeID="_x0000_i1066" DrawAspect="Content" ObjectID="_1544528456" r:id="rId84"/>
        </w:object>
      </w:r>
      <w:r w:rsidR="0021016C">
        <w:rPr>
          <w:rFonts w:hint="eastAsia"/>
        </w:rPr>
        <w:t>构成的有穷序列，使得对每个</w:t>
      </w:r>
      <w:r w:rsidR="0021016C" w:rsidRPr="000352FF">
        <w:rPr>
          <w:position w:val="-6"/>
        </w:rPr>
        <w:object w:dxaOrig="499" w:dyaOrig="260">
          <v:shape id="_x0000_i1067" type="#_x0000_t75" style="width:25.15pt;height:13.15pt" o:ole="">
            <v:imagedata r:id="rId85" o:title=""/>
          </v:shape>
          <o:OLEObject Type="Embed" ProgID="Equation.DSMT4" ShapeID="_x0000_i1067" DrawAspect="Content" ObjectID="_1544528457"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68" type="#_x0000_t75" style="width:13.15pt;height:18pt" o:ole="">
            <v:imagedata r:id="rId87" o:title=""/>
          </v:shape>
          <o:OLEObject Type="Embed" ProgID="Equation.DSMT4" ShapeID="_x0000_i1068" DrawAspect="Content" ObjectID="_1544528458" r:id="rId88"/>
        </w:object>
      </w:r>
      <w:r w:rsidR="00A048CE">
        <w:rPr>
          <w:rFonts w:hint="eastAsia"/>
        </w:rPr>
        <w:t>是</w:t>
      </w:r>
      <w:r w:rsidR="00A048CE" w:rsidRPr="000352FF">
        <w:rPr>
          <w:position w:val="-4"/>
        </w:rPr>
        <w:object w:dxaOrig="220" w:dyaOrig="240">
          <v:shape id="_x0000_i1069" type="#_x0000_t75" style="width:10.9pt;height:12pt" o:ole="">
            <v:imagedata r:id="rId49" o:title=""/>
          </v:shape>
          <o:OLEObject Type="Embed" ProgID="Equation.DSMT4" ShapeID="_x0000_i1069" DrawAspect="Content" ObjectID="_1544528459"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0" type="#_x0000_t75" style="width:13.15pt;height:18pt" o:ole="">
            <v:imagedata r:id="rId87" o:title=""/>
          </v:shape>
          <o:OLEObject Type="Embed" ProgID="Equation.DSMT4" ShapeID="_x0000_i1070" DrawAspect="Content" ObjectID="_1544528460"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1" type="#_x0000_t75" style="width:13.15pt;height:18pt" o:ole="">
            <v:imagedata r:id="rId87" o:title=""/>
          </v:shape>
          <o:OLEObject Type="Embed" ProgID="Equation.DSMT4" ShapeID="_x0000_i1071" DrawAspect="Content" ObjectID="_1544528461"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2" type="#_x0000_t75" style="width:15pt;height:19.15pt" o:ole="">
            <v:imagedata r:id="rId92" o:title=""/>
          </v:shape>
          <o:OLEObject Type="Embed" ProgID="Equation.DSMT4" ShapeID="_x0000_i1072" DrawAspect="Content" ObjectID="_1544528462"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3" type="#_x0000_t75" style="width:13.15pt;height:18pt" o:ole="">
            <v:imagedata r:id="rId87" o:title=""/>
          </v:shape>
          <o:OLEObject Type="Embed" ProgID="Equation.DSMT4" ShapeID="_x0000_i1073" DrawAspect="Content" ObjectID="_1544528463" r:id="rId94"/>
        </w:object>
      </w:r>
      <w:r w:rsidR="00A048CE">
        <w:rPr>
          <w:rFonts w:hint="eastAsia"/>
        </w:rPr>
        <w:t>是从</w:t>
      </w:r>
      <w:r w:rsidR="00503254" w:rsidRPr="00503254">
        <w:rPr>
          <w:b/>
          <w:position w:val="-4"/>
        </w:rPr>
        <w:object w:dxaOrig="220" w:dyaOrig="240">
          <v:shape id="_x0000_i1074" type="#_x0000_t75" style="width:10.9pt;height:12pt" o:ole="">
            <v:imagedata r:id="rId49" o:title=""/>
          </v:shape>
          <o:OLEObject Type="Embed" ProgID="Equation.DSMT4" ShapeID="_x0000_i1074" DrawAspect="Content" ObjectID="_1544528464"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75" type="#_x0000_t75" style="width:10.9pt;height:12pt" o:ole="">
            <v:imagedata r:id="rId49" o:title=""/>
          </v:shape>
          <o:OLEObject Type="Embed" ProgID="Equation.DSMT4" ShapeID="_x0000_i1075" DrawAspect="Content" ObjectID="_1544528465" r:id="rId96"/>
        </w:object>
      </w:r>
      <w:r w:rsidR="00503254">
        <w:rPr>
          <w:rFonts w:hint="eastAsia"/>
        </w:rPr>
        <w:t>），记作</w:t>
      </w:r>
      <w:r w:rsidR="00503254" w:rsidRPr="000352FF">
        <w:rPr>
          <w:position w:val="-12"/>
        </w:rPr>
        <w:object w:dxaOrig="740" w:dyaOrig="360">
          <v:shape id="_x0000_i1076" type="#_x0000_t75" style="width:37.15pt;height:18pt" o:ole="">
            <v:imagedata r:id="rId97" o:title=""/>
          </v:shape>
          <o:OLEObject Type="Embed" ProgID="Equation.DSMT4" ShapeID="_x0000_i1076" DrawAspect="Content" ObjectID="_1544528466" r:id="rId98"/>
        </w:object>
      </w:r>
      <w:r w:rsidR="00503254">
        <w:rPr>
          <w:rFonts w:hint="eastAsia"/>
        </w:rPr>
        <w:t>，如果存在一个从</w:t>
      </w:r>
      <w:r w:rsidR="00503254" w:rsidRPr="000352FF">
        <w:rPr>
          <w:position w:val="-4"/>
        </w:rPr>
        <w:object w:dxaOrig="220" w:dyaOrig="240">
          <v:shape id="_x0000_i1077" type="#_x0000_t75" style="width:10.9pt;height:12pt" o:ole="">
            <v:imagedata r:id="rId49" o:title=""/>
          </v:shape>
          <o:OLEObject Type="Embed" ProgID="Equation.DSMT4" ShapeID="_x0000_i1077" DrawAspect="Content" ObjectID="_1544528467" r:id="rId99"/>
        </w:object>
      </w:r>
      <w:r w:rsidR="00503254">
        <w:rPr>
          <w:rFonts w:hint="eastAsia"/>
        </w:rPr>
        <w:t>出发的证明</w:t>
      </w:r>
      <w:r w:rsidR="00503254" w:rsidRPr="000352FF">
        <w:rPr>
          <w:position w:val="-12"/>
        </w:rPr>
        <w:object w:dxaOrig="1200" w:dyaOrig="360">
          <v:shape id="_x0000_i1078" type="#_x0000_t75" style="width:60pt;height:18pt" o:ole="">
            <v:imagedata r:id="rId83" o:title=""/>
          </v:shape>
          <o:OLEObject Type="Embed" ProgID="Equation.DSMT4" ShapeID="_x0000_i1078" DrawAspect="Content" ObjectID="_1544528468" r:id="rId100"/>
        </w:object>
      </w:r>
      <w:r w:rsidR="00503254">
        <w:rPr>
          <w:rFonts w:hint="eastAsia"/>
        </w:rPr>
        <w:t>，这里</w:t>
      </w:r>
      <w:r w:rsidR="00503254" w:rsidRPr="000352FF">
        <w:rPr>
          <w:position w:val="-12"/>
        </w:rPr>
        <w:object w:dxaOrig="720" w:dyaOrig="360">
          <v:shape id="_x0000_i1079" type="#_x0000_t75" style="width:36pt;height:18pt" o:ole="">
            <v:imagedata r:id="rId101" o:title=""/>
          </v:shape>
          <o:OLEObject Type="Embed" ProgID="Equation.DSMT4" ShapeID="_x0000_i1079" DrawAspect="Content" ObjectID="_1544528469"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0" type="#_x0000_t75" style="width:12pt;height:10.9pt" o:ole="">
            <v:imagedata r:id="rId103" o:title=""/>
          </v:shape>
          <o:OLEObject Type="Embed" ProgID="Equation.DSMT4" ShapeID="_x0000_i1080" DrawAspect="Content" ObjectID="_1544528470"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1" type="#_x0000_t75" style="width:13.15pt;height:13.9pt" o:ole="">
            <v:imagedata r:id="rId105" o:title=""/>
          </v:shape>
          <o:OLEObject Type="Embed" ProgID="Equation.DSMT4" ShapeID="_x0000_i1081" DrawAspect="Content" ObjectID="_1544528471" r:id="rId106"/>
        </w:object>
      </w:r>
      <w:r w:rsidR="00503254">
        <w:rPr>
          <w:rFonts w:hint="eastAsia"/>
        </w:rPr>
        <w:t>出发的证明；</w:t>
      </w:r>
      <w:r w:rsidR="00503254" w:rsidRPr="000352FF">
        <w:rPr>
          <w:position w:val="-6"/>
        </w:rPr>
        <w:object w:dxaOrig="240" w:dyaOrig="220">
          <v:shape id="_x0000_i1082" type="#_x0000_t75" style="width:12pt;height:10.9pt" o:ole="">
            <v:imagedata r:id="rId103" o:title=""/>
          </v:shape>
          <o:OLEObject Type="Embed" ProgID="Equation.DSMT4" ShapeID="_x0000_i1082" DrawAspect="Content" ObjectID="_1544528472"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3" type="#_x0000_t75" style="width:13.15pt;height:13.9pt" o:ole="">
            <v:imagedata r:id="rId105" o:title=""/>
          </v:shape>
          <o:OLEObject Type="Embed" ProgID="Equation.DSMT4" ShapeID="_x0000_i1083" DrawAspect="Content" ObjectID="_1544528473"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4" type="#_x0000_t75" style="width:60pt;height:18pt" o:ole="">
            <v:imagedata r:id="rId83" o:title=""/>
          </v:shape>
          <o:OLEObject Type="Embed" ProgID="Equation.DSMT4" ShapeID="_x0000_i1084" DrawAspect="Content" ObjectID="_1544528474"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85" type="#_x0000_t75" style="width:12pt;height:10.9pt" o:ole="">
            <v:imagedata r:id="rId103" o:title=""/>
          </v:shape>
          <o:OLEObject Type="Embed" ProgID="Equation.DSMT4" ShapeID="_x0000_i1085" DrawAspect="Content" ObjectID="_1544528475" r:id="rId110"/>
        </w:object>
      </w:r>
      <w:r w:rsidR="00B530EA">
        <w:rPr>
          <w:rFonts w:hint="eastAsia"/>
        </w:rPr>
        <w:t>，那么</w:t>
      </w:r>
      <w:r w:rsidR="00B530EA" w:rsidRPr="000352FF">
        <w:rPr>
          <w:position w:val="-6"/>
        </w:rPr>
        <w:object w:dxaOrig="240" w:dyaOrig="220">
          <v:shape id="_x0000_i1086" type="#_x0000_t75" style="width:12pt;height:10.9pt" o:ole="">
            <v:imagedata r:id="rId103" o:title=""/>
          </v:shape>
          <o:OLEObject Type="Embed" ProgID="Equation.DSMT4" ShapeID="_x0000_i1086" DrawAspect="Content" ObjectID="_1544528476"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87" type="#_x0000_t75" style="width:79.9pt;height:19.9pt" o:ole="">
            <v:imagedata r:id="rId112" o:title=""/>
          </v:shape>
          <o:OLEObject Type="Embed" ProgID="Equation.DSMT4" ShapeID="_x0000_i1087" DrawAspect="Content" ObjectID="_1544528477"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88" type="#_x0000_t75" style="width:214.15pt;height:24pt" o:ole="">
            <v:imagedata r:id="rId114" o:title=""/>
          </v:shape>
          <o:OLEObject Type="Embed" ProgID="Equation.DSMT4" ShapeID="_x0000_i1088" DrawAspect="Content" ObjectID="_1544528478"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089" type="#_x0000_t75" style="width:166.15pt;height:19.9pt" o:ole="">
            <v:imagedata r:id="rId116" o:title=""/>
          </v:shape>
          <o:OLEObject Type="Embed" ProgID="Equation.DSMT4" ShapeID="_x0000_i1089" DrawAspect="Content" ObjectID="_1544528479"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0" type="#_x0000_t75" style="width:12pt;height:10.9pt" o:ole="">
            <v:imagedata r:id="rId118" o:title=""/>
          </v:shape>
          <o:OLEObject Type="Embed" ProgID="Equation.DSMT4" ShapeID="_x0000_i1090" DrawAspect="Content" ObjectID="_1544528480" r:id="rId119"/>
        </w:object>
      </w:r>
      <w:r w:rsidR="0018207E">
        <w:rPr>
          <w:rFonts w:hint="eastAsia"/>
        </w:rPr>
        <w:t>，</w:t>
      </w:r>
      <w:r w:rsidR="0018207E" w:rsidRPr="000352FF">
        <w:rPr>
          <w:position w:val="-10"/>
        </w:rPr>
        <w:object w:dxaOrig="240" w:dyaOrig="320">
          <v:shape id="_x0000_i1091" type="#_x0000_t75" style="width:12pt;height:16.15pt" o:ole="">
            <v:imagedata r:id="rId120" o:title=""/>
          </v:shape>
          <o:OLEObject Type="Embed" ProgID="Equation.DSMT4" ShapeID="_x0000_i1091" DrawAspect="Content" ObjectID="_1544528481" r:id="rId121"/>
        </w:object>
      </w:r>
      <w:r w:rsidR="0018207E">
        <w:rPr>
          <w:rFonts w:hint="eastAsia"/>
        </w:rPr>
        <w:t>和</w:t>
      </w:r>
      <w:r w:rsidR="0018207E" w:rsidRPr="000352FF">
        <w:rPr>
          <w:position w:val="-10"/>
        </w:rPr>
        <w:object w:dxaOrig="200" w:dyaOrig="260">
          <v:shape id="_x0000_i1092" type="#_x0000_t75" style="width:10.15pt;height:13.15pt" o:ole="">
            <v:imagedata r:id="rId122" o:title=""/>
          </v:shape>
          <o:OLEObject Type="Embed" ProgID="Equation.DSMT4" ShapeID="_x0000_i1092" DrawAspect="Content" ObjectID="_1544528482"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3" type="#_x0000_t75" style="width:12pt;height:10.9pt" o:ole="">
            <v:imagedata r:id="rId124" o:title=""/>
          </v:shape>
          <o:OLEObject Type="Embed" ProgID="Equation.DSMT4" ShapeID="_x0000_i1093" DrawAspect="Content" ObjectID="_1544528483" r:id="rId125"/>
        </w:object>
      </w:r>
      <w:r w:rsidR="00063BDA">
        <w:rPr>
          <w:rFonts w:hint="eastAsia"/>
        </w:rPr>
        <w:t>、</w:t>
      </w:r>
      <w:r w:rsidR="00063BDA" w:rsidRPr="000352FF">
        <w:rPr>
          <w:position w:val="-10"/>
        </w:rPr>
        <w:object w:dxaOrig="240" w:dyaOrig="320">
          <v:shape id="_x0000_i1094" type="#_x0000_t75" style="width:12pt;height:16.15pt" o:ole="">
            <v:imagedata r:id="rId126" o:title=""/>
          </v:shape>
          <o:OLEObject Type="Embed" ProgID="Equation.DSMT4" ShapeID="_x0000_i1094" DrawAspect="Content" ObjectID="_1544528484" r:id="rId127"/>
        </w:object>
      </w:r>
      <w:r w:rsidR="00063BDA">
        <w:rPr>
          <w:rFonts w:hint="eastAsia"/>
        </w:rPr>
        <w:t>和</w:t>
      </w:r>
      <w:r w:rsidR="00063BDA" w:rsidRPr="000352FF">
        <w:rPr>
          <w:position w:val="-10"/>
        </w:rPr>
        <w:object w:dxaOrig="200" w:dyaOrig="260">
          <v:shape id="_x0000_i1095" type="#_x0000_t75" style="width:10.15pt;height:13.15pt" o:ole="">
            <v:imagedata r:id="rId128" o:title=""/>
          </v:shape>
          <o:OLEObject Type="Embed" ProgID="Equation.DSMT4" ShapeID="_x0000_i1095" DrawAspect="Content" ObjectID="_1544528485"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096" type="#_x0000_t75" style="width:12pt;height:10.9pt" o:ole="">
            <v:imagedata r:id="rId124" o:title=""/>
          </v:shape>
          <o:OLEObject Type="Embed" ProgID="Equation.DSMT4" ShapeID="_x0000_i1096" DrawAspect="Content" ObjectID="_1544528486" r:id="rId130"/>
        </w:object>
      </w:r>
      <w:r>
        <w:rPr>
          <w:rFonts w:hint="eastAsia"/>
        </w:rPr>
        <w:t>是从</w:t>
      </w:r>
      <w:r w:rsidR="00F273D3">
        <w:rPr>
          <w:rFonts w:hint="eastAsia"/>
        </w:rPr>
        <w:t>命题集合</w:t>
      </w:r>
      <w:r w:rsidR="00A56116" w:rsidRPr="00503254">
        <w:rPr>
          <w:b/>
          <w:position w:val="-4"/>
        </w:rPr>
        <w:object w:dxaOrig="220" w:dyaOrig="240">
          <v:shape id="_x0000_i1097" type="#_x0000_t75" style="width:10.9pt;height:12pt" o:ole="">
            <v:imagedata r:id="rId49" o:title=""/>
          </v:shape>
          <o:OLEObject Type="Embed" ProgID="Equation.DSMT4" ShapeID="_x0000_i1097" DrawAspect="Content" ObjectID="_1544528487"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098" type="#_x0000_t75" style="width:12pt;height:10.9pt" o:ole="">
            <v:imagedata r:id="rId124" o:title=""/>
          </v:shape>
          <o:OLEObject Type="Embed" ProgID="Equation.DSMT4" ShapeID="_x0000_i1098" DrawAspect="Content" ObjectID="_1544528488" r:id="rId132"/>
        </w:object>
      </w:r>
      <w:r w:rsidR="00A56116">
        <w:rPr>
          <w:rFonts w:hint="eastAsia"/>
        </w:rPr>
        <w:t>是</w:t>
      </w:r>
      <w:r w:rsidR="00A56116" w:rsidRPr="00503254">
        <w:rPr>
          <w:b/>
          <w:position w:val="-4"/>
        </w:rPr>
        <w:object w:dxaOrig="220" w:dyaOrig="240">
          <v:shape id="_x0000_i1099" type="#_x0000_t75" style="width:10.9pt;height:12pt" o:ole="">
            <v:imagedata r:id="rId49" o:title=""/>
          </v:shape>
          <o:OLEObject Type="Embed" ProgID="Equation.DSMT4" ShapeID="_x0000_i1099" DrawAspect="Content" ObjectID="_1544528489"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100" type="#_x0000_t75" style="width:82.15pt;height:18pt" o:ole="">
            <v:imagedata r:id="rId134" o:title=""/>
          </v:shape>
          <o:OLEObject Type="Embed" ProgID="Equation.DSMT4" ShapeID="_x0000_i1100" DrawAspect="Content" ObjectID="_1544528490"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1" type="#_x0000_t75" style="width:12pt;height:10.9pt" o:ole="">
            <v:imagedata r:id="rId124" o:title=""/>
          </v:shape>
          <o:OLEObject Type="Embed" ProgID="Equation.DSMT4" ShapeID="_x0000_i1101" DrawAspect="Content" ObjectID="_1544528491" r:id="rId136"/>
        </w:object>
      </w:r>
      <w:r w:rsidR="004541D8">
        <w:rPr>
          <w:rFonts w:hint="eastAsia"/>
        </w:rPr>
        <w:t>可证的，当且仅当它是永真的，即</w:t>
      </w:r>
      <w:r w:rsidR="004541D8" w:rsidRPr="000352FF">
        <w:rPr>
          <w:position w:val="-12"/>
        </w:rPr>
        <w:object w:dxaOrig="1640" w:dyaOrig="360">
          <v:shape id="_x0000_i1102" type="#_x0000_t75" style="width:82.15pt;height:18pt" o:ole="">
            <v:imagedata r:id="rId134" o:title=""/>
          </v:shape>
          <o:OLEObject Type="Embed" ProgID="Equation.DSMT4" ShapeID="_x0000_i1102" DrawAspect="Content" ObjectID="_1544528492"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18"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18"/>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3" type="#_x0000_t75" style="width:54pt;height:36pt" o:ole="">
                  <v:imagedata r:id="rId138" o:title=""/>
                </v:shape>
                <o:OLEObject Type="Embed" ProgID="Equation.DSMT4" ShapeID="_x0000_i1103" DrawAspect="Content" ObjectID="_1544528493"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4" type="#_x0000_t75" style="width:67.15pt;height:16.15pt" o:ole="">
                  <v:imagedata r:id="rId140" o:title=""/>
                </v:shape>
                <o:OLEObject Type="Embed" ProgID="Equation.DSMT4" ShapeID="_x0000_i1104" DrawAspect="Content" ObjectID="_1544528494"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05" type="#_x0000_t75" style="width:67.15pt;height:16.15pt" o:ole="">
                  <v:imagedata r:id="rId142" o:title=""/>
                </v:shape>
                <o:OLEObject Type="Embed" ProgID="Equation.DSMT4" ShapeID="_x0000_i1105" DrawAspect="Content" ObjectID="_1544528495"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06" type="#_x0000_t75" style="width:54pt;height:36pt" o:ole="">
                  <v:imagedata r:id="rId138" o:title=""/>
                </v:shape>
                <o:OLEObject Type="Embed" ProgID="Equation.DSMT4" ShapeID="_x0000_i1106" DrawAspect="Content" ObjectID="_1544528496"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07" type="#_x0000_t75" style="width:60pt;height:16.15pt" o:ole="">
                  <v:imagedata r:id="rId145" o:title=""/>
                </v:shape>
                <o:OLEObject Type="Embed" ProgID="Equation.DSMT4" ShapeID="_x0000_i1107" DrawAspect="Content" ObjectID="_1544528497"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08" type="#_x0000_t75" style="width:1in;height:16.15pt" o:ole="">
                  <v:imagedata r:id="rId147" o:title=""/>
                </v:shape>
                <o:OLEObject Type="Embed" ProgID="Equation.DSMT4" ShapeID="_x0000_i1108" DrawAspect="Content" ObjectID="_1544528498"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09" type="#_x0000_t75" style="width:79.15pt;height:36pt" o:ole="">
                  <v:imagedata r:id="rId149" o:title=""/>
                </v:shape>
                <o:OLEObject Type="Embed" ProgID="Equation.DSMT4" ShapeID="_x0000_i1109" DrawAspect="Content" ObjectID="_1544528499"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0" type="#_x0000_t75" style="width:46.9pt;height:16.15pt" o:ole="">
                  <v:imagedata r:id="rId151" o:title=""/>
                </v:shape>
                <o:OLEObject Type="Embed" ProgID="Equation.DSMT4" ShapeID="_x0000_i1110" DrawAspect="Content" ObjectID="_1544528500"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1" type="#_x0000_t75" style="width:75pt;height:36pt" o:ole="">
                  <v:imagedata r:id="rId153" o:title=""/>
                </v:shape>
                <o:OLEObject Type="Embed" ProgID="Equation.DSMT4" ShapeID="_x0000_i1111" DrawAspect="Content" ObjectID="_1544528501"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2" type="#_x0000_t75" style="width:46.9pt;height:16.15pt" o:ole="">
                  <v:imagedata r:id="rId155" o:title=""/>
                </v:shape>
                <o:OLEObject Type="Embed" ProgID="Equation.DSMT4" ShapeID="_x0000_i1112" DrawAspect="Content" ObjectID="_1544528502"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3" type="#_x0000_t75" style="width:73.9pt;height:36pt" o:ole="">
                  <v:imagedata r:id="rId157" o:title=""/>
                </v:shape>
                <o:OLEObject Type="Embed" ProgID="Equation.DSMT4" ShapeID="_x0000_i1113" DrawAspect="Content" ObjectID="_1544528503"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4" type="#_x0000_t75" style="width:55.9pt;height:16.15pt" o:ole="">
                  <v:imagedata r:id="rId159" o:title=""/>
                </v:shape>
                <o:OLEObject Type="Embed" ProgID="Equation.DSMT4" ShapeID="_x0000_i1114" DrawAspect="Content" ObjectID="_1544528504"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15" type="#_x0000_t75" style="width:10.9pt;height:12pt" o:ole="">
            <v:imagedata r:id="rId49" o:title=""/>
          </v:shape>
          <o:OLEObject Type="Embed" ProgID="Equation.DSMT4" ShapeID="_x0000_i1115" DrawAspect="Content" ObjectID="_1544528505"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16" type="#_x0000_t75" style="width:10.9pt;height:12pt" o:ole="">
            <v:imagedata r:id="rId49" o:title=""/>
          </v:shape>
          <o:OLEObject Type="Embed" ProgID="Equation.DSMT4" ShapeID="_x0000_i1116" DrawAspect="Content" ObjectID="_1544528506" r:id="rId162"/>
        </w:object>
      </w:r>
      <w:r w:rsidR="00A535C8" w:rsidRPr="00A535C8">
        <w:rPr>
          <w:rFonts w:hint="eastAsia"/>
        </w:rPr>
        <w:t>中</w:t>
      </w:r>
      <w:r w:rsidR="00A535C8">
        <w:rPr>
          <w:rFonts w:hint="eastAsia"/>
        </w:rPr>
        <w:t>得到</w:t>
      </w:r>
      <w:r w:rsidR="002C747F" w:rsidRPr="000352FF">
        <w:rPr>
          <w:position w:val="-4"/>
        </w:rPr>
        <w:object w:dxaOrig="260" w:dyaOrig="300">
          <v:shape id="_x0000_i1117" type="#_x0000_t75" style="width:13.15pt;height:15pt" o:ole="">
            <v:imagedata r:id="rId163" o:title=""/>
          </v:shape>
          <o:OLEObject Type="Embed" ProgID="Equation.DSMT4" ShapeID="_x0000_i1117" DrawAspect="Content" ObjectID="_1544528507"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18" type="#_x0000_t75" style="width:13.15pt;height:15pt" o:ole="">
            <v:imagedata r:id="rId165" o:title=""/>
          </v:shape>
          <o:OLEObject Type="Embed" ProgID="Equation.DSMT4" ShapeID="_x0000_i1118" DrawAspect="Content" ObjectID="_1544528508"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19" type="#_x0000_t75" style="width:15pt;height:15pt" o:ole="">
            <v:imagedata r:id="rId167" o:title=""/>
          </v:shape>
          <o:OLEObject Type="Embed" ProgID="Equation.DSMT4" ShapeID="_x0000_i1119" DrawAspect="Content" ObjectID="_1544528509"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0" type="#_x0000_t75" style="width:15pt;height:15pt" o:ole="">
            <v:imagedata r:id="rId167" o:title=""/>
          </v:shape>
          <o:OLEObject Type="Embed" ProgID="Equation.DSMT4" ShapeID="_x0000_i1120" DrawAspect="Content" ObjectID="_1544528510"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r>
        <w:rPr>
          <w:rFonts w:hint="eastAsia"/>
        </w:rPr>
        <w:t>形式</w:t>
      </w:r>
      <w:r w:rsidR="00E32988">
        <w:rPr>
          <w:rFonts w:hint="eastAsia"/>
        </w:rPr>
        <w:t>语义</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可以转化为指称语义的推理来进行。</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FB31A5">
            <w:pPr>
              <w:pStyle w:val="afc"/>
              <w:ind w:firstLineChars="0" w:firstLine="0"/>
              <w:rPr>
                <w:sz w:val="21"/>
                <w:szCs w:val="21"/>
              </w:rPr>
            </w:pPr>
            <w:r w:rsidRPr="004C50F7">
              <w:rPr>
                <w:sz w:val="21"/>
                <w:szCs w:val="21"/>
              </w:rPr>
              <w:t>and rA, rS, rB (Rc=0)</w:t>
            </w:r>
          </w:p>
          <w:p w:rsidR="009A285D" w:rsidRPr="004C50F7" w:rsidRDefault="009A285D" w:rsidP="00FB31A5">
            <w:pPr>
              <w:rPr>
                <w:sz w:val="21"/>
                <w:szCs w:val="21"/>
              </w:rPr>
            </w:pPr>
            <w:r w:rsidRPr="004C50F7">
              <w:rPr>
                <w:sz w:val="21"/>
                <w:szCs w:val="21"/>
              </w:rPr>
              <w:t>and. rA, rS, rB (Rc=1)</w:t>
            </w:r>
          </w:p>
        </w:tc>
      </w:tr>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操作语义</w:t>
            </w:r>
          </w:p>
        </w:tc>
        <w:tc>
          <w:tcPr>
            <w:tcW w:w="6919" w:type="dxa"/>
          </w:tcPr>
          <w:p w:rsidR="009A285D" w:rsidRPr="004C50F7" w:rsidRDefault="009A285D" w:rsidP="00FB31A5">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FB31A5">
            <w:pPr>
              <w:rPr>
                <w:sz w:val="21"/>
                <w:szCs w:val="21"/>
              </w:rPr>
            </w:pPr>
            <w:r w:rsidRPr="004C50F7">
              <w:rPr>
                <w:rFonts w:hint="eastAsia"/>
                <w:sz w:val="21"/>
                <w:szCs w:val="21"/>
              </w:rPr>
              <w:lastRenderedPageBreak/>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FB31A5">
            <w:pPr>
              <w:rPr>
                <w:sz w:val="21"/>
                <w:szCs w:val="21"/>
              </w:rPr>
            </w:pPr>
            <w:r w:rsidRPr="004C50F7">
              <w:rPr>
                <w:sz w:val="21"/>
                <w:szCs w:val="21"/>
              </w:rPr>
              <w:t>if Rc=1 then do</w:t>
            </w:r>
          </w:p>
          <w:p w:rsidR="009A285D" w:rsidRPr="004C50F7" w:rsidRDefault="009A285D" w:rsidP="00FB31A5">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FB31A5">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FB31A5">
            <w:pPr>
              <w:rPr>
                <w:sz w:val="21"/>
                <w:szCs w:val="21"/>
              </w:rPr>
            </w:pPr>
            <w:r w:rsidRPr="004C50F7">
              <w:rPr>
                <w:rFonts w:hint="eastAsia"/>
                <w:sz w:val="21"/>
                <w:szCs w:val="21"/>
              </w:rPr>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FB31A5">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FB31A5">
        <w:trPr>
          <w:jc w:val="center"/>
        </w:trPr>
        <w:tc>
          <w:tcPr>
            <w:tcW w:w="2102" w:type="dxa"/>
          </w:tcPr>
          <w:p w:rsidR="009A285D" w:rsidRPr="004C50F7" w:rsidRDefault="009A285D" w:rsidP="00FB31A5">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FB31A5">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FB31A5">
            <w:pPr>
              <w:rPr>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r w:rsidRPr="00BF33F8">
              <w:rPr>
                <w:sz w:val="21"/>
                <w:szCs w:val="21"/>
              </w:rPr>
              <w:t>GPR[0] &lt; 0 -&gt; CR[7] = b100</w:t>
            </w:r>
          </w:p>
          <w:p w:rsidR="00EE1339" w:rsidRPr="00BF33F8" w:rsidRDefault="00EE1339" w:rsidP="00FB31A5">
            <w:pPr>
              <w:rPr>
                <w:sz w:val="21"/>
                <w:szCs w:val="21"/>
              </w:rPr>
            </w:pPr>
            <w:r w:rsidRPr="00BF33F8">
              <w:rPr>
                <w:sz w:val="21"/>
                <w:szCs w:val="21"/>
              </w:rPr>
              <w:t>GPR[0]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w:t>
      </w:r>
      <w:r w:rsidR="007E6F3E">
        <w:rPr>
          <w:rFonts w:ascii="Times New Roman" w:hint="eastAsia"/>
          <w:color w:val="000000" w:themeColor="text1"/>
        </w:rPr>
        <w:lastRenderedPageBreak/>
        <w:t>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r>
        <w:rPr>
          <w:rFonts w:hint="eastAsia"/>
        </w:rPr>
        <w:t>形式验证方法</w:t>
      </w:r>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1" type="#_x0000_t75" style="width:280.9pt;height:19.9pt" o:ole="">
            <v:imagedata r:id="rId170" o:title=""/>
          </v:shape>
          <o:OLEObject Type="Embed" ProgID="Equation.DSMT4" ShapeID="_x0000_i1121" DrawAspect="Content" ObjectID="_1544528511"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2" type="#_x0000_t75" style="width:79.15pt;height:19.9pt" o:ole="">
            <v:imagedata r:id="rId172" o:title=""/>
          </v:shape>
          <o:OLEObject Type="Embed" ProgID="Equation.DSMT4" ShapeID="_x0000_i1122" DrawAspect="Content" ObjectID="_1544528512"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3" type="#_x0000_t75" style="width:232.9pt;height:19.9pt" o:ole="">
            <v:imagedata r:id="rId174" o:title=""/>
          </v:shape>
          <o:OLEObject Type="Embed" ProgID="Equation.DSMT4" ShapeID="_x0000_i1123" DrawAspect="Content" ObjectID="_1544528513"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4" type="#_x0000_t75" style="width:12pt;height:18pt" o:ole="">
            <v:imagedata r:id="rId176" o:title=""/>
          </v:shape>
          <o:OLEObject Type="Embed" ProgID="Equation.DSMT4" ShapeID="_x0000_i1124" DrawAspect="Content" ObjectID="_1544528514" r:id="rId177"/>
        </w:object>
      </w:r>
      <w:r>
        <w:rPr>
          <w:rFonts w:hint="eastAsia"/>
        </w:rPr>
        <w:t>，目标码模式为</w:t>
      </w:r>
      <w:r w:rsidRPr="000352FF">
        <w:rPr>
          <w:position w:val="-12"/>
        </w:rPr>
        <w:object w:dxaOrig="220" w:dyaOrig="360">
          <v:shape id="_x0000_i1125" type="#_x0000_t75" style="width:10.9pt;height:18pt" o:ole="">
            <v:imagedata r:id="rId178" o:title=""/>
          </v:shape>
          <o:OLEObject Type="Embed" ProgID="Equation.DSMT4" ShapeID="_x0000_i1125" DrawAspect="Content" ObjectID="_1544528515"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26" type="#_x0000_t75" style="width:52.15pt;height:1in" o:ole="">
            <v:imagedata r:id="rId180" o:title=""/>
          </v:shape>
          <o:OLEObject Type="Embed" ProgID="Equation.DSMT4" ShapeID="_x0000_i1126" DrawAspect="Content" ObjectID="_1544528516" r:id="rId181"/>
        </w:object>
      </w:r>
      <w:r>
        <w:rPr>
          <w:rFonts w:hint="eastAsia"/>
        </w:rPr>
        <w:tab/>
        <w:t>(</w:t>
      </w:r>
      <w:r>
        <w:t>4</w:t>
      </w:r>
      <w:r>
        <w:rPr>
          <w:rFonts w:hint="eastAsia"/>
        </w:rPr>
        <w:t>)</w:t>
      </w:r>
      <w:r>
        <w:t>.</w:t>
      </w:r>
    </w:p>
    <w:p w:rsidR="0058789D" w:rsidRDefault="0058789D" w:rsidP="00E76E41">
      <w:pPr>
        <w:pStyle w:val="a0"/>
        <w:ind w:firstLineChars="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27" type="#_x0000_t75" style="width:270pt;height:37.9pt" o:ole="">
            <v:imagedata r:id="rId182" o:title=""/>
          </v:shape>
          <o:OLEObject Type="Embed" ProgID="Equation.DSMT4" ShapeID="_x0000_i1127" DrawAspect="Content" ObjectID="_1544528517" r:id="rId183"/>
        </w:object>
      </w:r>
      <w:r w:rsidRPr="000352FF">
        <w:rPr>
          <w:position w:val="-6"/>
        </w:rPr>
        <w:object w:dxaOrig="300" w:dyaOrig="240">
          <v:shape id="_x0000_i1128" type="#_x0000_t75" style="width:15pt;height:12pt" o:ole="">
            <v:imagedata r:id="rId184" o:title=""/>
          </v:shape>
          <o:OLEObject Type="Embed" ProgID="Equation.DSMT4" ShapeID="_x0000_i1128" DrawAspect="Content" ObjectID="_1544528518" r:id="rId185"/>
        </w:object>
      </w:r>
    </w:p>
    <w:p w:rsidR="0058789D" w:rsidRDefault="0058789D" w:rsidP="0058789D">
      <w:pPr>
        <w:pStyle w:val="a0"/>
        <w:ind w:firstLineChars="0" w:firstLine="0"/>
        <w:jc w:val="center"/>
      </w:pPr>
      <w:r w:rsidRPr="000352FF">
        <w:rPr>
          <w:position w:val="-28"/>
        </w:rPr>
        <w:object w:dxaOrig="5080" w:dyaOrig="680">
          <v:shape id="_x0000_i1129" type="#_x0000_t75" style="width:253.9pt;height:34.15pt" o:ole="">
            <v:imagedata r:id="rId186" o:title=""/>
          </v:shape>
          <o:OLEObject Type="Embed" ProgID="Equation.DSMT4" ShapeID="_x0000_i1129" DrawAspect="Content" ObjectID="_1544528519" r:id="rId187"/>
        </w:object>
      </w:r>
      <w:r w:rsidRPr="000352FF">
        <w:rPr>
          <w:position w:val="-6"/>
        </w:rPr>
        <w:object w:dxaOrig="300" w:dyaOrig="240">
          <v:shape id="_x0000_i1130" type="#_x0000_t75" style="width:15pt;height:12pt" o:ole="">
            <v:imagedata r:id="rId184" o:title=""/>
          </v:shape>
          <o:OLEObject Type="Embed" ProgID="Equation.DSMT4" ShapeID="_x0000_i1130" DrawAspect="Content" ObjectID="_1544528520" r:id="rId188"/>
        </w:object>
      </w:r>
    </w:p>
    <w:p w:rsidR="0058789D" w:rsidRDefault="0058789D" w:rsidP="0058789D">
      <w:pPr>
        <w:pStyle w:val="a0"/>
        <w:ind w:firstLineChars="0" w:firstLine="0"/>
        <w:jc w:val="center"/>
      </w:pPr>
      <w:r w:rsidRPr="000352FF">
        <w:rPr>
          <w:position w:val="-14"/>
        </w:rPr>
        <w:object w:dxaOrig="5980" w:dyaOrig="400">
          <v:shape id="_x0000_i1131" type="#_x0000_t75" style="width:298.9pt;height:19.9pt" o:ole="">
            <v:imagedata r:id="rId189" o:title=""/>
          </v:shape>
          <o:OLEObject Type="Embed" ProgID="Equation.DSMT4" ShapeID="_x0000_i1131" DrawAspect="Content" ObjectID="_1544528521"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w:t>
      </w:r>
      <w:r w:rsidRPr="0058789D">
        <w:rPr>
          <w:rFonts w:hint="eastAsia"/>
        </w:rPr>
        <w:lastRenderedPageBreak/>
        <w:t>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2" type="#_x0000_t75" style="width:295.15pt;height:489.4pt" o:ole="">
            <v:imagedata r:id="rId191" o:title=""/>
          </v:shape>
          <o:OLEObject Type="Embed" ProgID="Visio.Drawing.15" ShapeID="_x0000_i1132" DrawAspect="Content" ObjectID="_1544528522"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lastRenderedPageBreak/>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算法在实际中被当做</w:t>
      </w:r>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r w:rsidRPr="00D571B9">
        <w:rPr>
          <w:rFonts w:hint="eastAsia"/>
        </w:rPr>
        <w:t>验证方法</w:t>
      </w:r>
      <w:r>
        <w:rPr>
          <w:rFonts w:hint="eastAsia"/>
        </w:rPr>
        <w:t>架构</w:t>
      </w:r>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3" type="#_x0000_t75" style="width:455.65pt;height:265.9pt" o:ole="">
            <v:imagedata r:id="rId193" o:title=""/>
          </v:shape>
          <o:OLEObject Type="Embed" ProgID="Visio.Drawing.15" ShapeID="_x0000_i1133" DrawAspect="Content" ObjectID="_1544528523"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4" type="#_x0000_t75" style="width:453.4pt;height:321pt" o:ole="">
            <v:imagedata r:id="rId195" o:title=""/>
          </v:shape>
          <o:OLEObject Type="Embed" ProgID="Visio.Drawing.15" ShapeID="_x0000_i1134" DrawAspect="Content" ObjectID="_1544528524"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35" type="#_x0000_t75" style="width:12pt;height:10.9pt" o:ole="">
            <v:imagedata r:id="rId197" o:title=""/>
          </v:shape>
          <o:OLEObject Type="Embed" ProgID="Equation.DSMT4" ShapeID="_x0000_i1135" DrawAspect="Content" ObjectID="_1544528525"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r w:rsidRPr="00724BA0">
        <w:rPr>
          <w:rFonts w:hint="eastAsia"/>
        </w:rPr>
        <w:t>安全</w:t>
      </w:r>
      <w:r w:rsidRPr="00724BA0">
        <w:rPr>
          <w:rFonts w:hint="eastAsia"/>
        </w:rPr>
        <w:t>C</w:t>
      </w:r>
      <w:r w:rsidRPr="00724BA0">
        <w:rPr>
          <w:rFonts w:hint="eastAsia"/>
        </w:rPr>
        <w:t>编译器构建</w:t>
      </w:r>
      <w:r>
        <w:rPr>
          <w:rFonts w:hint="eastAsia"/>
        </w:rPr>
        <w:t>方法</w:t>
      </w:r>
    </w:p>
    <w:p w:rsidR="0085272D" w:rsidRDefault="009D1078" w:rsidP="0085272D">
      <w:pPr>
        <w:pStyle w:val="3"/>
        <w:spacing w:before="156" w:after="156"/>
      </w:pPr>
      <w:r>
        <w:rPr>
          <w:rFonts w:hint="eastAsia"/>
        </w:rPr>
        <w:t>编译</w:t>
      </w:r>
      <w:r w:rsidR="00FA4BAD">
        <w:rPr>
          <w:rFonts w:hint="eastAsia"/>
        </w:rPr>
        <w:t>技术说明</w:t>
      </w:r>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6" type="#_x0000_t75" style="width:453.4pt;height:208.15pt" o:ole="">
            <v:imagedata r:id="rId199" o:title=""/>
          </v:shape>
          <o:OLEObject Type="Embed" ProgID="Visio.Drawing.15" ShapeID="_x0000_i1136" DrawAspect="Content" ObjectID="_1544528526"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常量传播、冗余消除、复写传播和死代码消除等算法，这些算法会被设计为若干趟规模较小的处理过程。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r>
        <w:rPr>
          <w:rFonts w:hint="eastAsia"/>
        </w:rPr>
        <w:t>作出几点说明：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r>
        <w:rPr>
          <w:rFonts w:hint="eastAsia"/>
        </w:rPr>
        <w:t>编译构建方法</w:t>
      </w:r>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416BBF" w:rsidP="00FA471B">
      <w:pPr>
        <w:pStyle w:val="a0"/>
        <w:ind w:firstLineChars="0" w:firstLine="0"/>
      </w:pPr>
      <w:r>
        <w:object w:dxaOrig="8993" w:dyaOrig="5227">
          <v:shape id="_x0000_i1137" type="#_x0000_t75" style="width:449.65pt;height:261.4pt" o:ole="">
            <v:imagedata r:id="rId201" o:title=""/>
          </v:shape>
          <o:OLEObject Type="Embed" ProgID="Visio.Drawing.15" ShapeID="_x0000_i1137" DrawAspect="Content" ObjectID="_1544528527"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w:t>
      </w:r>
      <w:proofErr w:type="gramStart"/>
      <w:r w:rsidR="00201A8B">
        <w:rPr>
          <w:rFonts w:hint="eastAsia"/>
        </w:rPr>
        <w:t>文</w:t>
      </w:r>
      <w:r w:rsidR="00C10005">
        <w:rPr>
          <w:rFonts w:hint="eastAsia"/>
        </w:rPr>
        <w:t>讨论</w:t>
      </w:r>
      <w:proofErr w:type="gramEnd"/>
      <w:r w:rsidR="00C10005">
        <w:rPr>
          <w:rFonts w:hint="eastAsia"/>
        </w:rPr>
        <w:t>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19" w:name="_Toc437382694"/>
      <w:r>
        <w:rPr>
          <w:rFonts w:hint="eastAsia"/>
        </w:rPr>
        <w:t>表</w:t>
      </w:r>
      <w:r>
        <w:rPr>
          <w:rFonts w:hint="eastAsia"/>
        </w:rPr>
        <w:t xml:space="preserve"> </w:t>
      </w:r>
      <w:r w:rsidR="006A4898">
        <w:rPr>
          <w:rFonts w:hint="eastAsia"/>
        </w:rPr>
        <w:t>X</w:t>
      </w:r>
      <w:r>
        <w:t xml:space="preserve"> </w:t>
      </w:r>
      <w:bookmarkEnd w:id="19"/>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138" type="#_x0000_t75" style="width:76.15pt;height:19.9pt" o:ole="">
            <v:imagedata r:id="rId203" o:title=""/>
          </v:shape>
          <o:OLEObject Type="Embed" ProgID="Equation.DSMT4" ShapeID="_x0000_i1138" DrawAspect="Content" ObjectID="_1544528528"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39" type="#_x0000_t75" style="width:10.9pt;height:13.9pt" o:ole="">
            <v:imagedata r:id="rId205" o:title=""/>
          </v:shape>
          <o:OLEObject Type="Embed" ProgID="Equation.DSMT4" ShapeID="_x0000_i1139" DrawAspect="Content" ObjectID="_1544528529" r:id="rId206"/>
        </w:object>
      </w:r>
      <w:r>
        <w:rPr>
          <w:rFonts w:hint="eastAsia"/>
        </w:rPr>
        <w:t>是有限状态集合，以及一个错误状态</w:t>
      </w:r>
      <w:r w:rsidRPr="000352FF">
        <w:rPr>
          <w:position w:val="-12"/>
        </w:rPr>
        <w:object w:dxaOrig="320" w:dyaOrig="360">
          <v:shape id="_x0000_i1140" type="#_x0000_t75" style="width:16.15pt;height:18pt" o:ole="">
            <v:imagedata r:id="rId207" o:title=""/>
          </v:shape>
          <o:OLEObject Type="Embed" ProgID="Equation.DSMT4" ShapeID="_x0000_i1140" DrawAspect="Content" ObjectID="_1544528530"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1" type="#_x0000_t75" style="width:13.15pt;height:15pt" o:ole="">
            <v:imagedata r:id="rId209" o:title=""/>
          </v:shape>
          <o:OLEObject Type="Embed" ProgID="Equation.DSMT4" ShapeID="_x0000_i1141" DrawAspect="Content" ObjectID="_1544528531"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42" type="#_x0000_t75" style="width:37.15pt;height:19.9pt" o:ole="">
            <v:imagedata r:id="rId211" o:title=""/>
          </v:shape>
          <o:OLEObject Type="Embed" ProgID="Equation.DSMT4" ShapeID="_x0000_i1142" DrawAspect="Content" ObjectID="_1544528532" r:id="rId212"/>
        </w:object>
      </w:r>
      <w:r>
        <w:rPr>
          <w:rFonts w:hint="eastAsia"/>
        </w:rPr>
        <w:t>是一种状态转移函数。它将</w:t>
      </w:r>
      <w:r w:rsidR="002D404D">
        <w:rPr>
          <w:rFonts w:hint="eastAsia"/>
        </w:rPr>
        <w:t>每个状态</w:t>
      </w:r>
      <w:r w:rsidR="004236BE" w:rsidRPr="00930A8C">
        <w:rPr>
          <w:position w:val="-6"/>
        </w:rPr>
        <w:object w:dxaOrig="560" w:dyaOrig="279">
          <v:shape id="_x0000_i1143" type="#_x0000_t75" style="width:28.15pt;height:13.9pt" o:ole="">
            <v:imagedata r:id="rId213" o:title=""/>
          </v:shape>
          <o:OLEObject Type="Embed" ProgID="Equation.DSMT4" ShapeID="_x0000_i1143" DrawAspect="Content" ObjectID="_1544528533" r:id="rId214"/>
        </w:object>
      </w:r>
      <w:r w:rsidR="004236BE">
        <w:rPr>
          <w:rFonts w:hint="eastAsia"/>
        </w:rPr>
        <w:t>和每个字符</w:t>
      </w:r>
      <w:r w:rsidR="004236BE" w:rsidRPr="00930A8C">
        <w:rPr>
          <w:position w:val="-6"/>
        </w:rPr>
        <w:object w:dxaOrig="560" w:dyaOrig="260">
          <v:shape id="_x0000_i1144" type="#_x0000_t75" style="width:28.15pt;height:13.15pt" o:ole="">
            <v:imagedata r:id="rId215" o:title=""/>
          </v:shape>
          <o:OLEObject Type="Embed" ProgID="Equation.DSMT4" ShapeID="_x0000_i1144" DrawAspect="Content" ObjectID="_1544528534" r:id="rId216"/>
        </w:object>
      </w:r>
      <w:r w:rsidR="004236BE">
        <w:rPr>
          <w:rFonts w:hint="eastAsia"/>
        </w:rPr>
        <w:t>的组合</w:t>
      </w:r>
      <w:r w:rsidR="004236BE" w:rsidRPr="00930A8C">
        <w:rPr>
          <w:position w:val="-14"/>
        </w:rPr>
        <w:object w:dxaOrig="560" w:dyaOrig="400">
          <v:shape id="_x0000_i1145" type="#_x0000_t75" style="width:28.15pt;height:19.9pt" o:ole="">
            <v:imagedata r:id="rId217" o:title=""/>
          </v:shape>
          <o:OLEObject Type="Embed" ProgID="Equation.DSMT4" ShapeID="_x0000_i1145" DrawAspect="Content" ObjectID="_1544528535" r:id="rId218"/>
        </w:object>
      </w:r>
      <w:r w:rsidR="004236BE">
        <w:rPr>
          <w:rFonts w:hint="eastAsia"/>
        </w:rPr>
        <w:t>映射到下一个状态。在状态</w:t>
      </w:r>
      <w:r w:rsidR="004236BE" w:rsidRPr="00930A8C">
        <w:rPr>
          <w:position w:val="-12"/>
        </w:rPr>
        <w:object w:dxaOrig="220" w:dyaOrig="360">
          <v:shape id="_x0000_i1146" type="#_x0000_t75" style="width:10.9pt;height:18pt" o:ole="">
            <v:imagedata r:id="rId219" o:title=""/>
          </v:shape>
          <o:OLEObject Type="Embed" ProgID="Equation.DSMT4" ShapeID="_x0000_i1146" DrawAspect="Content" ObjectID="_1544528536" r:id="rId220"/>
        </w:object>
      </w:r>
      <w:r w:rsidR="004236BE">
        <w:rPr>
          <w:rFonts w:hint="eastAsia"/>
        </w:rPr>
        <w:t>遇到输入字符</w:t>
      </w:r>
      <w:r w:rsidR="004236BE" w:rsidRPr="00930A8C">
        <w:rPr>
          <w:position w:val="-6"/>
        </w:rPr>
        <w:object w:dxaOrig="180" w:dyaOrig="220">
          <v:shape id="_x0000_i1147" type="#_x0000_t75" style="width:9pt;height:10.9pt" o:ole="">
            <v:imagedata r:id="rId221" o:title=""/>
          </v:shape>
          <o:OLEObject Type="Embed" ProgID="Equation.DSMT4" ShapeID="_x0000_i1147" DrawAspect="Content" ObjectID="_1544528537"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48" type="#_x0000_t75" style="width:78pt;height:19.9pt" o:ole="">
            <v:imagedata r:id="rId223" o:title=""/>
          </v:shape>
          <o:OLEObject Type="Embed" ProgID="Equation.DSMT4" ShapeID="_x0000_i1148" DrawAspect="Content" ObjectID="_1544528538"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49" type="#_x0000_t75" style="width:31.9pt;height:18pt" o:ole="">
            <v:imagedata r:id="rId225" o:title=""/>
          </v:shape>
          <o:OLEObject Type="Embed" ProgID="Equation.DSMT4" ShapeID="_x0000_i1149" DrawAspect="Content" ObjectID="_1544528539"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0" type="#_x0000_t75" style="width:15pt;height:18pt" o:ole="">
            <v:imagedata r:id="rId227" o:title=""/>
          </v:shape>
          <o:OLEObject Type="Embed" ProgID="Equation.DSMT4" ShapeID="_x0000_i1150" DrawAspect="Content" ObjectID="_1544528540" r:id="rId228"/>
        </w:object>
      </w:r>
      <w:r>
        <w:rPr>
          <w:rFonts w:hint="eastAsia"/>
        </w:rPr>
        <w:t>是</w:t>
      </w:r>
      <w:r w:rsidR="00C606D2">
        <w:rPr>
          <w:rFonts w:hint="eastAsia"/>
        </w:rPr>
        <w:t>接受</w:t>
      </w:r>
      <w:r>
        <w:rPr>
          <w:rFonts w:hint="eastAsia"/>
        </w:rPr>
        <w:t>状态，</w:t>
      </w:r>
      <w:r w:rsidRPr="00930A8C">
        <w:rPr>
          <w:position w:val="-12"/>
        </w:rPr>
        <w:object w:dxaOrig="740" w:dyaOrig="360">
          <v:shape id="_x0000_i1151" type="#_x0000_t75" style="width:37.15pt;height:18pt" o:ole="">
            <v:imagedata r:id="rId229" o:title=""/>
          </v:shape>
          <o:OLEObject Type="Embed" ProgID="Equation.DSMT4" ShapeID="_x0000_i1151" DrawAspect="Content" ObjectID="_1544528541"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2" type="#_x0000_t75" style="width:46.15pt;height:19.9pt" o:ole="">
            <v:imagedata r:id="rId231" o:title=""/>
          </v:shape>
          <o:OLEObject Type="Embed" ProgID="Equation.DSMT4" ShapeID="_x0000_i1152" DrawAspect="Content" ObjectID="_1544528542"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3" type="#_x0000_t75" style="width:12pt;height:18pt" o:ole="">
            <v:imagedata r:id="rId233" o:title=""/>
          </v:shape>
          <o:OLEObject Type="Embed" ProgID="Equation.DSMT4" ShapeID="_x0000_i1153" DrawAspect="Content" ObjectID="_1544528543" r:id="rId234"/>
        </w:object>
      </w:r>
      <w:r w:rsidR="00F1211C">
        <w:rPr>
          <w:rFonts w:hint="eastAsia"/>
        </w:rPr>
        <w:t>处理输入字符</w:t>
      </w:r>
      <w:r w:rsidR="00F1211C" w:rsidRPr="00930A8C">
        <w:rPr>
          <w:position w:val="-12"/>
        </w:rPr>
        <w:object w:dxaOrig="260" w:dyaOrig="360">
          <v:shape id="_x0000_i1154" type="#_x0000_t75" style="width:13.15pt;height:18pt" o:ole="">
            <v:imagedata r:id="rId235" o:title=""/>
          </v:shape>
          <o:OLEObject Type="Embed" ProgID="Equation.DSMT4" ShapeID="_x0000_i1154" DrawAspect="Content" ObjectID="_1544528544" r:id="rId236"/>
        </w:object>
      </w:r>
      <w:r w:rsidR="00F1211C">
        <w:rPr>
          <w:rFonts w:hint="eastAsia"/>
        </w:rPr>
        <w:t>所发生的状态转移。</w:t>
      </w:r>
      <w:r w:rsidR="00C606D2" w:rsidRPr="00930A8C">
        <w:rPr>
          <w:position w:val="-14"/>
        </w:rPr>
        <w:object w:dxaOrig="920" w:dyaOrig="400">
          <v:shape id="_x0000_i1155" type="#_x0000_t75" style="width:46.15pt;height:19.9pt" o:ole="">
            <v:imagedata r:id="rId231" o:title=""/>
          </v:shape>
          <o:OLEObject Type="Embed" ProgID="Equation.DSMT4" ShapeID="_x0000_i1155" DrawAspect="Content" ObjectID="_1544528545" r:id="rId237"/>
        </w:object>
      </w:r>
      <w:r w:rsidR="00C606D2">
        <w:rPr>
          <w:rFonts w:hint="eastAsia"/>
        </w:rPr>
        <w:t>产生的状态接下来作为输入，该状态连同</w:t>
      </w:r>
      <w:r w:rsidR="00C606D2" w:rsidRPr="00930A8C">
        <w:rPr>
          <w:position w:val="-12"/>
        </w:rPr>
        <w:object w:dxaOrig="260" w:dyaOrig="360">
          <v:shape id="_x0000_i1156" type="#_x0000_t75" style="width:13.15pt;height:18pt" o:ole="">
            <v:imagedata r:id="rId238" o:title=""/>
          </v:shape>
          <o:OLEObject Type="Embed" ProgID="Equation.DSMT4" ShapeID="_x0000_i1156" DrawAspect="Content" ObjectID="_1544528546" r:id="rId239"/>
        </w:object>
      </w:r>
      <w:r w:rsidR="00C606D2">
        <w:rPr>
          <w:rFonts w:hint="eastAsia"/>
        </w:rPr>
        <w:t>又输入到</w:t>
      </w:r>
      <w:r w:rsidR="00C606D2" w:rsidRPr="00930A8C">
        <w:rPr>
          <w:position w:val="-6"/>
        </w:rPr>
        <w:object w:dxaOrig="220" w:dyaOrig="279">
          <v:shape id="_x0000_i1157" type="#_x0000_t75" style="width:10.9pt;height:13.9pt" o:ole="">
            <v:imagedata r:id="rId240" o:title=""/>
          </v:shape>
          <o:OLEObject Type="Embed" ProgID="Equation.DSMT4" ShapeID="_x0000_i1157" DrawAspect="Content" ObjectID="_1544528547" r:id="rId241"/>
        </w:object>
      </w:r>
      <w:r w:rsidR="00C606D2">
        <w:rPr>
          <w:rFonts w:hint="eastAsia"/>
        </w:rPr>
        <w:t>产生下一个状态；依次类推，直至耗尽所有的输入。最后一次应用</w:t>
      </w:r>
      <w:r w:rsidR="00C606D2" w:rsidRPr="00930A8C">
        <w:rPr>
          <w:position w:val="-6"/>
        </w:rPr>
        <w:object w:dxaOrig="220" w:dyaOrig="279">
          <v:shape id="_x0000_i1158" type="#_x0000_t75" style="width:10.9pt;height:13.9pt" o:ole="">
            <v:imagedata r:id="rId240" o:title=""/>
          </v:shape>
          <o:OLEObject Type="Embed" ProgID="Equation.DSMT4" ShapeID="_x0000_i1158" DrawAspect="Content" ObjectID="_1544528548" r:id="rId242"/>
        </w:object>
      </w:r>
      <w:r w:rsidR="00C606D2">
        <w:rPr>
          <w:rFonts w:hint="eastAsia"/>
        </w:rPr>
        <w:t>的结果仍然是一个状态。如果该状态是</w:t>
      </w:r>
      <w:r w:rsidR="00C606D2" w:rsidRPr="00930A8C">
        <w:rPr>
          <w:position w:val="-12"/>
        </w:rPr>
        <w:object w:dxaOrig="300" w:dyaOrig="360">
          <v:shape id="_x0000_i1159" type="#_x0000_t75" style="width:15pt;height:18pt" o:ole="">
            <v:imagedata r:id="rId227" o:title=""/>
          </v:shape>
          <o:OLEObject Type="Embed" ProgID="Equation.DSMT4" ShapeID="_x0000_i1159" DrawAspect="Content" ObjectID="_1544528549" r:id="rId243"/>
        </w:object>
      </w:r>
      <w:r w:rsidR="00C606D2">
        <w:rPr>
          <w:rFonts w:hint="eastAsia"/>
        </w:rPr>
        <w:t>，那么串</w:t>
      </w:r>
      <w:r w:rsidR="00C606D2" w:rsidRPr="00930A8C">
        <w:rPr>
          <w:position w:val="-12"/>
        </w:rPr>
        <w:object w:dxaOrig="999" w:dyaOrig="360">
          <v:shape id="_x0000_i1160" type="#_x0000_t75" style="width:49.9pt;height:18pt" o:ole="">
            <v:imagedata r:id="rId244" o:title=""/>
          </v:shape>
          <o:OLEObject Type="Embed" ProgID="Equation.DSMT4" ShapeID="_x0000_i1160" DrawAspect="Content" ObjectID="_1544528550"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1" type="#_x0000_t75" style="width:15pt;height:19.15pt" o:ole="">
            <v:imagedata r:id="rId246" o:title=""/>
          </v:shape>
          <o:OLEObject Type="Embed" ProgID="Equation.DSMT4" ShapeID="_x0000_i1161" DrawAspect="Content" ObjectID="_1544528551" r:id="rId247"/>
        </w:object>
      </w:r>
      <w:r w:rsidR="00937430">
        <w:rPr>
          <w:rFonts w:hint="eastAsia"/>
        </w:rPr>
        <w:t>转移到错误状态</w:t>
      </w:r>
      <w:r w:rsidR="00937430" w:rsidRPr="000352FF">
        <w:rPr>
          <w:position w:val="-12"/>
        </w:rPr>
        <w:object w:dxaOrig="320" w:dyaOrig="360">
          <v:shape id="_x0000_i1162" type="#_x0000_t75" style="width:16.15pt;height:18pt" o:ole="">
            <v:imagedata r:id="rId207" o:title=""/>
          </v:shape>
          <o:OLEObject Type="Embed" ProgID="Equation.DSMT4" ShapeID="_x0000_i1162" DrawAspect="Content" ObjectID="_1544528552"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3" type="#_x0000_t75" style="width:87pt;height:19.9pt" o:ole="">
            <v:imagedata r:id="rId249" o:title=""/>
          </v:shape>
          <o:OLEObject Type="Embed" ProgID="Equation.DSMT4" ShapeID="_x0000_i1163" DrawAspect="Content" ObjectID="_1544528553"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4" type="#_x0000_t75" style="width:12pt;height:16.15pt" o:ole="">
            <v:imagedata r:id="rId251" o:title=""/>
          </v:shape>
          <o:OLEObject Type="Embed" ProgID="Equation.DSMT4" ShapeID="_x0000_i1164" DrawAspect="Content" ObjectID="_1544528554"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65" type="#_x0000_t75" style="width:10.9pt;height:12pt" o:ole="">
            <v:imagedata r:id="rId253" o:title=""/>
          </v:shape>
          <o:OLEObject Type="Embed" ProgID="Equation.DSMT4" ShapeID="_x0000_i1165" DrawAspect="Content" ObjectID="_1544528555"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66" type="#_x0000_t75" style="width:10.9pt;height:13.15pt" o:ole="">
            <v:imagedata r:id="rId255" o:title=""/>
          </v:shape>
          <o:OLEObject Type="Embed" ProgID="Equation.DSMT4" ShapeID="_x0000_i1166" DrawAspect="Content" ObjectID="_1544528556"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67" type="#_x0000_t75" style="width:12pt;height:18pt" o:ole="">
            <v:imagedata r:id="rId257" o:title=""/>
          </v:shape>
          <o:OLEObject Type="Embed" ProgID="Equation.DSMT4" ShapeID="_x0000_i1167" DrawAspect="Content" ObjectID="_1544528557"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68" type="#_x0000_t75" style="width:13.15pt;height:18pt" o:ole="">
            <v:imagedata r:id="rId259" o:title=""/>
          </v:shape>
          <o:OLEObject Type="Embed" ProgID="Equation.DSMT4" ShapeID="_x0000_i1168" DrawAspect="Content" ObjectID="_1544528558"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69" type="#_x0000_t75" style="width:13.15pt;height:13.15pt" o:ole="">
            <v:imagedata r:id="rId261" o:title=""/>
          </v:shape>
          <o:OLEObject Type="Embed" ProgID="Equation.DSMT4" ShapeID="_x0000_i1169" DrawAspect="Content" ObjectID="_1544528559" r:id="rId262"/>
        </w:object>
      </w:r>
      <w:r>
        <w:rPr>
          <w:rFonts w:hint="eastAsia"/>
        </w:rPr>
        <w:t>是终止状态集，</w:t>
      </w:r>
      <w:r w:rsidRPr="00930A8C">
        <w:rPr>
          <w:position w:val="-10"/>
        </w:rPr>
        <w:object w:dxaOrig="700" w:dyaOrig="320">
          <v:shape id="_x0000_i1170" type="#_x0000_t75" style="width:34.9pt;height:16.15pt" o:ole="">
            <v:imagedata r:id="rId263" o:title=""/>
          </v:shape>
          <o:OLEObject Type="Embed" ProgID="Equation.DSMT4" ShapeID="_x0000_i1170" DrawAspect="Content" ObjectID="_1544528560"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1" type="#_x0000_t75" style="width:117pt;height:22.15pt" o:ole="">
            <v:imagedata r:id="rId265" o:title=""/>
          </v:shape>
          <o:OLEObject Type="Embed" ProgID="Equation.DSMT4" ShapeID="_x0000_i1171" DrawAspect="Content" ObjectID="_1544528561"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2" type="#_x0000_t75" style="width:9pt;height:10.9pt" o:ole="">
            <v:imagedata r:id="rId267" o:title=""/>
          </v:shape>
          <o:OLEObject Type="Embed" ProgID="Equation.DSMT4" ShapeID="_x0000_i1172" DrawAspect="Content" ObjectID="_1544528562"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3" type="#_x0000_t75" style="width:63pt;height:22.15pt" o:ole="">
            <v:imagedata r:id="rId269" o:title=""/>
          </v:shape>
          <o:OLEObject Type="Embed" ProgID="Equation.DSMT4" ShapeID="_x0000_i1173" DrawAspect="Content" ObjectID="_1544528563" r:id="rId270"/>
        </w:object>
      </w:r>
      <w:r w:rsidR="00DC07DD">
        <w:rPr>
          <w:rFonts w:hint="eastAsia"/>
        </w:rPr>
        <w:t>。其中，</w:t>
      </w:r>
      <w:r w:rsidR="00560CAF" w:rsidRPr="00930A8C">
        <w:rPr>
          <w:position w:val="-6"/>
        </w:rPr>
        <w:object w:dxaOrig="300" w:dyaOrig="279">
          <v:shape id="_x0000_i1174" type="#_x0000_t75" style="width:15pt;height:13.9pt" o:ole="">
            <v:imagedata r:id="rId271" o:title=""/>
          </v:shape>
          <o:OLEObject Type="Embed" ProgID="Equation.DSMT4" ShapeID="_x0000_i1174" DrawAspect="Content" ObjectID="_1544528564" r:id="rId272"/>
        </w:object>
      </w:r>
      <w:r w:rsidR="00560CAF">
        <w:rPr>
          <w:rFonts w:hint="eastAsia"/>
        </w:rPr>
        <w:t>为跳转到的下一个状态，</w:t>
      </w:r>
      <w:r w:rsidR="00560CAF" w:rsidRPr="00930A8C">
        <w:rPr>
          <w:position w:val="-6"/>
        </w:rPr>
        <w:object w:dxaOrig="320" w:dyaOrig="279">
          <v:shape id="_x0000_i1175" type="#_x0000_t75" style="width:16.15pt;height:13.9pt" o:ole="">
            <v:imagedata r:id="rId273" o:title=""/>
          </v:shape>
          <o:OLEObject Type="Embed" ProgID="Equation.DSMT4" ShapeID="_x0000_i1175" DrawAspect="Content" ObjectID="_1544528565"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76" type="#_x0000_t75" style="width:10.9pt;height:15pt" o:ole="">
            <v:imagedata r:id="rId275" o:title=""/>
          </v:shape>
          <o:OLEObject Type="Embed" ProgID="Equation.DSMT4" ShapeID="_x0000_i1176" DrawAspect="Content" ObjectID="_1544528566"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77" type="#_x0000_t75" style="width:61.9pt;height:19.9pt" o:ole="">
            <v:imagedata r:id="rId277" o:title=""/>
          </v:shape>
          <o:OLEObject Type="Embed" ProgID="Equation.DSMT4" ShapeID="_x0000_i1177" DrawAspect="Content" ObjectID="_1544528567"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78" type="#_x0000_t75" style="width:12pt;height:18pt" o:ole="">
            <v:imagedata r:id="rId233" o:title=""/>
          </v:shape>
          <o:OLEObject Type="Embed" ProgID="Equation.DSMT4" ShapeID="_x0000_i1178" DrawAspect="Content" ObjectID="_1544528568"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79" type="#_x0000_t75" style="width:15pt;height:18pt" o:ole="">
            <v:imagedata r:id="rId280" o:title=""/>
          </v:shape>
          <o:OLEObject Type="Embed" ProgID="Equation.DSMT4" ShapeID="_x0000_i1179" DrawAspect="Content" ObjectID="_1544528569" r:id="rId281"/>
        </w:object>
      </w:r>
      <w:r w:rsidR="009037FC">
        <w:rPr>
          <w:rFonts w:hint="eastAsia"/>
        </w:rPr>
        <w:t>，处理输入单词</w:t>
      </w:r>
      <w:r w:rsidR="009037FC" w:rsidRPr="00930A8C">
        <w:rPr>
          <w:position w:val="-12"/>
        </w:rPr>
        <w:object w:dxaOrig="260" w:dyaOrig="360">
          <v:shape id="_x0000_i1180" type="#_x0000_t75" style="width:13.15pt;height:18pt" o:ole="">
            <v:imagedata r:id="rId235" o:title=""/>
          </v:shape>
          <o:OLEObject Type="Embed" ProgID="Equation.DSMT4" ShapeID="_x0000_i1180" DrawAspect="Content" ObjectID="_1544528570" r:id="rId282"/>
        </w:object>
      </w:r>
      <w:r w:rsidR="009037FC">
        <w:rPr>
          <w:rFonts w:hint="eastAsia"/>
        </w:rPr>
        <w:t>所发生的状态转移，用一个三元组</w:t>
      </w:r>
      <w:r w:rsidR="009037FC" w:rsidRPr="00930A8C">
        <w:rPr>
          <w:position w:val="-16"/>
        </w:rPr>
        <w:object w:dxaOrig="1480" w:dyaOrig="440">
          <v:shape id="_x0000_i1181" type="#_x0000_t75" style="width:73.9pt;height:22.15pt" o:ole="">
            <v:imagedata r:id="rId283" o:title=""/>
          </v:shape>
          <o:OLEObject Type="Embed" ProgID="Equation.DSMT4" ShapeID="_x0000_i1181" DrawAspect="Content" ObjectID="_1544528571" r:id="rId284"/>
        </w:object>
      </w:r>
      <w:r w:rsidR="009037FC">
        <w:rPr>
          <w:rFonts w:hint="eastAsia"/>
        </w:rPr>
        <w:t>表示</w:t>
      </w:r>
      <w:r w:rsidR="00BB46B9">
        <w:rPr>
          <w:rFonts w:hint="eastAsia"/>
        </w:rPr>
        <w:t>，把</w:t>
      </w:r>
      <w:r w:rsidR="00BB46B9" w:rsidRPr="00930A8C">
        <w:rPr>
          <w:position w:val="-12"/>
        </w:rPr>
        <w:object w:dxaOrig="260" w:dyaOrig="360">
          <v:shape id="_x0000_i1182" type="#_x0000_t75" style="width:13.15pt;height:18pt" o:ole="">
            <v:imagedata r:id="rId235" o:title=""/>
          </v:shape>
          <o:OLEObject Type="Embed" ProgID="Equation.DSMT4" ShapeID="_x0000_i1182" DrawAspect="Content" ObjectID="_1544528572"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3" type="#_x0000_t75" style="width:18pt;height:18pt" o:ole="">
            <v:imagedata r:id="rId286" o:title=""/>
          </v:shape>
          <o:OLEObject Type="Embed" ProgID="Equation.DSMT4" ShapeID="_x0000_i1183" DrawAspect="Content" ObjectID="_1544528573"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4" type="#_x0000_t75" style="width:52.9pt;height:19.9pt" o:ole="">
            <v:imagedata r:id="rId288" o:title=""/>
          </v:shape>
          <o:OLEObject Type="Embed" ProgID="Equation.DSMT4" ShapeID="_x0000_i1184" DrawAspect="Content" ObjectID="_1544528574"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85" type="#_x0000_t75" style="width:21pt;height:18pt" o:ole="">
            <v:imagedata r:id="rId290" o:title=""/>
          </v:shape>
          <o:OLEObject Type="Embed" ProgID="Equation.DSMT4" ShapeID="_x0000_i1185" DrawAspect="Content" ObjectID="_1544528575"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86" type="#_x0000_t75" style="width:67.9pt;height:19.9pt" o:ole="">
            <v:imagedata r:id="rId292" o:title=""/>
          </v:shape>
          <o:OLEObject Type="Embed" ProgID="Equation.DSMT4" ShapeID="_x0000_i1186" DrawAspect="Content" ObjectID="_1544528576"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r>
        <w:rPr>
          <w:rFonts w:hint="eastAsia"/>
        </w:rPr>
        <w:t>编译</w:t>
      </w:r>
      <w:r w:rsidR="00BB6903">
        <w:rPr>
          <w:rFonts w:hint="eastAsia"/>
        </w:rPr>
        <w:t>其它</w:t>
      </w:r>
      <w:r>
        <w:rPr>
          <w:rFonts w:hint="eastAsia"/>
        </w:rPr>
        <w:t>方法</w:t>
      </w:r>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proofErr w:type="gramStart"/>
      <w:r w:rsidR="00746E96">
        <w:rPr>
          <w:rFonts w:hint="eastAsia"/>
        </w:rPr>
        <w:t>级软件</w:t>
      </w:r>
      <w:proofErr w:type="gramEnd"/>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w:t>
      </w:r>
      <w:proofErr w:type="gramStart"/>
      <w:r w:rsidR="00D57DB0">
        <w:rPr>
          <w:rFonts w:hint="eastAsia"/>
        </w:rPr>
        <w:t>栈</w:t>
      </w:r>
      <w:proofErr w:type="gramEnd"/>
      <w:r w:rsidR="00D57DB0">
        <w:rPr>
          <w:rFonts w:hint="eastAsia"/>
        </w:rPr>
        <w:t>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w:t>
      </w:r>
      <w:proofErr w:type="gramStart"/>
      <w:r w:rsidR="0034700B">
        <w:rPr>
          <w:rFonts w:hint="eastAsia"/>
        </w:rPr>
        <w:t>栈</w:t>
      </w:r>
      <w:proofErr w:type="gramEnd"/>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w:t>
      </w:r>
      <w:proofErr w:type="gramStart"/>
      <w:r w:rsidR="0034700B">
        <w:rPr>
          <w:rFonts w:hint="eastAsia"/>
        </w:rPr>
        <w:t>栈</w:t>
      </w:r>
      <w:proofErr w:type="gramEnd"/>
      <w:r w:rsidR="0034700B">
        <w:rPr>
          <w:rFonts w:hint="eastAsia"/>
        </w:rPr>
        <w:t>顶元素；若在复合语句内，只是行数加一，则把当前的</w:t>
      </w:r>
      <w:proofErr w:type="gramStart"/>
      <w:r w:rsidR="0034700B">
        <w:rPr>
          <w:rFonts w:hint="eastAsia"/>
        </w:rPr>
        <w:t>栈</w:t>
      </w:r>
      <w:proofErr w:type="gramEnd"/>
      <w:r w:rsidR="0034700B">
        <w:rPr>
          <w:rFonts w:hint="eastAsia"/>
        </w:rPr>
        <w:t>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w:t>
      </w:r>
      <w:proofErr w:type="gramStart"/>
      <w:r w:rsidR="00224ABF">
        <w:rPr>
          <w:rFonts w:hint="eastAsia"/>
        </w:rPr>
        <w:t>器集中</w:t>
      </w:r>
      <w:proofErr w:type="gramEnd"/>
      <w:r w:rsidR="00224ABF">
        <w:rPr>
          <w:rFonts w:hint="eastAsia"/>
        </w:rPr>
        <w:t>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20" w:name="_Toc406690202"/>
      <w:r>
        <w:rPr>
          <w:rFonts w:hint="eastAsia"/>
        </w:rPr>
        <w:t>小结</w:t>
      </w:r>
      <w:bookmarkEnd w:id="20"/>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回调式下推自动机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p>
    <w:p w:rsidR="00892974" w:rsidRDefault="00892974" w:rsidP="00892974">
      <w:pPr>
        <w:pStyle w:val="2"/>
        <w:spacing w:before="156" w:after="156"/>
      </w:pPr>
      <w:r>
        <w:rPr>
          <w:rFonts w:hint="eastAsia"/>
        </w:rPr>
        <w:t>编译形式化验证</w:t>
      </w:r>
      <w:r w:rsidRPr="0013321A">
        <w:rPr>
          <w:rFonts w:hint="eastAsia"/>
        </w:rPr>
        <w:t>关键技术</w:t>
      </w:r>
    </w:p>
    <w:p w:rsidR="00A257D7" w:rsidRDefault="00867B7C" w:rsidP="00867B7C">
      <w:pPr>
        <w:pStyle w:val="3"/>
        <w:spacing w:before="156" w:after="156"/>
      </w:pPr>
      <w:r w:rsidRPr="00867B7C">
        <w:rPr>
          <w:rFonts w:hint="eastAsia"/>
        </w:rPr>
        <w:t>文法单元和语义</w:t>
      </w:r>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r w:rsidRPr="00903886">
        <w:rPr>
          <w:rFonts w:hint="eastAsia"/>
        </w:rPr>
        <w:t>目标码模式和命题</w:t>
      </w:r>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语句</w:t>
            </w:r>
          </w:p>
        </w:tc>
        <w:tc>
          <w:tcPr>
            <w:tcW w:w="2976" w:type="dxa"/>
          </w:tcPr>
          <w:p w:rsidR="009E3042" w:rsidRPr="009E3042" w:rsidRDefault="009E3042" w:rsidP="00607DF8">
            <w:pPr>
              <w:rPr>
                <w:sz w:val="21"/>
                <w:szCs w:val="21"/>
              </w:rPr>
            </w:pPr>
            <w:r w:rsidRPr="009E3042">
              <w:rPr>
                <w:sz w:val="21"/>
                <w:szCs w:val="21"/>
              </w:rPr>
              <w:t>C</w:t>
            </w:r>
            <w:r w:rsidRPr="009E3042">
              <w:rPr>
                <w:sz w:val="21"/>
                <w:szCs w:val="21"/>
              </w:rPr>
              <w:t>文法单元</w:t>
            </w:r>
          </w:p>
        </w:tc>
        <w:tc>
          <w:tcPr>
            <w:tcW w:w="3402" w:type="dxa"/>
          </w:tcPr>
          <w:p w:rsidR="009E3042" w:rsidRPr="009E3042" w:rsidRDefault="009E3042" w:rsidP="00607DF8">
            <w:pPr>
              <w:rPr>
                <w:sz w:val="21"/>
                <w:szCs w:val="21"/>
              </w:rPr>
            </w:pPr>
            <w:r w:rsidRPr="009E3042">
              <w:rPr>
                <w:sz w:val="21"/>
                <w:szCs w:val="21"/>
              </w:rPr>
              <w:t>目标码模式</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&lt;if-statement&gt;</w:t>
            </w:r>
          </w:p>
        </w:tc>
        <w:tc>
          <w:tcPr>
            <w:tcW w:w="2976" w:type="dxa"/>
          </w:tcPr>
          <w:p w:rsidR="009E3042" w:rsidRPr="009E3042" w:rsidRDefault="009E3042" w:rsidP="00607DF8">
            <w:pPr>
              <w:rPr>
                <w:sz w:val="21"/>
                <w:szCs w:val="21"/>
              </w:rPr>
            </w:pPr>
            <w:r w:rsidRPr="009E3042">
              <w:rPr>
                <w:sz w:val="21"/>
                <w:szCs w:val="21"/>
              </w:rPr>
              <w:t>if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&lt;STA-LIST_1&gt;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else</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&lt;STA-LIST_2&gt;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&lt;LOG-EXP&gt;</w:t>
            </w:r>
          </w:p>
          <w:p w:rsidR="009E3042" w:rsidRPr="009E3042" w:rsidRDefault="009E3042" w:rsidP="00607DF8">
            <w:pPr>
              <w:rPr>
                <w:sz w:val="21"/>
                <w:szCs w:val="21"/>
              </w:rPr>
            </w:pPr>
            <w:r w:rsidRPr="009E3042">
              <w:rPr>
                <w:sz w:val="21"/>
                <w:szCs w:val="21"/>
              </w:rPr>
              <w:t xml:space="preserve">    cmpi 7,0,0,0</w:t>
            </w:r>
          </w:p>
          <w:p w:rsidR="009E3042" w:rsidRPr="009E3042" w:rsidRDefault="009E3042" w:rsidP="00607DF8">
            <w:pPr>
              <w:rPr>
                <w:sz w:val="21"/>
                <w:szCs w:val="21"/>
              </w:rPr>
            </w:pPr>
            <w:r w:rsidRPr="009E3042">
              <w:rPr>
                <w:sz w:val="21"/>
                <w:szCs w:val="21"/>
              </w:rPr>
              <w:tab/>
              <w:t>beq 7</w:t>
            </w: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&lt;STA-LIST_1&gt;</w:t>
            </w:r>
          </w:p>
          <w:p w:rsidR="009E3042" w:rsidRPr="009E3042" w:rsidRDefault="009E3042" w:rsidP="00607DF8">
            <w:pPr>
              <w:rPr>
                <w:sz w:val="21"/>
                <w:szCs w:val="21"/>
              </w:rPr>
            </w:pPr>
            <w:r w:rsidRPr="009E3042">
              <w:rPr>
                <w:sz w:val="21"/>
                <w:szCs w:val="21"/>
              </w:rPr>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&lt;STA-LIST_2&gt;</w:t>
            </w:r>
          </w:p>
          <w:p w:rsidR="009E3042" w:rsidRPr="009E3042" w:rsidRDefault="009E3042" w:rsidP="00607DF8">
            <w:pPr>
              <w:rPr>
                <w:sz w:val="21"/>
                <w:szCs w:val="21"/>
              </w:rPr>
            </w:pPr>
            <w:r w:rsidRPr="009E3042">
              <w:rPr>
                <w:sz w:val="21"/>
                <w:szCs w:val="21"/>
              </w:rPr>
              <w:t>.L2:</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&lt;while-statement&gt;</w:t>
            </w:r>
          </w:p>
        </w:tc>
        <w:tc>
          <w:tcPr>
            <w:tcW w:w="2976" w:type="dxa"/>
          </w:tcPr>
          <w:p w:rsidR="009E3042" w:rsidRPr="009E3042" w:rsidRDefault="009E3042" w:rsidP="00607DF8">
            <w:pPr>
              <w:rPr>
                <w:sz w:val="21"/>
                <w:szCs w:val="21"/>
              </w:rPr>
            </w:pPr>
            <w:r w:rsidRPr="009E3042">
              <w:rPr>
                <w:sz w:val="21"/>
                <w:szCs w:val="21"/>
              </w:rPr>
              <w:t>while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&lt;do-while-statement&gt;</w:t>
            </w:r>
          </w:p>
        </w:tc>
        <w:tc>
          <w:tcPr>
            <w:tcW w:w="2976" w:type="dxa"/>
          </w:tcPr>
          <w:p w:rsidR="009E3042" w:rsidRPr="009E3042" w:rsidRDefault="009E3042" w:rsidP="00607DF8">
            <w:pPr>
              <w:rPr>
                <w:sz w:val="21"/>
                <w:szCs w:val="21"/>
              </w:rPr>
            </w:pPr>
            <w:r w:rsidRPr="009E3042">
              <w:rPr>
                <w:sz w:val="21"/>
                <w:szCs w:val="21"/>
              </w:rPr>
              <w:t>do</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while (&lt;LOG-EXP&gt;);</w:t>
            </w:r>
          </w:p>
        </w:tc>
        <w:tc>
          <w:tcPr>
            <w:tcW w:w="3402" w:type="dxa"/>
          </w:tcPr>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&lt;for-statement&gt;</w:t>
            </w:r>
          </w:p>
        </w:tc>
        <w:tc>
          <w:tcPr>
            <w:tcW w:w="2976" w:type="dxa"/>
          </w:tcPr>
          <w:p w:rsidR="009E3042" w:rsidRPr="009E3042" w:rsidRDefault="009E3042" w:rsidP="00607DF8">
            <w:pPr>
              <w:rPr>
                <w:sz w:val="21"/>
                <w:szCs w:val="21"/>
              </w:rPr>
            </w:pPr>
            <w:r w:rsidRPr="009E3042">
              <w:rPr>
                <w:sz w:val="21"/>
                <w:szCs w:val="21"/>
              </w:rPr>
              <w:t xml:space="preserve">for(&lt;ASS-EXP_1&gt;; </w:t>
            </w:r>
          </w:p>
          <w:p w:rsidR="009E3042" w:rsidRPr="009E3042" w:rsidRDefault="009E3042" w:rsidP="00607DF8">
            <w:pPr>
              <w:ind w:firstLineChars="200" w:firstLine="420"/>
              <w:rPr>
                <w:sz w:val="21"/>
                <w:szCs w:val="21"/>
              </w:rPr>
            </w:pPr>
            <w:r w:rsidRPr="009E3042">
              <w:rPr>
                <w:sz w:val="21"/>
                <w:szCs w:val="21"/>
              </w:rPr>
              <w:lastRenderedPageBreak/>
              <w:t xml:space="preserve">&lt;LOG-EXP&gt;; </w:t>
            </w:r>
          </w:p>
          <w:p w:rsidR="009E3042" w:rsidRPr="009E3042" w:rsidRDefault="009E3042" w:rsidP="00607DF8">
            <w:pPr>
              <w:ind w:firstLineChars="200" w:firstLine="420"/>
              <w:rPr>
                <w:sz w:val="21"/>
                <w:szCs w:val="21"/>
              </w:rPr>
            </w:pPr>
            <w:r w:rsidRPr="009E3042">
              <w:rPr>
                <w:sz w:val="21"/>
                <w:szCs w:val="21"/>
              </w:rPr>
              <w:t>&lt;ASS-EXP_2&gt;)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lastRenderedPageBreak/>
              <w:t>&lt;ASS-EXP_1&gt;</w:t>
            </w:r>
          </w:p>
          <w:p w:rsidR="009E3042" w:rsidRPr="009E3042" w:rsidRDefault="009E3042" w:rsidP="00607DF8">
            <w:pPr>
              <w:rPr>
                <w:sz w:val="21"/>
                <w:szCs w:val="21"/>
              </w:rPr>
            </w:pPr>
            <w:r w:rsidRPr="009E3042">
              <w:rPr>
                <w:sz w:val="21"/>
                <w:szCs w:val="21"/>
              </w:rPr>
              <w:lastRenderedPageBreak/>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xml:space="preserve">    &lt;ASS-EXP_2&gt;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w:t>
      </w:r>
      <w:proofErr w:type="gramStart"/>
      <w:r w:rsidR="00ED48BA">
        <w:rPr>
          <w:rFonts w:hint="eastAsia"/>
        </w:rPr>
        <w:t>当做</w:t>
      </w:r>
      <w:proofErr w:type="gramEnd"/>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w:t>
            </w: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 xml:space="preserve">P1: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P2: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P3: (</w:t>
            </w:r>
            <w:proofErr w:type="gramStart"/>
            <w:r w:rsidRPr="00F53AC2">
              <w:rPr>
                <w:sz w:val="21"/>
                <w:szCs w:val="21"/>
              </w:rPr>
              <w:t>CR[</w:t>
            </w:r>
            <w:proofErr w:type="gramEnd"/>
            <w:r w:rsidRPr="00F53AC2">
              <w:rPr>
                <w:sz w:val="21"/>
                <w:szCs w:val="21"/>
              </w:rPr>
              <w:t>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 xml:space="preserve">P5: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P6</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 xml:space="preserve">P1: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P2</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P5: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P6: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 xml:space="preserve">P1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 xml:space="preserve">P3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P4 = </w:t>
            </w:r>
            <w:proofErr w:type="gramStart"/>
            <w:r w:rsidRPr="00F53AC2">
              <w:rPr>
                <w:sz w:val="21"/>
                <w:szCs w:val="21"/>
              </w:rPr>
              <w:t>GPR[</w:t>
            </w:r>
            <w:proofErr w:type="gramEnd"/>
            <w:r w:rsidRPr="00F53AC2">
              <w:rPr>
                <w:sz w:val="21"/>
                <w:szCs w:val="21"/>
              </w:rPr>
              <w:t xml:space="preserve">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 xml:space="preserve">P2 =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P3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 xml:space="preserve">P6 </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P7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P8 =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r>
        <w:rPr>
          <w:rFonts w:hint="eastAsia"/>
        </w:rPr>
        <w:t>推理</w:t>
      </w:r>
      <w:r w:rsidRPr="001969ED">
        <w:rPr>
          <w:rFonts w:hint="eastAsia"/>
        </w:rPr>
        <w:t>证明</w:t>
      </w:r>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w:t>
      </w:r>
      <w:proofErr w:type="gramStart"/>
      <w:r w:rsidR="00173381">
        <w:rPr>
          <w:rFonts w:hint="eastAsia"/>
        </w:rPr>
        <w:t>把</w:t>
      </w:r>
      <w:r w:rsidR="002E6DC1">
        <w:rPr>
          <w:rFonts w:hint="eastAsia"/>
        </w:rPr>
        <w:t>前提</w:t>
      </w:r>
      <w:proofErr w:type="gramEnd"/>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271D6F" w:rsidRDefault="00C11156" w:rsidP="007B1B93">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w:t>
      </w:r>
      <w:proofErr w:type="gramStart"/>
      <w:r w:rsidR="005B0876">
        <w:rPr>
          <w:rFonts w:hint="eastAsia"/>
        </w:rPr>
        <w:t>不</w:t>
      </w:r>
      <w:proofErr w:type="gramEnd"/>
      <w:r w:rsidR="005B0876">
        <w:rPr>
          <w:rFonts w:hint="eastAsia"/>
        </w:rPr>
        <w:t>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p>
    <w:p w:rsidR="000476BF" w:rsidRDefault="00C70501" w:rsidP="007B1B93">
      <w:pPr>
        <w:pStyle w:val="a0"/>
        <w:ind w:firstLineChars="0" w:firstLine="420"/>
      </w:pPr>
      <w:r>
        <w:rPr>
          <w:rFonts w:hint="eastAsia"/>
        </w:rPr>
        <w:lastRenderedPageBreak/>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proofErr w:type="gramStart"/>
            <w:r w:rsidRPr="006B0FF4">
              <w:rPr>
                <w:sz w:val="21"/>
                <w:szCs w:val="21"/>
              </w:rPr>
              <w:t>.L</w:t>
            </w:r>
            <w:proofErr w:type="gramEnd"/>
            <w:r w:rsidRPr="006B0FF4">
              <w:rPr>
                <w:sz w:val="21"/>
                <w:szCs w:val="21"/>
              </w:rPr>
              <w:t>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061596" w:rsidRDefault="00720E22" w:rsidP="00600566">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p>
    <w:p w:rsidR="005B0E08" w:rsidRDefault="005B0E08" w:rsidP="00061596">
      <w:pPr>
        <w:pStyle w:val="a0"/>
        <w:ind w:firstLineChars="0" w:firstLine="420"/>
      </w:pPr>
      <w:r>
        <w:rPr>
          <w:rFonts w:hint="eastAsia"/>
        </w:rPr>
        <w:t>下面将给出</w:t>
      </w:r>
      <w:r w:rsidR="001C4E37">
        <w:rPr>
          <w:rFonts w:hint="eastAsia"/>
        </w:rPr>
        <w:t>&lt;while</w:t>
      </w:r>
      <w:r w:rsidRPr="00593EF3">
        <w:rPr>
          <w:rFonts w:hint="eastAsia"/>
        </w:rPr>
        <w:t>-statement&gt;</w:t>
      </w:r>
      <w:r>
        <w:rPr>
          <w:rFonts w:hint="eastAsia"/>
        </w:rPr>
        <w:t>文法单元对应的</w:t>
      </w:r>
      <w:r w:rsidRPr="00593EF3">
        <w:rPr>
          <w:rFonts w:hint="eastAsia"/>
        </w:rPr>
        <w:t>目标码模式命题的证明</w:t>
      </w:r>
      <w:r>
        <w:rPr>
          <w:rFonts w:hint="eastAsia"/>
        </w:rPr>
        <w:t>过程，如表</w:t>
      </w:r>
      <w:r>
        <w:rPr>
          <w:rFonts w:hint="eastAsia"/>
        </w:rPr>
        <w:t>X</w:t>
      </w:r>
      <w:r>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lastRenderedPageBreak/>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Pr="00C01FB3">
        <w:t>P(0)</w:t>
      </w:r>
      <w:r w:rsidRPr="00C01FB3">
        <w:rPr>
          <w:rFonts w:ascii="Cambria Math" w:hAnsi="Cambria Math" w:cs="Cambria Math"/>
        </w:rPr>
        <w:t>⋀</w:t>
      </w:r>
      <w:r w:rsidRPr="00C01FB3">
        <w:t>(</w:t>
      </w:r>
      <w:r w:rsidRPr="00C01FB3">
        <w:rPr>
          <w:rFonts w:ascii="Cambria Math" w:hAnsi="Cambria Math" w:cs="Cambria Math"/>
        </w:rPr>
        <w:t>∀</w:t>
      </w:r>
      <w:r w:rsidRPr="00C01FB3">
        <w:t>n)(P(n)</w:t>
      </w:r>
      <w:r w:rsidRPr="00C01FB3">
        <w:rPr>
          <w:rFonts w:hint="eastAsia"/>
        </w:rPr>
        <w:t>→</w:t>
      </w:r>
      <w:r w:rsidRPr="00C01FB3">
        <w:t>P(s(n))</w:t>
      </w:r>
      <w:r w:rsidRPr="00C01FB3">
        <w:rPr>
          <w:rFonts w:hint="eastAsia"/>
        </w:rPr>
        <w:t>→</w:t>
      </w:r>
      <w:r w:rsidRPr="00C01FB3">
        <w:t>(</w:t>
      </w:r>
      <w:r w:rsidRPr="00C01FB3">
        <w:rPr>
          <w:rFonts w:ascii="Cambria Math" w:hAnsi="Cambria Math" w:cs="Cambria Math"/>
        </w:rPr>
        <w:t>∀</w:t>
      </w:r>
      <w:r w:rsidRPr="00C01FB3">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(&lt;LOG-EXP&gt; &lt; 0 -&gt; PC = PC + </w:t>
            </w:r>
            <w:proofErr w:type="gramStart"/>
            <w:r w:rsidRPr="005847EC">
              <w:rPr>
                <w:sz w:val="21"/>
                <w:szCs w:val="21"/>
              </w:rPr>
              <w:t>@.L</w:t>
            </w:r>
            <w:proofErr w:type="gramEnd"/>
            <w:r w:rsidRPr="005847EC">
              <w:rPr>
                <w:sz w:val="21"/>
                <w:szCs w:val="21"/>
              </w:rPr>
              <w:t>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proofErr w:type="gramStart"/>
            <w:r w:rsidRPr="005847EC">
              <w:rPr>
                <w:sz w:val="21"/>
                <w:szCs w:val="21"/>
              </w:rPr>
              <w:t>由前提</w:t>
            </w:r>
            <w:proofErr w:type="gramEnd"/>
            <w:r w:rsidRPr="005847EC">
              <w:rPr>
                <w:sz w:val="21"/>
                <w:szCs w:val="21"/>
              </w:rPr>
              <w:t>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 xml:space="preserve">(&lt;LOG-EXP&gt; &lt; 0 -&gt; &lt;STA-LIST&gt;) || </w:t>
            </w:r>
            <w:r w:rsidRPr="005847EC">
              <w:rPr>
                <w:sz w:val="21"/>
                <w:szCs w:val="21"/>
              </w:rPr>
              <w:lastRenderedPageBreak/>
              <w:t>(&lt;LOG-EXP&gt;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w:t>
            </w:r>
            <w:proofErr w:type="gramStart"/>
            <w:r w:rsidRPr="005847EC">
              <w:rPr>
                <w:sz w:val="21"/>
                <w:szCs w:val="21"/>
              </w:rPr>
              <w:t>由前提</w:t>
            </w:r>
            <w:proofErr w:type="gramEnd"/>
            <w:r w:rsidRPr="005847EC">
              <w:rPr>
                <w:sz w:val="21"/>
                <w:szCs w:val="21"/>
              </w:rPr>
              <w:t>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r>
        <w:rPr>
          <w:rFonts w:hint="eastAsia"/>
        </w:rPr>
        <w:lastRenderedPageBreak/>
        <w:t>编译形式化验证</w:t>
      </w:r>
      <w:r w:rsidR="00CE7F01">
        <w:rPr>
          <w:rFonts w:hint="eastAsia"/>
        </w:rPr>
        <w:t>算法</w:t>
      </w:r>
    </w:p>
    <w:p w:rsidR="007836A9" w:rsidRDefault="00EC3EF9" w:rsidP="00EC3EF9">
      <w:pPr>
        <w:pStyle w:val="3"/>
        <w:spacing w:before="156" w:after="156"/>
      </w:pPr>
      <w:r w:rsidRPr="00EC3EF9">
        <w:rPr>
          <w:rFonts w:hint="eastAsia"/>
        </w:rPr>
        <w:t>命题映射算法</w:t>
      </w:r>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21" w:name="_Toc437382725"/>
      <w:r>
        <w:rPr>
          <w:rFonts w:hint="eastAsia"/>
        </w:rPr>
        <w:t>表</w:t>
      </w:r>
      <w:r>
        <w:rPr>
          <w:rFonts w:hint="eastAsia"/>
        </w:rPr>
        <w:t xml:space="preserve"> </w:t>
      </w:r>
      <w:r>
        <w:t xml:space="preserve">X  </w:t>
      </w:r>
      <w:bookmarkEnd w:id="21"/>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 xml:space="preserve">3:     lines = </w:t>
            </w:r>
            <w:proofErr w:type="gramStart"/>
            <w:r w:rsidRPr="000D3A2F">
              <w:rPr>
                <w:sz w:val="21"/>
                <w:szCs w:val="21"/>
              </w:rPr>
              <w:t>line.split</w:t>
            </w:r>
            <w:proofErr w:type="gramEnd"/>
            <w:r w:rsidRPr="000D3A2F">
              <w:rPr>
                <w:sz w:val="21"/>
                <w:szCs w:val="21"/>
              </w:rPr>
              <w: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lastRenderedPageBreak/>
              <w:t xml:space="preserve">5:     </w:t>
            </w:r>
            <w:r w:rsidRPr="000D3A2F">
              <w:rPr>
                <w:b/>
                <w:sz w:val="21"/>
                <w:szCs w:val="21"/>
              </w:rPr>
              <w:t>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t xml:space="preserve">7:     </w:t>
            </w:r>
            <w:r w:rsidRPr="000D3A2F">
              <w:rPr>
                <w:b/>
                <w:sz w:val="21"/>
                <w:szCs w:val="21"/>
              </w:rPr>
              <w:t>else 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r w:rsidRPr="007F1D26">
        <w:rPr>
          <w:rFonts w:hint="eastAsia"/>
        </w:rPr>
        <w:t>自动推理算法</w:t>
      </w:r>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w:t>
      </w:r>
      <w:proofErr w:type="gramStart"/>
      <w:r w:rsidR="0086398A">
        <w:rPr>
          <w:rFonts w:hint="eastAsia"/>
        </w:rPr>
        <w:t>作出</w:t>
      </w:r>
      <w:proofErr w:type="gramEnd"/>
      <w:r w:rsidR="0086398A">
        <w:rPr>
          <w:rFonts w:hint="eastAsia"/>
        </w:rPr>
        <w:t>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lastRenderedPageBreak/>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w:t>
            </w:r>
            <w:proofErr w:type="gramStart"/>
            <w:r w:rsidRPr="0077046C">
              <w:rPr>
                <w:sz w:val="21"/>
                <w:szCs w:val="21"/>
              </w:rPr>
              <w:t>newProposition !</w:t>
            </w:r>
            <w:proofErr w:type="gramEnd"/>
            <w:r w:rsidRPr="0077046C">
              <w:rPr>
                <w:sz w:val="21"/>
                <w:szCs w:val="21"/>
              </w:rPr>
              <w:t xml:space="preserve">=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r w:rsidRPr="00C0007A">
        <w:rPr>
          <w:rFonts w:hint="eastAsia"/>
        </w:rPr>
        <w:t>循环交互证明算法</w:t>
      </w:r>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lastRenderedPageBreak/>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w:t>
            </w:r>
            <w:proofErr w:type="gramStart"/>
            <w:r w:rsidRPr="00F63698">
              <w:rPr>
                <w:sz w:val="21"/>
                <w:szCs w:val="21"/>
              </w:rPr>
              <w:t>semantemeSet !</w:t>
            </w:r>
            <w:proofErr w:type="gramEnd"/>
            <w:r w:rsidRPr="00F63698">
              <w:rPr>
                <w:sz w:val="21"/>
                <w:szCs w:val="21"/>
              </w:rPr>
              <w:t xml:space="preserve">=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lastRenderedPageBreak/>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是否成立；第二遍假设第</w:t>
      </w:r>
      <w:r w:rsidR="00BE654B">
        <w:rPr>
          <w:rFonts w:ascii="Times New Roman" w:hint="eastAsia"/>
          <w:szCs w:val="24"/>
        </w:rPr>
        <w:t>n=N</w:t>
      </w:r>
      <w:proofErr w:type="gramStart"/>
      <w:r w:rsidR="00BE654B">
        <w:rPr>
          <w:rFonts w:ascii="Times New Roman" w:hint="eastAsia"/>
          <w:szCs w:val="24"/>
        </w:rPr>
        <w:t>时待证结论</w:t>
      </w:r>
      <w:proofErr w:type="gramEnd"/>
      <w:r w:rsidR="00BE654B">
        <w:rPr>
          <w:rFonts w:ascii="Times New Roman" w:hint="eastAsia"/>
          <w:szCs w:val="24"/>
        </w:rPr>
        <w:t>成立，推导</w:t>
      </w:r>
      <w:r w:rsidR="00BE654B">
        <w:rPr>
          <w:rFonts w:ascii="Times New Roman" w:hint="eastAsia"/>
          <w:szCs w:val="24"/>
        </w:rPr>
        <w:t>n=N+1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r w:rsidRPr="00AF3A0C">
        <w:rPr>
          <w:rFonts w:hint="eastAsia"/>
        </w:rPr>
        <w:t>安全</w:t>
      </w:r>
      <w:r w:rsidRPr="00AF3A0C">
        <w:rPr>
          <w:rFonts w:hint="eastAsia"/>
        </w:rPr>
        <w:t>C</w:t>
      </w:r>
      <w:r>
        <w:rPr>
          <w:rFonts w:hint="eastAsia"/>
        </w:rPr>
        <w:t>编译器构建关键技术</w:t>
      </w:r>
    </w:p>
    <w:p w:rsidR="00E405C4" w:rsidRDefault="00ED5F83" w:rsidP="00E405C4">
      <w:pPr>
        <w:pStyle w:val="3"/>
        <w:spacing w:before="156" w:after="156"/>
      </w:pPr>
      <w:r>
        <w:rPr>
          <w:rFonts w:hint="eastAsia"/>
        </w:rPr>
        <w:t>词法</w:t>
      </w:r>
      <w:r w:rsidR="00D35956">
        <w:rPr>
          <w:rFonts w:hint="eastAsia"/>
        </w:rPr>
        <w:t>分析</w:t>
      </w:r>
      <w:r w:rsidR="00CE3DE8">
        <w:rPr>
          <w:rFonts w:hint="eastAsia"/>
        </w:rPr>
        <w:t>方法</w:t>
      </w:r>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1187" type="#_x0000_t75" style="width:4in;height:96.75pt" o:ole="">
            <v:imagedata r:id="rId294" o:title=""/>
          </v:shape>
          <o:OLEObject Type="Embed" ProgID="Visio.Drawing.15" ShapeID="_x0000_i1187" DrawAspect="Content" ObjectID="_1544528577" r:id="rId295"/>
        </w:object>
      </w:r>
    </w:p>
    <w:p w:rsidR="00E9031E" w:rsidRPr="009B0C32" w:rsidRDefault="009B0C32" w:rsidP="00877752">
      <w:pPr>
        <w:pStyle w:val="a1"/>
      </w:pPr>
      <w:bookmarkStart w:id="22" w:name="_Toc437380724"/>
      <w:r>
        <w:rPr>
          <w:rFonts w:hint="eastAsia"/>
        </w:rPr>
        <w:t>图</w:t>
      </w:r>
      <w:r>
        <w:rPr>
          <w:rFonts w:hint="eastAsia"/>
        </w:rPr>
        <w:t xml:space="preserve"> </w:t>
      </w:r>
      <w:r w:rsidR="00FA34F1">
        <w:rPr>
          <w:rFonts w:hint="eastAsia"/>
        </w:rPr>
        <w:t>X</w:t>
      </w:r>
      <w:r>
        <w:t xml:space="preserve">  </w:t>
      </w:r>
      <w:bookmarkEnd w:id="22"/>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w:t>
      </w:r>
      <w:r w:rsidR="00587A44">
        <w:rPr>
          <w:rFonts w:hint="eastAsia"/>
        </w:rPr>
        <w:lastRenderedPageBreak/>
        <w:t>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个字符必须为字母或下划线</w:t>
      </w:r>
      <w:r w:rsidR="0034145E">
        <w:rPr>
          <w:rFonts w:hint="eastAsia"/>
        </w:rPr>
        <w:t>。</w:t>
      </w:r>
    </w:p>
    <w:p w:rsidR="000A1E46" w:rsidRDefault="00877752" w:rsidP="00877752">
      <w:pPr>
        <w:pStyle w:val="a0"/>
        <w:ind w:firstLineChars="0" w:firstLine="0"/>
        <w:jc w:val="center"/>
      </w:pPr>
      <w:r>
        <w:object w:dxaOrig="9301" w:dyaOrig="5012">
          <v:shape id="_x0000_i1188" type="#_x0000_t75" style="width:385.15pt;height:207.75pt" o:ole="">
            <v:imagedata r:id="rId296" o:title=""/>
          </v:shape>
          <o:OLEObject Type="Embed" ProgID="Visio.Drawing.15" ShapeID="_x0000_i1188" DrawAspect="Content" ObjectID="_1544528578"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proofErr w:type="gramStart"/>
            <w:r w:rsidR="002A4656" w:rsidRPr="006A70E5">
              <w:rPr>
                <w:sz w:val="22"/>
                <w:szCs w:val="21"/>
              </w:rPr>
              <w:t>NextChar(</w:t>
            </w:r>
            <w:proofErr w:type="gramEnd"/>
            <w:r w:rsidR="002A4656" w:rsidRPr="006A70E5">
              <w:rPr>
                <w:sz w:val="22"/>
                <w:szCs w:val="21"/>
              </w:rPr>
              <w:t>)</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rFonts w:hint="eastAsia"/>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w:t>
            </w:r>
            <w:proofErr w:type="gramStart"/>
            <w:r w:rsidR="0099313F">
              <w:rPr>
                <w:sz w:val="22"/>
                <w:szCs w:val="21"/>
              </w:rPr>
              <w:t>NextState(</w:t>
            </w:r>
            <w:proofErr w:type="gramEnd"/>
            <w:r w:rsidR="0099313F">
              <w:rPr>
                <w:sz w:val="22"/>
                <w:szCs w:val="21"/>
              </w:rPr>
              <w:t>state, char)</w:t>
            </w:r>
          </w:p>
          <w:p w:rsidR="00222D34" w:rsidRDefault="00CA35A8" w:rsidP="00B42293">
            <w:pPr>
              <w:pStyle w:val="a0"/>
              <w:ind w:firstLineChars="0" w:firstLine="0"/>
              <w:rPr>
                <w:sz w:val="22"/>
                <w:szCs w:val="21"/>
              </w:rPr>
            </w:pPr>
            <w:r>
              <w:rPr>
                <w:rFonts w:hint="eastAsia"/>
                <w:sz w:val="22"/>
                <w:szCs w:val="21"/>
              </w:rPr>
              <w:lastRenderedPageBreak/>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w:t>
            </w:r>
            <w:proofErr w:type="gramStart"/>
            <w:r w:rsidR="00F42E5A">
              <w:rPr>
                <w:sz w:val="22"/>
                <w:szCs w:val="21"/>
              </w:rPr>
              <w:t>NextChar(</w:t>
            </w:r>
            <w:proofErr w:type="gramEnd"/>
            <w:r w:rsidR="00F42E5A">
              <w:rPr>
                <w:sz w:val="22"/>
                <w:szCs w:val="21"/>
              </w:rPr>
              <w:t>)</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rFonts w:hint="eastAsia"/>
                <w:sz w:val="22"/>
                <w:szCs w:val="21"/>
              </w:rPr>
            </w:pPr>
            <w:r>
              <w:rPr>
                <w:rFonts w:hint="eastAsia"/>
                <w:sz w:val="22"/>
                <w:szCs w:val="21"/>
              </w:rPr>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1201" type="#_x0000_t75" style="width:48pt;height:18pt" o:ole="">
                  <v:imagedata r:id="rId298" o:title=""/>
                </v:shape>
                <o:OLEObject Type="Embed" ProgID="Equation.DSMT4" ShapeID="_x0000_i1201" DrawAspect="Content" ObjectID="_1544528579"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rPr>
          <w:rFonts w:hint="eastAsia"/>
        </w:rPr>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1214" type="#_x0000_t75" style="width:369pt;height:280.9pt" o:ole="">
            <v:imagedata r:id="rId300" o:title=""/>
          </v:shape>
          <o:OLEObject Type="Embed" ProgID="Visio.Drawing.15" ShapeID="_x0000_i1214" DrawAspect="Content" ObjectID="_1544528580" r:id="rId301"/>
        </w:object>
      </w:r>
    </w:p>
    <w:p w:rsidR="00C77915" w:rsidRDefault="007059AB" w:rsidP="004C0766">
      <w:pPr>
        <w:pStyle w:val="a1"/>
        <w:rPr>
          <w:rFonts w:hint="eastAsia"/>
        </w:rPr>
      </w:pPr>
      <w:r>
        <w:lastRenderedPageBreak/>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rPr>
          <w:rFonts w:hint="eastAsia"/>
        </w:rPr>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w:t>
      </w:r>
      <w:proofErr w:type="gramStart"/>
      <w:r w:rsidR="0091588C">
        <w:rPr>
          <w:rFonts w:hint="eastAsia"/>
        </w:rPr>
        <w:t>为</w:t>
      </w:r>
      <w:proofErr w:type="gramEnd"/>
      <w:r w:rsidR="0091588C">
        <w:rPr>
          <w:rFonts w:hint="eastAsia"/>
        </w:rPr>
        <w:t>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r>
        <w:rPr>
          <w:rFonts w:hint="eastAsia"/>
        </w:rPr>
        <w:t>文法单元</w:t>
      </w:r>
      <w:r w:rsidR="00EB3EBE">
        <w:rPr>
          <w:rFonts w:hint="eastAsia"/>
        </w:rPr>
        <w:t>识别</w:t>
      </w:r>
      <w:r w:rsidR="00CE3DE8">
        <w:rPr>
          <w:rFonts w:hint="eastAsia"/>
        </w:rPr>
        <w:t>方法</w:t>
      </w:r>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hint="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Tr="003163C5">
        <w:tc>
          <w:tcPr>
            <w:tcW w:w="9061" w:type="dxa"/>
          </w:tcPr>
          <w:p w:rsidR="003163C5" w:rsidRDefault="003163C5" w:rsidP="003163C5">
            <w:pPr>
              <w:pStyle w:val="a0"/>
              <w:ind w:firstLineChars="0" w:firstLine="0"/>
            </w:pPr>
            <w:r>
              <w:t>if (&lt;LOG-EXP&gt;)</w:t>
            </w:r>
          </w:p>
          <w:p w:rsidR="003163C5" w:rsidRDefault="003163C5" w:rsidP="003163C5">
            <w:pPr>
              <w:pStyle w:val="a0"/>
              <w:ind w:firstLineChars="0" w:firstLine="0"/>
            </w:pPr>
            <w:r>
              <w:t>{</w:t>
            </w:r>
          </w:p>
          <w:p w:rsidR="003163C5" w:rsidRDefault="003163C5" w:rsidP="00FC40C0">
            <w:pPr>
              <w:pStyle w:val="a0"/>
              <w:ind w:firstLine="480"/>
            </w:pPr>
            <w:r>
              <w:t>&lt;STA-LIST_1&gt;</w:t>
            </w:r>
          </w:p>
          <w:p w:rsidR="003163C5" w:rsidRDefault="003163C5" w:rsidP="003163C5">
            <w:pPr>
              <w:pStyle w:val="a0"/>
              <w:ind w:firstLineChars="0" w:firstLine="0"/>
            </w:pPr>
            <w:r>
              <w:t>}</w:t>
            </w:r>
          </w:p>
          <w:p w:rsidR="003163C5" w:rsidRDefault="003163C5" w:rsidP="003163C5">
            <w:pPr>
              <w:pStyle w:val="a0"/>
              <w:ind w:firstLineChars="0" w:firstLine="0"/>
            </w:pPr>
            <w:r>
              <w:t>else</w:t>
            </w:r>
          </w:p>
          <w:p w:rsidR="003163C5" w:rsidRDefault="003163C5" w:rsidP="003163C5">
            <w:pPr>
              <w:pStyle w:val="a0"/>
              <w:ind w:firstLineChars="0" w:firstLine="0"/>
            </w:pPr>
            <w:r>
              <w:t>{</w:t>
            </w:r>
          </w:p>
          <w:p w:rsidR="003163C5" w:rsidRDefault="003163C5" w:rsidP="00FC40C0">
            <w:pPr>
              <w:pStyle w:val="a0"/>
              <w:ind w:firstLine="480"/>
            </w:pPr>
            <w:r>
              <w:t>&lt;STA-LIST_2&gt;</w:t>
            </w:r>
          </w:p>
          <w:p w:rsidR="003163C5" w:rsidRDefault="003163C5" w:rsidP="00EA2022">
            <w:pPr>
              <w:pStyle w:val="a0"/>
              <w:ind w:firstLineChars="0" w:firstLine="0"/>
              <w:rPr>
                <w:rFonts w:hint="eastAsia"/>
              </w:rPr>
            </w:pPr>
            <w: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1215" type="#_x0000_t75" style="width:13.15pt;height:15pt" o:ole="">
            <v:imagedata r:id="rId209" o:title=""/>
          </v:shape>
          <o:OLEObject Type="Embed" ProgID="Equation.DSMT4" ShapeID="_x0000_i1215" DrawAspect="Content" ObjectID="_1544528581"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w:t>
      </w:r>
      <w:r w:rsidR="004E7A2A">
        <w:rPr>
          <w:rFonts w:hint="eastAsia"/>
        </w:rPr>
        <w:lastRenderedPageBreak/>
        <w:t>动机，如图</w:t>
      </w:r>
      <w:r w:rsidR="004E7A2A">
        <w:rPr>
          <w:rFonts w:hint="eastAsia"/>
        </w:rPr>
        <w:t>X</w:t>
      </w:r>
      <w:r w:rsidR="004E7A2A">
        <w:rPr>
          <w:rFonts w:hint="eastAsia"/>
        </w:rPr>
        <w:t>所示。</w:t>
      </w:r>
    </w:p>
    <w:p w:rsidR="0023374D" w:rsidRDefault="00634C81" w:rsidP="0023374D">
      <w:pPr>
        <w:pStyle w:val="a1"/>
        <w:rPr>
          <w:rFonts w:hint="eastAsia"/>
        </w:rPr>
      </w:pPr>
      <w:r>
        <w:object w:dxaOrig="8866" w:dyaOrig="3826">
          <v:shape id="_x0000_i1216" type="#_x0000_t75" style="width:443.25pt;height:191.25pt" o:ole="">
            <v:imagedata r:id="rId303" o:title=""/>
          </v:shape>
          <o:OLEObject Type="Embed" ProgID="Visio.Drawing.15" ShapeID="_x0000_i1216" DrawAspect="Content" ObjectID="_1544528582"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w:t>
      </w:r>
      <w:r w:rsidR="00D83153">
        <w:rPr>
          <w:rFonts w:hint="eastAsia"/>
        </w:rPr>
        <w:t>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w:t>
      </w:r>
      <w:r w:rsidR="00C8583B">
        <w:rPr>
          <w:rFonts w:hint="eastAsia"/>
        </w:rPr>
        <w:lastRenderedPageBreak/>
        <w:t>动机之前需要</w:t>
      </w:r>
      <w:r w:rsidR="00D040A9">
        <w:rPr>
          <w:rFonts w:hint="eastAsia"/>
        </w:rPr>
        <w:t>一个</w:t>
      </w:r>
      <w:proofErr w:type="gramStart"/>
      <w:r w:rsidR="00D040A9">
        <w:rPr>
          <w:rFonts w:hint="eastAsia"/>
        </w:rPr>
        <w:t>栈</w:t>
      </w:r>
      <w:proofErr w:type="gramEnd"/>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w:t>
      </w:r>
      <w:r w:rsidR="0028761C">
        <w:rPr>
          <w:rFonts w:hint="eastAsia"/>
        </w:rPr>
        <w:t>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2F25C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w:t>
            </w:r>
            <w:r w:rsidR="003D6F57" w:rsidRPr="00DB063A">
              <w:rPr>
                <w:b/>
                <w:sz w:val="21"/>
                <w:szCs w:val="21"/>
              </w:rPr>
              <w:t>Callback</w:t>
            </w:r>
            <w:r w:rsidR="003D6F57" w:rsidRPr="00DB063A">
              <w:rPr>
                <w:rFonts w:hint="eastAsia"/>
                <w:b/>
                <w:sz w:val="21"/>
                <w:szCs w:val="21"/>
              </w:rPr>
              <w:t xml:space="preserve"> </w:t>
            </w:r>
            <w:r w:rsidR="003D6F57" w:rsidRPr="00DB063A">
              <w:rPr>
                <w:b/>
                <w:sz w:val="21"/>
                <w:szCs w:val="21"/>
              </w:rPr>
              <w:t>Pushdown</w:t>
            </w:r>
            <w:r w:rsidR="003D6F57" w:rsidRPr="00DB063A">
              <w:rPr>
                <w:b/>
                <w:sz w:val="21"/>
                <w:szCs w:val="21"/>
              </w:rPr>
              <w:t xml:space="preserve"> Automata</w:t>
            </w:r>
            <w:r w:rsidRPr="00DB063A">
              <w:rPr>
                <w:b/>
                <w:sz w:val="21"/>
                <w:szCs w:val="21"/>
              </w:rPr>
              <w:t xml:space="preserve"> Algorithm</w:t>
            </w:r>
          </w:p>
        </w:tc>
      </w:tr>
      <w:tr w:rsidR="007B20D1" w:rsidRPr="00DB063A" w:rsidTr="002F25CD">
        <w:tc>
          <w:tcPr>
            <w:tcW w:w="5000" w:type="pct"/>
            <w:tcBorders>
              <w:top w:val="single" w:sz="8" w:space="0" w:color="auto"/>
              <w:left w:val="nil"/>
              <w:right w:val="nil"/>
            </w:tcBorders>
          </w:tcPr>
          <w:p w:rsidR="007B20D1" w:rsidRPr="00DB063A" w:rsidRDefault="007B20D1" w:rsidP="002F25CD">
            <w:pPr>
              <w:autoSpaceDE w:val="0"/>
              <w:autoSpaceDN w:val="0"/>
              <w:adjustRightInd w:val="0"/>
              <w:jc w:val="left"/>
              <w:rPr>
                <w:rFonts w:eastAsia="楷体" w:hint="eastAsia"/>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2F25C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2F25CD">
        <w:tc>
          <w:tcPr>
            <w:tcW w:w="5000" w:type="pct"/>
            <w:tcBorders>
              <w:left w:val="nil"/>
              <w:bottom w:val="single" w:sz="12" w:space="0" w:color="auto"/>
              <w:right w:val="nil"/>
            </w:tcBorders>
          </w:tcPr>
          <w:p w:rsidR="007B20D1" w:rsidRPr="00DB063A" w:rsidRDefault="007B20D1" w:rsidP="002F25C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TokenStream</w:t>
            </w:r>
            <w:r w:rsidR="001D172F" w:rsidRPr="00DB063A">
              <w:rPr>
                <w:rFonts w:eastAsia="楷体"/>
                <w:kern w:val="0"/>
                <w:sz w:val="21"/>
                <w:szCs w:val="21"/>
              </w:rPr>
              <w:t xml:space="preserve">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rFonts w:hint="eastAsia"/>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1284" type="#_x0000_t75" style="width:10.15pt;height:10.9pt" o:ole="">
                  <v:imagedata r:id="rId305" o:title=""/>
                </v:shape>
                <o:OLEObject Type="Embed" ProgID="Equation.DSMT4" ShapeID="_x0000_i1284" DrawAspect="Content" ObjectID="_1544528583" r:id="rId306"/>
              </w:object>
            </w:r>
            <w:r w:rsidR="006D2451" w:rsidRPr="00DB063A">
              <w:rPr>
                <w:sz w:val="21"/>
                <w:szCs w:val="21"/>
              </w:rPr>
              <w:t xml:space="preserve">) </w:t>
            </w:r>
          </w:p>
          <w:p w:rsidR="00CB004C" w:rsidRPr="00DB063A" w:rsidRDefault="008E72E1" w:rsidP="00CB004C">
            <w:pPr>
              <w:pStyle w:val="a0"/>
              <w:ind w:firstLineChars="0" w:firstLine="0"/>
              <w:rPr>
                <w:rFonts w:hint="eastAsia"/>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w:t>
            </w:r>
            <w:r w:rsidR="00CB004C" w:rsidRPr="00DB063A">
              <w:rPr>
                <w:sz w:val="21"/>
                <w:szCs w:val="21"/>
              </w:rPr>
              <w:t>RollbackStack not empty</w:t>
            </w:r>
            <w:r w:rsidR="00CB004C" w:rsidRPr="00DB063A">
              <w:rPr>
                <w:sz w:val="21"/>
                <w:szCs w:val="21"/>
              </w:rPr>
              <w:t xml:space="preserve">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pop 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1276" type="#_x0000_t75" style="width:46.15pt;height:13.9pt" o:ole="">
                  <v:imagedata r:id="rId307" o:title=""/>
                </v:shape>
                <o:OLEObject Type="Embed" ProgID="Equation.DSMT4" ShapeID="_x0000_i1276" DrawAspect="Content" ObjectID="_1544528584"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w:t>
            </w:r>
            <w:r w:rsidR="00B14775" w:rsidRPr="00DB063A">
              <w:rPr>
                <w:rFonts w:eastAsia="楷体"/>
                <w:kern w:val="0"/>
                <w:sz w:val="21"/>
                <w:szCs w:val="21"/>
              </w:rPr>
              <w:t>s</w:t>
            </w:r>
          </w:p>
          <w:p w:rsidR="00745C87" w:rsidRPr="00DB063A" w:rsidRDefault="00102812" w:rsidP="00102812">
            <w:pPr>
              <w:pStyle w:val="a0"/>
              <w:ind w:firstLineChars="0" w:firstLine="0"/>
              <w:rPr>
                <w:rFonts w:hint="eastAsia"/>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hint="eastAsia"/>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rFonts w:hint="eastAsia"/>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rFonts w:hint="eastAsia"/>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rFonts w:hint="eastAsia"/>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rFonts w:hint="eastAsia"/>
                <w:sz w:val="21"/>
                <w:szCs w:val="21"/>
              </w:rPr>
            </w:pPr>
            <w:r>
              <w:rPr>
                <w:sz w:val="21"/>
                <w:szCs w:val="21"/>
              </w:rPr>
              <w:lastRenderedPageBreak/>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rFonts w:hint="eastAsia"/>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rFonts w:hint="eastAsia"/>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8C557E">
              <w:rPr>
                <w:sz w:val="21"/>
                <w:szCs w:val="21"/>
              </w:rPr>
              <w:t>token</w:t>
            </w:r>
            <w:r w:rsidR="00BD6671">
              <w:rPr>
                <w:sz w:val="21"/>
                <w:szCs w:val="21"/>
              </w:rPr>
              <w:t xml:space="preserve"> from</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rFonts w:hint="eastAsia"/>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rFonts w:hint="eastAsia"/>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w:t>
      </w:r>
      <w:r w:rsidR="00F07A3C" w:rsidRPr="00217AFA">
        <w:rPr>
          <w:rFonts w:hint="eastAsia"/>
          <w:szCs w:val="24"/>
        </w:rPr>
        <w:t>分析</w:t>
      </w:r>
      <w:proofErr w:type="gramStart"/>
      <w:r w:rsidR="00F07A3C" w:rsidRPr="00217AFA">
        <w:rPr>
          <w:rFonts w:hint="eastAsia"/>
          <w:szCs w:val="24"/>
        </w:rPr>
        <w:t>栈</w:t>
      </w:r>
      <w:proofErr w:type="gramEnd"/>
      <w:r w:rsidR="00F07A3C" w:rsidRPr="00217AFA">
        <w:rPr>
          <w:rFonts w:hint="eastAsia"/>
          <w:szCs w:val="24"/>
        </w:rPr>
        <w:t>、一个回滚</w:t>
      </w:r>
      <w:proofErr w:type="gramStart"/>
      <w:r w:rsidR="00F07A3C" w:rsidRPr="00217AFA">
        <w:rPr>
          <w:rFonts w:hint="eastAsia"/>
          <w:szCs w:val="24"/>
        </w:rPr>
        <w:t>栈</w:t>
      </w:r>
      <w:proofErr w:type="gramEnd"/>
      <w:r w:rsidR="00F07A3C" w:rsidRPr="00217AFA">
        <w:rPr>
          <w:rFonts w:hint="eastAsia"/>
          <w:szCs w:val="24"/>
        </w:rPr>
        <w:t>以及一个状态</w:t>
      </w:r>
      <w:r w:rsidR="00F07A3C" w:rsidRPr="00217AFA">
        <w:rPr>
          <w:rFonts w:hint="eastAsia"/>
          <w:szCs w:val="24"/>
        </w:rPr>
        <w:t>栈</w:t>
      </w:r>
      <w:r w:rsidR="002C539C" w:rsidRPr="00217AFA">
        <w:rPr>
          <w:rFonts w:hint="eastAsia"/>
          <w:szCs w:val="24"/>
        </w:rPr>
        <w:t>，</w:t>
      </w:r>
      <w:r w:rsidR="007F10DD" w:rsidRPr="00217AFA">
        <w:rPr>
          <w:rFonts w:hint="eastAsia"/>
          <w:szCs w:val="24"/>
        </w:rPr>
        <w:t>分析</w:t>
      </w:r>
      <w:proofErr w:type="gramStart"/>
      <w:r w:rsidR="007F10DD" w:rsidRPr="00217AFA">
        <w:rPr>
          <w:rFonts w:hint="eastAsia"/>
          <w:szCs w:val="24"/>
        </w:rPr>
        <w:t>栈</w:t>
      </w:r>
      <w:proofErr w:type="gramEnd"/>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w:t>
      </w:r>
      <w:proofErr w:type="gramStart"/>
      <w:r w:rsidR="00493AF6" w:rsidRPr="00217AFA">
        <w:rPr>
          <w:rFonts w:hint="eastAsia"/>
          <w:szCs w:val="24"/>
        </w:rPr>
        <w:t>栈</w:t>
      </w:r>
      <w:proofErr w:type="gramEnd"/>
      <w:r w:rsidR="00493AF6" w:rsidRPr="00217AFA">
        <w:rPr>
          <w:rFonts w:hint="eastAsia"/>
          <w:szCs w:val="24"/>
        </w:rPr>
        <w:t>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rFonts w:hint="eastAsia"/>
          <w:szCs w:val="24"/>
        </w:rPr>
      </w:pPr>
      <w:r w:rsidRPr="00217AFA">
        <w:rPr>
          <w:rFonts w:hint="eastAsia"/>
          <w:szCs w:val="24"/>
        </w:rPr>
        <w:t>算法</w:t>
      </w:r>
      <w:r w:rsidR="00DC4E40">
        <w:rPr>
          <w:rFonts w:hint="eastAsia"/>
          <w:szCs w:val="24"/>
        </w:rPr>
        <w:t>以</w:t>
      </w:r>
      <w:r w:rsidR="00416A6E">
        <w:rPr>
          <w:rFonts w:hint="eastAsia"/>
          <w:szCs w:val="24"/>
        </w:rPr>
        <w:t>新建分析</w:t>
      </w:r>
      <w:proofErr w:type="gramStart"/>
      <w:r w:rsidR="00416A6E">
        <w:rPr>
          <w:rFonts w:hint="eastAsia"/>
          <w:szCs w:val="24"/>
        </w:rPr>
        <w:t>栈</w:t>
      </w:r>
      <w:proofErr w:type="gramEnd"/>
      <w:r w:rsidR="00416A6E">
        <w:rPr>
          <w:rFonts w:hint="eastAsia"/>
          <w:szCs w:val="24"/>
        </w:rPr>
        <w:t>和回溯</w:t>
      </w:r>
      <w:proofErr w:type="gramStart"/>
      <w:r w:rsidR="00416A6E">
        <w:rPr>
          <w:rFonts w:hint="eastAsia"/>
          <w:szCs w:val="24"/>
        </w:rPr>
        <w:t>栈</w:t>
      </w:r>
      <w:proofErr w:type="gramEnd"/>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w:t>
      </w:r>
      <w:r w:rsidR="0053177C">
        <w:rPr>
          <w:rFonts w:hint="eastAsia"/>
          <w:szCs w:val="24"/>
        </w:rPr>
        <w:t>的</w:t>
      </w:r>
      <w:r w:rsidR="0053177C">
        <w:rPr>
          <w:rFonts w:hint="eastAsia"/>
          <w:szCs w:val="24"/>
        </w:rPr>
        <w:t>状态</w:t>
      </w:r>
      <w:r w:rsidR="0053177C">
        <w:rPr>
          <w:rFonts w:hint="eastAsia"/>
          <w:szCs w:val="24"/>
        </w:rPr>
        <w:t>集合。</w:t>
      </w:r>
      <w:r w:rsidR="0060500C">
        <w:rPr>
          <w:rFonts w:hint="eastAsia"/>
          <w:szCs w:val="24"/>
        </w:rPr>
        <w:t>然后，</w:t>
      </w:r>
      <w:r w:rsidR="00777115">
        <w:rPr>
          <w:rFonts w:hint="eastAsia"/>
          <w:szCs w:val="24"/>
        </w:rPr>
        <w:t>把当前读入的单词</w:t>
      </w:r>
      <w:r w:rsidR="00777115">
        <w:rPr>
          <w:rFonts w:hint="eastAsia"/>
          <w:szCs w:val="24"/>
        </w:rPr>
        <w:t>放入分析</w:t>
      </w:r>
      <w:proofErr w:type="gramStart"/>
      <w:r w:rsidR="00777115">
        <w:rPr>
          <w:rFonts w:hint="eastAsia"/>
          <w:szCs w:val="24"/>
        </w:rPr>
        <w:t>栈</w:t>
      </w:r>
      <w:proofErr w:type="gramEnd"/>
      <w:r w:rsidR="00777115">
        <w:rPr>
          <w:rFonts w:hint="eastAsia"/>
          <w:szCs w:val="24"/>
        </w:rPr>
        <w:t>，</w:t>
      </w:r>
      <w:r w:rsidR="00777115">
        <w:rPr>
          <w:rFonts w:hint="eastAsia"/>
          <w:szCs w:val="24"/>
        </w:rPr>
        <w:t>下一个阶段的状态集合</w:t>
      </w:r>
      <w:r w:rsidR="00806CF7">
        <w:rPr>
          <w:rFonts w:hint="eastAsia"/>
          <w:szCs w:val="24"/>
        </w:rPr>
        <w:t>放</w:t>
      </w:r>
      <w:r w:rsidR="00777115">
        <w:rPr>
          <w:rFonts w:hint="eastAsia"/>
          <w:szCs w:val="24"/>
        </w:rPr>
        <w:t>入</w:t>
      </w:r>
      <w:r w:rsidR="00806CF7" w:rsidRPr="00217AFA">
        <w:rPr>
          <w:rFonts w:hint="eastAsia"/>
          <w:szCs w:val="24"/>
        </w:rPr>
        <w:t>回滚</w:t>
      </w:r>
      <w:proofErr w:type="gramStart"/>
      <w:r w:rsidR="00806CF7" w:rsidRPr="00217AFA">
        <w:rPr>
          <w:rFonts w:hint="eastAsia"/>
          <w:szCs w:val="24"/>
        </w:rPr>
        <w:t>栈</w:t>
      </w:r>
      <w:proofErr w:type="gramEnd"/>
      <w:r w:rsidR="00806CF7">
        <w:rPr>
          <w:rFonts w:hint="eastAsia"/>
          <w:szCs w:val="24"/>
        </w:rPr>
        <w:t>。</w:t>
      </w:r>
      <w:r w:rsidR="00E14825">
        <w:rPr>
          <w:rFonts w:hint="eastAsia"/>
          <w:szCs w:val="24"/>
        </w:rPr>
        <w:t>再次使用一个循环</w:t>
      </w:r>
      <w:r w:rsidR="002D4EEA">
        <w:rPr>
          <w:rFonts w:hint="eastAsia"/>
          <w:szCs w:val="24"/>
        </w:rPr>
        <w:t>来</w:t>
      </w:r>
      <w:proofErr w:type="gramStart"/>
      <w:r w:rsidR="00FD1F92">
        <w:rPr>
          <w:rFonts w:hint="eastAsia"/>
          <w:szCs w:val="24"/>
        </w:rPr>
        <w:t>遍历</w:t>
      </w:r>
      <w:r w:rsidR="002D4EEA">
        <w:rPr>
          <w:rFonts w:hint="eastAsia"/>
          <w:szCs w:val="24"/>
        </w:rPr>
        <w:t>回滚栈</w:t>
      </w:r>
      <w:proofErr w:type="gramEnd"/>
      <w:r w:rsidR="002D4EEA">
        <w:rPr>
          <w:rFonts w:hint="eastAsia"/>
          <w:szCs w:val="24"/>
        </w:rPr>
        <w:t>，</w:t>
      </w:r>
      <w:r w:rsidR="002D4EEA">
        <w:rPr>
          <w:rFonts w:hint="eastAsia"/>
          <w:szCs w:val="24"/>
        </w:rPr>
        <w:t>从回滚</w:t>
      </w:r>
      <w:proofErr w:type="gramStart"/>
      <w:r w:rsidR="002D4EEA">
        <w:rPr>
          <w:rFonts w:hint="eastAsia"/>
          <w:szCs w:val="24"/>
        </w:rPr>
        <w:t>栈</w:t>
      </w:r>
      <w:proofErr w:type="gramEnd"/>
      <w:r w:rsidR="002D4EEA">
        <w:rPr>
          <w:rFonts w:hint="eastAsia"/>
          <w:szCs w:val="24"/>
        </w:rPr>
        <w:t>顶取出一个</w:t>
      </w:r>
      <w:r w:rsidR="002D4EEA">
        <w:rPr>
          <w:rFonts w:hint="eastAsia"/>
          <w:szCs w:val="24"/>
        </w:rPr>
        <w:t>状态集合</w:t>
      </w:r>
      <w:r w:rsidR="00867371">
        <w:rPr>
          <w:rFonts w:hint="eastAsia"/>
          <w:szCs w:val="24"/>
        </w:rPr>
        <w:t>作为当前</w:t>
      </w:r>
      <w:r w:rsidR="00867371">
        <w:rPr>
          <w:rFonts w:hint="eastAsia"/>
          <w:szCs w:val="24"/>
        </w:rPr>
        <w:t>状态集合</w:t>
      </w:r>
      <w:r w:rsidR="000225CF">
        <w:rPr>
          <w:rFonts w:hint="eastAsia"/>
          <w:szCs w:val="24"/>
        </w:rPr>
        <w:t>，然后遍历</w:t>
      </w:r>
      <w:r w:rsidR="000225CF">
        <w:rPr>
          <w:rFonts w:hint="eastAsia"/>
          <w:szCs w:val="24"/>
        </w:rPr>
        <w:t>当前状态集合</w:t>
      </w:r>
      <w:r w:rsidR="000225CF">
        <w:rPr>
          <w:rFonts w:hint="eastAsia"/>
          <w:szCs w:val="24"/>
        </w:rPr>
        <w:t>。</w:t>
      </w:r>
      <w:r w:rsidR="00C83BA2">
        <w:rPr>
          <w:rFonts w:hint="eastAsia"/>
          <w:szCs w:val="24"/>
        </w:rPr>
        <w:t>若当前状态为终止状态集合</w:t>
      </w:r>
      <w:r w:rsidR="00C83BA2">
        <w:rPr>
          <w:rFonts w:hint="eastAsia"/>
          <w:szCs w:val="24"/>
        </w:rPr>
        <w:t>F</w:t>
      </w:r>
      <w:r w:rsidR="00C83BA2">
        <w:rPr>
          <w:rFonts w:hint="eastAsia"/>
          <w:szCs w:val="24"/>
        </w:rPr>
        <w:t>的一个元素</w:t>
      </w:r>
      <w:r w:rsidR="00C83BA2">
        <w:rPr>
          <w:rFonts w:hint="eastAsia"/>
          <w:szCs w:val="24"/>
        </w:rPr>
        <w:t>，则</w:t>
      </w:r>
      <w:r w:rsidR="003B20E1">
        <w:rPr>
          <w:rFonts w:hint="eastAsia"/>
          <w:szCs w:val="24"/>
        </w:rPr>
        <w:t>完成了</w:t>
      </w:r>
      <w:r w:rsidR="003B20E1">
        <w:rPr>
          <w:rFonts w:hint="eastAsia"/>
          <w:szCs w:val="24"/>
        </w:rPr>
        <w:t>一</w:t>
      </w:r>
      <w:r w:rsidR="003B20E1">
        <w:rPr>
          <w:rFonts w:hint="eastAsia"/>
          <w:szCs w:val="24"/>
        </w:rPr>
        <w:t>个</w:t>
      </w:r>
      <w:r w:rsidR="003B20E1">
        <w:rPr>
          <w:rFonts w:hint="eastAsia"/>
          <w:szCs w:val="24"/>
        </w:rPr>
        <w:t>自动机的识别</w:t>
      </w:r>
      <w:r w:rsidR="003B20E1">
        <w:rPr>
          <w:rFonts w:hint="eastAsia"/>
          <w:szCs w:val="24"/>
        </w:rPr>
        <w:t>过程，把分析</w:t>
      </w:r>
      <w:proofErr w:type="gramStart"/>
      <w:r w:rsidR="003B20E1">
        <w:rPr>
          <w:rFonts w:hint="eastAsia"/>
          <w:szCs w:val="24"/>
        </w:rPr>
        <w:t>栈</w:t>
      </w:r>
      <w:proofErr w:type="gramEnd"/>
      <w:r w:rsidR="003B20E1">
        <w:rPr>
          <w:rFonts w:hint="eastAsia"/>
          <w:szCs w:val="24"/>
        </w:rPr>
        <w:t>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w:t>
      </w:r>
      <w:r w:rsidR="00705A18">
        <w:rPr>
          <w:rFonts w:hint="eastAsia"/>
          <w:szCs w:val="24"/>
        </w:rPr>
        <w:t>标识符</w:t>
      </w:r>
      <w:r w:rsidR="00705A18">
        <w:rPr>
          <w:rFonts w:hint="eastAsia"/>
          <w:szCs w:val="24"/>
        </w:rPr>
        <w:t>加入</w:t>
      </w:r>
      <w:r w:rsidR="005F5106">
        <w:rPr>
          <w:rFonts w:hint="eastAsia"/>
          <w:szCs w:val="24"/>
        </w:rPr>
        <w:t>分析</w:t>
      </w:r>
      <w:proofErr w:type="gramStart"/>
      <w:r w:rsidR="005F5106">
        <w:rPr>
          <w:rFonts w:hint="eastAsia"/>
          <w:szCs w:val="24"/>
        </w:rPr>
        <w:t>栈</w:t>
      </w:r>
      <w:proofErr w:type="gramEnd"/>
      <w:r w:rsidR="005F5106">
        <w:rPr>
          <w:rFonts w:hint="eastAsia"/>
          <w:szCs w:val="24"/>
        </w:rPr>
        <w:t>。</w:t>
      </w:r>
      <w:r w:rsidR="008B21FA">
        <w:rPr>
          <w:rFonts w:hint="eastAsia"/>
          <w:szCs w:val="24"/>
        </w:rPr>
        <w:t>若</w:t>
      </w:r>
      <w:r w:rsidR="008B21FA">
        <w:rPr>
          <w:rFonts w:hint="eastAsia"/>
          <w:szCs w:val="24"/>
        </w:rPr>
        <w:t>Rs</w:t>
      </w:r>
      <w:r w:rsidR="008B21FA">
        <w:rPr>
          <w:rFonts w:hint="eastAsia"/>
          <w:szCs w:val="24"/>
        </w:rPr>
        <w:t>为错误的状态</w:t>
      </w:r>
      <w:r w:rsidR="008B21FA">
        <w:rPr>
          <w:rFonts w:hint="eastAsia"/>
          <w:szCs w:val="24"/>
        </w:rPr>
        <w:t>，则</w:t>
      </w:r>
      <w:r w:rsidR="00276351">
        <w:rPr>
          <w:rFonts w:hint="eastAsia"/>
          <w:szCs w:val="24"/>
        </w:rPr>
        <w:t>子自动机识别过程出错</w:t>
      </w:r>
      <w:r w:rsidR="00276351">
        <w:rPr>
          <w:rFonts w:hint="eastAsia"/>
          <w:szCs w:val="24"/>
        </w:rPr>
        <w:t>，需要回溯输入</w:t>
      </w:r>
      <w:r w:rsidR="00276351" w:rsidRPr="00276351">
        <w:rPr>
          <w:rFonts w:hint="eastAsia"/>
          <w:szCs w:val="24"/>
        </w:rPr>
        <w:t>单词流</w:t>
      </w:r>
      <w:r w:rsidR="009C0966">
        <w:rPr>
          <w:rFonts w:hint="eastAsia"/>
          <w:szCs w:val="24"/>
        </w:rPr>
        <w:t>，这个过程</w:t>
      </w:r>
      <w:r w:rsidR="009C0966">
        <w:rPr>
          <w:rFonts w:hint="eastAsia"/>
          <w:szCs w:val="24"/>
        </w:rPr>
        <w:t>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w:t>
      </w:r>
      <w:r w:rsidR="00232A2A">
        <w:rPr>
          <w:rFonts w:hint="eastAsia"/>
          <w:szCs w:val="24"/>
        </w:rPr>
        <w:t>并把相应的单词和状态入</w:t>
      </w:r>
      <w:proofErr w:type="gramStart"/>
      <w:r w:rsidR="00232A2A">
        <w:rPr>
          <w:rFonts w:hint="eastAsia"/>
          <w:szCs w:val="24"/>
        </w:rPr>
        <w:t>栈</w:t>
      </w:r>
      <w:proofErr w:type="gramEnd"/>
      <w:r w:rsidR="00232A2A">
        <w:rPr>
          <w:rFonts w:hint="eastAsia"/>
          <w:szCs w:val="24"/>
        </w:rPr>
        <w:t>。</w:t>
      </w:r>
      <w:r w:rsidR="00A10DBF">
        <w:rPr>
          <w:rFonts w:hint="eastAsia"/>
          <w:szCs w:val="24"/>
        </w:rPr>
        <w:t>最后，当遍历</w:t>
      </w:r>
      <w:proofErr w:type="gramStart"/>
      <w:r w:rsidR="00A10DBF">
        <w:rPr>
          <w:rFonts w:hint="eastAsia"/>
          <w:szCs w:val="24"/>
        </w:rPr>
        <w:t>完</w:t>
      </w:r>
      <w:r w:rsidR="00A10DBF">
        <w:rPr>
          <w:rFonts w:hint="eastAsia"/>
          <w:szCs w:val="24"/>
        </w:rPr>
        <w:t>当前</w:t>
      </w:r>
      <w:proofErr w:type="gramEnd"/>
      <w:r w:rsidR="00A10DBF">
        <w:rPr>
          <w:rFonts w:hint="eastAsia"/>
          <w:szCs w:val="24"/>
        </w:rPr>
        <w:t>状态集合</w:t>
      </w:r>
      <w:r w:rsidR="00A10DBF">
        <w:rPr>
          <w:rFonts w:hint="eastAsia"/>
          <w:szCs w:val="24"/>
        </w:rPr>
        <w:t>却没有一个状态能最终到达自动机的</w:t>
      </w:r>
      <w:r w:rsidR="00A10DBF">
        <w:rPr>
          <w:rFonts w:hint="eastAsia"/>
          <w:szCs w:val="24"/>
        </w:rPr>
        <w:t>终止状态</w:t>
      </w:r>
      <w:r w:rsidR="00A10DBF">
        <w:rPr>
          <w:rFonts w:hint="eastAsia"/>
          <w:szCs w:val="24"/>
        </w:rPr>
        <w:t>，则说明</w:t>
      </w:r>
      <w:proofErr w:type="gramStart"/>
      <w:r w:rsidR="00A10DBF">
        <w:rPr>
          <w:rFonts w:hint="eastAsia"/>
          <w:szCs w:val="24"/>
        </w:rPr>
        <w:t>父状态</w:t>
      </w:r>
      <w:proofErr w:type="gramEnd"/>
      <w:r w:rsidR="00A10DBF">
        <w:rPr>
          <w:rFonts w:hint="eastAsia"/>
          <w:szCs w:val="24"/>
        </w:rPr>
        <w:t>无效且</w:t>
      </w:r>
      <w:r w:rsidR="00284CD1">
        <w:rPr>
          <w:rFonts w:hint="eastAsia"/>
          <w:szCs w:val="24"/>
        </w:rPr>
        <w:t>在</w:t>
      </w:r>
      <w:proofErr w:type="gramStart"/>
      <w:r w:rsidR="00717349">
        <w:rPr>
          <w:rFonts w:hint="eastAsia"/>
          <w:szCs w:val="24"/>
        </w:rPr>
        <w:t>父状态</w:t>
      </w:r>
      <w:proofErr w:type="gramEnd"/>
      <w:r w:rsidR="00A10DBF">
        <w:rPr>
          <w:rFonts w:hint="eastAsia"/>
          <w:szCs w:val="24"/>
        </w:rPr>
        <w:t>输入的单词也是无效的，故</w:t>
      </w:r>
      <w:r w:rsidR="00A10DBF">
        <w:rPr>
          <w:rFonts w:hint="eastAsia"/>
          <w:szCs w:val="24"/>
        </w:rPr>
        <w:t>需要从分析</w:t>
      </w:r>
      <w:proofErr w:type="gramStart"/>
      <w:r w:rsidR="00A10DBF">
        <w:rPr>
          <w:rFonts w:hint="eastAsia"/>
          <w:szCs w:val="24"/>
        </w:rPr>
        <w:t>栈</w:t>
      </w:r>
      <w:proofErr w:type="gramEnd"/>
      <w:r w:rsidR="00A10DBF">
        <w:rPr>
          <w:rFonts w:hint="eastAsia"/>
          <w:szCs w:val="24"/>
        </w:rPr>
        <w:t>中取出</w:t>
      </w:r>
      <w:proofErr w:type="gramStart"/>
      <w:r w:rsidR="00A10DBF">
        <w:rPr>
          <w:rFonts w:hint="eastAsia"/>
          <w:szCs w:val="24"/>
        </w:rPr>
        <w:t>栈</w:t>
      </w:r>
      <w:proofErr w:type="gramEnd"/>
      <w:r w:rsidR="00A10DBF">
        <w:rPr>
          <w:rFonts w:hint="eastAsia"/>
          <w:szCs w:val="24"/>
        </w:rPr>
        <w:t>顶的元素</w:t>
      </w:r>
      <w:r w:rsidR="00386173">
        <w:rPr>
          <w:rFonts w:hint="eastAsia"/>
          <w:szCs w:val="24"/>
        </w:rPr>
        <w:t>。</w:t>
      </w:r>
    </w:p>
    <w:p w:rsidR="000556CA" w:rsidRDefault="00EB41F3" w:rsidP="000521F6">
      <w:pPr>
        <w:pStyle w:val="3"/>
        <w:spacing w:before="156" w:after="156"/>
      </w:pPr>
      <w:r>
        <w:rPr>
          <w:rFonts w:hint="eastAsia"/>
        </w:rPr>
        <w:lastRenderedPageBreak/>
        <w:t>层级编码方法</w:t>
      </w:r>
    </w:p>
    <w:p w:rsidR="00B526AF" w:rsidRDefault="00BB7B16" w:rsidP="00D93EDA">
      <w:pPr>
        <w:pStyle w:val="a0"/>
        <w:ind w:firstLineChars="0" w:firstLine="420"/>
        <w:rPr>
          <w:rFonts w:hint="eastAsia"/>
        </w:rPr>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proofErr w:type="gramStart"/>
      <w:r w:rsidR="00F8709B" w:rsidRPr="00F8709B">
        <w:rPr>
          <w:rFonts w:hint="eastAsia"/>
        </w:rPr>
        <w:t>级软件</w:t>
      </w:r>
      <w:proofErr w:type="gramEnd"/>
      <w:r w:rsidR="00F8709B">
        <w:rPr>
          <w:rFonts w:hint="eastAsia"/>
        </w:rPr>
        <w:t>标准</w:t>
      </w:r>
      <w:r w:rsidR="00507452">
        <w:rPr>
          <w:rFonts w:hint="eastAsia"/>
        </w:rPr>
        <w:t>的</w:t>
      </w:r>
      <w:r w:rsidR="00F8709B">
        <w:rPr>
          <w:rFonts w:hint="eastAsia"/>
        </w:rPr>
        <w:t>编译验证系统</w:t>
      </w:r>
      <w:r w:rsidR="004C748F">
        <w:rPr>
          <w:rFonts w:hint="eastAsia"/>
        </w:rPr>
        <w:t>的</w:t>
      </w:r>
      <w:r w:rsidR="00766AB7">
        <w:rPr>
          <w:rFonts w:hint="eastAsia"/>
        </w:rPr>
        <w:t>重要保证。</w:t>
      </w:r>
      <w:r w:rsidR="00A25A00">
        <w:rPr>
          <w:rFonts w:hint="eastAsia"/>
        </w:rPr>
        <w:t>实践</w:t>
      </w:r>
      <w:r w:rsidR="006430C8">
        <w:rPr>
          <w:rFonts w:hint="eastAsia"/>
        </w:rPr>
        <w:t>中由于</w:t>
      </w:r>
      <w:r w:rsidR="001A636E">
        <w:rPr>
          <w:rFonts w:hint="eastAsia"/>
        </w:rPr>
        <w:t>输入的源文件一般包含多个</w:t>
      </w:r>
      <w:r w:rsidR="000B573A">
        <w:rPr>
          <w:rFonts w:hint="eastAsia"/>
        </w:rPr>
        <w:t>子</w:t>
      </w:r>
      <w:r w:rsidR="001A636E">
        <w:rPr>
          <w:rFonts w:hint="eastAsia"/>
        </w:rPr>
        <w:t>文件，</w:t>
      </w:r>
      <w:r w:rsidR="00C73C76">
        <w:rPr>
          <w:rFonts w:hint="eastAsia"/>
        </w:rPr>
        <w:t>而</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w:t>
      </w:r>
      <w:r w:rsidR="00067DB3">
        <w:rPr>
          <w:rFonts w:hint="eastAsia"/>
        </w:rPr>
        <w:t>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2F25C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2F25CD">
        <w:tc>
          <w:tcPr>
            <w:tcW w:w="5000" w:type="pct"/>
            <w:tcBorders>
              <w:top w:val="single" w:sz="8" w:space="0" w:color="auto"/>
              <w:left w:val="nil"/>
              <w:right w:val="nil"/>
            </w:tcBorders>
          </w:tcPr>
          <w:p w:rsidR="00D64DCF" w:rsidRPr="00D308D1" w:rsidRDefault="00D64DCF" w:rsidP="002F25C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2F25C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2F25CD">
        <w:tc>
          <w:tcPr>
            <w:tcW w:w="5000" w:type="pct"/>
            <w:tcBorders>
              <w:left w:val="nil"/>
              <w:bottom w:val="single" w:sz="12" w:space="0" w:color="auto"/>
              <w:right w:val="nil"/>
            </w:tcBorders>
          </w:tcPr>
          <w:p w:rsidR="00D64DCF" w:rsidRPr="00D308D1" w:rsidRDefault="00D64DCF" w:rsidP="002F25C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2F25CD">
            <w:pPr>
              <w:pStyle w:val="a0"/>
              <w:ind w:firstLineChars="0" w:firstLine="0"/>
              <w:rPr>
                <w:sz w:val="21"/>
                <w:szCs w:val="21"/>
              </w:rPr>
            </w:pPr>
            <w:r w:rsidRPr="00D308D1">
              <w:rPr>
                <w:sz w:val="21"/>
                <w:szCs w:val="21"/>
              </w:rPr>
              <w:t xml:space="preserve">2: </w:t>
            </w:r>
            <w:r w:rsidR="005E6122" w:rsidRPr="00D308D1">
              <w:rPr>
                <w:sz w:val="21"/>
                <w:szCs w:val="21"/>
              </w:rPr>
              <w:t xml:space="preserve">push 1 to </w:t>
            </w:r>
            <w:r w:rsidR="005E6122" w:rsidRPr="00D308D1">
              <w:rPr>
                <w:sz w:val="21"/>
                <w:szCs w:val="21"/>
              </w:rPr>
              <w:t>statck</w:t>
            </w:r>
          </w:p>
          <w:p w:rsidR="00D64DCF" w:rsidRPr="00D308D1" w:rsidRDefault="00E715A3" w:rsidP="002F25C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SourceCode</w:t>
            </w:r>
            <w:r w:rsidR="009C0B5C" w:rsidRPr="00D308D1">
              <w:rPr>
                <w:rFonts w:eastAsia="楷体"/>
                <w:kern w:val="0"/>
                <w:sz w:val="21"/>
                <w:szCs w:val="21"/>
              </w:rPr>
              <w:t xml:space="preserve"> </w:t>
            </w:r>
            <w:r w:rsidR="009C0B5C" w:rsidRPr="00E655CF">
              <w:rPr>
                <w:rFonts w:eastAsia="楷体"/>
                <w:b/>
                <w:kern w:val="0"/>
                <w:sz w:val="21"/>
                <w:szCs w:val="21"/>
              </w:rPr>
              <w:t>do</w:t>
            </w:r>
          </w:p>
          <w:p w:rsidR="00E715A3" w:rsidRPr="00D308D1" w:rsidRDefault="00E655CF" w:rsidP="002F25C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2F25C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2F25CD">
            <w:pPr>
              <w:pStyle w:val="a0"/>
              <w:ind w:firstLineChars="0" w:firstLine="0"/>
              <w:rPr>
                <w:sz w:val="21"/>
                <w:szCs w:val="21"/>
              </w:rPr>
            </w:pPr>
            <w:r>
              <w:rPr>
                <w:sz w:val="21"/>
                <w:szCs w:val="21"/>
              </w:rPr>
              <w:t xml:space="preserve">6:         </w:t>
            </w:r>
            <w:r w:rsidR="00582611" w:rsidRPr="00D308D1">
              <w:rPr>
                <w:sz w:val="21"/>
                <w:szCs w:val="21"/>
              </w:rPr>
              <w:t>pop stack to tmp</w:t>
            </w:r>
          </w:p>
          <w:p w:rsidR="00894717" w:rsidRPr="00D308D1" w:rsidRDefault="00E655CF" w:rsidP="002F25C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2F25C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w:t>
            </w:r>
            <w:r w:rsidR="00CF0112" w:rsidRPr="00D308D1">
              <w:rPr>
                <w:sz w:val="21"/>
                <w:szCs w:val="21"/>
              </w:rPr>
              <w:t>←</w:t>
            </w:r>
            <w:r w:rsidR="00CF0112" w:rsidRPr="00D308D1">
              <w:rPr>
                <w:sz w:val="21"/>
                <w:szCs w:val="21"/>
              </w:rPr>
              <w:t xml:space="preserve">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2F25CD">
            <w:pPr>
              <w:pStyle w:val="a0"/>
              <w:ind w:firstLineChars="0" w:firstLine="0"/>
              <w:rPr>
                <w:sz w:val="21"/>
                <w:szCs w:val="21"/>
              </w:rPr>
            </w:pPr>
            <w:r>
              <w:rPr>
                <w:sz w:val="21"/>
                <w:szCs w:val="21"/>
              </w:rPr>
              <w:t xml:space="preserve">11:        </w:t>
            </w:r>
            <w:r w:rsidR="00C5001C" w:rsidRPr="00D308D1">
              <w:rPr>
                <w:sz w:val="21"/>
                <w:szCs w:val="21"/>
              </w:rPr>
              <w:t xml:space="preserve">add </w:t>
            </w:r>
            <w:r w:rsidR="00C5001C" w:rsidRPr="00D308D1">
              <w:rPr>
                <w:sz w:val="21"/>
                <w:szCs w:val="21"/>
              </w:rPr>
              <w:t>tmpLibs</w:t>
            </w:r>
            <w:r w:rsidR="00F1294B" w:rsidRPr="00D308D1">
              <w:rPr>
                <w:sz w:val="21"/>
                <w:szCs w:val="21"/>
              </w:rPr>
              <w:t xml:space="preserve"> to </w:t>
            </w:r>
            <w:r w:rsidR="00F1294B" w:rsidRPr="00D308D1">
              <w:rPr>
                <w:sz w:val="21"/>
                <w:szCs w:val="21"/>
              </w:rPr>
              <w:t>libsList</w:t>
            </w:r>
          </w:p>
          <w:p w:rsidR="001D4668" w:rsidRPr="00D308D1" w:rsidRDefault="00795CB8" w:rsidP="002F25C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2F25C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2F25CD">
            <w:pPr>
              <w:pStyle w:val="a0"/>
              <w:ind w:firstLineChars="0" w:firstLine="0"/>
              <w:rPr>
                <w:sz w:val="21"/>
                <w:szCs w:val="21"/>
              </w:rPr>
            </w:pPr>
            <w:r>
              <w:rPr>
                <w:sz w:val="21"/>
                <w:szCs w:val="21"/>
              </w:rPr>
              <w:t xml:space="preserve">14:        </w:t>
            </w:r>
            <w:r w:rsidR="001D4668" w:rsidRPr="00D308D1">
              <w:rPr>
                <w:sz w:val="21"/>
                <w:szCs w:val="21"/>
              </w:rPr>
              <w:t>push 0</w:t>
            </w:r>
            <w:r w:rsidR="001D4668" w:rsidRPr="00D308D1">
              <w:rPr>
                <w:sz w:val="21"/>
                <w:szCs w:val="21"/>
              </w:rPr>
              <w:t xml:space="preserve"> to statck</w:t>
            </w:r>
          </w:p>
          <w:p w:rsidR="00255850" w:rsidRPr="00D308D1" w:rsidRDefault="00795CB8" w:rsidP="002F25C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2F25C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 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2F25C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2F25C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w:t>
            </w:r>
            <w:r w:rsidR="00F762FF" w:rsidRPr="00D308D1">
              <w:rPr>
                <w:sz w:val="21"/>
                <w:szCs w:val="21"/>
              </w:rPr>
              <w:t>libsList</w:t>
            </w:r>
            <w:r>
              <w:rPr>
                <w:sz w:val="21"/>
                <w:szCs w:val="21"/>
              </w:rPr>
              <w:t xml:space="preserve"> </w:t>
            </w:r>
            <w:r w:rsidRPr="004C711E">
              <w:rPr>
                <w:b/>
                <w:sz w:val="21"/>
                <w:szCs w:val="21"/>
              </w:rPr>
              <w:t>do</w:t>
            </w:r>
          </w:p>
          <w:p w:rsidR="00F762FF" w:rsidRPr="00D308D1" w:rsidRDefault="00A31FDD" w:rsidP="002F25C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2F25CD">
            <w:pPr>
              <w:pStyle w:val="a0"/>
              <w:ind w:firstLineChars="0" w:firstLine="0"/>
              <w:rPr>
                <w:sz w:val="21"/>
                <w:szCs w:val="21"/>
              </w:rPr>
            </w:pPr>
            <w:r>
              <w:rPr>
                <w:sz w:val="21"/>
                <w:szCs w:val="21"/>
              </w:rPr>
              <w:t xml:space="preserve">23: </w:t>
            </w:r>
            <w:r w:rsidR="00F762FF" w:rsidRPr="004C711E">
              <w:rPr>
                <w:b/>
                <w:sz w:val="21"/>
                <w:szCs w:val="21"/>
              </w:rPr>
              <w:t>end for</w:t>
            </w:r>
          </w:p>
        </w:tc>
      </w:tr>
    </w:tbl>
    <w:p w:rsidR="00705F8E" w:rsidRPr="00F84557" w:rsidRDefault="008E1A18" w:rsidP="00F84557">
      <w:pPr>
        <w:pStyle w:val="a0"/>
        <w:ind w:firstLineChars="0" w:firstLine="420"/>
        <w:rPr>
          <w:rFonts w:hint="eastAsia"/>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w:t>
      </w:r>
      <w:proofErr w:type="gramStart"/>
      <w:r w:rsidR="005D7793" w:rsidRPr="00450700">
        <w:rPr>
          <w:szCs w:val="24"/>
        </w:rPr>
        <w:t>栈</w:t>
      </w:r>
      <w:proofErr w:type="gramEnd"/>
      <w:r w:rsidR="005D7793" w:rsidRPr="00450700">
        <w:rPr>
          <w:szCs w:val="24"/>
        </w:rPr>
        <w:t>和</w:t>
      </w:r>
      <w:r w:rsidR="00873C35" w:rsidRPr="00450700">
        <w:rPr>
          <w:szCs w:val="24"/>
        </w:rPr>
        <w:t>文件名</w:t>
      </w:r>
      <w:r w:rsidR="007C0CF5" w:rsidRPr="00450700">
        <w:rPr>
          <w:szCs w:val="24"/>
        </w:rPr>
        <w:t>列表</w:t>
      </w:r>
      <w:r w:rsidR="00D65BEE" w:rsidRPr="00450700">
        <w:rPr>
          <w:szCs w:val="24"/>
        </w:rPr>
        <w:t>并向</w:t>
      </w:r>
      <w:r w:rsidR="00D65BEE" w:rsidRPr="00450700">
        <w:rPr>
          <w:szCs w:val="24"/>
        </w:rPr>
        <w:t>编号</w:t>
      </w:r>
      <w:proofErr w:type="gramStart"/>
      <w:r w:rsidR="00D65BEE" w:rsidRPr="00450700">
        <w:rPr>
          <w:szCs w:val="24"/>
        </w:rPr>
        <w:t>栈</w:t>
      </w:r>
      <w:proofErr w:type="gramEnd"/>
      <w:r w:rsidR="00D65BEE" w:rsidRPr="00450700">
        <w:rPr>
          <w:szCs w:val="24"/>
        </w:rPr>
        <w:t>放入元素</w:t>
      </w:r>
      <w:r w:rsidR="00D65BEE" w:rsidRPr="00450700">
        <w:rPr>
          <w:szCs w:val="24"/>
        </w:rPr>
        <w:t>1</w:t>
      </w:r>
      <w:r w:rsidR="002F0FCA" w:rsidRPr="00450700">
        <w:rPr>
          <w:szCs w:val="24"/>
        </w:rPr>
        <w:t>开始</w:t>
      </w:r>
      <w:r w:rsidR="007C0CF5" w:rsidRPr="00450700">
        <w:rPr>
          <w:szCs w:val="24"/>
        </w:rPr>
        <w:t>。</w:t>
      </w:r>
      <w:r w:rsidR="00FC6E56" w:rsidRPr="00450700">
        <w:rPr>
          <w:szCs w:val="24"/>
        </w:rPr>
        <w:t>首先，</w:t>
      </w:r>
      <w:r w:rsidR="00EF729A" w:rsidRPr="00450700">
        <w:rPr>
          <w:szCs w:val="24"/>
        </w:rPr>
        <w:t>以行为单位遍历输入的源代码，</w:t>
      </w:r>
      <w:r w:rsidR="008C2980" w:rsidRPr="00450700">
        <w:rPr>
          <w:szCs w:val="24"/>
        </w:rPr>
        <w:t>若</w:t>
      </w:r>
      <w:r w:rsidR="00990589" w:rsidRPr="00450700">
        <w:rPr>
          <w:szCs w:val="24"/>
        </w:rPr>
        <w:t>代码行中含有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w:t>
      </w:r>
      <w:proofErr w:type="gramStart"/>
      <w:r w:rsidR="003F5FF6" w:rsidRPr="00450700">
        <w:rPr>
          <w:szCs w:val="24"/>
        </w:rPr>
        <w:t>栈</w:t>
      </w:r>
      <w:r w:rsidR="00CC428A" w:rsidRPr="00450700">
        <w:rPr>
          <w:szCs w:val="24"/>
        </w:rPr>
        <w:t>栈</w:t>
      </w:r>
      <w:proofErr w:type="gramEnd"/>
      <w:r w:rsidR="00CC428A" w:rsidRPr="00450700">
        <w:rPr>
          <w:szCs w:val="24"/>
        </w:rPr>
        <w:t>顶元素</w:t>
      </w:r>
      <w:r w:rsidR="003F5FF6" w:rsidRPr="00450700">
        <w:rPr>
          <w:szCs w:val="24"/>
        </w:rPr>
        <w:t>使层级减</w:t>
      </w:r>
      <w:proofErr w:type="gramStart"/>
      <w:r w:rsidR="003F5FF6" w:rsidRPr="00450700">
        <w:rPr>
          <w:szCs w:val="24"/>
        </w:rPr>
        <w:t>一</w:t>
      </w:r>
      <w:proofErr w:type="gramEnd"/>
      <w:r w:rsidR="003F5FF6" w:rsidRPr="00450700">
        <w:rPr>
          <w:szCs w:val="24"/>
        </w:rPr>
        <w:t>，</w:t>
      </w:r>
      <w:r w:rsidR="00A113B9" w:rsidRPr="00450700">
        <w:rPr>
          <w:szCs w:val="24"/>
        </w:rPr>
        <w:t>同时</w:t>
      </w:r>
      <w:r w:rsidR="006264FC" w:rsidRPr="00450700">
        <w:rPr>
          <w:szCs w:val="24"/>
        </w:rPr>
        <w:t>使</w:t>
      </w:r>
      <w:r w:rsidR="00C834B8" w:rsidRPr="00450700">
        <w:rPr>
          <w:szCs w:val="24"/>
        </w:rPr>
        <w:t>弹出</w:t>
      </w:r>
      <w:r w:rsidR="00C834B8" w:rsidRPr="00450700">
        <w:rPr>
          <w:szCs w:val="24"/>
        </w:rPr>
        <w:t>元素后的</w:t>
      </w:r>
      <w:r w:rsidR="00540C57" w:rsidRPr="00450700">
        <w:rPr>
          <w:szCs w:val="24"/>
        </w:rPr>
        <w:t>编号</w:t>
      </w:r>
      <w:proofErr w:type="gramStart"/>
      <w:r w:rsidR="00540C57" w:rsidRPr="00450700">
        <w:rPr>
          <w:szCs w:val="24"/>
        </w:rPr>
        <w:t>栈</w:t>
      </w:r>
      <w:r w:rsidR="00540C57" w:rsidRPr="00450700">
        <w:rPr>
          <w:szCs w:val="24"/>
        </w:rPr>
        <w:t>栈</w:t>
      </w:r>
      <w:proofErr w:type="gramEnd"/>
      <w:r w:rsidR="00540C57" w:rsidRPr="00450700">
        <w:rPr>
          <w:szCs w:val="24"/>
        </w:rPr>
        <w:t>顶元素</w:t>
      </w:r>
      <w:r w:rsidR="004A70EE" w:rsidRPr="00450700">
        <w:rPr>
          <w:szCs w:val="24"/>
        </w:rPr>
        <w:t>加一。</w:t>
      </w:r>
      <w:r w:rsidR="00255FCE" w:rsidRPr="00450700">
        <w:rPr>
          <w:szCs w:val="24"/>
        </w:rPr>
        <w:t>然后，</w:t>
      </w:r>
      <w:r w:rsidR="00EF2E41" w:rsidRPr="00450700">
        <w:rPr>
          <w:szCs w:val="24"/>
        </w:rPr>
        <w:t>若当前输入的代码行不为空</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w:t>
      </w:r>
      <w:r w:rsidR="00DE175E" w:rsidRPr="00450700">
        <w:rPr>
          <w:szCs w:val="24"/>
        </w:rPr>
        <w:t>solveLine</w:t>
      </w:r>
      <w:r w:rsidR="00DE175E" w:rsidRPr="00450700">
        <w:rPr>
          <w:szCs w:val="24"/>
        </w:rPr>
        <w:t>函数识别出的</w:t>
      </w:r>
      <w:r w:rsidR="009F7F09" w:rsidRPr="00450700">
        <w:rPr>
          <w:szCs w:val="24"/>
        </w:rPr>
        <w:t>当前中可能存在的</w:t>
      </w:r>
      <w:r w:rsidR="007C15DA" w:rsidRPr="00450700">
        <w:rPr>
          <w:szCs w:val="24"/>
        </w:rPr>
        <w:t>所有</w:t>
      </w:r>
      <w:r w:rsidR="009F7F09" w:rsidRPr="00450700">
        <w:rPr>
          <w:szCs w:val="24"/>
        </w:rPr>
        <w:t>文件名</w:t>
      </w:r>
      <w:r w:rsidR="00C72AEC" w:rsidRPr="00450700">
        <w:rPr>
          <w:szCs w:val="24"/>
        </w:rPr>
        <w:t>并</w:t>
      </w:r>
      <w:r w:rsidR="00DE175E" w:rsidRPr="00450700">
        <w:rPr>
          <w:szCs w:val="24"/>
        </w:rPr>
        <w:t>加入</w:t>
      </w:r>
      <w:r w:rsidR="00C72AEC" w:rsidRPr="00450700">
        <w:rPr>
          <w:szCs w:val="24"/>
        </w:rPr>
        <w:t>文件名</w:t>
      </w:r>
      <w:r w:rsidR="002A307C" w:rsidRPr="00450700">
        <w:rPr>
          <w:szCs w:val="24"/>
        </w:rPr>
        <w:t>列。</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w:t>
      </w:r>
      <w:r w:rsidR="00D65BEE" w:rsidRPr="00450700">
        <w:rPr>
          <w:szCs w:val="24"/>
        </w:rPr>
        <w:t>复合语句的</w:t>
      </w:r>
      <w:r w:rsidR="00D65BEE" w:rsidRPr="00450700">
        <w:rPr>
          <w:szCs w:val="24"/>
        </w:rPr>
        <w:t>入</w:t>
      </w:r>
      <w:r w:rsidR="00D65BEE" w:rsidRPr="00450700">
        <w:rPr>
          <w:szCs w:val="24"/>
        </w:rPr>
        <w:t>口</w:t>
      </w:r>
      <w:r w:rsidR="00D65BEE" w:rsidRPr="00450700">
        <w:rPr>
          <w:szCs w:val="24"/>
        </w:rPr>
        <w:t>，需要向</w:t>
      </w:r>
      <w:r w:rsidR="00D65BEE" w:rsidRPr="00450700">
        <w:rPr>
          <w:szCs w:val="24"/>
        </w:rPr>
        <w:t>编号</w:t>
      </w:r>
      <w:proofErr w:type="gramStart"/>
      <w:r w:rsidR="00D65BEE" w:rsidRPr="00450700">
        <w:rPr>
          <w:szCs w:val="24"/>
        </w:rPr>
        <w:t>栈</w:t>
      </w:r>
      <w:proofErr w:type="gramEnd"/>
      <w:r w:rsidR="00D65BEE" w:rsidRPr="00450700">
        <w:rPr>
          <w:szCs w:val="24"/>
        </w:rPr>
        <w:t>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D573DD" w:rsidRPr="00450700">
        <w:rPr>
          <w:szCs w:val="24"/>
        </w:rPr>
        <w:t>当前输入的代码行不为空</w:t>
      </w:r>
      <w:r w:rsidR="004B402F" w:rsidRPr="00450700">
        <w:rPr>
          <w:szCs w:val="24"/>
        </w:rPr>
        <w:t>，则使</w:t>
      </w:r>
      <w:r w:rsidR="004B402F" w:rsidRPr="00450700">
        <w:rPr>
          <w:szCs w:val="24"/>
        </w:rPr>
        <w:t>编号</w:t>
      </w:r>
      <w:proofErr w:type="gramStart"/>
      <w:r w:rsidR="004B402F" w:rsidRPr="00450700">
        <w:rPr>
          <w:szCs w:val="24"/>
        </w:rPr>
        <w:t>栈栈</w:t>
      </w:r>
      <w:proofErr w:type="gramEnd"/>
      <w:r w:rsidR="004B402F" w:rsidRPr="00450700">
        <w:rPr>
          <w:szCs w:val="24"/>
        </w:rPr>
        <w:t>顶元素加</w:t>
      </w:r>
      <w:r w:rsidR="004B402F" w:rsidRPr="00450700">
        <w:rPr>
          <w:szCs w:val="24"/>
        </w:rPr>
        <w:t>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23" w:name="_Toc406690212"/>
      <w:r>
        <w:rPr>
          <w:rFonts w:hint="eastAsia"/>
        </w:rPr>
        <w:t>小结</w:t>
      </w:r>
      <w:bookmarkStart w:id="24" w:name="_GoBack"/>
      <w:bookmarkEnd w:id="23"/>
      <w:bookmarkEnd w:id="24"/>
    </w:p>
    <w:p w:rsidR="003A2B02" w:rsidRDefault="00224314" w:rsidP="00037248">
      <w:pPr>
        <w:pStyle w:val="a0"/>
        <w:ind w:firstLine="480"/>
      </w:pPr>
      <w:r>
        <w:rPr>
          <w:rFonts w:hint="eastAsia"/>
        </w:rPr>
        <w:t>本章</w:t>
      </w:r>
      <w:r w:rsidR="009D0A9C">
        <w:rPr>
          <w:rFonts w:hint="eastAsia"/>
        </w:rPr>
        <w:t>提出了</w:t>
      </w:r>
      <w:r w:rsidR="009D0A9C">
        <w:t>基于语境的形式化证明算法，</w:t>
      </w:r>
      <w:r w:rsidR="003A2B02">
        <w:rPr>
          <w:rFonts w:hint="eastAsia"/>
        </w:rPr>
        <w:t>具体如下</w:t>
      </w:r>
      <w:r w:rsidR="003A2B02">
        <w:t>：</w:t>
      </w:r>
    </w:p>
    <w:p w:rsidR="003A2B02" w:rsidRDefault="00224314" w:rsidP="00751113">
      <w:pPr>
        <w:pStyle w:val="a0"/>
        <w:numPr>
          <w:ilvl w:val="0"/>
          <w:numId w:val="26"/>
        </w:numPr>
        <w:ind w:firstLineChars="0"/>
      </w:pPr>
      <w:r>
        <w:rPr>
          <w:rFonts w:hint="eastAsia"/>
        </w:rPr>
        <w:t>对</w:t>
      </w:r>
      <w:r>
        <w:t>基于语境的形式化证明语义中对</w:t>
      </w:r>
      <w:r>
        <w:rPr>
          <w:rFonts w:hint="eastAsia"/>
        </w:rPr>
        <w:t>赋值</w:t>
      </w:r>
      <w:r>
        <w:t>语句、条件选择</w:t>
      </w:r>
      <w:r>
        <w:rPr>
          <w:rFonts w:hint="eastAsia"/>
        </w:rPr>
        <w:t>语句</w:t>
      </w:r>
      <w:r>
        <w:t>、循环语句、函数调用语句和返回语句的语义</w:t>
      </w:r>
      <w:r>
        <w:rPr>
          <w:rFonts w:hint="eastAsia"/>
        </w:rPr>
        <w:t>转换</w:t>
      </w:r>
      <w:r>
        <w:t>规则</w:t>
      </w:r>
      <w:r>
        <w:rPr>
          <w:rFonts w:hint="eastAsia"/>
        </w:rPr>
        <w:t>进行了</w:t>
      </w:r>
      <w:r>
        <w:t>算法</w:t>
      </w:r>
      <w:r>
        <w:rPr>
          <w:rFonts w:hint="eastAsia"/>
        </w:rPr>
        <w:t>设计。</w:t>
      </w:r>
    </w:p>
    <w:p w:rsidR="003A2B02" w:rsidRDefault="00224314" w:rsidP="00751113">
      <w:pPr>
        <w:pStyle w:val="a0"/>
        <w:numPr>
          <w:ilvl w:val="0"/>
          <w:numId w:val="26"/>
        </w:numPr>
        <w:ind w:firstLineChars="0"/>
      </w:pPr>
      <w:r>
        <w:t>证明策略</w:t>
      </w:r>
      <w:r>
        <w:rPr>
          <w:rFonts w:hint="eastAsia"/>
        </w:rPr>
        <w:t>的</w:t>
      </w:r>
      <w:r>
        <w:t>算法设计</w:t>
      </w:r>
      <w:r>
        <w:rPr>
          <w:rFonts w:hint="eastAsia"/>
        </w:rPr>
        <w:t>也</w:t>
      </w:r>
      <w:r>
        <w:t>被蕴含在</w:t>
      </w:r>
      <w:r>
        <w:rPr>
          <w:rFonts w:hint="eastAsia"/>
        </w:rPr>
        <w:t>各</w:t>
      </w:r>
      <w:r>
        <w:t>规则映射算法中。</w:t>
      </w:r>
      <w:r>
        <w:rPr>
          <w:rFonts w:hint="eastAsia"/>
        </w:rPr>
        <w:t>证明策略</w:t>
      </w:r>
      <w:r>
        <w:t>的</w:t>
      </w:r>
      <w:r>
        <w:t>Read</w:t>
      </w:r>
      <w:r>
        <w:t>规则将语句结点按照对应的语义转换规则转化为</w:t>
      </w:r>
      <w:r>
        <w:rPr>
          <w:rFonts w:hint="eastAsia"/>
        </w:rPr>
        <w:t>命题</w:t>
      </w:r>
      <w:r>
        <w:t>（</w:t>
      </w:r>
      <w:r>
        <w:rPr>
          <w:rFonts w:hint="eastAsia"/>
        </w:rPr>
        <w:t>证明项</w:t>
      </w:r>
      <w:r>
        <w:t>）</w:t>
      </w:r>
      <w:r>
        <w:rPr>
          <w:rFonts w:hint="eastAsia"/>
        </w:rPr>
        <w:t>；</w:t>
      </w:r>
      <w:r>
        <w:t>Split</w:t>
      </w:r>
      <w:r>
        <w:t>规则</w:t>
      </w:r>
      <w:r>
        <w:rPr>
          <w:rFonts w:hint="eastAsia"/>
        </w:rPr>
        <w:t>的</w:t>
      </w:r>
      <w:r>
        <w:t>设计蕴含在条件选择</w:t>
      </w:r>
      <w:r>
        <w:rPr>
          <w:rFonts w:hint="eastAsia"/>
        </w:rPr>
        <w:t>规则</w:t>
      </w:r>
      <w:r>
        <w:t>映射算法</w:t>
      </w:r>
      <w:r>
        <w:rPr>
          <w:rFonts w:hint="eastAsia"/>
        </w:rPr>
        <w:t>和</w:t>
      </w:r>
      <w:r>
        <w:t>循环规则</w:t>
      </w:r>
      <w:r>
        <w:rPr>
          <w:rFonts w:hint="eastAsia"/>
        </w:rPr>
        <w:t>映射算法</w:t>
      </w:r>
      <w:r>
        <w:t>中，</w:t>
      </w:r>
      <w:r>
        <w:rPr>
          <w:rFonts w:hint="eastAsia"/>
        </w:rPr>
        <w:t>自动</w:t>
      </w:r>
      <w:r>
        <w:t>将条件选择语句的证明分成两个分支</w:t>
      </w:r>
      <w:r>
        <w:rPr>
          <w:rFonts w:hint="eastAsia"/>
        </w:rPr>
        <w:t>；</w:t>
      </w:r>
      <w:r>
        <w:rPr>
          <w:rFonts w:hint="eastAsia"/>
        </w:rPr>
        <w:t>Combine</w:t>
      </w:r>
      <w:r>
        <w:t>规则</w:t>
      </w:r>
      <w:r>
        <w:rPr>
          <w:rFonts w:hint="eastAsia"/>
        </w:rPr>
        <w:t>会在</w:t>
      </w:r>
      <w:r>
        <w:t>程序含有多重</w:t>
      </w:r>
      <w:r>
        <w:rPr>
          <w:rFonts w:hint="eastAsia"/>
        </w:rPr>
        <w:t>条件选择语句或</w:t>
      </w:r>
      <w:r>
        <w:t>多重循环语句时自动使用。</w:t>
      </w:r>
    </w:p>
    <w:p w:rsidR="005A44C4" w:rsidRDefault="003A2B02" w:rsidP="00751113">
      <w:pPr>
        <w:pStyle w:val="a0"/>
        <w:numPr>
          <w:ilvl w:val="0"/>
          <w:numId w:val="26"/>
        </w:numPr>
        <w:ind w:firstLineChars="0"/>
      </w:pPr>
      <w:r>
        <w:rPr>
          <w:rFonts w:hint="eastAsia"/>
        </w:rPr>
        <w:t>提出了</w:t>
      </w:r>
      <w:r>
        <w:t>基于语境和限定数学归纳法的</w:t>
      </w:r>
      <w:r>
        <w:rPr>
          <w:rFonts w:hint="eastAsia"/>
        </w:rPr>
        <w:t>循环交互证明算法，</w:t>
      </w:r>
      <w:r w:rsidRPr="000A7272">
        <w:t>将循环结构的功能表达式映射成自然数相关的功能表达式</w:t>
      </w:r>
      <w:r>
        <w:rPr>
          <w:rFonts w:hint="eastAsia"/>
        </w:rPr>
        <w:t>，并通过</w:t>
      </w:r>
      <w:r>
        <w:t>语境引导用户</w:t>
      </w:r>
      <w:r>
        <w:rPr>
          <w:rFonts w:hint="eastAsia"/>
        </w:rPr>
        <w:t>使用</w:t>
      </w:r>
      <w:r>
        <w:t>限定</w:t>
      </w:r>
      <w:r>
        <w:rPr>
          <w:rFonts w:hint="eastAsia"/>
        </w:rPr>
        <w:t>数学归纳法</w:t>
      </w:r>
      <w:r>
        <w:t>给出循环的功能逻辑表达式。</w:t>
      </w:r>
    </w:p>
    <w:p w:rsidR="00037248" w:rsidRPr="005A44C4" w:rsidRDefault="005A44C4" w:rsidP="005A44C4">
      <w:pPr>
        <w:widowControl/>
        <w:jc w:val="left"/>
        <w:rPr>
          <w:rFonts w:eastAsiaTheme="minorEastAsia"/>
          <w:sz w:val="24"/>
          <w:szCs w:val="30"/>
        </w:rPr>
      </w:pPr>
      <w:r>
        <w:br w:type="page"/>
      </w:r>
    </w:p>
    <w:p w:rsidR="001862F0" w:rsidRDefault="00582C7F" w:rsidP="001862F0">
      <w:pPr>
        <w:pStyle w:val="1"/>
        <w:spacing w:before="156" w:after="156"/>
      </w:pPr>
      <w:bookmarkStart w:id="25" w:name="_Toc404284481"/>
      <w:bookmarkStart w:id="26" w:name="_Toc406690213"/>
      <w:r>
        <w:rPr>
          <w:rFonts w:hint="eastAsia"/>
        </w:rPr>
        <w:lastRenderedPageBreak/>
        <w:t>编译验证工具的实现</w:t>
      </w:r>
      <w:bookmarkEnd w:id="25"/>
      <w:bookmarkEnd w:id="26"/>
    </w:p>
    <w:p w:rsidR="00303632" w:rsidRPr="00906B8A" w:rsidRDefault="00970F43" w:rsidP="00906B8A">
      <w:pPr>
        <w:pStyle w:val="2"/>
        <w:spacing w:before="156" w:after="156"/>
      </w:pPr>
      <w:bookmarkStart w:id="27" w:name="_Toc404284482"/>
      <w:bookmarkStart w:id="28" w:name="_Toc406690214"/>
      <w:r>
        <w:rPr>
          <w:rFonts w:hint="eastAsia"/>
        </w:rPr>
        <w:t>基于</w:t>
      </w:r>
      <w:r>
        <w:t>语境的</w:t>
      </w:r>
      <w:r>
        <w:rPr>
          <w:rFonts w:hint="eastAsia"/>
        </w:rPr>
        <w:t>形式化验证工具需求分析</w:t>
      </w:r>
      <w:bookmarkEnd w:id="27"/>
      <w:bookmarkEnd w:id="28"/>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w:t>
      </w:r>
      <w:r w:rsidRPr="001341F8">
        <w:rPr>
          <w:rFonts w:ascii="Times New Roman"/>
        </w:rPr>
        <w:lastRenderedPageBreak/>
        <w:t>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29" w:name="_Toc406690215"/>
      <w:bookmarkStart w:id="30" w:name="_Toc404284483"/>
      <w:bookmarkStart w:id="31" w:name="_Toc404284485"/>
      <w:r>
        <w:rPr>
          <w:rFonts w:hint="eastAsia"/>
        </w:rPr>
        <w:t>基于</w:t>
      </w:r>
      <w:r>
        <w:t>语境的</w:t>
      </w:r>
      <w:r>
        <w:rPr>
          <w:rFonts w:hint="eastAsia"/>
        </w:rPr>
        <w:t>形式化验证工具概要设计</w:t>
      </w:r>
      <w:bookmarkEnd w:id="29"/>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为待验证程序语句提供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32" w:name="_Toc405155083"/>
    <w:p w:rsidR="000D66DF" w:rsidRPr="003763FB" w:rsidRDefault="000D66DF" w:rsidP="003763FB">
      <w:pPr>
        <w:pStyle w:val="a0"/>
        <w:keepNext/>
        <w:ind w:firstLineChars="0" w:firstLine="0"/>
        <w:jc w:val="center"/>
      </w:pPr>
      <w:r>
        <w:object w:dxaOrig="9015" w:dyaOrig="10590">
          <v:shape id="_x0000_i1189" type="#_x0000_t75" style="width:445.5pt;height:523.5pt" o:ole="">
            <v:imagedata r:id="rId309" o:title=""/>
          </v:shape>
          <o:OLEObject Type="Embed" ProgID="Visio.Drawing.15" ShapeID="_x0000_i1189" DrawAspect="Content" ObjectID="_1544528585" r:id="rId310"/>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32"/>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33" w:name="_Toc405155084"/>
    <w:p w:rsidR="00F616A7" w:rsidRDefault="000D66DF" w:rsidP="00F616A7">
      <w:pPr>
        <w:keepNext/>
        <w:spacing w:line="360" w:lineRule="auto"/>
        <w:jc w:val="center"/>
        <w:rPr>
          <w:rFonts w:cstheme="majorBidi"/>
          <w:b/>
          <w:sz w:val="21"/>
          <w:szCs w:val="21"/>
        </w:rPr>
      </w:pPr>
      <w:r>
        <w:object w:dxaOrig="11116" w:dyaOrig="6271">
          <v:shape id="_x0000_i1190" type="#_x0000_t75" style="width:446.25pt;height:252pt" o:ole="">
            <v:imagedata r:id="rId311" o:title=""/>
          </v:shape>
          <o:OLEObject Type="Embed" ProgID="Visio.Drawing.15" ShapeID="_x0000_i1190" DrawAspect="Content" ObjectID="_1544528586" r:id="rId312"/>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33"/>
    </w:p>
    <w:p w:rsidR="00F616A7" w:rsidRPr="00F616A7" w:rsidRDefault="00F616A7" w:rsidP="00F616A7">
      <w:pPr>
        <w:pStyle w:val="2"/>
        <w:spacing w:before="156" w:after="156"/>
      </w:pPr>
      <w:bookmarkStart w:id="34" w:name="_Toc404284484"/>
      <w:bookmarkStart w:id="35" w:name="_Toc406690216"/>
      <w:r>
        <w:rPr>
          <w:rFonts w:hint="eastAsia"/>
        </w:rPr>
        <w:t>基于语境的</w:t>
      </w:r>
      <w:r>
        <w:t>形式化验证工具详细设计和代码实现</w:t>
      </w:r>
      <w:bookmarkEnd w:id="34"/>
      <w:bookmarkEnd w:id="35"/>
    </w:p>
    <w:p w:rsidR="00F45EF3" w:rsidRDefault="00105DB3" w:rsidP="006D409B">
      <w:pPr>
        <w:pStyle w:val="3"/>
        <w:spacing w:before="156" w:after="156"/>
      </w:pPr>
      <w:bookmarkStart w:id="36" w:name="_Toc406690217"/>
      <w:bookmarkEnd w:id="30"/>
      <w:r>
        <w:rPr>
          <w:rFonts w:hint="eastAsia"/>
        </w:rPr>
        <w:t>B*</w:t>
      </w:r>
      <w:r w:rsidR="006D409B">
        <w:rPr>
          <w:rFonts w:hint="eastAsia"/>
        </w:rPr>
        <w:t>程序</w:t>
      </w:r>
      <w:r w:rsidR="006D409B">
        <w:t>解析模块</w:t>
      </w:r>
      <w:bookmarkEnd w:id="31"/>
      <w:bookmarkEnd w:id="36"/>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语言的词法和文法，本文使用一个开源的语法解析器</w:t>
      </w:r>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 Compiler Compiler</w:t>
      </w:r>
      <w:r w:rsidRPr="000A5438">
        <w:rPr>
          <w:rFonts w:ascii="Times New Roman"/>
        </w:rPr>
        <w:t>）是一个用</w:t>
      </w:r>
      <w:hyperlink r:id="rId313"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语言开发的开源的语法解析器，支持跨平台运行，能够读取与上下文无关且有特殊意义的语法文字，并将这些语法文字转换成可以识别的并且能够与该语法匹配的编译器程序，而且还可以使用解析器自带的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37"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3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2:{</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r w:rsidRPr="003763FB">
              <w:rPr>
                <w:b/>
                <w:sz w:val="21"/>
                <w:szCs w:val="21"/>
              </w:rPr>
              <w:t>while</w:t>
            </w:r>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   {</w:t>
            </w:r>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9:   }</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返回值</w:t>
      </w:r>
      <w:r w:rsidR="00480FA9">
        <w:rPr>
          <w:rFonts w:ascii="Times New Roman" w:eastAsiaTheme="minorEastAsia"/>
          <w:szCs w:val="30"/>
        </w:rPr>
        <w:t>类型结点）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38" w:name="_Toc405155085"/>
    <w:p w:rsidR="0056348E" w:rsidRDefault="0056348E" w:rsidP="0056348E">
      <w:pPr>
        <w:pStyle w:val="af8"/>
        <w:keepNext/>
        <w:spacing w:line="240" w:lineRule="auto"/>
        <w:ind w:firstLine="0"/>
        <w:jc w:val="center"/>
      </w:pPr>
      <w:r>
        <w:object w:dxaOrig="15180" w:dyaOrig="8595">
          <v:shape id="_x0000_i1191" type="#_x0000_t75" style="width:438.75pt;height:249pt" o:ole="">
            <v:imagedata r:id="rId314" o:title=""/>
          </v:shape>
          <o:OLEObject Type="Embed" ProgID="Visio.Drawing.15" ShapeID="_x0000_i1191" DrawAspect="Content" ObjectID="_1544528587" r:id="rId315"/>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38"/>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中的终结结点和非终结结点）类的基类，所有结点类都要继承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39" w:name="_Toc404513590"/>
    <w:p w:rsidR="00DA05DF" w:rsidRDefault="008A43AA" w:rsidP="00DA05DF">
      <w:pPr>
        <w:keepNext/>
        <w:spacing w:line="360" w:lineRule="auto"/>
        <w:jc w:val="center"/>
      </w:pPr>
      <w:r>
        <w:object w:dxaOrig="13770" w:dyaOrig="6975">
          <v:shape id="_x0000_i1192" type="#_x0000_t75" style="width:451.5pt;height:229.5pt" o:ole="">
            <v:imagedata r:id="rId316" o:title=""/>
          </v:shape>
          <o:OLEObject Type="Embed" ProgID="Visio.Drawing.15" ShapeID="_x0000_i1192" DrawAspect="Content" ObjectID="_1544528588" r:id="rId317"/>
        </w:object>
      </w:r>
    </w:p>
    <w:p w:rsidR="00DA05DF" w:rsidRDefault="00DA05DF" w:rsidP="00DA05DF">
      <w:pPr>
        <w:pStyle w:val="a1"/>
      </w:pPr>
      <w:bookmarkStart w:id="40"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40"/>
    </w:p>
    <w:p w:rsidR="00AD5932" w:rsidRDefault="00BB3679" w:rsidP="00AD5932">
      <w:pPr>
        <w:pStyle w:val="a0"/>
        <w:ind w:firstLine="480"/>
      </w:pPr>
      <w:bookmarkStart w:id="41" w:name="_Toc404284486"/>
      <w:bookmarkEnd w:id="39"/>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42"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42"/>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43"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43"/>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并使用设计模式中的观察者模式为遍历时对于不同结点的不同操作留下接口。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44" w:name="_Toc406690218"/>
      <w:r>
        <w:rPr>
          <w:rFonts w:hint="eastAsia"/>
        </w:rPr>
        <w:t>语境管理模块</w:t>
      </w:r>
      <w:bookmarkEnd w:id="41"/>
      <w:bookmarkEnd w:id="44"/>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不同类型的变量其值的结构也不同，因此需要不同的数据结构去模拟。本文关于值类型类的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45"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193" type="#_x0000_t75" style="width:424.15pt;height:325.5pt" o:ole="">
            <v:imagedata r:id="rId318" o:title=""/>
          </v:shape>
          <o:OLEObject Type="Embed" ProgID="Visio.Drawing.15" ShapeID="_x0000_i1193" DrawAspect="Content" ObjectID="_1544528589" r:id="rId319"/>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proofErr w:type="gramStart"/>
      <w:r w:rsidR="00DA05DF" w:rsidRPr="00DA05DF">
        <w:rPr>
          <w:rFonts w:ascii="Times New Roman"/>
          <w:b/>
          <w:sz w:val="21"/>
          <w:szCs w:val="21"/>
        </w:rPr>
        <w:t>值类型</w:t>
      </w:r>
      <w:proofErr w:type="gramEnd"/>
      <w:r w:rsidR="00DA05DF" w:rsidRPr="00DA05DF">
        <w:rPr>
          <w:rFonts w:ascii="Times New Roman"/>
          <w:b/>
          <w:sz w:val="21"/>
          <w:szCs w:val="21"/>
        </w:rPr>
        <w:t>UML</w:t>
      </w:r>
      <w:r w:rsidR="00DA05DF" w:rsidRPr="00DA05DF">
        <w:rPr>
          <w:rFonts w:ascii="Times New Roman"/>
          <w:b/>
          <w:sz w:val="21"/>
          <w:szCs w:val="21"/>
        </w:rPr>
        <w:t>类图</w:t>
      </w:r>
      <w:bookmarkEnd w:id="45"/>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所有值类型的基类，也是基本类型（如整形、浮点型、字符串等）值的</w:t>
      </w:r>
      <w:r w:rsidRPr="00BD6B3C">
        <w:rPr>
          <w:rFonts w:ascii="Times New Roman"/>
        </w:rPr>
        <w:lastRenderedPageBreak/>
        <w:t>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46"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46"/>
    </w:p>
    <w:tbl>
      <w:tblPr>
        <w:tblStyle w:val="a9"/>
        <w:tblW w:w="0" w:type="auto"/>
        <w:tblInd w:w="108" w:type="dxa"/>
        <w:tblLook w:val="04A0" w:firstRow="1" w:lastRow="0" w:firstColumn="1" w:lastColumn="0" w:noHBand="0" w:noVBand="1"/>
      </w:tblPr>
      <w:tblGrid>
        <w:gridCol w:w="1976"/>
        <w:gridCol w:w="697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语境表达式值的方法，表达式值表现为变量间的关系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集合的值类型的实现类，有集合运算的方法和生成集合表达式值的方法。其成员变量和方法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47"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47"/>
    </w:p>
    <w:tbl>
      <w:tblPr>
        <w:tblStyle w:val="a9"/>
        <w:tblW w:w="0" w:type="auto"/>
        <w:tblInd w:w="108" w:type="dxa"/>
        <w:tblLook w:val="04A0" w:firstRow="1" w:lastRow="0" w:firstColumn="1" w:lastColumn="0" w:noHBand="0" w:noVBand="1"/>
      </w:tblPr>
      <w:tblGrid>
        <w:gridCol w:w="1979"/>
        <w:gridCol w:w="6974"/>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元组的值类型的实现类，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48"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48"/>
    </w:p>
    <w:tbl>
      <w:tblPr>
        <w:tblStyle w:val="a9"/>
        <w:tblW w:w="0" w:type="auto"/>
        <w:tblInd w:w="108" w:type="dxa"/>
        <w:tblLook w:val="04A0" w:firstRow="1" w:lastRow="0" w:firstColumn="1" w:lastColumn="0" w:noHBand="0" w:noVBand="1"/>
      </w:tblPr>
      <w:tblGrid>
        <w:gridCol w:w="1984"/>
        <w:gridCol w:w="6969"/>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哈希表</w:t>
            </w:r>
            <w:r>
              <w:rPr>
                <w:sz w:val="21"/>
                <w:szCs w:val="21"/>
              </w:rPr>
              <w:t>实现</w:t>
            </w:r>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指针的值类型的实现类，其与基类</w:t>
      </w:r>
      <w:r w:rsidRPr="00BD6B3C">
        <w:rPr>
          <w:rFonts w:ascii="Times New Roman"/>
        </w:rPr>
        <w:t>BStarValue</w:t>
      </w:r>
      <w:r w:rsidRPr="00BD6B3C">
        <w:rPr>
          <w:rFonts w:ascii="Times New Roman"/>
        </w:rPr>
        <w:t>主要的不同在于其需要</w:t>
      </w:r>
      <w:r w:rsidRPr="00BD6B3C">
        <w:rPr>
          <w:rFonts w:ascii="Times New Roman"/>
        </w:rPr>
        <w:lastRenderedPageBreak/>
        <w:t>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49" w:name="_Toc404284487"/>
      <w:bookmarkStart w:id="50" w:name="_Toc406690219"/>
      <w:r>
        <w:rPr>
          <w:rFonts w:hint="eastAsia"/>
        </w:rPr>
        <w:t>语义规则</w:t>
      </w:r>
      <w:r>
        <w:t>映射模块</w:t>
      </w:r>
      <w:bookmarkEnd w:id="49"/>
      <w:bookmarkEnd w:id="50"/>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194" type="#_x0000_t75" style="width:448.9pt;height:229.5pt" o:ole="">
            <v:imagedata r:id="rId320" o:title=""/>
          </v:shape>
          <o:OLEObject Type="Embed" ProgID="Visio.Drawing.15" ShapeID="_x0000_i1194" DrawAspect="Content" ObjectID="_1544528590" r:id="rId321"/>
        </w:object>
      </w:r>
    </w:p>
    <w:p w:rsidR="002A2208" w:rsidRDefault="00DA05DF" w:rsidP="00DA05DF">
      <w:pPr>
        <w:pStyle w:val="a1"/>
      </w:pPr>
      <w:bookmarkStart w:id="51"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51"/>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52"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52"/>
    </w:p>
    <w:tbl>
      <w:tblPr>
        <w:tblStyle w:val="a9"/>
        <w:tblW w:w="0" w:type="auto"/>
        <w:tblInd w:w="108" w:type="dxa"/>
        <w:tblLook w:val="04A0" w:firstRow="1" w:lastRow="0" w:firstColumn="1" w:lastColumn="0" w:noHBand="0" w:noVBand="1"/>
      </w:tblPr>
      <w:tblGrid>
        <w:gridCol w:w="1977"/>
        <w:gridCol w:w="6976"/>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w:t>
      </w:r>
      <w:r w:rsidR="00BB22A6">
        <w:rPr>
          <w:rFonts w:ascii="Times New Roman"/>
        </w:rPr>
        <w:lastRenderedPageBreak/>
        <w:t>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53" w:name="_Toc406689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53"/>
    </w:p>
    <w:tbl>
      <w:tblPr>
        <w:tblStyle w:val="a9"/>
        <w:tblW w:w="0" w:type="auto"/>
        <w:tblInd w:w="108" w:type="dxa"/>
        <w:tblLook w:val="04A0" w:firstRow="1" w:lastRow="0" w:firstColumn="1" w:lastColumn="0" w:noHBand="0" w:noVBand="1"/>
      </w:tblPr>
      <w:tblGrid>
        <w:gridCol w:w="1979"/>
        <w:gridCol w:w="6974"/>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54"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54"/>
    </w:p>
    <w:tbl>
      <w:tblPr>
        <w:tblStyle w:val="a9"/>
        <w:tblW w:w="0" w:type="auto"/>
        <w:tblInd w:w="108" w:type="dxa"/>
        <w:tblLook w:val="04A0" w:firstRow="1" w:lastRow="0" w:firstColumn="1" w:lastColumn="0" w:noHBand="0" w:noVBand="1"/>
      </w:tblPr>
      <w:tblGrid>
        <w:gridCol w:w="1974"/>
        <w:gridCol w:w="6979"/>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模块将调用语境管理模块中的语境计算函数计算右值表达式值，再调用其语境更新函数记录语境的改变。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55"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55"/>
    </w:p>
    <w:tbl>
      <w:tblPr>
        <w:tblStyle w:val="a9"/>
        <w:tblW w:w="0" w:type="auto"/>
        <w:tblInd w:w="108" w:type="dxa"/>
        <w:tblLook w:val="04A0" w:firstRow="1" w:lastRow="0" w:firstColumn="1" w:lastColumn="0" w:noHBand="0" w:noVBand="1"/>
      </w:tblPr>
      <w:tblGrid>
        <w:gridCol w:w="1978"/>
        <w:gridCol w:w="6975"/>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lastRenderedPageBreak/>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56"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56"/>
    </w:p>
    <w:tbl>
      <w:tblPr>
        <w:tblStyle w:val="a9"/>
        <w:tblW w:w="0" w:type="auto"/>
        <w:tblInd w:w="108" w:type="dxa"/>
        <w:tblLook w:val="04A0" w:firstRow="1" w:lastRow="0" w:firstColumn="1" w:lastColumn="0" w:noHBand="0" w:noVBand="1"/>
      </w:tblPr>
      <w:tblGrid>
        <w:gridCol w:w="2409"/>
        <w:gridCol w:w="6544"/>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在得到户输入转换成的语法树后，对语法树进行解析，临时更新语境表（如果循环的功能表达式中含有赋值），并在用户输入的基础上，给出循环第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57"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57"/>
    </w:p>
    <w:tbl>
      <w:tblPr>
        <w:tblStyle w:val="a9"/>
        <w:tblW w:w="0" w:type="auto"/>
        <w:tblInd w:w="108" w:type="dxa"/>
        <w:tblLook w:val="04A0" w:firstRow="1" w:lastRow="0" w:firstColumn="1" w:lastColumn="0" w:noHBand="0" w:noVBand="1"/>
      </w:tblPr>
      <w:tblGrid>
        <w:gridCol w:w="2088"/>
        <w:gridCol w:w="6865"/>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58" w:name="_Toc404284488"/>
      <w:bookmarkStart w:id="59" w:name="_Toc406690220"/>
      <w:r>
        <w:rPr>
          <w:rFonts w:hint="eastAsia"/>
        </w:rPr>
        <w:t>用户交互模块</w:t>
      </w:r>
      <w:bookmarkEnd w:id="58"/>
      <w:bookmarkEnd w:id="59"/>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60" w:name="_Toc404284489"/>
      <w:bookmarkStart w:id="61" w:name="_Toc406690221"/>
      <w:r>
        <w:rPr>
          <w:rFonts w:hint="eastAsia"/>
        </w:rPr>
        <w:t>基于</w:t>
      </w:r>
      <w:r>
        <w:t>语境的</w:t>
      </w:r>
      <w:r>
        <w:rPr>
          <w:rFonts w:hint="eastAsia"/>
        </w:rPr>
        <w:t>形式化验证工具的应用示例</w:t>
      </w:r>
      <w:bookmarkEnd w:id="60"/>
      <w:bookmarkEnd w:id="61"/>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w:t>
      </w:r>
      <w:r>
        <w:rPr>
          <w:rFonts w:hint="eastAsia"/>
          <w:kern w:val="0"/>
        </w:rPr>
        <w:lastRenderedPageBreak/>
        <w:t>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62"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6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A1 = w(multiplicandRecord'0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multiplicand'0 !=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multiplicand'0 !=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multiplicand'0 !=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multiplicand'0 !=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A Temp = multiplicand'0 - 1 !=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A Temp = multiplicand'0 - 1 !=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multiplicand'0 - 1 !=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A Temp = multiplicand'0 - 1 !=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lastRenderedPageBreak/>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63"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6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multiplicand'0 - N !=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multiplicand'0 - N !=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A Temp = multiplicand'0 - N - 1!=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A Temp = multiplicand'0 - N - 1!=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A Temp = multiplicand'0 - N - 1!=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A Temp = multiplicand'0 - N - 1!=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multiplicand'0 !=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r>
              <w:rPr>
                <w:kern w:val="0"/>
                <w:sz w:val="21"/>
                <w:szCs w:val="21"/>
              </w:rPr>
              <w:t>~(</w:t>
            </w:r>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33:  A5 = ~(multiplicand'0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A3 = multiplicand !=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64" w:name="_Toc406690222"/>
      <w:r>
        <w:rPr>
          <w:rFonts w:hint="eastAsia"/>
        </w:rPr>
        <w:t>小结</w:t>
      </w:r>
      <w:bookmarkEnd w:id="64"/>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lastRenderedPageBreak/>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对于费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65" w:name="_Toc406690231"/>
      <w:r>
        <w:rPr>
          <w:rFonts w:hint="eastAsia"/>
        </w:rPr>
        <w:lastRenderedPageBreak/>
        <w:t>总结</w:t>
      </w:r>
      <w:r w:rsidR="001862F0">
        <w:rPr>
          <w:rFonts w:hint="eastAsia"/>
        </w:rPr>
        <w:t>与展望</w:t>
      </w:r>
      <w:bookmarkEnd w:id="65"/>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66" w:name="_Toc406690232"/>
      <w:r>
        <w:rPr>
          <w:rFonts w:hint="eastAsia"/>
        </w:rPr>
        <w:t>工作</w:t>
      </w:r>
      <w:r w:rsidR="001862F0">
        <w:rPr>
          <w:rFonts w:hint="eastAsia"/>
        </w:rPr>
        <w:t>展望</w:t>
      </w:r>
      <w:bookmarkEnd w:id="66"/>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67" w:name="_Toc406690233"/>
      <w:r>
        <w:rPr>
          <w:rFonts w:hint="eastAsia"/>
        </w:rPr>
        <w:lastRenderedPageBreak/>
        <w:t>附录</w:t>
      </w:r>
      <w:bookmarkEnd w:id="67"/>
    </w:p>
    <w:p w:rsidR="00303640" w:rsidRPr="00C51C93" w:rsidRDefault="00C51C93" w:rsidP="00C51C93">
      <w:pPr>
        <w:pStyle w:val="a1"/>
        <w:rPr>
          <w:rFonts w:hint="eastAsia"/>
        </w:rPr>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Tr="00C51C93">
        <w:tc>
          <w:tcPr>
            <w:tcW w:w="9061" w:type="dxa"/>
          </w:tcPr>
          <w:p w:rsidR="00C51C93" w:rsidRDefault="00C51C93" w:rsidP="00C51C93">
            <w:pPr>
              <w:widowControl/>
              <w:jc w:val="left"/>
            </w:pPr>
            <w:r>
              <w:t>&lt;source files</w:t>
            </w:r>
            <w:proofErr w:type="gramStart"/>
            <w:r>
              <w:t>&gt;::</w:t>
            </w:r>
            <w:proofErr w:type="gramEnd"/>
            <w:r>
              <w:t xml:space="preserve">= &lt;header-file-list&gt; &lt;macro-definition-list&gt; &lt;type-definition-list&gt; </w:t>
            </w:r>
            <w:r>
              <w:tab/>
            </w:r>
            <w:r>
              <w:tab/>
            </w:r>
            <w:r>
              <w:tab/>
            </w:r>
            <w:r>
              <w:tab/>
            </w:r>
            <w:r>
              <w:tab/>
              <w:t xml:space="preserve"> </w:t>
            </w:r>
            <w:r>
              <w:tab/>
            </w:r>
            <w:r>
              <w:tab/>
            </w:r>
            <w:r>
              <w:tab/>
              <w:t xml:space="preserve">  &lt;function-prototype-list&gt; &lt;extern-variable-list&gt; &lt;global-variable-list&gt; </w:t>
            </w:r>
            <w:r>
              <w:tab/>
            </w:r>
            <w:r>
              <w:tab/>
            </w:r>
            <w:r>
              <w:tab/>
            </w:r>
            <w:r>
              <w:tab/>
              <w:t xml:space="preserve"> </w:t>
            </w:r>
            <w:r>
              <w:tab/>
            </w:r>
            <w:r>
              <w:tab/>
              <w:t xml:space="preserve"> </w:t>
            </w:r>
            <w:r>
              <w:tab/>
              <w:t xml:space="preserve">  &lt;main-function&gt; &lt;function-list&gt;</w:t>
            </w:r>
          </w:p>
          <w:p w:rsidR="00C51C93" w:rsidRDefault="00C51C93" w:rsidP="00C51C93">
            <w:pPr>
              <w:widowControl/>
              <w:jc w:val="left"/>
            </w:pPr>
            <w:r>
              <w:t>&lt;header-file-list</w:t>
            </w:r>
            <w:proofErr w:type="gramStart"/>
            <w:r>
              <w:t>&gt;::</w:t>
            </w:r>
            <w:proofErr w:type="gramEnd"/>
            <w:r>
              <w:t>= &lt;header-file&gt; &lt;header-file-list&gt; | &lt;header-file&gt;</w:t>
            </w:r>
          </w:p>
          <w:p w:rsidR="00C51C93" w:rsidRDefault="00C51C93" w:rsidP="00C51C93">
            <w:pPr>
              <w:widowControl/>
              <w:jc w:val="left"/>
            </w:pPr>
            <w:r>
              <w:t>&lt;header-file</w:t>
            </w:r>
            <w:proofErr w:type="gramStart"/>
            <w:r>
              <w:t>&gt;::</w:t>
            </w:r>
            <w:proofErr w:type="gramEnd"/>
            <w:r>
              <w:t>= #include '&lt; &lt;file-name&gt; '&gt; | #include " &lt;file-name&gt; "</w:t>
            </w:r>
          </w:p>
          <w:p w:rsidR="00C51C93" w:rsidRDefault="00C51C93" w:rsidP="00C51C93">
            <w:pPr>
              <w:widowControl/>
              <w:jc w:val="left"/>
            </w:pPr>
            <w:r>
              <w:t>&lt;file-name</w:t>
            </w:r>
            <w:proofErr w:type="gramStart"/>
            <w:r>
              <w:t>&gt;::</w:t>
            </w:r>
            <w:proofErr w:type="gramEnd"/>
            <w:r>
              <w:t>= &lt;IDENTIFIER&gt;.h</w:t>
            </w:r>
          </w:p>
          <w:p w:rsidR="00C51C93" w:rsidRDefault="00C51C93" w:rsidP="00C51C93">
            <w:pPr>
              <w:widowControl/>
              <w:jc w:val="left"/>
            </w:pPr>
            <w:r>
              <w:t>&lt;macro-definition-list</w:t>
            </w:r>
            <w:proofErr w:type="gramStart"/>
            <w:r>
              <w:t>&gt;::</w:t>
            </w:r>
            <w:proofErr w:type="gramEnd"/>
            <w:r>
              <w:t>= &lt;macro-definition&gt; &lt;macro-definition-list&gt; | &lt;macro-definition&gt;</w:t>
            </w:r>
          </w:p>
          <w:p w:rsidR="00C51C93" w:rsidRDefault="00C51C93" w:rsidP="00C51C93">
            <w:pPr>
              <w:widowControl/>
              <w:jc w:val="left"/>
            </w:pPr>
            <w:r>
              <w:t>&lt;macro-definition</w:t>
            </w:r>
            <w:proofErr w:type="gramStart"/>
            <w:r>
              <w:t>&gt;::</w:t>
            </w:r>
            <w:proofErr w:type="gramEnd"/>
            <w:r>
              <w:t>= #define &lt;macro-name&gt; &lt;macro-text&gt;</w:t>
            </w:r>
          </w:p>
          <w:p w:rsidR="00C51C93" w:rsidRDefault="00C51C93" w:rsidP="00C51C93">
            <w:pPr>
              <w:widowControl/>
              <w:jc w:val="left"/>
            </w:pPr>
            <w:r>
              <w:t>&lt;macro-name</w:t>
            </w:r>
            <w:proofErr w:type="gramStart"/>
            <w:r>
              <w:t>&gt;::</w:t>
            </w:r>
            <w:proofErr w:type="gramEnd"/>
            <w:r>
              <w:t>= &lt;IDENTIFIER&gt;</w:t>
            </w:r>
          </w:p>
          <w:p w:rsidR="00C51C93" w:rsidRDefault="00C51C93" w:rsidP="00C51C93">
            <w:pPr>
              <w:widowControl/>
              <w:jc w:val="left"/>
            </w:pPr>
            <w:r>
              <w:t>&lt;macro-text</w:t>
            </w:r>
            <w:proofErr w:type="gramStart"/>
            <w:r>
              <w:t>&gt;::</w:t>
            </w:r>
            <w:proofErr w:type="gramEnd"/>
            <w:r>
              <w:t>= &lt;IDENTIFIER&gt;</w:t>
            </w:r>
          </w:p>
          <w:p w:rsidR="00C51C93" w:rsidRDefault="00C51C93" w:rsidP="00C51C93">
            <w:pPr>
              <w:widowControl/>
              <w:jc w:val="left"/>
            </w:pPr>
            <w:r>
              <w:t>&lt;type-definition-list</w:t>
            </w:r>
            <w:proofErr w:type="gramStart"/>
            <w:r>
              <w:t>&gt;::</w:t>
            </w:r>
            <w:proofErr w:type="gramEnd"/>
            <w:r>
              <w:t>= &lt;type-definition&gt; &lt;type-definition-list&gt; | &lt;type-definition&gt;</w:t>
            </w:r>
          </w:p>
          <w:p w:rsidR="00C51C93" w:rsidRDefault="00C51C93" w:rsidP="00C51C93">
            <w:pPr>
              <w:widowControl/>
              <w:jc w:val="left"/>
            </w:pPr>
            <w:r>
              <w:t>&lt;type-definition</w:t>
            </w:r>
            <w:proofErr w:type="gramStart"/>
            <w:r>
              <w:t>&gt;::</w:t>
            </w:r>
            <w:proofErr w:type="gramEnd"/>
            <w:r>
              <w:t>= struct &lt;IDENTIFIER&gt; '{ &lt;struct-declaration-list&gt; '} ;</w:t>
            </w:r>
          </w:p>
          <w:p w:rsidR="00C51C93" w:rsidRDefault="00C51C93" w:rsidP="00C51C93">
            <w:pPr>
              <w:widowControl/>
              <w:jc w:val="left"/>
            </w:pPr>
            <w:r>
              <w:t>&lt;struct-declaration-list</w:t>
            </w:r>
            <w:proofErr w:type="gramStart"/>
            <w:r>
              <w:t>&gt;::</w:t>
            </w:r>
            <w:proofErr w:type="gramEnd"/>
            <w:r>
              <w:t>= &lt;struct-declaration&gt; &lt;struct-declaration-list&gt; | &lt;struct-declaration&gt;</w:t>
            </w:r>
          </w:p>
          <w:p w:rsidR="00C51C93" w:rsidRDefault="00C51C93" w:rsidP="00C51C93">
            <w:pPr>
              <w:widowControl/>
              <w:jc w:val="left"/>
            </w:pPr>
            <w:r>
              <w:t>&lt;struct-declaration</w:t>
            </w:r>
            <w:proofErr w:type="gramStart"/>
            <w:r>
              <w:t>&gt;::</w:t>
            </w:r>
            <w:proofErr w:type="gramEnd"/>
            <w:r>
              <w:t>= &lt;specifier-qualifier-list&gt; &lt;struct-declarator-list&gt; ;</w:t>
            </w:r>
          </w:p>
          <w:p w:rsidR="00C51C93" w:rsidRDefault="00C51C93" w:rsidP="00C51C93">
            <w:pPr>
              <w:widowControl/>
              <w:jc w:val="left"/>
            </w:pPr>
            <w:r>
              <w:t>&lt;specifier-qualifier-list</w:t>
            </w:r>
            <w:proofErr w:type="gramStart"/>
            <w:r>
              <w:t>&gt;::</w:t>
            </w:r>
            <w:proofErr w:type="gramEnd"/>
            <w:r>
              <w:t xml:space="preserve">= &lt;type-specifier&gt; &lt;specifier-qualifier-list&gt; | &lt;type-specifier&gt; | </w:t>
            </w:r>
            <w:r>
              <w:tab/>
            </w:r>
            <w:r>
              <w:tab/>
              <w:t xml:space="preserve"> </w:t>
            </w:r>
            <w:r>
              <w:tab/>
            </w:r>
            <w:r>
              <w:tab/>
            </w:r>
            <w:r>
              <w:tab/>
            </w:r>
            <w:r>
              <w:tab/>
            </w:r>
            <w:r>
              <w:tab/>
            </w:r>
            <w:r>
              <w:tab/>
              <w:t xml:space="preserve">  &lt;type-qualifier&gt; &lt;specifier-qualifier-list&gt; | &lt;type-qualifier&gt;</w:t>
            </w:r>
          </w:p>
          <w:p w:rsidR="00C51C93" w:rsidRDefault="00C51C93" w:rsidP="00C51C93">
            <w:pPr>
              <w:widowControl/>
              <w:jc w:val="left"/>
            </w:pPr>
            <w:r>
              <w:t>&lt;type-specifier</w:t>
            </w:r>
            <w:proofErr w:type="gramStart"/>
            <w:r>
              <w:t>&gt;::</w:t>
            </w:r>
            <w:proofErr w:type="gramEnd"/>
            <w:r>
              <w:t xml:space="preserve">= void | short | int | long | float | double | signed | unsigned | </w:t>
            </w:r>
            <w:r>
              <w:tab/>
            </w:r>
            <w:r>
              <w:tab/>
            </w:r>
            <w:r>
              <w:tab/>
            </w:r>
            <w:r>
              <w:tab/>
            </w:r>
            <w:r>
              <w:tab/>
              <w:t xml:space="preserve">  </w:t>
            </w:r>
            <w:r>
              <w:tab/>
            </w:r>
            <w:r>
              <w:tab/>
            </w:r>
            <w:r>
              <w:tab/>
            </w:r>
            <w:r>
              <w:tab/>
            </w:r>
            <w:r>
              <w:tab/>
              <w:t>&lt;struct-specifier&gt; | &lt;union-specifier&gt; | &lt;enum-specifier&gt;</w:t>
            </w:r>
          </w:p>
          <w:p w:rsidR="00C51C93" w:rsidRDefault="00C51C93" w:rsidP="00C51C93">
            <w:pPr>
              <w:widowControl/>
              <w:jc w:val="left"/>
            </w:pPr>
            <w:r>
              <w:t>&lt;struct-specifier</w:t>
            </w:r>
            <w:proofErr w:type="gramStart"/>
            <w:r>
              <w:t>&gt;::</w:t>
            </w:r>
            <w:proofErr w:type="gramEnd"/>
            <w:r>
              <w:t xml:space="preserve">= struct &lt;IDENTIFIER&gt; '{ &lt;struct-declaration-list&gt; '} |  </w:t>
            </w:r>
            <w:r>
              <w:tab/>
            </w:r>
            <w:r>
              <w:tab/>
            </w:r>
            <w:r>
              <w:tab/>
            </w:r>
            <w:r>
              <w:tab/>
            </w:r>
            <w:r>
              <w:tab/>
            </w:r>
            <w:r>
              <w:tab/>
            </w:r>
            <w:r>
              <w:tab/>
            </w:r>
            <w:r>
              <w:tab/>
            </w:r>
            <w:r>
              <w:tab/>
            </w:r>
            <w:r>
              <w:tab/>
              <w:t xml:space="preserve"> struct '{ &lt;struct-declaration-list&gt; '} | </w:t>
            </w:r>
            <w:r>
              <w:tab/>
            </w:r>
            <w:r>
              <w:tab/>
            </w:r>
            <w:r>
              <w:tab/>
            </w:r>
            <w:r>
              <w:tab/>
            </w:r>
            <w:r>
              <w:tab/>
            </w:r>
            <w:r>
              <w:tab/>
            </w:r>
            <w:r>
              <w:tab/>
            </w:r>
            <w:r>
              <w:tab/>
            </w:r>
            <w:r>
              <w:tab/>
            </w:r>
            <w:r>
              <w:tab/>
            </w:r>
            <w:r>
              <w:tab/>
            </w:r>
            <w:r>
              <w:tab/>
            </w:r>
            <w:r>
              <w:tab/>
            </w:r>
            <w:r>
              <w:tab/>
              <w:t xml:space="preserve"> struct &lt;IDENTIFIER&gt;</w:t>
            </w:r>
          </w:p>
          <w:p w:rsidR="00C51C93" w:rsidRDefault="00C51C93" w:rsidP="00C51C93">
            <w:pPr>
              <w:widowControl/>
              <w:jc w:val="left"/>
            </w:pPr>
            <w:r>
              <w:t>&lt;union-specifier</w:t>
            </w:r>
            <w:proofErr w:type="gramStart"/>
            <w:r>
              <w:t>&gt;::</w:t>
            </w:r>
            <w:proofErr w:type="gramEnd"/>
            <w:r>
              <w:t xml:space="preserve">= union &lt;IDENTIFIER&gt; '{ &lt;struct-declaration-list&gt; '} | </w:t>
            </w:r>
            <w:r>
              <w:tab/>
            </w:r>
            <w:r>
              <w:tab/>
            </w:r>
            <w:r>
              <w:tab/>
            </w:r>
            <w:r>
              <w:tab/>
            </w:r>
            <w:r>
              <w:tab/>
            </w:r>
            <w:r>
              <w:tab/>
            </w:r>
            <w:r>
              <w:tab/>
            </w:r>
            <w:r>
              <w:tab/>
            </w:r>
            <w:r>
              <w:tab/>
            </w:r>
            <w:r>
              <w:tab/>
              <w:t xml:space="preserve"> union '{ &lt;struct-declaration-list&gt; '} | </w:t>
            </w:r>
            <w:r>
              <w:tab/>
            </w:r>
            <w:r>
              <w:tab/>
            </w:r>
            <w:r>
              <w:tab/>
            </w:r>
            <w:r>
              <w:tab/>
            </w:r>
            <w:r>
              <w:tab/>
            </w:r>
            <w:r>
              <w:tab/>
            </w:r>
            <w:r>
              <w:tab/>
            </w:r>
            <w:r>
              <w:tab/>
            </w:r>
            <w:r>
              <w:tab/>
            </w:r>
            <w:r>
              <w:tab/>
            </w:r>
            <w:r>
              <w:tab/>
            </w:r>
            <w:r>
              <w:tab/>
            </w:r>
            <w:r>
              <w:tab/>
            </w:r>
            <w:r>
              <w:tab/>
              <w:t xml:space="preserve"> union &lt;IDENTIFIER&gt;</w:t>
            </w:r>
          </w:p>
          <w:p w:rsidR="00C51C93" w:rsidRDefault="00C51C93" w:rsidP="00C51C93">
            <w:pPr>
              <w:widowControl/>
              <w:jc w:val="left"/>
            </w:pPr>
            <w:r>
              <w:t>&lt;enum-specifier</w:t>
            </w:r>
            <w:proofErr w:type="gramStart"/>
            <w:r>
              <w:t>&gt;::</w:t>
            </w:r>
            <w:proofErr w:type="gramEnd"/>
            <w:r>
              <w:t xml:space="preserve">= enum &lt;IDENTIFIER&gt; '{ &lt;enumerator-list&gt; '} | </w:t>
            </w:r>
            <w:r>
              <w:tab/>
            </w:r>
            <w:r>
              <w:tab/>
            </w:r>
            <w:r>
              <w:tab/>
            </w:r>
            <w:r>
              <w:tab/>
            </w:r>
            <w:r>
              <w:tab/>
            </w:r>
            <w:r>
              <w:tab/>
            </w:r>
            <w:r>
              <w:tab/>
            </w:r>
            <w:r>
              <w:tab/>
            </w:r>
            <w:r>
              <w:tab/>
            </w:r>
            <w:r>
              <w:tab/>
            </w:r>
            <w:r>
              <w:tab/>
            </w:r>
            <w:r>
              <w:tab/>
              <w:t xml:space="preserve"> enum '{ &lt;enumerator-list&gt; '} | </w:t>
            </w:r>
            <w:r>
              <w:tab/>
            </w:r>
            <w:r>
              <w:tab/>
            </w:r>
            <w:r>
              <w:tab/>
            </w:r>
            <w:r>
              <w:tab/>
            </w:r>
            <w:r>
              <w:tab/>
            </w:r>
            <w:r>
              <w:tab/>
            </w:r>
            <w:r>
              <w:tab/>
            </w:r>
            <w:r>
              <w:tab/>
            </w:r>
            <w:r>
              <w:tab/>
            </w:r>
            <w:r>
              <w:tab/>
            </w:r>
            <w:r>
              <w:tab/>
            </w:r>
            <w:r>
              <w:tab/>
            </w:r>
            <w:r>
              <w:tab/>
            </w:r>
            <w:r>
              <w:tab/>
            </w:r>
            <w:r>
              <w:tab/>
              <w:t xml:space="preserve"> enum &lt;IDENTIFIER&gt;</w:t>
            </w:r>
          </w:p>
          <w:p w:rsidR="00C51C93" w:rsidRDefault="00C51C93" w:rsidP="00C51C93">
            <w:pPr>
              <w:widowControl/>
              <w:jc w:val="left"/>
            </w:pPr>
            <w:r>
              <w:t>&lt;struct-declarator-list</w:t>
            </w:r>
            <w:proofErr w:type="gramStart"/>
            <w:r>
              <w:t>&gt;::</w:t>
            </w:r>
            <w:proofErr w:type="gramEnd"/>
            <w:r>
              <w:t>= &lt;struct-declarator&gt; , &lt;struct-declarator-list&gt; | &lt;struct-declarator&gt;</w:t>
            </w:r>
          </w:p>
          <w:p w:rsidR="00C51C93" w:rsidRDefault="00C51C93" w:rsidP="00C51C93">
            <w:pPr>
              <w:widowControl/>
              <w:jc w:val="left"/>
            </w:pPr>
            <w:r>
              <w:t>&lt;struct-declarator</w:t>
            </w:r>
            <w:proofErr w:type="gramStart"/>
            <w:r>
              <w:t>&gt;::</w:t>
            </w:r>
            <w:proofErr w:type="gramEnd"/>
            <w:r>
              <w:t>= &lt;declarator&gt; | &lt;declarator&gt; : &lt;primary-expression&gt; | : &lt;primary-expression&gt;</w:t>
            </w:r>
          </w:p>
          <w:p w:rsidR="00C51C93" w:rsidRDefault="00C51C93" w:rsidP="00C51C93">
            <w:pPr>
              <w:widowControl/>
              <w:jc w:val="left"/>
            </w:pPr>
            <w:r>
              <w:t>&lt;declarator</w:t>
            </w:r>
            <w:proofErr w:type="gramStart"/>
            <w:r>
              <w:t>&gt;::</w:t>
            </w:r>
            <w:proofErr w:type="gramEnd"/>
            <w:r>
              <w:t>= &lt;pointer&gt; &lt;direct-declarator&gt; | &lt;direct-declarator&gt;</w:t>
            </w:r>
          </w:p>
          <w:p w:rsidR="00C51C93" w:rsidRDefault="00C51C93" w:rsidP="00C51C93">
            <w:pPr>
              <w:widowControl/>
              <w:jc w:val="left"/>
            </w:pPr>
            <w:r>
              <w:t>&lt;enumerator-list</w:t>
            </w:r>
            <w:proofErr w:type="gramStart"/>
            <w:r>
              <w:t>&gt;::</w:t>
            </w:r>
            <w:proofErr w:type="gramEnd"/>
            <w:r>
              <w:t>= &lt;enumerator&gt; , &lt;enumerator-list&gt; | &lt;enumerator&gt;</w:t>
            </w:r>
          </w:p>
          <w:p w:rsidR="00C51C93" w:rsidRDefault="00C51C93" w:rsidP="00C51C93">
            <w:pPr>
              <w:widowControl/>
              <w:jc w:val="left"/>
            </w:pPr>
            <w:r>
              <w:t>&lt;enumerator</w:t>
            </w:r>
            <w:proofErr w:type="gramStart"/>
            <w:r>
              <w:t>&gt;::</w:t>
            </w:r>
            <w:proofErr w:type="gramEnd"/>
            <w:r>
              <w:t>= &lt;IDENTIFIER&gt; | &lt;IDENTIFIER&gt; = &lt;primary-expression&gt;</w:t>
            </w:r>
          </w:p>
          <w:p w:rsidR="00C51C93" w:rsidRDefault="00C51C93" w:rsidP="00C51C93">
            <w:pPr>
              <w:widowControl/>
              <w:jc w:val="left"/>
            </w:pPr>
            <w:r>
              <w:t>&lt;pointer</w:t>
            </w:r>
            <w:proofErr w:type="gramStart"/>
            <w:r>
              <w:t>&gt;::</w:t>
            </w:r>
            <w:proofErr w:type="gramEnd"/>
            <w:r>
              <w:t>= * | * &lt;type-qualifier-list&gt; | *&lt;pointer&gt; | * &lt;type-qualifier-list&gt; &lt;pointer&gt;</w:t>
            </w:r>
          </w:p>
          <w:p w:rsidR="00C51C93" w:rsidRDefault="00C51C93" w:rsidP="00C51C93">
            <w:pPr>
              <w:widowControl/>
              <w:jc w:val="left"/>
            </w:pPr>
            <w:r>
              <w:t>&lt;type-qualifier-list</w:t>
            </w:r>
            <w:proofErr w:type="gramStart"/>
            <w:r>
              <w:t>&gt;::</w:t>
            </w:r>
            <w:proofErr w:type="gramEnd"/>
            <w:r>
              <w:t>= &lt;type-qualifier&gt; &lt;type-qualifier-list&gt; | &lt;type-qualifier&gt;</w:t>
            </w:r>
          </w:p>
          <w:p w:rsidR="00C51C93" w:rsidRDefault="00C51C93" w:rsidP="00C51C93">
            <w:pPr>
              <w:widowControl/>
              <w:jc w:val="left"/>
            </w:pPr>
            <w:r>
              <w:t>&lt;direct-declarator</w:t>
            </w:r>
            <w:proofErr w:type="gramStart"/>
            <w:r>
              <w:t>&gt;::</w:t>
            </w:r>
            <w:proofErr w:type="gramEnd"/>
            <w:r>
              <w:t xml:space="preserve">= &lt;IDENTIFIER&gt; | </w:t>
            </w:r>
            <w:r>
              <w:tab/>
            </w:r>
            <w:r>
              <w:tab/>
            </w:r>
            <w:r>
              <w:tab/>
            </w:r>
            <w:r>
              <w:tab/>
            </w:r>
            <w:r>
              <w:tab/>
            </w:r>
            <w:r>
              <w:tab/>
            </w:r>
            <w:r>
              <w:tab/>
            </w:r>
            <w:r>
              <w:tab/>
            </w:r>
            <w:r>
              <w:tab/>
            </w:r>
            <w:r>
              <w:tab/>
            </w:r>
            <w:r>
              <w:tab/>
            </w:r>
            <w:r>
              <w:tab/>
            </w:r>
            <w:r>
              <w:tab/>
            </w:r>
            <w:r>
              <w:tab/>
            </w:r>
            <w:r>
              <w:tab/>
            </w:r>
            <w:r>
              <w:tab/>
            </w:r>
            <w:r>
              <w:tab/>
              <w:t xml:space="preserve">  '( &lt;declarator&gt; ')</w:t>
            </w:r>
            <w:r>
              <w:tab/>
              <w:t>|</w:t>
            </w:r>
            <w:r>
              <w:tab/>
            </w:r>
            <w:r>
              <w:tab/>
            </w:r>
            <w:r>
              <w:tab/>
            </w:r>
            <w:r>
              <w:tab/>
            </w:r>
            <w:r>
              <w:tab/>
            </w:r>
            <w:r>
              <w:tab/>
            </w:r>
            <w:r>
              <w:tab/>
            </w:r>
            <w:r>
              <w:tab/>
            </w:r>
            <w:r>
              <w:tab/>
            </w:r>
            <w:r>
              <w:tab/>
            </w:r>
            <w:r>
              <w:tab/>
            </w:r>
            <w:r>
              <w:tab/>
            </w:r>
            <w:r>
              <w:tab/>
            </w:r>
            <w:r>
              <w:tab/>
            </w:r>
            <w:r>
              <w:tab/>
            </w:r>
            <w:r>
              <w:tab/>
            </w:r>
            <w:r>
              <w:tab/>
              <w:t xml:space="preserve">  &lt;direct-declarator&gt; '[ &lt;primary-expression&gt; '] | </w:t>
            </w:r>
            <w:r>
              <w:tab/>
            </w:r>
            <w:r>
              <w:tab/>
            </w:r>
            <w:r>
              <w:tab/>
            </w:r>
            <w:r>
              <w:tab/>
            </w:r>
            <w:r>
              <w:tab/>
            </w:r>
            <w:r>
              <w:tab/>
            </w:r>
            <w:r>
              <w:tab/>
            </w:r>
            <w:r>
              <w:tab/>
            </w:r>
            <w:r>
              <w:tab/>
            </w:r>
            <w:r>
              <w:tab/>
            </w:r>
            <w:r>
              <w:tab/>
              <w:t xml:space="preserve">  &lt;direct-declarator&gt; '[ '] | </w:t>
            </w:r>
            <w:r>
              <w:tab/>
            </w:r>
            <w:r>
              <w:tab/>
            </w:r>
            <w:r>
              <w:tab/>
            </w:r>
            <w:r>
              <w:tab/>
            </w:r>
            <w:r>
              <w:tab/>
            </w:r>
            <w:r>
              <w:tab/>
            </w:r>
            <w:r>
              <w:tab/>
            </w:r>
            <w:r>
              <w:tab/>
            </w:r>
            <w:r>
              <w:tab/>
            </w:r>
            <w:r>
              <w:tab/>
            </w:r>
            <w:r>
              <w:tab/>
            </w:r>
            <w:r>
              <w:tab/>
            </w:r>
            <w:r>
              <w:tab/>
            </w:r>
            <w:r>
              <w:tab/>
            </w:r>
            <w:r>
              <w:tab/>
            </w:r>
            <w:r>
              <w:tab/>
              <w:t xml:space="preserve">  &lt;IDENTIFIER&gt; '( &lt;parameter-type-list&gt; ') | </w:t>
            </w:r>
            <w:r>
              <w:tab/>
            </w:r>
            <w:r>
              <w:tab/>
            </w:r>
            <w:r>
              <w:tab/>
            </w:r>
            <w:r>
              <w:tab/>
            </w:r>
            <w:r>
              <w:tab/>
            </w:r>
            <w:r>
              <w:tab/>
            </w:r>
            <w:r>
              <w:tab/>
            </w:r>
            <w:r>
              <w:tab/>
            </w:r>
            <w:r>
              <w:tab/>
            </w:r>
            <w:r>
              <w:tab/>
            </w:r>
            <w:r>
              <w:tab/>
              <w:t xml:space="preserve">  </w:t>
            </w:r>
            <w:r>
              <w:tab/>
              <w:t xml:space="preserve">  &lt;IDENTIFIER&gt; '( &lt;identifier-list&gt; ')</w:t>
            </w:r>
            <w:r>
              <w:tab/>
              <w:t xml:space="preserve">| </w:t>
            </w:r>
            <w:r>
              <w:tab/>
            </w:r>
            <w:r>
              <w:tab/>
            </w:r>
            <w:r>
              <w:tab/>
            </w:r>
            <w:r>
              <w:tab/>
            </w:r>
            <w:r>
              <w:tab/>
            </w:r>
            <w:r>
              <w:tab/>
            </w:r>
            <w:r>
              <w:tab/>
            </w:r>
            <w:r>
              <w:tab/>
            </w:r>
            <w:r>
              <w:tab/>
            </w:r>
            <w:r>
              <w:tab/>
            </w:r>
            <w:r>
              <w:tab/>
            </w:r>
            <w:r>
              <w:tab/>
            </w:r>
            <w:r>
              <w:tab/>
              <w:t xml:space="preserve">  &lt;IDENTIFIER&gt; '( ')</w:t>
            </w:r>
          </w:p>
          <w:p w:rsidR="00C51C93" w:rsidRDefault="00C51C93" w:rsidP="00C51C93">
            <w:pPr>
              <w:widowControl/>
              <w:jc w:val="left"/>
            </w:pPr>
            <w:r>
              <w:lastRenderedPageBreak/>
              <w:t>&lt;direct-declarator</w:t>
            </w:r>
            <w:proofErr w:type="gramStart"/>
            <w:r>
              <w:t>&gt;::</w:t>
            </w:r>
            <w:proofErr w:type="gramEnd"/>
            <w:r>
              <w:t xml:space="preserve">= &lt;IDENTIFIER&gt; &lt;direct-declarator-right&gt; | </w:t>
            </w:r>
            <w:r>
              <w:tab/>
            </w:r>
            <w:r>
              <w:tab/>
            </w:r>
            <w:r>
              <w:tab/>
            </w:r>
            <w:r>
              <w:tab/>
            </w:r>
            <w:r>
              <w:tab/>
            </w:r>
            <w:r>
              <w:tab/>
            </w:r>
            <w:r>
              <w:tab/>
            </w:r>
            <w:r>
              <w:tab/>
            </w:r>
            <w:r>
              <w:tab/>
            </w:r>
            <w:r>
              <w:tab/>
            </w:r>
            <w:r>
              <w:tab/>
            </w:r>
            <w:r>
              <w:tab/>
              <w:t xml:space="preserve">  '( &lt;declarator&gt; ') &lt;direct-declarator-right&gt;</w:t>
            </w:r>
            <w:r>
              <w:tab/>
              <w:t>|</w:t>
            </w:r>
            <w:r>
              <w:tab/>
            </w:r>
            <w:r>
              <w:tab/>
            </w:r>
            <w:r>
              <w:tab/>
            </w:r>
            <w:r>
              <w:tab/>
            </w:r>
            <w:r>
              <w:tab/>
            </w:r>
            <w:r>
              <w:tab/>
            </w:r>
            <w:r>
              <w:tab/>
            </w:r>
            <w:r>
              <w:tab/>
            </w:r>
            <w:r>
              <w:tab/>
            </w:r>
            <w:r>
              <w:tab/>
            </w:r>
            <w:r>
              <w:tab/>
            </w:r>
            <w:r>
              <w:tab/>
              <w:t xml:space="preserve">  &lt;IDENTIFIER&gt; '( &lt;parameter-type-list&gt; ') &lt;direct-declarator-right&gt; | </w:t>
            </w:r>
            <w:r>
              <w:tab/>
            </w:r>
            <w:r>
              <w:tab/>
            </w:r>
            <w:r>
              <w:tab/>
            </w:r>
            <w:r>
              <w:tab/>
            </w:r>
            <w:r>
              <w:tab/>
            </w:r>
            <w:r>
              <w:tab/>
            </w:r>
            <w:r>
              <w:tab/>
              <w:t xml:space="preserve">  &lt;IDENTIFIER&gt; '( &lt;identifier-list&gt; ') &lt;direct-declarator-right&gt; | </w:t>
            </w:r>
            <w:r>
              <w:tab/>
            </w:r>
            <w:r>
              <w:tab/>
            </w:r>
            <w:r>
              <w:tab/>
            </w:r>
            <w:r>
              <w:tab/>
            </w:r>
            <w:r>
              <w:tab/>
            </w:r>
            <w:r>
              <w:tab/>
            </w:r>
            <w:r>
              <w:tab/>
            </w:r>
            <w:r>
              <w:tab/>
              <w:t xml:space="preserve">  &lt;IDENTIFIER&gt; '( ') &lt;direct-declarator-right&gt; | </w:t>
            </w:r>
            <w:r>
              <w:tab/>
            </w:r>
            <w:r>
              <w:tab/>
            </w:r>
            <w:r>
              <w:tab/>
            </w:r>
            <w:r>
              <w:tab/>
            </w:r>
            <w:r>
              <w:tab/>
            </w:r>
            <w:r>
              <w:tab/>
            </w:r>
            <w:r>
              <w:tab/>
            </w:r>
            <w:r>
              <w:tab/>
            </w:r>
            <w:r>
              <w:tab/>
            </w:r>
            <w:r>
              <w:tab/>
            </w:r>
            <w:r>
              <w:tab/>
              <w:t xml:space="preserve">  &lt;direct-declarator-right&gt;</w:t>
            </w:r>
          </w:p>
          <w:p w:rsidR="00C51C93" w:rsidRDefault="00C51C93" w:rsidP="00C51C93">
            <w:pPr>
              <w:widowControl/>
              <w:jc w:val="left"/>
            </w:pPr>
            <w:r>
              <w:t>&lt;direct-declarator-right</w:t>
            </w:r>
            <w:proofErr w:type="gramStart"/>
            <w:r>
              <w:t>&gt;::</w:t>
            </w:r>
            <w:proofErr w:type="gramEnd"/>
            <w:r>
              <w:t xml:space="preserve">= '[ &lt;primary-expression&gt; '] &lt;direct-declarator-right&gt; | </w:t>
            </w:r>
            <w:r>
              <w:tab/>
            </w:r>
            <w:r>
              <w:tab/>
            </w:r>
            <w:r>
              <w:tab/>
            </w:r>
            <w:r>
              <w:tab/>
            </w:r>
            <w:r>
              <w:tab/>
            </w:r>
            <w:r>
              <w:tab/>
            </w:r>
            <w:r>
              <w:tab/>
            </w:r>
            <w:r>
              <w:tab/>
            </w:r>
            <w:r>
              <w:tab/>
            </w:r>
            <w:r>
              <w:tab/>
              <w:t xml:space="preserve">   '[ '] &lt;direct-declarator-right&gt; | </w:t>
            </w:r>
            <w:r>
              <w:tab/>
            </w:r>
            <w:r>
              <w:tab/>
            </w:r>
            <w:r>
              <w:tab/>
            </w:r>
            <w:r>
              <w:tab/>
            </w:r>
            <w:r>
              <w:tab/>
            </w:r>
            <w:r>
              <w:tab/>
            </w:r>
            <w:r>
              <w:tab/>
            </w:r>
            <w:r>
              <w:tab/>
            </w:r>
            <w:r>
              <w:tab/>
            </w:r>
            <w:r>
              <w:tab/>
            </w:r>
            <w:r>
              <w:tab/>
            </w:r>
            <w:r>
              <w:tab/>
            </w:r>
            <w:r>
              <w:tab/>
            </w:r>
            <w:r>
              <w:tab/>
            </w:r>
            <w:r>
              <w:tab/>
              <w:t xml:space="preserve">   &lt;empty&gt;</w:t>
            </w:r>
          </w:p>
          <w:p w:rsidR="00C51C93" w:rsidRDefault="00C51C93" w:rsidP="00C51C93">
            <w:pPr>
              <w:widowControl/>
              <w:jc w:val="left"/>
            </w:pPr>
            <w:r>
              <w:t>&lt;empty</w:t>
            </w:r>
            <w:proofErr w:type="gramStart"/>
            <w:r>
              <w:t>&gt;::</w:t>
            </w:r>
            <w:proofErr w:type="gramEnd"/>
            <w:r>
              <w:t>= NULL</w:t>
            </w:r>
          </w:p>
          <w:p w:rsidR="00C51C93" w:rsidRDefault="00C51C93" w:rsidP="00C51C93">
            <w:pPr>
              <w:widowControl/>
              <w:jc w:val="left"/>
            </w:pPr>
            <w:r>
              <w:t>&lt;parameter-type-list</w:t>
            </w:r>
            <w:proofErr w:type="gramStart"/>
            <w:r>
              <w:t>&gt;::</w:t>
            </w:r>
            <w:proofErr w:type="gramEnd"/>
            <w:r>
              <w:t>= &lt;parameter-list&gt; | &lt;parameter-list&gt; , ...</w:t>
            </w:r>
          </w:p>
          <w:p w:rsidR="00C51C93" w:rsidRDefault="00C51C93" w:rsidP="00C51C93">
            <w:pPr>
              <w:widowControl/>
              <w:jc w:val="left"/>
            </w:pPr>
            <w:r>
              <w:t>&lt;parameter-list</w:t>
            </w:r>
            <w:proofErr w:type="gramStart"/>
            <w:r>
              <w:t>&gt;::</w:t>
            </w:r>
            <w:proofErr w:type="gramEnd"/>
            <w:r>
              <w:t>= &lt;parameter-declaration&gt; , &lt;parameter-list&gt; | &lt;parameter-declaration&gt;</w:t>
            </w:r>
          </w:p>
          <w:p w:rsidR="00C51C93" w:rsidRDefault="00C51C93" w:rsidP="00C51C93">
            <w:pPr>
              <w:widowControl/>
              <w:jc w:val="left"/>
            </w:pPr>
            <w:r>
              <w:t>&lt;parameter-declaration</w:t>
            </w:r>
            <w:proofErr w:type="gramStart"/>
            <w:r>
              <w:t>&gt;::</w:t>
            </w:r>
            <w:proofErr w:type="gramEnd"/>
            <w:r>
              <w:t xml:space="preserve">= &lt;declaration-specifier-list&gt; &lt;declarator&gt; | </w:t>
            </w:r>
            <w:r>
              <w:tab/>
            </w:r>
            <w:r>
              <w:tab/>
            </w:r>
            <w:r>
              <w:tab/>
            </w:r>
            <w:r>
              <w:tab/>
            </w:r>
            <w:r>
              <w:tab/>
            </w:r>
            <w:r>
              <w:tab/>
            </w:r>
            <w:r>
              <w:tab/>
            </w:r>
            <w:r>
              <w:tab/>
            </w:r>
            <w:r>
              <w:tab/>
            </w:r>
            <w:r>
              <w:tab/>
            </w:r>
            <w:r>
              <w:tab/>
            </w:r>
            <w:r>
              <w:tab/>
              <w:t xml:space="preserve">   &lt;declaration-specifier-list&gt; &lt;abstract-declarator&gt; | </w:t>
            </w:r>
            <w:r>
              <w:tab/>
            </w:r>
            <w:r>
              <w:tab/>
            </w:r>
            <w:r>
              <w:tab/>
            </w:r>
            <w:r>
              <w:tab/>
            </w:r>
            <w:r>
              <w:tab/>
            </w:r>
            <w:r>
              <w:tab/>
            </w:r>
            <w:r>
              <w:tab/>
            </w:r>
            <w:r>
              <w:tab/>
            </w:r>
            <w:r>
              <w:tab/>
            </w:r>
            <w:r>
              <w:tab/>
              <w:t xml:space="preserve">   &lt;declaration-specifier-list&gt;</w:t>
            </w:r>
          </w:p>
          <w:p w:rsidR="00C51C93" w:rsidRDefault="00C51C93" w:rsidP="00C51C93">
            <w:pPr>
              <w:widowControl/>
              <w:jc w:val="left"/>
            </w:pPr>
            <w:r>
              <w:t>&lt;identifier-list</w:t>
            </w:r>
            <w:proofErr w:type="gramStart"/>
            <w:r>
              <w:t>&gt;::</w:t>
            </w:r>
            <w:proofErr w:type="gramEnd"/>
            <w:r>
              <w:t>= &lt;IDENTIFIER&gt; , &lt;identifier-list&gt; | &lt;IDENTIFIER&gt;</w:t>
            </w:r>
          </w:p>
          <w:p w:rsidR="00C51C93" w:rsidRDefault="00C51C93" w:rsidP="00C51C93">
            <w:pPr>
              <w:widowControl/>
              <w:jc w:val="left"/>
            </w:pPr>
            <w:r>
              <w:t>&lt;declaration-specifier-list</w:t>
            </w:r>
            <w:proofErr w:type="gramStart"/>
            <w:r>
              <w:t>&gt;::</w:t>
            </w:r>
            <w:proofErr w:type="gramEnd"/>
            <w:r>
              <w:t xml:space="preserve">= &lt;storage-class-specifier&gt; &lt;declaration-specifier-list&gt; | </w:t>
            </w:r>
            <w:r>
              <w:tab/>
            </w:r>
            <w:r>
              <w:tab/>
            </w:r>
            <w:r>
              <w:tab/>
            </w:r>
            <w:r>
              <w:tab/>
            </w:r>
            <w:r>
              <w:tab/>
            </w:r>
            <w:r>
              <w:tab/>
            </w:r>
            <w:r>
              <w:tab/>
            </w:r>
            <w:r>
              <w:tab/>
            </w:r>
            <w:r>
              <w:tab/>
            </w:r>
            <w:r>
              <w:tab/>
              <w:t xml:space="preserve"> &lt;storage-class-specifier&gt; |</w:t>
            </w:r>
            <w:r>
              <w:tab/>
            </w:r>
            <w:r>
              <w:tab/>
            </w:r>
            <w:r>
              <w:tab/>
            </w:r>
            <w:r>
              <w:tab/>
            </w:r>
            <w:r>
              <w:tab/>
            </w:r>
            <w:r>
              <w:tab/>
            </w:r>
            <w:r>
              <w:tab/>
            </w:r>
            <w:r>
              <w:tab/>
            </w:r>
            <w:r>
              <w:tab/>
            </w:r>
            <w:r>
              <w:tab/>
            </w:r>
            <w:r>
              <w:tab/>
            </w:r>
            <w:r>
              <w:tab/>
            </w:r>
            <w:r>
              <w:tab/>
            </w:r>
            <w:r>
              <w:tab/>
            </w:r>
            <w:r>
              <w:tab/>
            </w:r>
            <w:r>
              <w:tab/>
              <w:t xml:space="preserve"> &lt;type-specifier&gt; &lt;declaration-specifier-list&gt; | </w:t>
            </w:r>
            <w:r>
              <w:tab/>
            </w:r>
            <w:r>
              <w:tab/>
            </w:r>
            <w:r>
              <w:tab/>
            </w:r>
            <w:r>
              <w:tab/>
            </w:r>
            <w:r>
              <w:tab/>
            </w:r>
            <w:r>
              <w:tab/>
            </w:r>
            <w:r>
              <w:tab/>
            </w:r>
            <w:r>
              <w:tab/>
            </w:r>
            <w:r>
              <w:tab/>
            </w:r>
            <w:r>
              <w:tab/>
            </w:r>
            <w:r>
              <w:tab/>
            </w:r>
            <w:r>
              <w:tab/>
              <w:t xml:space="preserve"> &lt;type-specifier&gt; | </w:t>
            </w:r>
            <w:r>
              <w:tab/>
            </w:r>
            <w:r>
              <w:tab/>
            </w:r>
            <w:r>
              <w:tab/>
            </w:r>
            <w:r>
              <w:tab/>
            </w:r>
            <w:r>
              <w:tab/>
            </w:r>
            <w:r>
              <w:tab/>
            </w:r>
            <w:r>
              <w:tab/>
            </w:r>
            <w:r>
              <w:tab/>
            </w:r>
            <w:r>
              <w:tab/>
            </w:r>
            <w:r>
              <w:tab/>
            </w:r>
            <w:r>
              <w:tab/>
            </w:r>
            <w:r>
              <w:tab/>
            </w:r>
            <w:r>
              <w:tab/>
            </w:r>
            <w:r>
              <w:tab/>
            </w:r>
            <w:r>
              <w:tab/>
            </w:r>
            <w:r>
              <w:tab/>
            </w:r>
            <w:r>
              <w:tab/>
              <w:t xml:space="preserve"> &lt;type-qualifier&gt; &lt;declaration-specifier-list&gt; | </w:t>
            </w:r>
            <w:r>
              <w:tab/>
            </w:r>
            <w:r>
              <w:tab/>
            </w:r>
            <w:r>
              <w:tab/>
            </w:r>
            <w:r>
              <w:tab/>
            </w:r>
            <w:r>
              <w:tab/>
            </w:r>
            <w:r>
              <w:tab/>
            </w:r>
            <w:r>
              <w:tab/>
            </w:r>
            <w:r>
              <w:tab/>
            </w:r>
            <w:r>
              <w:tab/>
            </w:r>
            <w:r>
              <w:tab/>
            </w:r>
            <w:r>
              <w:tab/>
            </w:r>
            <w:r>
              <w:tab/>
              <w:t xml:space="preserve"> &lt;type-qualifier&gt;</w:t>
            </w:r>
          </w:p>
          <w:p w:rsidR="00C51C93" w:rsidRDefault="00C51C93" w:rsidP="00C51C93">
            <w:pPr>
              <w:widowControl/>
              <w:jc w:val="left"/>
            </w:pPr>
            <w:r>
              <w:t>&lt;storage-class-specifier</w:t>
            </w:r>
            <w:proofErr w:type="gramStart"/>
            <w:r>
              <w:t>&gt;::</w:t>
            </w:r>
            <w:proofErr w:type="gramEnd"/>
            <w:r>
              <w:t>= auto | register | static | extern | typedef</w:t>
            </w:r>
          </w:p>
          <w:p w:rsidR="00C51C93" w:rsidRDefault="00C51C93" w:rsidP="00C51C93">
            <w:pPr>
              <w:widowControl/>
              <w:jc w:val="left"/>
            </w:pPr>
            <w:r>
              <w:t>&lt;type-qualifier</w:t>
            </w:r>
            <w:proofErr w:type="gramStart"/>
            <w:r>
              <w:t>&gt;::</w:t>
            </w:r>
            <w:proofErr w:type="gramEnd"/>
            <w:r>
              <w:t>= const | volatile</w:t>
            </w:r>
          </w:p>
          <w:p w:rsidR="00C51C93" w:rsidRDefault="00C51C93" w:rsidP="00C51C93">
            <w:pPr>
              <w:widowControl/>
              <w:jc w:val="left"/>
            </w:pPr>
            <w:r>
              <w:t>&lt;abstract-declarator</w:t>
            </w:r>
            <w:proofErr w:type="gramStart"/>
            <w:r>
              <w:t>&gt;::</w:t>
            </w:r>
            <w:proofErr w:type="gramEnd"/>
            <w:r>
              <w:t>= &lt;pointer&gt; | &lt;direct-abstract-declarator&gt; | &lt;pointer&gt; &lt;direct-abstract-declarator&gt;</w:t>
            </w:r>
          </w:p>
          <w:p w:rsidR="00C51C93" w:rsidRDefault="00C51C93" w:rsidP="00C51C93">
            <w:pPr>
              <w:widowControl/>
              <w:jc w:val="left"/>
            </w:pPr>
            <w:r>
              <w:t>&lt;direct-abstract-declarator</w:t>
            </w:r>
            <w:proofErr w:type="gramStart"/>
            <w:r>
              <w:t>&gt;::</w:t>
            </w:r>
            <w:proofErr w:type="gramEnd"/>
            <w:r>
              <w:t xml:space="preserve">= '( &lt;abstract-declarator&gt; ') | </w:t>
            </w:r>
            <w:r>
              <w:tab/>
            </w:r>
            <w:r>
              <w:tab/>
            </w:r>
            <w:r>
              <w:tab/>
            </w:r>
            <w:r>
              <w:tab/>
            </w:r>
            <w:r>
              <w:tab/>
            </w:r>
            <w:r>
              <w:tab/>
            </w:r>
            <w:r>
              <w:tab/>
            </w:r>
            <w:r>
              <w:tab/>
            </w:r>
            <w:r>
              <w:tab/>
            </w:r>
            <w:r>
              <w:tab/>
            </w:r>
            <w:r>
              <w:tab/>
            </w:r>
            <w:r>
              <w:tab/>
            </w:r>
            <w:r>
              <w:tab/>
            </w:r>
            <w:r>
              <w:tab/>
            </w:r>
            <w:r>
              <w:tab/>
            </w:r>
            <w:r>
              <w:tab/>
              <w:t xml:space="preserve"> '( &lt;parameter-list&gt; ') | </w:t>
            </w:r>
            <w:r>
              <w:tab/>
            </w:r>
            <w:r>
              <w:tab/>
            </w:r>
            <w:r>
              <w:tab/>
            </w:r>
            <w:r>
              <w:tab/>
            </w:r>
            <w:r>
              <w:tab/>
            </w:r>
            <w:r>
              <w:tab/>
            </w:r>
            <w:r>
              <w:tab/>
            </w:r>
            <w:r>
              <w:tab/>
            </w:r>
            <w:r>
              <w:tab/>
            </w:r>
            <w:r>
              <w:tab/>
            </w:r>
            <w:r>
              <w:tab/>
            </w:r>
            <w:r>
              <w:tab/>
            </w:r>
            <w:r>
              <w:tab/>
            </w:r>
            <w:r>
              <w:tab/>
            </w:r>
            <w:r>
              <w:tab/>
            </w:r>
            <w:r>
              <w:tab/>
            </w:r>
            <w:r>
              <w:tab/>
              <w:t xml:space="preserve"> &lt;direct-abstract-declarator&gt; '( &lt;parameter-list&gt; ') | </w:t>
            </w:r>
            <w:r>
              <w:tab/>
            </w:r>
            <w:r>
              <w:tab/>
            </w:r>
            <w:r>
              <w:tab/>
            </w:r>
            <w:r>
              <w:tab/>
            </w:r>
            <w:r>
              <w:tab/>
            </w:r>
            <w:r>
              <w:tab/>
            </w:r>
            <w:r>
              <w:tab/>
            </w:r>
            <w:r>
              <w:tab/>
            </w:r>
            <w:r>
              <w:tab/>
            </w:r>
            <w:r>
              <w:tab/>
            </w:r>
            <w:r>
              <w:tab/>
              <w:t xml:space="preserve"> &lt;direct-abstract-declarator&gt; '( ') | </w:t>
            </w:r>
            <w:r>
              <w:tab/>
            </w:r>
            <w:r>
              <w:tab/>
            </w:r>
            <w:r>
              <w:tab/>
            </w:r>
            <w:r>
              <w:tab/>
            </w:r>
            <w:r>
              <w:tab/>
            </w:r>
            <w:r>
              <w:tab/>
            </w:r>
            <w:r>
              <w:tab/>
            </w:r>
            <w:r>
              <w:tab/>
            </w:r>
            <w:r>
              <w:tab/>
            </w:r>
            <w:r>
              <w:tab/>
            </w:r>
            <w:r>
              <w:tab/>
            </w:r>
            <w:r>
              <w:tab/>
            </w:r>
            <w:r>
              <w:tab/>
            </w:r>
            <w:r>
              <w:tab/>
              <w:t xml:space="preserve"> '( ') | </w:t>
            </w:r>
            <w:r>
              <w:tab/>
            </w:r>
            <w:r>
              <w:tab/>
            </w:r>
            <w:r>
              <w:tab/>
            </w:r>
            <w:r>
              <w:tab/>
            </w:r>
            <w:r>
              <w:tab/>
            </w:r>
            <w:r>
              <w:tab/>
            </w:r>
            <w:r>
              <w:tab/>
            </w:r>
            <w:r>
              <w:tab/>
            </w:r>
            <w:r>
              <w:tab/>
            </w:r>
            <w:r>
              <w:tab/>
            </w:r>
            <w:r>
              <w:tab/>
            </w:r>
            <w:r>
              <w:tab/>
            </w:r>
            <w:r>
              <w:tab/>
            </w:r>
            <w:r>
              <w:tab/>
            </w:r>
            <w:r>
              <w:tab/>
            </w:r>
            <w:r>
              <w:tab/>
            </w:r>
            <w:r>
              <w:tab/>
            </w:r>
            <w:r>
              <w:tab/>
            </w:r>
            <w:r>
              <w:tab/>
            </w:r>
            <w:r>
              <w:tab/>
              <w:t xml:space="preserve"> '[ &lt;primary-expression&gt; '] | </w:t>
            </w:r>
            <w:r>
              <w:tab/>
            </w:r>
            <w:r>
              <w:tab/>
            </w:r>
            <w:r>
              <w:tab/>
            </w:r>
            <w:r>
              <w:tab/>
            </w:r>
            <w:r>
              <w:tab/>
            </w:r>
            <w:r>
              <w:tab/>
            </w:r>
            <w:r>
              <w:tab/>
            </w:r>
            <w:r>
              <w:tab/>
            </w:r>
            <w:r>
              <w:tab/>
            </w:r>
            <w:r>
              <w:tab/>
            </w:r>
            <w:r>
              <w:tab/>
            </w:r>
            <w:r>
              <w:tab/>
            </w:r>
            <w:r>
              <w:tab/>
            </w:r>
            <w:r>
              <w:tab/>
            </w:r>
            <w:r>
              <w:tab/>
              <w:t xml:space="preserve"> </w:t>
            </w:r>
            <w:r>
              <w:tab/>
              <w:t xml:space="preserve"> &lt;direct-abstract-declarator&gt; '[ &lt;primary-expression&gt; '] | </w:t>
            </w:r>
            <w:r>
              <w:tab/>
            </w:r>
            <w:r>
              <w:tab/>
            </w:r>
            <w:r>
              <w:tab/>
            </w:r>
            <w:r>
              <w:tab/>
            </w:r>
            <w:r>
              <w:tab/>
            </w:r>
            <w:r>
              <w:tab/>
            </w:r>
            <w:r>
              <w:tab/>
            </w:r>
            <w:r>
              <w:tab/>
            </w:r>
            <w:r>
              <w:tab/>
            </w:r>
            <w:r>
              <w:tab/>
              <w:t xml:space="preserve"> &lt;direct-abstract-declarator&gt; '[ '] | </w:t>
            </w:r>
            <w:r>
              <w:tab/>
            </w:r>
            <w:r>
              <w:tab/>
            </w:r>
            <w:r>
              <w:tab/>
            </w:r>
            <w:r>
              <w:tab/>
            </w:r>
            <w:r>
              <w:tab/>
            </w:r>
            <w:r>
              <w:tab/>
            </w:r>
            <w:r>
              <w:tab/>
            </w:r>
            <w:r>
              <w:tab/>
            </w:r>
            <w:r>
              <w:tab/>
            </w:r>
            <w:r>
              <w:tab/>
            </w:r>
            <w:r>
              <w:tab/>
            </w:r>
            <w:r>
              <w:tab/>
            </w:r>
            <w:r>
              <w:tab/>
            </w:r>
            <w:r>
              <w:tab/>
              <w:t xml:space="preserve"> '[ ']</w:t>
            </w:r>
          </w:p>
          <w:p w:rsidR="00C51C93" w:rsidRDefault="00C51C93" w:rsidP="00C51C93">
            <w:pPr>
              <w:widowControl/>
              <w:jc w:val="left"/>
            </w:pPr>
            <w:r>
              <w:t>&lt;direct-abstract-declarator</w:t>
            </w:r>
            <w:proofErr w:type="gramStart"/>
            <w:r>
              <w:t>&gt;::</w:t>
            </w:r>
            <w:proofErr w:type="gramEnd"/>
            <w:r>
              <w:t xml:space="preserve">= '( &lt;abstract-declarator&gt; ') &lt;direct-abs-declarator-right&gt; | </w:t>
            </w:r>
            <w:r>
              <w:tab/>
            </w:r>
            <w:r>
              <w:tab/>
            </w:r>
            <w:r>
              <w:tab/>
            </w:r>
            <w:r>
              <w:tab/>
            </w:r>
            <w:r>
              <w:tab/>
            </w:r>
            <w:r>
              <w:tab/>
            </w:r>
            <w:r>
              <w:tab/>
            </w:r>
            <w:r>
              <w:tab/>
            </w:r>
            <w:r>
              <w:tab/>
              <w:t xml:space="preserve"> </w:t>
            </w:r>
            <w:r>
              <w:tab/>
              <w:t xml:space="preserve"> '( &lt;parameter-list&gt; ') &lt;direct-abs-declarator-right&gt; | </w:t>
            </w:r>
            <w:r>
              <w:tab/>
            </w:r>
            <w:r>
              <w:tab/>
            </w:r>
            <w:r>
              <w:tab/>
            </w:r>
            <w:r>
              <w:tab/>
            </w:r>
            <w:r>
              <w:tab/>
            </w:r>
            <w:r>
              <w:tab/>
            </w:r>
            <w:r>
              <w:tab/>
            </w:r>
            <w:r>
              <w:tab/>
            </w:r>
            <w:r>
              <w:tab/>
            </w:r>
            <w:r>
              <w:tab/>
              <w:t xml:space="preserve"> </w:t>
            </w:r>
            <w:r>
              <w:tab/>
              <w:t xml:space="preserve"> '( ') &lt;direct-abs-declarator-right&gt; | </w:t>
            </w:r>
            <w:r>
              <w:tab/>
            </w:r>
            <w:r>
              <w:tab/>
            </w:r>
            <w:r>
              <w:tab/>
            </w:r>
            <w:r>
              <w:tab/>
            </w:r>
            <w:r>
              <w:tab/>
            </w:r>
            <w:r>
              <w:tab/>
            </w:r>
            <w:r>
              <w:tab/>
            </w:r>
            <w:r>
              <w:tab/>
            </w:r>
            <w:r>
              <w:tab/>
            </w:r>
            <w:r>
              <w:tab/>
            </w:r>
            <w:r>
              <w:tab/>
            </w:r>
            <w:r>
              <w:tab/>
            </w:r>
            <w:r>
              <w:tab/>
              <w:t xml:space="preserve"> </w:t>
            </w:r>
            <w:r>
              <w:tab/>
              <w:t xml:space="preserve"> '[ &lt;primary-expression&gt; '] &lt;direct-abs-declarator-right&gt; | </w:t>
            </w:r>
            <w:r>
              <w:tab/>
            </w:r>
            <w:r>
              <w:tab/>
            </w:r>
            <w:r>
              <w:tab/>
            </w:r>
            <w:r>
              <w:tab/>
            </w:r>
            <w:r>
              <w:tab/>
            </w:r>
            <w:r>
              <w:tab/>
            </w:r>
            <w:r>
              <w:tab/>
            </w:r>
            <w:r>
              <w:tab/>
            </w:r>
            <w:r>
              <w:tab/>
              <w:t xml:space="preserve"> </w:t>
            </w:r>
            <w:r>
              <w:tab/>
              <w:t xml:space="preserve"> '[ '] &lt;direct-abs-declarator-right&gt; | </w:t>
            </w:r>
            <w:r>
              <w:tab/>
            </w:r>
            <w:r>
              <w:tab/>
            </w:r>
            <w:r>
              <w:tab/>
            </w:r>
            <w:r>
              <w:tab/>
            </w:r>
            <w:r>
              <w:tab/>
            </w:r>
            <w:r>
              <w:tab/>
            </w:r>
            <w:r>
              <w:tab/>
            </w:r>
            <w:r>
              <w:tab/>
            </w:r>
            <w:r>
              <w:tab/>
            </w:r>
            <w:r>
              <w:tab/>
            </w:r>
            <w:r>
              <w:tab/>
            </w:r>
            <w:r>
              <w:tab/>
            </w:r>
            <w:r>
              <w:tab/>
            </w:r>
            <w:r>
              <w:tab/>
              <w:t xml:space="preserve"> &lt;direct-abs-declarator-right&gt;</w:t>
            </w:r>
          </w:p>
          <w:p w:rsidR="00C51C93" w:rsidRDefault="00C51C93" w:rsidP="00C51C93">
            <w:pPr>
              <w:widowControl/>
              <w:jc w:val="left"/>
            </w:pPr>
            <w:r>
              <w:t>&lt;direct-abs-declarator-right</w:t>
            </w:r>
            <w:proofErr w:type="gramStart"/>
            <w:r>
              <w:t>&gt;::</w:t>
            </w:r>
            <w:proofErr w:type="gramEnd"/>
            <w:r>
              <w:t xml:space="preserve">= '( &lt;parameter-list&gt; ') &lt;direct-abs-declarator-right&gt; | </w:t>
            </w:r>
            <w:r>
              <w:tab/>
            </w:r>
            <w:r>
              <w:tab/>
            </w:r>
            <w:r>
              <w:tab/>
            </w:r>
            <w:r>
              <w:tab/>
            </w:r>
            <w:r>
              <w:tab/>
            </w:r>
            <w:r>
              <w:tab/>
            </w:r>
            <w:r>
              <w:tab/>
            </w:r>
            <w:r>
              <w:tab/>
            </w:r>
            <w:r>
              <w:tab/>
            </w:r>
            <w:r>
              <w:tab/>
              <w:t xml:space="preserve">  </w:t>
            </w:r>
            <w:r>
              <w:tab/>
              <w:t xml:space="preserve">  '( ') &lt;direct-abs-declarator-right&gt; | </w:t>
            </w:r>
            <w:r>
              <w:tab/>
            </w:r>
            <w:r>
              <w:tab/>
            </w:r>
            <w:r>
              <w:tab/>
            </w:r>
            <w:r>
              <w:tab/>
            </w:r>
            <w:r>
              <w:tab/>
            </w:r>
            <w:r>
              <w:tab/>
            </w:r>
            <w:r>
              <w:tab/>
              <w:t xml:space="preserve">  </w:t>
            </w:r>
            <w:r>
              <w:tab/>
            </w:r>
            <w:r>
              <w:tab/>
            </w:r>
            <w:r>
              <w:tab/>
            </w:r>
            <w:r>
              <w:tab/>
            </w:r>
            <w:r>
              <w:tab/>
              <w:t xml:space="preserve">  </w:t>
            </w:r>
            <w:r>
              <w:tab/>
            </w:r>
            <w:r>
              <w:tab/>
              <w:t xml:space="preserve">  '[ &lt;primary-expression&gt; '] &lt;direct-abs-declarator-right&gt; | </w:t>
            </w:r>
            <w:r>
              <w:tab/>
            </w:r>
            <w:r>
              <w:tab/>
            </w:r>
            <w:r>
              <w:tab/>
            </w:r>
            <w:r>
              <w:tab/>
            </w:r>
            <w:r>
              <w:lastRenderedPageBreak/>
              <w:tab/>
            </w:r>
            <w:r>
              <w:tab/>
            </w:r>
            <w:r>
              <w:tab/>
            </w:r>
            <w:r>
              <w:tab/>
              <w:t xml:space="preserve">  </w:t>
            </w:r>
            <w:r>
              <w:tab/>
              <w:t xml:space="preserve">  '[ '] &lt;direct-abs-declarator-right&gt; | </w:t>
            </w:r>
            <w:r>
              <w:tab/>
            </w:r>
            <w:r>
              <w:tab/>
            </w:r>
            <w:r>
              <w:tab/>
            </w:r>
            <w:r>
              <w:tab/>
            </w:r>
            <w:r>
              <w:tab/>
            </w:r>
            <w:r>
              <w:tab/>
            </w:r>
            <w:r>
              <w:tab/>
            </w:r>
            <w:r>
              <w:tab/>
            </w:r>
            <w:r>
              <w:tab/>
            </w:r>
            <w:r>
              <w:tab/>
            </w:r>
            <w:r>
              <w:tab/>
            </w:r>
            <w:r>
              <w:tab/>
            </w:r>
            <w:r>
              <w:tab/>
              <w:t xml:space="preserve">  </w:t>
            </w:r>
            <w:r>
              <w:tab/>
              <w:t xml:space="preserve">  &lt;empty&gt;</w:t>
            </w:r>
          </w:p>
          <w:p w:rsidR="00C51C93" w:rsidRDefault="00C51C93" w:rsidP="00C51C93">
            <w:pPr>
              <w:widowControl/>
              <w:jc w:val="left"/>
            </w:pPr>
            <w:r>
              <w:t>&lt;function-prototype-list</w:t>
            </w:r>
            <w:proofErr w:type="gramStart"/>
            <w:r>
              <w:t>&gt;::</w:t>
            </w:r>
            <w:proofErr w:type="gramEnd"/>
            <w:r>
              <w:t>= &lt;function-prototype&gt; &lt;function-prototype-list&gt; | &lt;function-prototype&gt;</w:t>
            </w:r>
          </w:p>
          <w:p w:rsidR="00C51C93" w:rsidRDefault="00C51C93" w:rsidP="00C51C93">
            <w:pPr>
              <w:widowControl/>
              <w:jc w:val="left"/>
            </w:pPr>
            <w:r>
              <w:t xml:space="preserve">&lt;function-prototype </w:t>
            </w:r>
            <w:proofErr w:type="gramStart"/>
            <w:r>
              <w:t>&gt;::</w:t>
            </w:r>
            <w:proofErr w:type="gramEnd"/>
            <w:r>
              <w:t>= &lt;type-specifier&gt; &lt;funtion-name&gt; '( &lt;parameter-type-list&gt; ') ;</w:t>
            </w:r>
          </w:p>
          <w:p w:rsidR="00C51C93" w:rsidRDefault="00C51C93" w:rsidP="00C51C93">
            <w:pPr>
              <w:widowControl/>
              <w:jc w:val="left"/>
            </w:pPr>
            <w:r>
              <w:t>&lt;funtion-name</w:t>
            </w:r>
            <w:proofErr w:type="gramStart"/>
            <w:r>
              <w:t>&gt;::</w:t>
            </w:r>
            <w:proofErr w:type="gramEnd"/>
            <w:r>
              <w:t>= &lt;IDENTIFIER&gt;</w:t>
            </w:r>
          </w:p>
          <w:p w:rsidR="00C51C93" w:rsidRDefault="00C51C93" w:rsidP="00C51C93">
            <w:pPr>
              <w:widowControl/>
              <w:jc w:val="left"/>
            </w:pPr>
            <w:r>
              <w:t>&lt;extern-variable-list</w:t>
            </w:r>
            <w:proofErr w:type="gramStart"/>
            <w:r>
              <w:t>&gt;::</w:t>
            </w:r>
            <w:proofErr w:type="gramEnd"/>
            <w:r>
              <w:t>= &lt;extern-variable&gt; &lt;extern-variable-list&gt; | &lt;extern-variable&gt;</w:t>
            </w:r>
          </w:p>
          <w:p w:rsidR="00C51C93" w:rsidRDefault="00C51C93" w:rsidP="00C51C93">
            <w:pPr>
              <w:widowControl/>
              <w:jc w:val="left"/>
            </w:pPr>
            <w:r>
              <w:t xml:space="preserve">&lt;extern-variable </w:t>
            </w:r>
            <w:proofErr w:type="gramStart"/>
            <w:r>
              <w:t>&gt;::</w:t>
            </w:r>
            <w:proofErr w:type="gramEnd"/>
            <w:r>
              <w:t>= extern &lt;type-specifier&gt; &lt;variable-name-list&gt; ;</w:t>
            </w:r>
          </w:p>
          <w:p w:rsidR="00C51C93" w:rsidRDefault="00C51C93" w:rsidP="00C51C93">
            <w:pPr>
              <w:widowControl/>
              <w:jc w:val="left"/>
            </w:pPr>
            <w:r>
              <w:t>&lt;variable-name-list</w:t>
            </w:r>
            <w:proofErr w:type="gramStart"/>
            <w:r>
              <w:t>&gt;::</w:t>
            </w:r>
            <w:proofErr w:type="gramEnd"/>
            <w:r>
              <w:t>= &lt;variable-name&gt; , &lt;variable-name-list&gt; | &lt;variable-name&gt;</w:t>
            </w:r>
          </w:p>
          <w:p w:rsidR="00C51C93" w:rsidRDefault="00C51C93" w:rsidP="00C51C93">
            <w:pPr>
              <w:widowControl/>
              <w:jc w:val="left"/>
            </w:pPr>
            <w:r>
              <w:t>&lt;variable-name</w:t>
            </w:r>
            <w:proofErr w:type="gramStart"/>
            <w:r>
              <w:t>&gt;::</w:t>
            </w:r>
            <w:proofErr w:type="gramEnd"/>
            <w:r>
              <w:t>= &lt;IDENTIFIER&gt;</w:t>
            </w:r>
          </w:p>
          <w:p w:rsidR="00C51C93" w:rsidRDefault="00C51C93" w:rsidP="00C51C93">
            <w:pPr>
              <w:widowControl/>
              <w:jc w:val="left"/>
            </w:pPr>
            <w:r>
              <w:t>&lt;global-variable-list</w:t>
            </w:r>
            <w:proofErr w:type="gramStart"/>
            <w:r>
              <w:t>&gt;::</w:t>
            </w:r>
            <w:proofErr w:type="gramEnd"/>
            <w:r>
              <w:t>= &lt;global-variable&gt; &lt;global-variable-list&gt; | &lt;global-variable&gt;</w:t>
            </w:r>
          </w:p>
          <w:p w:rsidR="00C51C93" w:rsidRDefault="00C51C93" w:rsidP="00C51C93">
            <w:pPr>
              <w:widowControl/>
              <w:jc w:val="left"/>
            </w:pPr>
            <w:r>
              <w:t>&lt;global-variable</w:t>
            </w:r>
            <w:proofErr w:type="gramStart"/>
            <w:r>
              <w:t>&gt;::</w:t>
            </w:r>
            <w:proofErr w:type="gramEnd"/>
            <w:r>
              <w:t xml:space="preserve">= &lt;type-specifier&gt; &lt;variable-name-list&gt; ; | </w:t>
            </w:r>
            <w:r>
              <w:tab/>
            </w:r>
            <w:r>
              <w:tab/>
            </w:r>
            <w:r>
              <w:tab/>
            </w:r>
            <w:r>
              <w:tab/>
            </w:r>
            <w:r>
              <w:tab/>
            </w:r>
            <w:r>
              <w:tab/>
            </w:r>
            <w:r>
              <w:tab/>
            </w:r>
            <w:r>
              <w:tab/>
            </w:r>
            <w:r>
              <w:tab/>
            </w:r>
            <w:r>
              <w:tab/>
            </w:r>
            <w:r>
              <w:tab/>
            </w:r>
            <w:r>
              <w:tab/>
            </w:r>
            <w:r>
              <w:tab/>
              <w:t>&lt;type-specifier&gt; &lt;assignment-expression&gt; ;</w:t>
            </w:r>
          </w:p>
          <w:p w:rsidR="00C51C93" w:rsidRDefault="00C51C93" w:rsidP="00C51C93">
            <w:pPr>
              <w:widowControl/>
              <w:jc w:val="left"/>
            </w:pPr>
            <w:r>
              <w:t>&lt;main-function</w:t>
            </w:r>
            <w:proofErr w:type="gramStart"/>
            <w:r>
              <w:t>&gt;::</w:t>
            </w:r>
            <w:proofErr w:type="gramEnd"/>
            <w:r>
              <w:t>= void main '( ') '{ &lt;declaration-list&gt; &lt;statement-list&gt; '}</w:t>
            </w:r>
          </w:p>
          <w:p w:rsidR="00C51C93" w:rsidRDefault="00C51C93" w:rsidP="00C51C93">
            <w:pPr>
              <w:widowControl/>
              <w:jc w:val="left"/>
            </w:pPr>
            <w:r>
              <w:t>&lt;declaration-list</w:t>
            </w:r>
            <w:proofErr w:type="gramStart"/>
            <w:r>
              <w:t>&gt;::</w:t>
            </w:r>
            <w:proofErr w:type="gramEnd"/>
            <w:r>
              <w:t>= &lt;declaration&gt; &lt;declaration-list&gt; | &lt;declaration&gt;</w:t>
            </w:r>
          </w:p>
          <w:p w:rsidR="00C51C93" w:rsidRDefault="00C51C93" w:rsidP="00C51C93">
            <w:pPr>
              <w:widowControl/>
              <w:jc w:val="left"/>
            </w:pPr>
            <w:r>
              <w:t>&lt;declaration</w:t>
            </w:r>
            <w:proofErr w:type="gramStart"/>
            <w:r>
              <w:t>&gt;::</w:t>
            </w:r>
            <w:proofErr w:type="gramEnd"/>
            <w:r>
              <w:t>= &lt;declaration-specifier-list&gt; &lt;init-declarator-list&gt; ; | &lt;declaration-specifier-list&gt; ;</w:t>
            </w:r>
          </w:p>
          <w:p w:rsidR="00C51C93" w:rsidRDefault="00C51C93" w:rsidP="00C51C93">
            <w:pPr>
              <w:widowControl/>
              <w:jc w:val="left"/>
            </w:pPr>
            <w:r>
              <w:t>&lt;init-declarator-list</w:t>
            </w:r>
            <w:proofErr w:type="gramStart"/>
            <w:r>
              <w:t>&gt;::</w:t>
            </w:r>
            <w:proofErr w:type="gramEnd"/>
            <w:r>
              <w:t>= &lt;init-declarator&gt; , &lt;init-declarator-list&gt; | &lt;init-declarator&gt;</w:t>
            </w:r>
          </w:p>
          <w:p w:rsidR="00C51C93" w:rsidRDefault="00C51C93" w:rsidP="00C51C93">
            <w:pPr>
              <w:widowControl/>
              <w:jc w:val="left"/>
            </w:pPr>
            <w:r>
              <w:t>&lt;init-declarator</w:t>
            </w:r>
            <w:proofErr w:type="gramStart"/>
            <w:r>
              <w:t>&gt;::</w:t>
            </w:r>
            <w:proofErr w:type="gramEnd"/>
            <w:r>
              <w:t>= &lt;declarator&gt; | &lt;declarator&gt; = &lt;initializer&gt;</w:t>
            </w:r>
          </w:p>
          <w:p w:rsidR="00C51C93" w:rsidRDefault="00C51C93" w:rsidP="00C51C93">
            <w:pPr>
              <w:widowControl/>
              <w:jc w:val="left"/>
            </w:pPr>
            <w:r>
              <w:t>&lt;initializer</w:t>
            </w:r>
            <w:proofErr w:type="gramStart"/>
            <w:r>
              <w:t>&gt;::</w:t>
            </w:r>
            <w:proofErr w:type="gramEnd"/>
            <w:r>
              <w:t>= &lt;assignment-expression&gt; | '{ &lt;initializer-list&gt; '} | '{ &lt;initializer-list&gt; , '}</w:t>
            </w:r>
          </w:p>
          <w:p w:rsidR="00C51C93" w:rsidRDefault="00C51C93" w:rsidP="00C51C93">
            <w:pPr>
              <w:widowControl/>
              <w:jc w:val="left"/>
            </w:pPr>
            <w:r>
              <w:t>&lt;initializer-list</w:t>
            </w:r>
            <w:proofErr w:type="gramStart"/>
            <w:r>
              <w:t>&gt;::</w:t>
            </w:r>
            <w:proofErr w:type="gramEnd"/>
            <w:r>
              <w:t>= &lt;initializer&gt; , &lt;initializer-list&gt; | &lt;initializer&gt;</w:t>
            </w:r>
          </w:p>
          <w:p w:rsidR="00C51C93" w:rsidRDefault="00C51C93" w:rsidP="00C51C93">
            <w:pPr>
              <w:widowControl/>
              <w:jc w:val="left"/>
            </w:pPr>
            <w:r>
              <w:t>&lt;function-list</w:t>
            </w:r>
            <w:proofErr w:type="gramStart"/>
            <w:r>
              <w:t>&gt;::</w:t>
            </w:r>
            <w:proofErr w:type="gramEnd"/>
            <w:r>
              <w:t>= &lt;function&gt; &lt;function-list&gt; | &lt;function&gt;</w:t>
            </w:r>
          </w:p>
          <w:p w:rsidR="00C51C93" w:rsidRDefault="00C51C93" w:rsidP="00C51C93">
            <w:pPr>
              <w:widowControl/>
              <w:jc w:val="left"/>
            </w:pPr>
            <w:r>
              <w:t>&lt;function</w:t>
            </w:r>
            <w:proofErr w:type="gramStart"/>
            <w:r>
              <w:t>&gt;::</w:t>
            </w:r>
            <w:proofErr w:type="gramEnd"/>
            <w:r>
              <w:t>= &lt;type-specifier&gt; &lt;function-name&gt; '( &lt;parameter-type-list&gt; ') '{ &lt;declaration-list&gt; &lt;statement-list&gt; '}</w:t>
            </w:r>
          </w:p>
          <w:p w:rsidR="00C51C93" w:rsidRDefault="00C51C93" w:rsidP="00C51C93">
            <w:pPr>
              <w:widowControl/>
              <w:jc w:val="left"/>
            </w:pPr>
            <w:r>
              <w:t>&lt;function-name</w:t>
            </w:r>
            <w:proofErr w:type="gramStart"/>
            <w:r>
              <w:t>&gt;::</w:t>
            </w:r>
            <w:proofErr w:type="gramEnd"/>
            <w:r>
              <w:t>= &lt;IDENTIFIER&gt;</w:t>
            </w:r>
          </w:p>
          <w:p w:rsidR="00C51C93" w:rsidRDefault="00C51C93" w:rsidP="00C51C93">
            <w:pPr>
              <w:widowControl/>
              <w:jc w:val="left"/>
            </w:pPr>
          </w:p>
          <w:p w:rsidR="00C51C93" w:rsidRDefault="00C51C93" w:rsidP="00C51C93">
            <w:pPr>
              <w:widowControl/>
              <w:jc w:val="left"/>
            </w:pPr>
            <w:r>
              <w:t>&lt;statement-list</w:t>
            </w:r>
            <w:proofErr w:type="gramStart"/>
            <w:r>
              <w:t>&gt;::</w:t>
            </w:r>
            <w:proofErr w:type="gramEnd"/>
            <w:r>
              <w:t>= &lt;statement&gt; &lt;statement-list&gt; | &lt;statement&gt;</w:t>
            </w:r>
          </w:p>
          <w:p w:rsidR="00C51C93" w:rsidRDefault="00C51C93" w:rsidP="00C51C93">
            <w:pPr>
              <w:widowControl/>
              <w:jc w:val="left"/>
            </w:pPr>
            <w:r>
              <w:t>&lt;statement</w:t>
            </w:r>
            <w:proofErr w:type="gramStart"/>
            <w:r>
              <w:t>&gt;::</w:t>
            </w:r>
            <w:proofErr w:type="gramEnd"/>
            <w:r>
              <w:t xml:space="preserve">= &lt;if-statement&gt; | &lt;switch-statement&gt; | &lt;while-statement&gt; | </w:t>
            </w:r>
            <w:r>
              <w:tab/>
            </w:r>
            <w:r>
              <w:tab/>
            </w:r>
            <w:r>
              <w:tab/>
            </w:r>
            <w:r>
              <w:tab/>
            </w:r>
            <w:r>
              <w:tab/>
            </w:r>
            <w:r>
              <w:tab/>
            </w:r>
            <w:r>
              <w:tab/>
            </w:r>
            <w:r>
              <w:tab/>
            </w:r>
            <w:r>
              <w:tab/>
              <w:t xml:space="preserve">&lt;do-statement&gt; | &lt;for-statement&gt; | &lt;jump-statement&gt; | </w:t>
            </w:r>
            <w:r>
              <w:tab/>
            </w:r>
            <w:r>
              <w:tab/>
            </w:r>
            <w:r>
              <w:tab/>
            </w:r>
            <w:r>
              <w:tab/>
            </w:r>
            <w:r>
              <w:tab/>
            </w:r>
            <w:r>
              <w:tab/>
            </w:r>
            <w:r>
              <w:tab/>
            </w:r>
            <w:r>
              <w:tab/>
            </w:r>
            <w:r>
              <w:tab/>
            </w:r>
            <w:r>
              <w:tab/>
              <w:t>&lt;expression-statement&gt;</w:t>
            </w:r>
          </w:p>
          <w:p w:rsidR="00C51C93" w:rsidRDefault="00C51C93" w:rsidP="00C51C93">
            <w:pPr>
              <w:widowControl/>
              <w:jc w:val="left"/>
            </w:pPr>
            <w:r>
              <w:t>&lt;if-statement</w:t>
            </w:r>
            <w:proofErr w:type="gramStart"/>
            <w:r>
              <w:t>&gt;::</w:t>
            </w:r>
            <w:proofErr w:type="gramEnd"/>
            <w:r>
              <w:t xml:space="preserve">= if '( &lt;logical-expression&gt; ') &lt;statement&gt; | </w:t>
            </w:r>
            <w:r>
              <w:tab/>
            </w:r>
            <w:r>
              <w:tab/>
            </w:r>
            <w:r>
              <w:tab/>
            </w:r>
            <w:r>
              <w:tab/>
            </w:r>
            <w:r>
              <w:tab/>
            </w:r>
            <w:r>
              <w:tab/>
            </w:r>
            <w:r>
              <w:tab/>
            </w:r>
            <w:r>
              <w:tab/>
            </w:r>
            <w:r>
              <w:tab/>
            </w:r>
            <w:r>
              <w:tab/>
              <w:t xml:space="preserve"> </w:t>
            </w:r>
            <w:r>
              <w:tab/>
              <w:t xml:space="preserve">  if '( &lt;logical-expression&gt; ') &lt;statement&gt; else &lt;statement&gt; | </w:t>
            </w:r>
            <w:r>
              <w:tab/>
            </w:r>
            <w:r>
              <w:tab/>
            </w:r>
            <w:r>
              <w:tab/>
            </w:r>
            <w:r>
              <w:tab/>
            </w:r>
            <w:r>
              <w:tab/>
            </w:r>
            <w:r>
              <w:tab/>
            </w:r>
            <w:r>
              <w:tab/>
            </w:r>
            <w:r>
              <w:tab/>
            </w:r>
            <w:r>
              <w:tab/>
              <w:t xml:space="preserve">  if '( &lt;logical-expression&gt; ') '{ &lt;statement-list&gt; '} | </w:t>
            </w:r>
            <w:r>
              <w:tab/>
            </w:r>
            <w:r>
              <w:tab/>
            </w:r>
            <w:r>
              <w:tab/>
            </w:r>
            <w:r>
              <w:tab/>
            </w:r>
            <w:r>
              <w:tab/>
            </w:r>
            <w:r>
              <w:tab/>
            </w:r>
            <w:r>
              <w:tab/>
            </w:r>
            <w:r>
              <w:tab/>
            </w:r>
            <w:r>
              <w:tab/>
            </w:r>
            <w:r>
              <w:tab/>
            </w:r>
            <w:r>
              <w:tab/>
              <w:t xml:space="preserve">  if '( &lt;logical-expression&gt; ') '{ &lt;statement-list&gt; '} else '{ &lt;statement-list&gt; '}</w:t>
            </w:r>
          </w:p>
          <w:p w:rsidR="00C51C93" w:rsidRDefault="00C51C93" w:rsidP="00C51C93">
            <w:pPr>
              <w:widowControl/>
              <w:jc w:val="left"/>
            </w:pPr>
            <w:r>
              <w:t>&lt;switch-statement</w:t>
            </w:r>
            <w:proofErr w:type="gramStart"/>
            <w:r>
              <w:t>&gt;::</w:t>
            </w:r>
            <w:proofErr w:type="gramEnd"/>
            <w:r>
              <w:t>= switch '( &lt;expression&gt; ') '{ &lt;case-statement-list&gt; &lt;default-statement&gt; '}</w:t>
            </w:r>
          </w:p>
          <w:p w:rsidR="00C51C93" w:rsidRDefault="00C51C93" w:rsidP="00C51C93">
            <w:pPr>
              <w:widowControl/>
              <w:jc w:val="left"/>
            </w:pPr>
            <w:r>
              <w:t>&lt;case-statement-list</w:t>
            </w:r>
            <w:proofErr w:type="gramStart"/>
            <w:r>
              <w:t>&gt;::</w:t>
            </w:r>
            <w:proofErr w:type="gramEnd"/>
            <w:r>
              <w:t>= &lt;case-statement&gt; &lt;case-statement-list&gt; | &lt;case-statement&gt;</w:t>
            </w:r>
          </w:p>
          <w:p w:rsidR="00C51C93" w:rsidRDefault="00C51C93" w:rsidP="00C51C93">
            <w:pPr>
              <w:widowControl/>
              <w:jc w:val="left"/>
            </w:pPr>
            <w:r>
              <w:t>&lt;case-statement</w:t>
            </w:r>
            <w:proofErr w:type="gramStart"/>
            <w:r>
              <w:t>&gt;::</w:t>
            </w:r>
            <w:proofErr w:type="gramEnd"/>
            <w:r>
              <w:t>= &lt;case-constant-expression&gt; : &lt;statement-list&gt;</w:t>
            </w:r>
          </w:p>
          <w:p w:rsidR="00C51C93" w:rsidRDefault="00C51C93" w:rsidP="00C51C93">
            <w:pPr>
              <w:widowControl/>
              <w:jc w:val="left"/>
            </w:pPr>
            <w:r>
              <w:t>&lt;case-constant-expression</w:t>
            </w:r>
            <w:proofErr w:type="gramStart"/>
            <w:r>
              <w:t>&gt; ::=</w:t>
            </w:r>
            <w:proofErr w:type="gramEnd"/>
            <w:r>
              <w:t xml:space="preserve"> case &lt;IDENTIFIER&gt;</w:t>
            </w:r>
          </w:p>
          <w:p w:rsidR="00C51C93" w:rsidRDefault="00C51C93" w:rsidP="00C51C93">
            <w:pPr>
              <w:widowControl/>
              <w:jc w:val="left"/>
            </w:pPr>
            <w:r>
              <w:t>&lt;default-statement</w:t>
            </w:r>
            <w:proofErr w:type="gramStart"/>
            <w:r>
              <w:t>&gt;::</w:t>
            </w:r>
            <w:proofErr w:type="gramEnd"/>
            <w:r>
              <w:t>= default : &lt;statement-list&gt;</w:t>
            </w:r>
          </w:p>
          <w:p w:rsidR="00C51C93" w:rsidRDefault="00C51C93" w:rsidP="00C51C93">
            <w:pPr>
              <w:widowControl/>
              <w:jc w:val="left"/>
            </w:pPr>
            <w:r>
              <w:t>&lt;while-statement</w:t>
            </w:r>
            <w:proofErr w:type="gramStart"/>
            <w:r>
              <w:t>&gt;::</w:t>
            </w:r>
            <w:proofErr w:type="gramEnd"/>
            <w:r>
              <w:t>= while '( &lt;logical-expression&gt; ') '{ &lt;statement-list&gt; '}</w:t>
            </w:r>
          </w:p>
          <w:p w:rsidR="00C51C93" w:rsidRDefault="00C51C93" w:rsidP="00C51C93">
            <w:pPr>
              <w:widowControl/>
              <w:jc w:val="left"/>
            </w:pPr>
            <w:r>
              <w:t>&lt;do-statement</w:t>
            </w:r>
            <w:proofErr w:type="gramStart"/>
            <w:r>
              <w:t>&gt;::</w:t>
            </w:r>
            <w:proofErr w:type="gramEnd"/>
            <w:r>
              <w:t>= do '{ &lt;statement-list&gt; '} while '( &lt;logical-expression&gt; ')</w:t>
            </w:r>
          </w:p>
          <w:p w:rsidR="00C51C93" w:rsidRDefault="00C51C93" w:rsidP="00C51C93">
            <w:pPr>
              <w:widowControl/>
              <w:jc w:val="left"/>
            </w:pPr>
            <w:r>
              <w:t>&lt;for-statement</w:t>
            </w:r>
            <w:proofErr w:type="gramStart"/>
            <w:r>
              <w:t>&gt;::</w:t>
            </w:r>
            <w:proofErr w:type="gramEnd"/>
            <w:r>
              <w:t>= for '( &lt;expression&gt; ; &lt;expression&gt; ; &lt;expression&gt; ') '{ &lt;statement-list&gt; '}</w:t>
            </w:r>
          </w:p>
          <w:p w:rsidR="00C51C93" w:rsidRDefault="00C51C93" w:rsidP="00C51C93">
            <w:pPr>
              <w:widowControl/>
              <w:jc w:val="left"/>
            </w:pPr>
            <w:r>
              <w:t>&lt;jump-statement</w:t>
            </w:r>
            <w:proofErr w:type="gramStart"/>
            <w:r>
              <w:t>&gt;::</w:t>
            </w:r>
            <w:proofErr w:type="gramEnd"/>
            <w:r>
              <w:t>= &lt;break-statement&gt; | &lt;continue-statement&gt; | &lt;return-statement&gt;</w:t>
            </w:r>
          </w:p>
          <w:p w:rsidR="00C51C93" w:rsidRDefault="00C51C93" w:rsidP="00C51C93">
            <w:pPr>
              <w:widowControl/>
              <w:jc w:val="left"/>
            </w:pPr>
            <w:r>
              <w:t>&lt;break-statement</w:t>
            </w:r>
            <w:proofErr w:type="gramStart"/>
            <w:r>
              <w:t>&gt;::</w:t>
            </w:r>
            <w:proofErr w:type="gramEnd"/>
            <w:r>
              <w:t>= break ;</w:t>
            </w:r>
          </w:p>
          <w:p w:rsidR="00C51C93" w:rsidRDefault="00C51C93" w:rsidP="00C51C93">
            <w:pPr>
              <w:widowControl/>
              <w:jc w:val="left"/>
            </w:pPr>
            <w:r>
              <w:t>&lt;continue-statement</w:t>
            </w:r>
            <w:proofErr w:type="gramStart"/>
            <w:r>
              <w:t>&gt;::</w:t>
            </w:r>
            <w:proofErr w:type="gramEnd"/>
            <w:r>
              <w:t>= continue ;</w:t>
            </w:r>
          </w:p>
          <w:p w:rsidR="00C51C93" w:rsidRDefault="00C51C93" w:rsidP="00C51C93">
            <w:pPr>
              <w:widowControl/>
              <w:jc w:val="left"/>
            </w:pPr>
            <w:r>
              <w:t>&lt;return-statement</w:t>
            </w:r>
            <w:proofErr w:type="gramStart"/>
            <w:r>
              <w:t>&gt;::</w:t>
            </w:r>
            <w:proofErr w:type="gramEnd"/>
            <w:r>
              <w:t>= return &lt;expression&gt; ; | return ;</w:t>
            </w:r>
          </w:p>
          <w:p w:rsidR="00C51C93" w:rsidRDefault="00C51C93" w:rsidP="00C51C93">
            <w:pPr>
              <w:widowControl/>
              <w:jc w:val="left"/>
            </w:pPr>
            <w:r>
              <w:lastRenderedPageBreak/>
              <w:t>&lt;expression-statement</w:t>
            </w:r>
            <w:proofErr w:type="gramStart"/>
            <w:r>
              <w:t>&gt;::</w:t>
            </w:r>
            <w:proofErr w:type="gramEnd"/>
            <w:r>
              <w:t>= &lt;empty-statement&gt; | &lt;expression&gt; ;</w:t>
            </w:r>
          </w:p>
          <w:p w:rsidR="00C51C93" w:rsidRDefault="00C51C93" w:rsidP="00C51C93">
            <w:pPr>
              <w:widowControl/>
              <w:jc w:val="left"/>
            </w:pPr>
            <w:r>
              <w:t>&lt;empty-statement</w:t>
            </w:r>
            <w:proofErr w:type="gramStart"/>
            <w:r>
              <w:t>&gt;::</w:t>
            </w:r>
            <w:proofErr w:type="gramEnd"/>
            <w:r>
              <w:t>= ;</w:t>
            </w:r>
          </w:p>
          <w:p w:rsidR="00C51C93" w:rsidRDefault="00C51C93" w:rsidP="00C51C93">
            <w:pPr>
              <w:widowControl/>
              <w:jc w:val="left"/>
            </w:pPr>
          </w:p>
          <w:p w:rsidR="00C51C93" w:rsidRDefault="00C51C93" w:rsidP="00C51C93">
            <w:pPr>
              <w:widowControl/>
              <w:jc w:val="left"/>
            </w:pPr>
            <w:r>
              <w:t>&lt;expression</w:t>
            </w:r>
            <w:proofErr w:type="gramStart"/>
            <w:r>
              <w:t>&gt;::</w:t>
            </w:r>
            <w:proofErr w:type="gramEnd"/>
            <w:r>
              <w:t xml:space="preserve">= &lt;arithmetic-expression&gt; | &lt;relational-expression&gt; | &lt;logical-expression&gt; | </w:t>
            </w:r>
            <w:r>
              <w:tab/>
            </w:r>
            <w:r>
              <w:tab/>
            </w:r>
            <w:r>
              <w:tab/>
            </w:r>
            <w:r>
              <w:tab/>
            </w:r>
            <w:r>
              <w:tab/>
            </w:r>
            <w:r>
              <w:tab/>
              <w:t xml:space="preserve"> &lt;assignment-expression&gt; | &lt;conditional-expression&gt; | &lt;argument-expression&gt; | </w:t>
            </w:r>
            <w:r>
              <w:tab/>
            </w:r>
            <w:r>
              <w:tab/>
            </w:r>
            <w:r>
              <w:tab/>
            </w:r>
            <w:r>
              <w:tab/>
            </w:r>
            <w:r>
              <w:tab/>
              <w:t xml:space="preserve"> &lt;primary-expression&gt;</w:t>
            </w:r>
          </w:p>
          <w:p w:rsidR="00C51C93" w:rsidRDefault="00C51C93" w:rsidP="00C51C93">
            <w:pPr>
              <w:widowControl/>
              <w:jc w:val="left"/>
            </w:pPr>
            <w:r>
              <w:t>&lt;arithmetic-expression</w:t>
            </w:r>
            <w:proofErr w:type="gramStart"/>
            <w:r>
              <w:t>&gt;::</w:t>
            </w:r>
            <w:proofErr w:type="gramEnd"/>
            <w:r>
              <w:t xml:space="preserve">= &lt;primary-expression&gt; + &lt;expression&gt; | </w:t>
            </w:r>
            <w:r>
              <w:tab/>
            </w:r>
            <w:r>
              <w:tab/>
            </w:r>
            <w:r>
              <w:tab/>
            </w:r>
            <w:r>
              <w:tab/>
            </w:r>
            <w:r>
              <w:tab/>
            </w:r>
            <w:r>
              <w:tab/>
            </w:r>
            <w:r>
              <w:tab/>
            </w:r>
            <w:r>
              <w:tab/>
            </w:r>
            <w:r>
              <w:tab/>
            </w:r>
            <w:r>
              <w:tab/>
            </w:r>
            <w:r>
              <w:tab/>
            </w:r>
            <w:r>
              <w:tab/>
            </w:r>
            <w:r>
              <w:tab/>
              <w:t xml:space="preserve">   &lt;primary-expression&gt; - &lt;expression&gt; | </w:t>
            </w:r>
            <w:r>
              <w:tab/>
            </w:r>
            <w:r>
              <w:tab/>
            </w:r>
            <w:r>
              <w:tab/>
            </w:r>
            <w:r>
              <w:tab/>
            </w:r>
            <w:r>
              <w:tab/>
            </w:r>
            <w:r>
              <w:tab/>
            </w:r>
            <w:r>
              <w:tab/>
            </w:r>
            <w:r>
              <w:tab/>
            </w:r>
            <w:r>
              <w:tab/>
            </w:r>
            <w:r>
              <w:tab/>
            </w:r>
            <w:r>
              <w:tab/>
            </w:r>
            <w:r>
              <w:tab/>
            </w:r>
            <w:r>
              <w:tab/>
              <w:t xml:space="preserve">   &lt;primary-expression&gt; * &lt;expression&gt; | </w:t>
            </w:r>
            <w:r>
              <w:tab/>
            </w:r>
            <w:r>
              <w:tab/>
            </w:r>
            <w:r>
              <w:tab/>
            </w:r>
            <w:r>
              <w:tab/>
            </w:r>
            <w:r>
              <w:tab/>
            </w:r>
            <w:r>
              <w:tab/>
            </w:r>
            <w:r>
              <w:tab/>
            </w:r>
            <w:r>
              <w:tab/>
            </w:r>
            <w:r>
              <w:tab/>
            </w:r>
            <w:r>
              <w:tab/>
            </w:r>
            <w:r>
              <w:tab/>
            </w:r>
            <w:r>
              <w:tab/>
            </w:r>
            <w:r>
              <w:tab/>
              <w:t xml:space="preserve">   &lt;primary-expression&gt; / &lt;expression&gt; | </w:t>
            </w:r>
            <w:r>
              <w:tab/>
            </w:r>
            <w:r>
              <w:tab/>
            </w:r>
            <w:r>
              <w:tab/>
            </w:r>
            <w:r>
              <w:tab/>
            </w:r>
            <w:r>
              <w:tab/>
            </w:r>
            <w:r>
              <w:tab/>
            </w:r>
            <w:r>
              <w:tab/>
            </w:r>
            <w:r>
              <w:tab/>
            </w:r>
            <w:r>
              <w:tab/>
            </w:r>
            <w:r>
              <w:tab/>
            </w:r>
            <w:r>
              <w:tab/>
            </w:r>
            <w:r>
              <w:tab/>
            </w:r>
            <w:r>
              <w:tab/>
              <w:t xml:space="preserve">   &lt;primary-expression&gt; % &lt;expression&gt;</w:t>
            </w:r>
          </w:p>
          <w:p w:rsidR="00C51C93" w:rsidRDefault="00C51C93" w:rsidP="00C51C93">
            <w:pPr>
              <w:widowControl/>
              <w:jc w:val="left"/>
            </w:pPr>
            <w:r>
              <w:t>&lt;relational-expression</w:t>
            </w:r>
            <w:proofErr w:type="gramStart"/>
            <w:r>
              <w:t>&gt;::</w:t>
            </w:r>
            <w:proofErr w:type="gramEnd"/>
            <w:r>
              <w:t xml:space="preserve">= &lt;primary-expression&gt; '&lt; &lt;expression&gt; | </w:t>
            </w:r>
            <w:r>
              <w:tab/>
            </w:r>
            <w:r>
              <w:tab/>
            </w:r>
            <w:r>
              <w:tab/>
            </w:r>
            <w:r>
              <w:tab/>
            </w:r>
            <w:r>
              <w:tab/>
            </w:r>
            <w:r>
              <w:tab/>
            </w:r>
            <w:r>
              <w:tab/>
            </w:r>
            <w:r>
              <w:tab/>
            </w:r>
            <w:r>
              <w:tab/>
            </w:r>
            <w:r>
              <w:tab/>
            </w:r>
            <w:r>
              <w:tab/>
              <w:t xml:space="preserve"> </w:t>
            </w:r>
            <w:r>
              <w:tab/>
            </w:r>
            <w:r>
              <w:tab/>
              <w:t xml:space="preserve">  </w:t>
            </w:r>
            <w:r>
              <w:tab/>
              <w:t xml:space="preserve">  &lt;primary-expression&gt; '&gt; &lt;expression&gt; | </w:t>
            </w:r>
            <w:r>
              <w:tab/>
            </w:r>
            <w:r>
              <w:tab/>
            </w:r>
            <w:r>
              <w:tab/>
            </w:r>
            <w:r>
              <w:tab/>
            </w:r>
            <w:r>
              <w:tab/>
            </w:r>
            <w:r>
              <w:tab/>
            </w:r>
            <w:r>
              <w:tab/>
            </w:r>
            <w:r>
              <w:tab/>
            </w:r>
            <w:r>
              <w:tab/>
            </w:r>
            <w:r>
              <w:tab/>
            </w:r>
            <w:r>
              <w:tab/>
            </w:r>
            <w:r>
              <w:tab/>
              <w:t xml:space="preserve"> </w:t>
            </w:r>
            <w:r>
              <w:tab/>
              <w:t xml:space="preserve">  &lt;primary-expression&gt; '&lt;= &lt;expression&gt; | </w:t>
            </w:r>
            <w:r>
              <w:tab/>
            </w:r>
            <w:r>
              <w:tab/>
            </w:r>
            <w:r>
              <w:tab/>
            </w:r>
            <w:r>
              <w:tab/>
            </w:r>
            <w:r>
              <w:tab/>
            </w:r>
            <w:r>
              <w:tab/>
            </w:r>
            <w:r>
              <w:tab/>
            </w:r>
            <w:r>
              <w:tab/>
            </w:r>
            <w:r>
              <w:tab/>
            </w:r>
            <w:r>
              <w:tab/>
            </w:r>
            <w:r>
              <w:tab/>
              <w:t xml:space="preserve"> </w:t>
            </w:r>
            <w:r>
              <w:tab/>
              <w:t xml:space="preserve">  </w:t>
            </w:r>
            <w:r>
              <w:tab/>
              <w:t xml:space="preserve">  &lt;primary-expression&gt; '&gt;= &lt;expression&gt; | </w:t>
            </w:r>
            <w:r>
              <w:tab/>
            </w:r>
            <w:r>
              <w:tab/>
            </w:r>
            <w:r>
              <w:tab/>
            </w:r>
            <w:r>
              <w:tab/>
            </w:r>
            <w:r>
              <w:tab/>
            </w:r>
            <w:r>
              <w:tab/>
            </w:r>
            <w:r>
              <w:tab/>
            </w:r>
            <w:r>
              <w:tab/>
            </w:r>
            <w:r>
              <w:tab/>
            </w:r>
            <w:r>
              <w:tab/>
            </w:r>
            <w:r>
              <w:tab/>
            </w:r>
            <w:r>
              <w:tab/>
              <w:t xml:space="preserve">  </w:t>
            </w:r>
            <w:r>
              <w:tab/>
              <w:t xml:space="preserve">  &lt;primary-expression&gt; == &lt;expression&gt; |</w:t>
            </w:r>
            <w:r>
              <w:tab/>
            </w:r>
            <w:r>
              <w:tab/>
            </w:r>
            <w:r>
              <w:tab/>
            </w:r>
            <w:r>
              <w:tab/>
            </w:r>
            <w:r>
              <w:tab/>
            </w:r>
            <w:r>
              <w:tab/>
            </w:r>
            <w:r>
              <w:tab/>
            </w:r>
            <w:r>
              <w:tab/>
            </w:r>
            <w:r>
              <w:tab/>
            </w:r>
            <w:r>
              <w:tab/>
              <w:t xml:space="preserve"> </w:t>
            </w:r>
            <w:r>
              <w:tab/>
            </w:r>
            <w:r>
              <w:tab/>
            </w:r>
            <w:r>
              <w:tab/>
              <w:t xml:space="preserve">  </w:t>
            </w:r>
            <w:r>
              <w:tab/>
              <w:t xml:space="preserve">  &lt;primary-expression&gt; '!= &lt;expression&gt;</w:t>
            </w:r>
          </w:p>
          <w:p w:rsidR="00C51C93" w:rsidRDefault="00C51C93" w:rsidP="00C51C93">
            <w:pPr>
              <w:widowControl/>
              <w:jc w:val="left"/>
            </w:pPr>
            <w:r>
              <w:t>&lt;logical-expression</w:t>
            </w:r>
            <w:proofErr w:type="gramStart"/>
            <w:r>
              <w:t>&gt;::</w:t>
            </w:r>
            <w:proofErr w:type="gramEnd"/>
            <w:r>
              <w:t>= &lt;bitwise-logical-expression&gt; | &lt;bool-logical-expression&gt;</w:t>
            </w:r>
          </w:p>
          <w:p w:rsidR="00C51C93" w:rsidRDefault="00C51C93" w:rsidP="00C51C93">
            <w:pPr>
              <w:widowControl/>
              <w:jc w:val="left"/>
            </w:pPr>
            <w:r>
              <w:t>&lt;bitwise-logical-expression</w:t>
            </w:r>
            <w:proofErr w:type="gramStart"/>
            <w:r>
              <w:t>&gt;::</w:t>
            </w:r>
            <w:proofErr w:type="gramEnd"/>
            <w:r>
              <w:t xml:space="preserve">= &lt;primary-expression&gt; &amp; &lt;expression&gt; | </w:t>
            </w:r>
            <w:r>
              <w:tab/>
            </w:r>
            <w:r>
              <w:tab/>
            </w:r>
            <w:r>
              <w:tab/>
            </w:r>
            <w:r>
              <w:tab/>
            </w:r>
            <w:r>
              <w:tab/>
            </w:r>
            <w:r>
              <w:tab/>
            </w:r>
            <w:r>
              <w:tab/>
            </w:r>
            <w:r>
              <w:tab/>
            </w:r>
            <w:r>
              <w:tab/>
            </w:r>
            <w:r>
              <w:tab/>
            </w:r>
            <w:r>
              <w:tab/>
            </w:r>
            <w:r>
              <w:tab/>
            </w:r>
            <w:r>
              <w:tab/>
              <w:t xml:space="preserve">   &lt;primary-expression&gt; '| &lt;expression&gt; |</w:t>
            </w:r>
            <w:r>
              <w:tab/>
            </w:r>
            <w:r>
              <w:tab/>
            </w:r>
            <w:r>
              <w:tab/>
            </w:r>
            <w:r>
              <w:tab/>
            </w:r>
            <w:r>
              <w:tab/>
            </w:r>
            <w:r>
              <w:tab/>
            </w:r>
            <w:r>
              <w:tab/>
            </w:r>
            <w:r>
              <w:tab/>
            </w:r>
            <w:r>
              <w:tab/>
            </w:r>
            <w:r>
              <w:tab/>
            </w:r>
            <w:r>
              <w:tab/>
            </w:r>
            <w:r>
              <w:tab/>
            </w:r>
            <w:r>
              <w:tab/>
              <w:t xml:space="preserve">   &lt;primary-expression&gt; ^ &lt;expression&gt; |</w:t>
            </w:r>
            <w:r>
              <w:tab/>
              <w:t xml:space="preserve"> </w:t>
            </w:r>
            <w:r>
              <w:tab/>
            </w:r>
            <w:r>
              <w:tab/>
            </w:r>
            <w:r>
              <w:tab/>
            </w:r>
            <w:r>
              <w:tab/>
            </w:r>
            <w:r>
              <w:tab/>
            </w:r>
            <w:r>
              <w:tab/>
            </w:r>
            <w:r>
              <w:tab/>
            </w:r>
            <w:r>
              <w:tab/>
            </w:r>
            <w:r>
              <w:tab/>
            </w:r>
            <w:r>
              <w:tab/>
            </w:r>
            <w:r>
              <w:tab/>
            </w:r>
            <w:r>
              <w:tab/>
              <w:t xml:space="preserve">   &lt;primary-expression&gt; '&lt;'&lt; &lt;expression&gt; | </w:t>
            </w:r>
            <w:r>
              <w:tab/>
            </w:r>
            <w:r>
              <w:tab/>
            </w:r>
            <w:r>
              <w:tab/>
            </w:r>
            <w:r>
              <w:tab/>
            </w:r>
            <w:r>
              <w:tab/>
            </w:r>
            <w:r>
              <w:tab/>
            </w:r>
            <w:r>
              <w:tab/>
            </w:r>
            <w:r>
              <w:tab/>
            </w:r>
            <w:r>
              <w:tab/>
            </w:r>
            <w:r>
              <w:tab/>
            </w:r>
            <w:r>
              <w:tab/>
            </w:r>
            <w:r>
              <w:tab/>
              <w:t xml:space="preserve">   &lt;primary-expression&gt; '&gt;'&gt; &lt;expression&gt; | </w:t>
            </w:r>
            <w:r>
              <w:tab/>
            </w:r>
            <w:r>
              <w:tab/>
            </w:r>
            <w:r>
              <w:tab/>
            </w:r>
            <w:r>
              <w:tab/>
            </w:r>
            <w:r>
              <w:tab/>
            </w:r>
            <w:r>
              <w:tab/>
            </w:r>
            <w:r>
              <w:tab/>
            </w:r>
            <w:r>
              <w:tab/>
            </w:r>
            <w:r>
              <w:tab/>
            </w:r>
            <w:r>
              <w:tab/>
            </w:r>
            <w:r>
              <w:tab/>
            </w:r>
            <w:r>
              <w:tab/>
              <w:t xml:space="preserve">   ~ &lt;expression&gt;</w:t>
            </w:r>
          </w:p>
          <w:p w:rsidR="00C51C93" w:rsidRDefault="00C51C93" w:rsidP="00C51C93">
            <w:pPr>
              <w:widowControl/>
              <w:jc w:val="left"/>
            </w:pPr>
            <w:r>
              <w:t>&lt;bool-logical-expression</w:t>
            </w:r>
            <w:proofErr w:type="gramStart"/>
            <w:r>
              <w:t>&gt;::</w:t>
            </w:r>
            <w:proofErr w:type="gramEnd"/>
            <w:r>
              <w:t xml:space="preserve">= &lt;primary-expression&gt; &amp;&amp; &lt;expression&gt; | </w:t>
            </w:r>
            <w:r>
              <w:tab/>
            </w:r>
            <w:r>
              <w:tab/>
            </w:r>
            <w:r>
              <w:tab/>
            </w:r>
            <w:r>
              <w:tab/>
            </w:r>
            <w:r>
              <w:tab/>
            </w:r>
            <w:r>
              <w:tab/>
            </w:r>
            <w:r>
              <w:tab/>
            </w:r>
            <w:r>
              <w:tab/>
            </w:r>
            <w:r>
              <w:tab/>
            </w:r>
            <w:r>
              <w:tab/>
            </w:r>
            <w:r>
              <w:tab/>
            </w:r>
            <w:r>
              <w:tab/>
            </w:r>
            <w:r>
              <w:tab/>
              <w:t xml:space="preserve">&lt;primary-expression&gt; '|'| &lt;expression&gt; | </w:t>
            </w:r>
            <w:r>
              <w:tab/>
            </w:r>
            <w:r>
              <w:tab/>
            </w:r>
            <w:r>
              <w:tab/>
            </w:r>
            <w:r>
              <w:tab/>
            </w:r>
            <w:r>
              <w:tab/>
            </w:r>
            <w:r>
              <w:tab/>
            </w:r>
            <w:r>
              <w:tab/>
            </w:r>
            <w:r>
              <w:tab/>
            </w:r>
            <w:r>
              <w:tab/>
            </w:r>
            <w:r>
              <w:tab/>
            </w:r>
            <w:r>
              <w:tab/>
            </w:r>
            <w:r>
              <w:tab/>
              <w:t xml:space="preserve"> </w:t>
            </w:r>
            <w:r>
              <w:tab/>
              <w:t>! &lt;expression&gt;</w:t>
            </w:r>
          </w:p>
          <w:p w:rsidR="00C51C93" w:rsidRDefault="00C51C93" w:rsidP="00C51C93">
            <w:pPr>
              <w:widowControl/>
              <w:jc w:val="left"/>
            </w:pPr>
            <w:r>
              <w:t xml:space="preserve">&lt;assignment-expression&gt;::=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t xml:space="preserve">   &lt;variable&gt; '&lt;'&lt;= &lt;expression&gt; | </w:t>
            </w:r>
            <w:r>
              <w:tab/>
            </w:r>
            <w:r>
              <w:tab/>
            </w:r>
            <w:r>
              <w:tab/>
            </w:r>
            <w:r>
              <w:tab/>
            </w:r>
            <w:r>
              <w:tab/>
            </w:r>
            <w:r>
              <w:tab/>
            </w:r>
            <w:r>
              <w:tab/>
            </w:r>
            <w:r>
              <w:tab/>
            </w:r>
            <w:r>
              <w:tab/>
            </w:r>
            <w:r>
              <w:tab/>
            </w:r>
            <w:r>
              <w:tab/>
            </w:r>
            <w:r>
              <w:tab/>
            </w:r>
            <w:r>
              <w:tab/>
            </w:r>
            <w:r>
              <w:tab/>
              <w:t xml:space="preserve">   &lt;variable&gt; '&gt;'&gt;= &lt;expression&gt; | </w:t>
            </w:r>
            <w:r>
              <w:tab/>
            </w:r>
            <w:r>
              <w:tab/>
            </w:r>
            <w:r>
              <w:tab/>
            </w:r>
            <w:r>
              <w:tab/>
            </w:r>
            <w:r>
              <w:tab/>
            </w:r>
            <w:r>
              <w:tab/>
            </w:r>
            <w:r>
              <w:tab/>
            </w:r>
            <w:r>
              <w:tab/>
            </w:r>
            <w:r>
              <w:tab/>
            </w:r>
            <w:r>
              <w:tab/>
            </w:r>
            <w:r>
              <w:tab/>
            </w:r>
            <w:r>
              <w:tab/>
            </w:r>
            <w:r>
              <w:tab/>
            </w:r>
            <w:r>
              <w:tab/>
              <w:t xml:space="preserve">   &lt;variable&gt; &amp;= &lt;expression&gt; | </w:t>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 | </w:t>
            </w:r>
            <w:r>
              <w:tab/>
            </w:r>
            <w:r>
              <w:tab/>
            </w:r>
            <w:r>
              <w:tab/>
            </w:r>
            <w:r>
              <w:tab/>
            </w:r>
            <w:r>
              <w:tab/>
            </w:r>
            <w:r>
              <w:tab/>
            </w:r>
            <w:r>
              <w:tab/>
            </w:r>
            <w:r>
              <w:tab/>
            </w:r>
            <w:r>
              <w:tab/>
            </w:r>
            <w:r>
              <w:tab/>
            </w:r>
            <w:r>
              <w:tab/>
            </w:r>
            <w:r>
              <w:tab/>
            </w:r>
            <w:r>
              <w:tab/>
            </w:r>
            <w:r>
              <w:tab/>
            </w:r>
            <w:r>
              <w:tab/>
              <w:t xml:space="preserve">   &lt;variable&gt; ^= &lt;expression&gt;</w:t>
            </w:r>
          </w:p>
          <w:p w:rsidR="00C51C93" w:rsidRDefault="00C51C93" w:rsidP="00C51C93">
            <w:pPr>
              <w:widowControl/>
              <w:jc w:val="left"/>
            </w:pPr>
            <w:r>
              <w:t>&lt;variable</w:t>
            </w:r>
            <w:proofErr w:type="gramStart"/>
            <w:r>
              <w:t>&gt;::</w:t>
            </w:r>
            <w:proofErr w:type="gramEnd"/>
            <w:r>
              <w:t>= &lt;IDENTIFIER&gt;</w:t>
            </w:r>
          </w:p>
          <w:p w:rsidR="00C51C93" w:rsidRDefault="00C51C93" w:rsidP="00C51C93">
            <w:pPr>
              <w:widowControl/>
              <w:jc w:val="left"/>
            </w:pPr>
            <w:r>
              <w:t>&lt;conditional-expression</w:t>
            </w:r>
            <w:proofErr w:type="gramStart"/>
            <w:r>
              <w:t>&gt;::</w:t>
            </w:r>
            <w:proofErr w:type="gramEnd"/>
            <w:r>
              <w:t>= &lt;logical-expression&gt; ? &lt;expression</w:t>
            </w:r>
            <w:proofErr w:type="gramStart"/>
            <w:r>
              <w:t>&gt; :</w:t>
            </w:r>
            <w:proofErr w:type="gramEnd"/>
            <w:r>
              <w:t xml:space="preserve"> &lt;conditional-expression&gt;</w:t>
            </w:r>
          </w:p>
          <w:p w:rsidR="00C51C93" w:rsidRDefault="00C51C93" w:rsidP="00C51C93">
            <w:pPr>
              <w:widowControl/>
              <w:jc w:val="left"/>
            </w:pPr>
            <w:r>
              <w:t>&lt;argument-expression</w:t>
            </w:r>
            <w:proofErr w:type="gramStart"/>
            <w:r>
              <w:t>&gt;::</w:t>
            </w:r>
            <w:proofErr w:type="gramEnd"/>
            <w:r>
              <w:t>= &lt;assignment-expression&gt; , &lt;expression&gt;</w:t>
            </w:r>
          </w:p>
          <w:p w:rsidR="00C51C93" w:rsidRDefault="00C51C93" w:rsidP="00C51C93">
            <w:pPr>
              <w:widowControl/>
              <w:jc w:val="left"/>
            </w:pPr>
            <w:r>
              <w:t>&lt;primary-expression&gt;::= &lt;IDENTIFIER&gt; | &lt;CONSTANT&gt; | '( &lt;expression&gt; ')</w:t>
            </w:r>
          </w:p>
        </w:tc>
      </w:tr>
    </w:tbl>
    <w:p w:rsidR="00B1039F" w:rsidRPr="00303640" w:rsidRDefault="00303640" w:rsidP="00303640">
      <w:pPr>
        <w:widowControl/>
        <w:jc w:val="left"/>
        <w:rPr>
          <w:rFonts w:eastAsiaTheme="minorEastAsia" w:hint="eastAsia"/>
          <w:sz w:val="24"/>
          <w:szCs w:val="30"/>
        </w:rPr>
      </w:pPr>
      <w:r>
        <w:lastRenderedPageBreak/>
        <w:br w:type="page"/>
      </w:r>
    </w:p>
    <w:p w:rsidR="001862F0" w:rsidRDefault="001862F0" w:rsidP="001862F0">
      <w:pPr>
        <w:pStyle w:val="1"/>
        <w:numPr>
          <w:ilvl w:val="0"/>
          <w:numId w:val="0"/>
        </w:numPr>
        <w:spacing w:before="156" w:after="156"/>
      </w:pPr>
      <w:bookmarkStart w:id="68" w:name="_Toc406690234"/>
      <w:r>
        <w:rPr>
          <w:rFonts w:hint="eastAsia"/>
        </w:rPr>
        <w:lastRenderedPageBreak/>
        <w:t>参考文献</w:t>
      </w:r>
      <w:bookmarkEnd w:id="68"/>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r w:rsidRPr="00454B6F">
        <w:rPr>
          <w:kern w:val="0"/>
          <w:sz w:val="21"/>
          <w:szCs w:val="21"/>
        </w:rPr>
        <w:t>蔡喁，郑征，蔡开元，王泽新，欧旭坡</w:t>
      </w:r>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B-Method:An Introduction [M]. Hampshire :PAL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Hoare C A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B-Method:An Introduction [M]. Hampshire :PAL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322"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r w:rsidRPr="00454B6F">
        <w:rPr>
          <w:sz w:val="21"/>
          <w:szCs w:val="21"/>
        </w:rPr>
        <w:t>麦忠凡</w:t>
      </w:r>
      <w:r w:rsidRPr="00454B6F">
        <w:rPr>
          <w:sz w:val="21"/>
          <w:szCs w:val="21"/>
        </w:rPr>
        <w:t xml:space="preserve">, </w:t>
      </w:r>
      <w:r w:rsidRPr="00454B6F">
        <w:rPr>
          <w:sz w:val="21"/>
          <w:szCs w:val="21"/>
        </w:rPr>
        <w:t>呂卫锋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69" w:name="_Toc406690235"/>
      <w:r>
        <w:rPr>
          <w:rFonts w:hint="eastAsia"/>
        </w:rPr>
        <w:lastRenderedPageBreak/>
        <w:t>攻读硕士学位期间取得的学术成果</w:t>
      </w:r>
      <w:bookmarkEnd w:id="69"/>
    </w:p>
    <w:p w:rsidR="0043315F" w:rsidRPr="0043315F" w:rsidRDefault="0043315F" w:rsidP="00B1039F">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70" w:name="_Toc406690236"/>
      <w:r>
        <w:rPr>
          <w:rFonts w:hint="eastAsia"/>
        </w:rPr>
        <w:lastRenderedPageBreak/>
        <w:t>致谢</w:t>
      </w:r>
      <w:bookmarkEnd w:id="70"/>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感谢实验室的怀进鹏老师、刘旭东老师、李欢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r>
        <w:t>啟杰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845B62">
      <w:headerReference w:type="even" r:id="rId323"/>
      <w:headerReference w:type="default" r:id="rId324"/>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A59" w:rsidRPr="00B1526D" w:rsidRDefault="00F45A59" w:rsidP="00B1526D">
      <w:pPr>
        <w:pStyle w:val="ac"/>
        <w:spacing w:before="0" w:after="0"/>
        <w:rPr>
          <w:rFonts w:ascii="Times New Roman" w:hAnsi="Times New Roman"/>
          <w:kern w:val="2"/>
          <w:sz w:val="20"/>
        </w:rPr>
      </w:pPr>
      <w:r>
        <w:separator/>
      </w:r>
    </w:p>
  </w:endnote>
  <w:endnote w:type="continuationSeparator" w:id="0">
    <w:p w:rsidR="00F45A59" w:rsidRPr="00B1526D" w:rsidRDefault="00F45A59"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F45A59" w:rsidRDefault="00F45A59"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Content>
      <w:p w:rsidR="00F45A59" w:rsidRDefault="00F45A5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84557" w:rsidRPr="00F84557">
          <w:rPr>
            <w:noProof/>
            <w:sz w:val="21"/>
            <w:szCs w:val="21"/>
            <w:lang w:val="zh-CN"/>
          </w:rPr>
          <w:t>54</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F45A59" w:rsidRDefault="00F45A5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84557" w:rsidRPr="00F84557">
          <w:rPr>
            <w:noProof/>
            <w:sz w:val="21"/>
            <w:szCs w:val="21"/>
            <w:lang w:val="zh-CN"/>
          </w:rPr>
          <w:t>55</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A59" w:rsidRPr="00B1526D" w:rsidRDefault="00F45A59" w:rsidP="00B1526D">
      <w:pPr>
        <w:pStyle w:val="ac"/>
        <w:spacing w:before="0" w:after="0"/>
        <w:rPr>
          <w:rFonts w:ascii="Times New Roman" w:hAnsi="Times New Roman"/>
          <w:kern w:val="2"/>
          <w:sz w:val="20"/>
        </w:rPr>
      </w:pPr>
      <w:r>
        <w:separator/>
      </w:r>
    </w:p>
  </w:footnote>
  <w:footnote w:type="continuationSeparator" w:id="0">
    <w:p w:rsidR="00F45A59" w:rsidRPr="00B1526D" w:rsidRDefault="00F45A59"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A59" w:rsidRPr="007B6BEA" w:rsidRDefault="00F45A59"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A59" w:rsidRPr="007B6BEA" w:rsidRDefault="00F45A59"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84557">
      <w:rPr>
        <w:rFonts w:hint="eastAsia"/>
        <w:noProof/>
      </w:rPr>
      <w:t>编译形式化验证与安全</w:t>
    </w:r>
    <w:r w:rsidR="00F84557">
      <w:rPr>
        <w:rFonts w:hint="eastAsia"/>
        <w:noProof/>
      </w:rPr>
      <w:t>C</w:t>
    </w:r>
    <w:r w:rsidR="00F84557">
      <w:rPr>
        <w:rFonts w:hint="eastAsia"/>
        <w:noProof/>
      </w:rPr>
      <w:t>编译器构建的关键技术</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A59" w:rsidRDefault="00F45A59">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5"/>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6"/>
  </w:num>
  <w:num w:numId="21">
    <w:abstractNumId w:val="21"/>
  </w:num>
  <w:num w:numId="22">
    <w:abstractNumId w:val="0"/>
  </w:num>
  <w:num w:numId="23">
    <w:abstractNumId w:val="12"/>
  </w:num>
  <w:num w:numId="24">
    <w:abstractNumId w:val="10"/>
  </w:num>
  <w:num w:numId="25">
    <w:abstractNumId w:val="14"/>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409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71D"/>
    <w:rsid w:val="0000076C"/>
    <w:rsid w:val="00001117"/>
    <w:rsid w:val="000012E8"/>
    <w:rsid w:val="0000253A"/>
    <w:rsid w:val="0000352B"/>
    <w:rsid w:val="00003E56"/>
    <w:rsid w:val="00004147"/>
    <w:rsid w:val="000042A1"/>
    <w:rsid w:val="00004E2A"/>
    <w:rsid w:val="0000512A"/>
    <w:rsid w:val="00005DCE"/>
    <w:rsid w:val="00005E60"/>
    <w:rsid w:val="00005EAC"/>
    <w:rsid w:val="00006D92"/>
    <w:rsid w:val="0000703A"/>
    <w:rsid w:val="000071BB"/>
    <w:rsid w:val="000072B3"/>
    <w:rsid w:val="00007792"/>
    <w:rsid w:val="000077C0"/>
    <w:rsid w:val="00007AF6"/>
    <w:rsid w:val="00010439"/>
    <w:rsid w:val="00010662"/>
    <w:rsid w:val="000107CE"/>
    <w:rsid w:val="00011437"/>
    <w:rsid w:val="00011912"/>
    <w:rsid w:val="000119D0"/>
    <w:rsid w:val="00011C4F"/>
    <w:rsid w:val="000122B6"/>
    <w:rsid w:val="00012ACA"/>
    <w:rsid w:val="000136FA"/>
    <w:rsid w:val="00013DEB"/>
    <w:rsid w:val="00013F7F"/>
    <w:rsid w:val="00014557"/>
    <w:rsid w:val="00014BFA"/>
    <w:rsid w:val="00015777"/>
    <w:rsid w:val="00015959"/>
    <w:rsid w:val="00015A4A"/>
    <w:rsid w:val="00015B20"/>
    <w:rsid w:val="00016380"/>
    <w:rsid w:val="000165FA"/>
    <w:rsid w:val="0001674B"/>
    <w:rsid w:val="0001771C"/>
    <w:rsid w:val="00017D60"/>
    <w:rsid w:val="00017E95"/>
    <w:rsid w:val="0002064A"/>
    <w:rsid w:val="0002065A"/>
    <w:rsid w:val="000208AD"/>
    <w:rsid w:val="00021C9B"/>
    <w:rsid w:val="000223A3"/>
    <w:rsid w:val="000225CF"/>
    <w:rsid w:val="00022712"/>
    <w:rsid w:val="0002297D"/>
    <w:rsid w:val="00022EDE"/>
    <w:rsid w:val="000231AE"/>
    <w:rsid w:val="00023FC7"/>
    <w:rsid w:val="0002455D"/>
    <w:rsid w:val="0002500C"/>
    <w:rsid w:val="00025040"/>
    <w:rsid w:val="000250FF"/>
    <w:rsid w:val="00025E51"/>
    <w:rsid w:val="000263C7"/>
    <w:rsid w:val="00026617"/>
    <w:rsid w:val="00026F78"/>
    <w:rsid w:val="000274C2"/>
    <w:rsid w:val="00027A24"/>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9F3"/>
    <w:rsid w:val="00032FA4"/>
    <w:rsid w:val="00033272"/>
    <w:rsid w:val="00033389"/>
    <w:rsid w:val="000333BD"/>
    <w:rsid w:val="0003359E"/>
    <w:rsid w:val="00033B2B"/>
    <w:rsid w:val="00033BCC"/>
    <w:rsid w:val="000342CB"/>
    <w:rsid w:val="00034641"/>
    <w:rsid w:val="000348CA"/>
    <w:rsid w:val="00034D25"/>
    <w:rsid w:val="00034EDD"/>
    <w:rsid w:val="00034F7C"/>
    <w:rsid w:val="00035286"/>
    <w:rsid w:val="000352AC"/>
    <w:rsid w:val="00035314"/>
    <w:rsid w:val="00035A28"/>
    <w:rsid w:val="0003701D"/>
    <w:rsid w:val="0003720A"/>
    <w:rsid w:val="00037248"/>
    <w:rsid w:val="00037260"/>
    <w:rsid w:val="000376D9"/>
    <w:rsid w:val="0003790A"/>
    <w:rsid w:val="00037CAA"/>
    <w:rsid w:val="00037E4D"/>
    <w:rsid w:val="000400F6"/>
    <w:rsid w:val="000402D9"/>
    <w:rsid w:val="00040ACE"/>
    <w:rsid w:val="00040FD8"/>
    <w:rsid w:val="000415EB"/>
    <w:rsid w:val="0004166E"/>
    <w:rsid w:val="00041954"/>
    <w:rsid w:val="00041A46"/>
    <w:rsid w:val="00041FD6"/>
    <w:rsid w:val="00042087"/>
    <w:rsid w:val="000424D9"/>
    <w:rsid w:val="0004337B"/>
    <w:rsid w:val="00043587"/>
    <w:rsid w:val="00043593"/>
    <w:rsid w:val="00044168"/>
    <w:rsid w:val="00044E95"/>
    <w:rsid w:val="0004515C"/>
    <w:rsid w:val="00045BF1"/>
    <w:rsid w:val="00046488"/>
    <w:rsid w:val="0004653C"/>
    <w:rsid w:val="0004670B"/>
    <w:rsid w:val="00046B41"/>
    <w:rsid w:val="00046EF0"/>
    <w:rsid w:val="000471E8"/>
    <w:rsid w:val="000476BF"/>
    <w:rsid w:val="00047C6D"/>
    <w:rsid w:val="000501FC"/>
    <w:rsid w:val="00050A27"/>
    <w:rsid w:val="00050C51"/>
    <w:rsid w:val="00050CF8"/>
    <w:rsid w:val="00051215"/>
    <w:rsid w:val="0005173E"/>
    <w:rsid w:val="0005207A"/>
    <w:rsid w:val="000521F6"/>
    <w:rsid w:val="0005227B"/>
    <w:rsid w:val="00052780"/>
    <w:rsid w:val="000529AC"/>
    <w:rsid w:val="000529D0"/>
    <w:rsid w:val="000534E7"/>
    <w:rsid w:val="0005387C"/>
    <w:rsid w:val="00053FCE"/>
    <w:rsid w:val="00054571"/>
    <w:rsid w:val="00054697"/>
    <w:rsid w:val="000549BC"/>
    <w:rsid w:val="00054B37"/>
    <w:rsid w:val="00055034"/>
    <w:rsid w:val="00055562"/>
    <w:rsid w:val="0005558E"/>
    <w:rsid w:val="000556CA"/>
    <w:rsid w:val="0005651D"/>
    <w:rsid w:val="000565BE"/>
    <w:rsid w:val="000572F7"/>
    <w:rsid w:val="0005743F"/>
    <w:rsid w:val="00057601"/>
    <w:rsid w:val="00057642"/>
    <w:rsid w:val="0005780F"/>
    <w:rsid w:val="00060137"/>
    <w:rsid w:val="00060159"/>
    <w:rsid w:val="00060DA6"/>
    <w:rsid w:val="0006117E"/>
    <w:rsid w:val="0006150F"/>
    <w:rsid w:val="00061596"/>
    <w:rsid w:val="00061950"/>
    <w:rsid w:val="00061AFF"/>
    <w:rsid w:val="00061E08"/>
    <w:rsid w:val="000622F8"/>
    <w:rsid w:val="000626CA"/>
    <w:rsid w:val="00062DD6"/>
    <w:rsid w:val="00063BDA"/>
    <w:rsid w:val="00063F77"/>
    <w:rsid w:val="00064579"/>
    <w:rsid w:val="00064594"/>
    <w:rsid w:val="0006489D"/>
    <w:rsid w:val="00064C70"/>
    <w:rsid w:val="00064CB0"/>
    <w:rsid w:val="00064EEF"/>
    <w:rsid w:val="00065371"/>
    <w:rsid w:val="00065452"/>
    <w:rsid w:val="00065564"/>
    <w:rsid w:val="00065D81"/>
    <w:rsid w:val="00065DDF"/>
    <w:rsid w:val="00066461"/>
    <w:rsid w:val="00066728"/>
    <w:rsid w:val="00066B36"/>
    <w:rsid w:val="00066DC0"/>
    <w:rsid w:val="00067091"/>
    <w:rsid w:val="00067B33"/>
    <w:rsid w:val="00067B92"/>
    <w:rsid w:val="00067C3D"/>
    <w:rsid w:val="00067DB3"/>
    <w:rsid w:val="00070ED6"/>
    <w:rsid w:val="00071053"/>
    <w:rsid w:val="00071278"/>
    <w:rsid w:val="0007149F"/>
    <w:rsid w:val="0007182E"/>
    <w:rsid w:val="00071EAF"/>
    <w:rsid w:val="00071ECF"/>
    <w:rsid w:val="00072DD7"/>
    <w:rsid w:val="0007313A"/>
    <w:rsid w:val="00073418"/>
    <w:rsid w:val="00073B54"/>
    <w:rsid w:val="00073B97"/>
    <w:rsid w:val="0007429F"/>
    <w:rsid w:val="00075AB0"/>
    <w:rsid w:val="00076392"/>
    <w:rsid w:val="000764B5"/>
    <w:rsid w:val="000772DB"/>
    <w:rsid w:val="00077454"/>
    <w:rsid w:val="0007776F"/>
    <w:rsid w:val="000778A4"/>
    <w:rsid w:val="00080075"/>
    <w:rsid w:val="00080DFF"/>
    <w:rsid w:val="00080F0D"/>
    <w:rsid w:val="0008114B"/>
    <w:rsid w:val="000819D7"/>
    <w:rsid w:val="0008252D"/>
    <w:rsid w:val="0008254C"/>
    <w:rsid w:val="00082A13"/>
    <w:rsid w:val="00082D76"/>
    <w:rsid w:val="000830EE"/>
    <w:rsid w:val="00083229"/>
    <w:rsid w:val="00083735"/>
    <w:rsid w:val="00084421"/>
    <w:rsid w:val="00084467"/>
    <w:rsid w:val="000848E7"/>
    <w:rsid w:val="0008524C"/>
    <w:rsid w:val="00085DC4"/>
    <w:rsid w:val="000862EC"/>
    <w:rsid w:val="00086A7D"/>
    <w:rsid w:val="00087214"/>
    <w:rsid w:val="000877DA"/>
    <w:rsid w:val="00087A9C"/>
    <w:rsid w:val="00087CCE"/>
    <w:rsid w:val="00090504"/>
    <w:rsid w:val="00091396"/>
    <w:rsid w:val="00091779"/>
    <w:rsid w:val="000919E5"/>
    <w:rsid w:val="000920C6"/>
    <w:rsid w:val="000925C2"/>
    <w:rsid w:val="00092F4B"/>
    <w:rsid w:val="000935BD"/>
    <w:rsid w:val="00093CCE"/>
    <w:rsid w:val="00093D01"/>
    <w:rsid w:val="000943DF"/>
    <w:rsid w:val="000947C3"/>
    <w:rsid w:val="00096011"/>
    <w:rsid w:val="000962C2"/>
    <w:rsid w:val="00096F94"/>
    <w:rsid w:val="00097332"/>
    <w:rsid w:val="00097628"/>
    <w:rsid w:val="00097F5D"/>
    <w:rsid w:val="000A0992"/>
    <w:rsid w:val="000A0C5A"/>
    <w:rsid w:val="000A1C00"/>
    <w:rsid w:val="000A1E46"/>
    <w:rsid w:val="000A1E89"/>
    <w:rsid w:val="000A27D2"/>
    <w:rsid w:val="000A3343"/>
    <w:rsid w:val="000A37AA"/>
    <w:rsid w:val="000A3846"/>
    <w:rsid w:val="000A43D3"/>
    <w:rsid w:val="000A46CD"/>
    <w:rsid w:val="000A4AA9"/>
    <w:rsid w:val="000A4AFC"/>
    <w:rsid w:val="000A4F0D"/>
    <w:rsid w:val="000A5438"/>
    <w:rsid w:val="000A570E"/>
    <w:rsid w:val="000A5A02"/>
    <w:rsid w:val="000A6048"/>
    <w:rsid w:val="000A6285"/>
    <w:rsid w:val="000A63C5"/>
    <w:rsid w:val="000A6B77"/>
    <w:rsid w:val="000A7272"/>
    <w:rsid w:val="000A74D3"/>
    <w:rsid w:val="000A7C96"/>
    <w:rsid w:val="000B0135"/>
    <w:rsid w:val="000B057C"/>
    <w:rsid w:val="000B0616"/>
    <w:rsid w:val="000B0966"/>
    <w:rsid w:val="000B1F12"/>
    <w:rsid w:val="000B20A7"/>
    <w:rsid w:val="000B2923"/>
    <w:rsid w:val="000B294A"/>
    <w:rsid w:val="000B2D4E"/>
    <w:rsid w:val="000B2DAB"/>
    <w:rsid w:val="000B3107"/>
    <w:rsid w:val="000B35CA"/>
    <w:rsid w:val="000B447C"/>
    <w:rsid w:val="000B4A02"/>
    <w:rsid w:val="000B4A4C"/>
    <w:rsid w:val="000B4CCE"/>
    <w:rsid w:val="000B52FC"/>
    <w:rsid w:val="000B5452"/>
    <w:rsid w:val="000B573A"/>
    <w:rsid w:val="000B662E"/>
    <w:rsid w:val="000B667C"/>
    <w:rsid w:val="000B6986"/>
    <w:rsid w:val="000B6C18"/>
    <w:rsid w:val="000B727D"/>
    <w:rsid w:val="000B7D05"/>
    <w:rsid w:val="000C0AE2"/>
    <w:rsid w:val="000C0B4A"/>
    <w:rsid w:val="000C0B8C"/>
    <w:rsid w:val="000C0C4C"/>
    <w:rsid w:val="000C1146"/>
    <w:rsid w:val="000C146A"/>
    <w:rsid w:val="000C1B96"/>
    <w:rsid w:val="000C1EC6"/>
    <w:rsid w:val="000C218E"/>
    <w:rsid w:val="000C2194"/>
    <w:rsid w:val="000C2B9A"/>
    <w:rsid w:val="000C2E08"/>
    <w:rsid w:val="000C33D5"/>
    <w:rsid w:val="000C36A1"/>
    <w:rsid w:val="000C391F"/>
    <w:rsid w:val="000C3B48"/>
    <w:rsid w:val="000C418E"/>
    <w:rsid w:val="000C424B"/>
    <w:rsid w:val="000C54A2"/>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D44"/>
    <w:rsid w:val="000D1592"/>
    <w:rsid w:val="000D1778"/>
    <w:rsid w:val="000D17B9"/>
    <w:rsid w:val="000D18D5"/>
    <w:rsid w:val="000D1C6F"/>
    <w:rsid w:val="000D1D35"/>
    <w:rsid w:val="000D2169"/>
    <w:rsid w:val="000D2241"/>
    <w:rsid w:val="000D23A9"/>
    <w:rsid w:val="000D2802"/>
    <w:rsid w:val="000D2969"/>
    <w:rsid w:val="000D2C53"/>
    <w:rsid w:val="000D2CEE"/>
    <w:rsid w:val="000D3406"/>
    <w:rsid w:val="000D3502"/>
    <w:rsid w:val="000D3A2F"/>
    <w:rsid w:val="000D3AD9"/>
    <w:rsid w:val="000D4088"/>
    <w:rsid w:val="000D44EB"/>
    <w:rsid w:val="000D5004"/>
    <w:rsid w:val="000D520D"/>
    <w:rsid w:val="000D612D"/>
    <w:rsid w:val="000D66DF"/>
    <w:rsid w:val="000D697B"/>
    <w:rsid w:val="000D6AC7"/>
    <w:rsid w:val="000D7026"/>
    <w:rsid w:val="000D718B"/>
    <w:rsid w:val="000D7282"/>
    <w:rsid w:val="000D72E4"/>
    <w:rsid w:val="000D7324"/>
    <w:rsid w:val="000D7E7B"/>
    <w:rsid w:val="000E04E3"/>
    <w:rsid w:val="000E071F"/>
    <w:rsid w:val="000E0A4A"/>
    <w:rsid w:val="000E0DD3"/>
    <w:rsid w:val="000E1248"/>
    <w:rsid w:val="000E27AB"/>
    <w:rsid w:val="000E2C11"/>
    <w:rsid w:val="000E37DB"/>
    <w:rsid w:val="000E3E5C"/>
    <w:rsid w:val="000E411A"/>
    <w:rsid w:val="000E4499"/>
    <w:rsid w:val="000E456A"/>
    <w:rsid w:val="000E4995"/>
    <w:rsid w:val="000E49EB"/>
    <w:rsid w:val="000E4BDA"/>
    <w:rsid w:val="000E53A4"/>
    <w:rsid w:val="000E56FD"/>
    <w:rsid w:val="000E6150"/>
    <w:rsid w:val="000E624B"/>
    <w:rsid w:val="000E73C1"/>
    <w:rsid w:val="000E776B"/>
    <w:rsid w:val="000E7ACE"/>
    <w:rsid w:val="000F068B"/>
    <w:rsid w:val="000F0D2B"/>
    <w:rsid w:val="000F1234"/>
    <w:rsid w:val="000F258B"/>
    <w:rsid w:val="000F27EC"/>
    <w:rsid w:val="000F28EA"/>
    <w:rsid w:val="000F3092"/>
    <w:rsid w:val="000F31E9"/>
    <w:rsid w:val="000F3530"/>
    <w:rsid w:val="000F35BB"/>
    <w:rsid w:val="000F35E1"/>
    <w:rsid w:val="000F3CE2"/>
    <w:rsid w:val="000F3F75"/>
    <w:rsid w:val="000F4698"/>
    <w:rsid w:val="000F53C9"/>
    <w:rsid w:val="000F54FB"/>
    <w:rsid w:val="000F5B91"/>
    <w:rsid w:val="000F5BF3"/>
    <w:rsid w:val="000F5C3C"/>
    <w:rsid w:val="000F6442"/>
    <w:rsid w:val="000F647C"/>
    <w:rsid w:val="000F6EF2"/>
    <w:rsid w:val="000F70AC"/>
    <w:rsid w:val="000F7EF2"/>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505"/>
    <w:rsid w:val="00106569"/>
    <w:rsid w:val="00106983"/>
    <w:rsid w:val="001071A4"/>
    <w:rsid w:val="001100B9"/>
    <w:rsid w:val="001108B5"/>
    <w:rsid w:val="001108D6"/>
    <w:rsid w:val="00110B70"/>
    <w:rsid w:val="00111001"/>
    <w:rsid w:val="001117BB"/>
    <w:rsid w:val="00111ADD"/>
    <w:rsid w:val="00111B67"/>
    <w:rsid w:val="00111D2F"/>
    <w:rsid w:val="0011287C"/>
    <w:rsid w:val="00112BB6"/>
    <w:rsid w:val="00113607"/>
    <w:rsid w:val="00113748"/>
    <w:rsid w:val="00113A75"/>
    <w:rsid w:val="00113DD9"/>
    <w:rsid w:val="00113FEA"/>
    <w:rsid w:val="001145CC"/>
    <w:rsid w:val="001149ED"/>
    <w:rsid w:val="00114CCB"/>
    <w:rsid w:val="00114D4C"/>
    <w:rsid w:val="00115091"/>
    <w:rsid w:val="0011527E"/>
    <w:rsid w:val="00115984"/>
    <w:rsid w:val="00115A13"/>
    <w:rsid w:val="00115A53"/>
    <w:rsid w:val="00115AC2"/>
    <w:rsid w:val="00116447"/>
    <w:rsid w:val="00116614"/>
    <w:rsid w:val="001169F2"/>
    <w:rsid w:val="00116CC0"/>
    <w:rsid w:val="00116EB8"/>
    <w:rsid w:val="00116FF9"/>
    <w:rsid w:val="00120002"/>
    <w:rsid w:val="00120244"/>
    <w:rsid w:val="0012131B"/>
    <w:rsid w:val="00121CFF"/>
    <w:rsid w:val="00123D5D"/>
    <w:rsid w:val="00123FEA"/>
    <w:rsid w:val="00124433"/>
    <w:rsid w:val="001247D5"/>
    <w:rsid w:val="00124BE3"/>
    <w:rsid w:val="0012538C"/>
    <w:rsid w:val="00125392"/>
    <w:rsid w:val="001258A9"/>
    <w:rsid w:val="0012593E"/>
    <w:rsid w:val="001259FE"/>
    <w:rsid w:val="0012627E"/>
    <w:rsid w:val="00126531"/>
    <w:rsid w:val="00126A11"/>
    <w:rsid w:val="00126CB2"/>
    <w:rsid w:val="00126D7C"/>
    <w:rsid w:val="00126D81"/>
    <w:rsid w:val="00127517"/>
    <w:rsid w:val="00127E17"/>
    <w:rsid w:val="00130073"/>
    <w:rsid w:val="00130B99"/>
    <w:rsid w:val="00130C0F"/>
    <w:rsid w:val="0013148A"/>
    <w:rsid w:val="001315B3"/>
    <w:rsid w:val="0013321A"/>
    <w:rsid w:val="0013349C"/>
    <w:rsid w:val="00133E1C"/>
    <w:rsid w:val="00133E61"/>
    <w:rsid w:val="001341F8"/>
    <w:rsid w:val="00134488"/>
    <w:rsid w:val="001346EE"/>
    <w:rsid w:val="00134C9D"/>
    <w:rsid w:val="001351F2"/>
    <w:rsid w:val="00135E33"/>
    <w:rsid w:val="00135EDE"/>
    <w:rsid w:val="00136C2A"/>
    <w:rsid w:val="00136F81"/>
    <w:rsid w:val="0013730A"/>
    <w:rsid w:val="001376B2"/>
    <w:rsid w:val="001378BE"/>
    <w:rsid w:val="001404A3"/>
    <w:rsid w:val="0014071B"/>
    <w:rsid w:val="00140AF0"/>
    <w:rsid w:val="00140E44"/>
    <w:rsid w:val="001410CA"/>
    <w:rsid w:val="001411D3"/>
    <w:rsid w:val="001418BD"/>
    <w:rsid w:val="0014282B"/>
    <w:rsid w:val="001428F7"/>
    <w:rsid w:val="00143845"/>
    <w:rsid w:val="00143A68"/>
    <w:rsid w:val="00143C28"/>
    <w:rsid w:val="00143D1C"/>
    <w:rsid w:val="001442EC"/>
    <w:rsid w:val="00144851"/>
    <w:rsid w:val="001449F4"/>
    <w:rsid w:val="00144D37"/>
    <w:rsid w:val="00145114"/>
    <w:rsid w:val="0014540E"/>
    <w:rsid w:val="00145764"/>
    <w:rsid w:val="001464F8"/>
    <w:rsid w:val="00146D42"/>
    <w:rsid w:val="00146DC1"/>
    <w:rsid w:val="0014740D"/>
    <w:rsid w:val="001511B4"/>
    <w:rsid w:val="001512C7"/>
    <w:rsid w:val="00151405"/>
    <w:rsid w:val="001520D7"/>
    <w:rsid w:val="001527DB"/>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73A9"/>
    <w:rsid w:val="001600EC"/>
    <w:rsid w:val="00160682"/>
    <w:rsid w:val="00160800"/>
    <w:rsid w:val="0016086C"/>
    <w:rsid w:val="00160978"/>
    <w:rsid w:val="001610F8"/>
    <w:rsid w:val="0016167E"/>
    <w:rsid w:val="001616FE"/>
    <w:rsid w:val="0016307D"/>
    <w:rsid w:val="00163914"/>
    <w:rsid w:val="00163E14"/>
    <w:rsid w:val="0016414E"/>
    <w:rsid w:val="001646AB"/>
    <w:rsid w:val="0016470A"/>
    <w:rsid w:val="00164FC9"/>
    <w:rsid w:val="00165A13"/>
    <w:rsid w:val="00165CBC"/>
    <w:rsid w:val="00165D6A"/>
    <w:rsid w:val="00165EBF"/>
    <w:rsid w:val="00166BBF"/>
    <w:rsid w:val="00167696"/>
    <w:rsid w:val="0017012B"/>
    <w:rsid w:val="001709BB"/>
    <w:rsid w:val="00170CEE"/>
    <w:rsid w:val="00170F9C"/>
    <w:rsid w:val="00171F04"/>
    <w:rsid w:val="001720DB"/>
    <w:rsid w:val="00172B58"/>
    <w:rsid w:val="001731B0"/>
    <w:rsid w:val="00173381"/>
    <w:rsid w:val="00173670"/>
    <w:rsid w:val="00173A7B"/>
    <w:rsid w:val="0017432D"/>
    <w:rsid w:val="001750D9"/>
    <w:rsid w:val="001754EB"/>
    <w:rsid w:val="00175801"/>
    <w:rsid w:val="00175832"/>
    <w:rsid w:val="00175F94"/>
    <w:rsid w:val="00176F61"/>
    <w:rsid w:val="001772D8"/>
    <w:rsid w:val="00177914"/>
    <w:rsid w:val="00177A80"/>
    <w:rsid w:val="00177AD3"/>
    <w:rsid w:val="00177E35"/>
    <w:rsid w:val="001802FD"/>
    <w:rsid w:val="001804A7"/>
    <w:rsid w:val="00180621"/>
    <w:rsid w:val="001813C5"/>
    <w:rsid w:val="00181447"/>
    <w:rsid w:val="00181458"/>
    <w:rsid w:val="00181AC5"/>
    <w:rsid w:val="0018207E"/>
    <w:rsid w:val="00182BE9"/>
    <w:rsid w:val="00182CF7"/>
    <w:rsid w:val="00182D90"/>
    <w:rsid w:val="001831FA"/>
    <w:rsid w:val="001831FE"/>
    <w:rsid w:val="001838C6"/>
    <w:rsid w:val="00183ADD"/>
    <w:rsid w:val="00183B36"/>
    <w:rsid w:val="0018471D"/>
    <w:rsid w:val="001849E0"/>
    <w:rsid w:val="00184B38"/>
    <w:rsid w:val="00184D28"/>
    <w:rsid w:val="00185C94"/>
    <w:rsid w:val="001862F0"/>
    <w:rsid w:val="00186D1F"/>
    <w:rsid w:val="00186DB6"/>
    <w:rsid w:val="001875F5"/>
    <w:rsid w:val="001876D8"/>
    <w:rsid w:val="001879FB"/>
    <w:rsid w:val="00190285"/>
    <w:rsid w:val="001907EF"/>
    <w:rsid w:val="0019086C"/>
    <w:rsid w:val="00190880"/>
    <w:rsid w:val="001909B3"/>
    <w:rsid w:val="00190B26"/>
    <w:rsid w:val="00190BF2"/>
    <w:rsid w:val="00191853"/>
    <w:rsid w:val="00192600"/>
    <w:rsid w:val="0019282E"/>
    <w:rsid w:val="00192C30"/>
    <w:rsid w:val="00192DBA"/>
    <w:rsid w:val="00192EDD"/>
    <w:rsid w:val="001932CC"/>
    <w:rsid w:val="00193972"/>
    <w:rsid w:val="00193A41"/>
    <w:rsid w:val="00193B4A"/>
    <w:rsid w:val="00193B61"/>
    <w:rsid w:val="00194195"/>
    <w:rsid w:val="00194BF5"/>
    <w:rsid w:val="00194EFA"/>
    <w:rsid w:val="00195012"/>
    <w:rsid w:val="00195268"/>
    <w:rsid w:val="00195579"/>
    <w:rsid w:val="00195811"/>
    <w:rsid w:val="00195BDC"/>
    <w:rsid w:val="00195FDB"/>
    <w:rsid w:val="001960E4"/>
    <w:rsid w:val="001962B6"/>
    <w:rsid w:val="0019681E"/>
    <w:rsid w:val="00196990"/>
    <w:rsid w:val="001969ED"/>
    <w:rsid w:val="001969F7"/>
    <w:rsid w:val="00196F4C"/>
    <w:rsid w:val="00197D24"/>
    <w:rsid w:val="001A0883"/>
    <w:rsid w:val="001A1380"/>
    <w:rsid w:val="001A178D"/>
    <w:rsid w:val="001A18FF"/>
    <w:rsid w:val="001A1B89"/>
    <w:rsid w:val="001A1D5E"/>
    <w:rsid w:val="001A1EBC"/>
    <w:rsid w:val="001A1F3B"/>
    <w:rsid w:val="001A2465"/>
    <w:rsid w:val="001A2AD4"/>
    <w:rsid w:val="001A2F25"/>
    <w:rsid w:val="001A3212"/>
    <w:rsid w:val="001A3396"/>
    <w:rsid w:val="001A3B96"/>
    <w:rsid w:val="001A47EF"/>
    <w:rsid w:val="001A48C4"/>
    <w:rsid w:val="001A4933"/>
    <w:rsid w:val="001A53AB"/>
    <w:rsid w:val="001A594F"/>
    <w:rsid w:val="001A5CAD"/>
    <w:rsid w:val="001A5F5C"/>
    <w:rsid w:val="001A61FE"/>
    <w:rsid w:val="001A636E"/>
    <w:rsid w:val="001A6644"/>
    <w:rsid w:val="001A66C9"/>
    <w:rsid w:val="001A6742"/>
    <w:rsid w:val="001A67D8"/>
    <w:rsid w:val="001A6B19"/>
    <w:rsid w:val="001A70C7"/>
    <w:rsid w:val="001A7E6A"/>
    <w:rsid w:val="001A7F04"/>
    <w:rsid w:val="001B0384"/>
    <w:rsid w:val="001B15E9"/>
    <w:rsid w:val="001B3855"/>
    <w:rsid w:val="001B4592"/>
    <w:rsid w:val="001B45C4"/>
    <w:rsid w:val="001B46B6"/>
    <w:rsid w:val="001B4937"/>
    <w:rsid w:val="001B5156"/>
    <w:rsid w:val="001B5A9F"/>
    <w:rsid w:val="001B6A38"/>
    <w:rsid w:val="001B77C4"/>
    <w:rsid w:val="001B7F7B"/>
    <w:rsid w:val="001C025C"/>
    <w:rsid w:val="001C06DB"/>
    <w:rsid w:val="001C075A"/>
    <w:rsid w:val="001C0B36"/>
    <w:rsid w:val="001C1090"/>
    <w:rsid w:val="001C1134"/>
    <w:rsid w:val="001C1435"/>
    <w:rsid w:val="001C170F"/>
    <w:rsid w:val="001C1744"/>
    <w:rsid w:val="001C1952"/>
    <w:rsid w:val="001C23C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ABF"/>
    <w:rsid w:val="001D4AFE"/>
    <w:rsid w:val="001D4DD7"/>
    <w:rsid w:val="001D4E75"/>
    <w:rsid w:val="001D575A"/>
    <w:rsid w:val="001D617D"/>
    <w:rsid w:val="001D65A5"/>
    <w:rsid w:val="001D6B1A"/>
    <w:rsid w:val="001D7441"/>
    <w:rsid w:val="001D780B"/>
    <w:rsid w:val="001E0408"/>
    <w:rsid w:val="001E05E2"/>
    <w:rsid w:val="001E0DB9"/>
    <w:rsid w:val="001E0F96"/>
    <w:rsid w:val="001E18DC"/>
    <w:rsid w:val="001E1A4A"/>
    <w:rsid w:val="001E28B7"/>
    <w:rsid w:val="001E2D4C"/>
    <w:rsid w:val="001E3721"/>
    <w:rsid w:val="001E42B9"/>
    <w:rsid w:val="001E48BD"/>
    <w:rsid w:val="001E556E"/>
    <w:rsid w:val="001E5E08"/>
    <w:rsid w:val="001E6291"/>
    <w:rsid w:val="001E6818"/>
    <w:rsid w:val="001E758D"/>
    <w:rsid w:val="001E7868"/>
    <w:rsid w:val="001E79D0"/>
    <w:rsid w:val="001F087E"/>
    <w:rsid w:val="001F0F47"/>
    <w:rsid w:val="001F1728"/>
    <w:rsid w:val="001F1BA1"/>
    <w:rsid w:val="001F1C1A"/>
    <w:rsid w:val="001F23A7"/>
    <w:rsid w:val="001F29ED"/>
    <w:rsid w:val="001F355F"/>
    <w:rsid w:val="001F37AF"/>
    <w:rsid w:val="001F420E"/>
    <w:rsid w:val="001F4366"/>
    <w:rsid w:val="001F43E9"/>
    <w:rsid w:val="001F4D62"/>
    <w:rsid w:val="001F5F1F"/>
    <w:rsid w:val="001F60BC"/>
    <w:rsid w:val="001F63B6"/>
    <w:rsid w:val="001F68B6"/>
    <w:rsid w:val="001F695C"/>
    <w:rsid w:val="001F6C35"/>
    <w:rsid w:val="001F6FC1"/>
    <w:rsid w:val="001F7831"/>
    <w:rsid w:val="001F7B5F"/>
    <w:rsid w:val="002004C5"/>
    <w:rsid w:val="002008A8"/>
    <w:rsid w:val="002011AF"/>
    <w:rsid w:val="00201A8B"/>
    <w:rsid w:val="00201B70"/>
    <w:rsid w:val="00201E8E"/>
    <w:rsid w:val="002025AF"/>
    <w:rsid w:val="002025B9"/>
    <w:rsid w:val="00202B23"/>
    <w:rsid w:val="00202DFD"/>
    <w:rsid w:val="002030FB"/>
    <w:rsid w:val="002033E6"/>
    <w:rsid w:val="00203461"/>
    <w:rsid w:val="002039CF"/>
    <w:rsid w:val="00203AA2"/>
    <w:rsid w:val="00203C46"/>
    <w:rsid w:val="002044CB"/>
    <w:rsid w:val="00204B40"/>
    <w:rsid w:val="00204BD3"/>
    <w:rsid w:val="00204E29"/>
    <w:rsid w:val="00204FF1"/>
    <w:rsid w:val="00205379"/>
    <w:rsid w:val="00205BD3"/>
    <w:rsid w:val="00205FB2"/>
    <w:rsid w:val="002060C4"/>
    <w:rsid w:val="00206543"/>
    <w:rsid w:val="00207439"/>
    <w:rsid w:val="00207875"/>
    <w:rsid w:val="00207996"/>
    <w:rsid w:val="002079C5"/>
    <w:rsid w:val="00210155"/>
    <w:rsid w:val="0021016C"/>
    <w:rsid w:val="002104B6"/>
    <w:rsid w:val="002106B0"/>
    <w:rsid w:val="00210DF7"/>
    <w:rsid w:val="00210E50"/>
    <w:rsid w:val="00211407"/>
    <w:rsid w:val="002117D2"/>
    <w:rsid w:val="002119EA"/>
    <w:rsid w:val="00212082"/>
    <w:rsid w:val="00212A6E"/>
    <w:rsid w:val="00212D28"/>
    <w:rsid w:val="00213032"/>
    <w:rsid w:val="002135C3"/>
    <w:rsid w:val="00213C65"/>
    <w:rsid w:val="002143B3"/>
    <w:rsid w:val="00214ACA"/>
    <w:rsid w:val="00214B7C"/>
    <w:rsid w:val="00215499"/>
    <w:rsid w:val="00215C4B"/>
    <w:rsid w:val="00215C5B"/>
    <w:rsid w:val="00215F95"/>
    <w:rsid w:val="002163DF"/>
    <w:rsid w:val="0021716A"/>
    <w:rsid w:val="0021727E"/>
    <w:rsid w:val="00217433"/>
    <w:rsid w:val="00217AFA"/>
    <w:rsid w:val="002200B1"/>
    <w:rsid w:val="00221139"/>
    <w:rsid w:val="00221509"/>
    <w:rsid w:val="0022165C"/>
    <w:rsid w:val="00221DE6"/>
    <w:rsid w:val="0022297C"/>
    <w:rsid w:val="00222BB1"/>
    <w:rsid w:val="00222D34"/>
    <w:rsid w:val="002233EF"/>
    <w:rsid w:val="002236FD"/>
    <w:rsid w:val="002237D0"/>
    <w:rsid w:val="002239F2"/>
    <w:rsid w:val="00224314"/>
    <w:rsid w:val="00224604"/>
    <w:rsid w:val="00224ABF"/>
    <w:rsid w:val="00224ADE"/>
    <w:rsid w:val="0022515E"/>
    <w:rsid w:val="00225907"/>
    <w:rsid w:val="002259BE"/>
    <w:rsid w:val="0022610C"/>
    <w:rsid w:val="00226152"/>
    <w:rsid w:val="00226179"/>
    <w:rsid w:val="002261AB"/>
    <w:rsid w:val="00226215"/>
    <w:rsid w:val="00226D37"/>
    <w:rsid w:val="00227216"/>
    <w:rsid w:val="002275AC"/>
    <w:rsid w:val="002278F6"/>
    <w:rsid w:val="00227ADF"/>
    <w:rsid w:val="00227C27"/>
    <w:rsid w:val="0023088F"/>
    <w:rsid w:val="00230E84"/>
    <w:rsid w:val="00230F55"/>
    <w:rsid w:val="00232A2A"/>
    <w:rsid w:val="00233080"/>
    <w:rsid w:val="0023330D"/>
    <w:rsid w:val="0023374D"/>
    <w:rsid w:val="0023377F"/>
    <w:rsid w:val="002338DD"/>
    <w:rsid w:val="00233A07"/>
    <w:rsid w:val="00233B1A"/>
    <w:rsid w:val="00233C44"/>
    <w:rsid w:val="00234459"/>
    <w:rsid w:val="00234D9F"/>
    <w:rsid w:val="00235018"/>
    <w:rsid w:val="00235074"/>
    <w:rsid w:val="0023518C"/>
    <w:rsid w:val="002354E0"/>
    <w:rsid w:val="00235B25"/>
    <w:rsid w:val="00235B7B"/>
    <w:rsid w:val="00235BEF"/>
    <w:rsid w:val="00235DBD"/>
    <w:rsid w:val="00235EBA"/>
    <w:rsid w:val="00236136"/>
    <w:rsid w:val="002361B4"/>
    <w:rsid w:val="002361CF"/>
    <w:rsid w:val="0023715C"/>
    <w:rsid w:val="00237208"/>
    <w:rsid w:val="0024072C"/>
    <w:rsid w:val="00240A5E"/>
    <w:rsid w:val="00240E7E"/>
    <w:rsid w:val="002416D2"/>
    <w:rsid w:val="00241859"/>
    <w:rsid w:val="00241A72"/>
    <w:rsid w:val="00241DE3"/>
    <w:rsid w:val="00241E75"/>
    <w:rsid w:val="00241EAF"/>
    <w:rsid w:val="00241FAB"/>
    <w:rsid w:val="0024203A"/>
    <w:rsid w:val="00242DDA"/>
    <w:rsid w:val="002436E5"/>
    <w:rsid w:val="00243FC6"/>
    <w:rsid w:val="00244EC6"/>
    <w:rsid w:val="00245022"/>
    <w:rsid w:val="002459E1"/>
    <w:rsid w:val="00245E8B"/>
    <w:rsid w:val="002465DA"/>
    <w:rsid w:val="0024680D"/>
    <w:rsid w:val="00247009"/>
    <w:rsid w:val="002471D7"/>
    <w:rsid w:val="00247330"/>
    <w:rsid w:val="00247D05"/>
    <w:rsid w:val="00250133"/>
    <w:rsid w:val="0025024B"/>
    <w:rsid w:val="00250764"/>
    <w:rsid w:val="002509BA"/>
    <w:rsid w:val="00250A2D"/>
    <w:rsid w:val="00250AEA"/>
    <w:rsid w:val="002510C5"/>
    <w:rsid w:val="00251103"/>
    <w:rsid w:val="00252787"/>
    <w:rsid w:val="0025296E"/>
    <w:rsid w:val="00253084"/>
    <w:rsid w:val="00253357"/>
    <w:rsid w:val="00253619"/>
    <w:rsid w:val="002536F8"/>
    <w:rsid w:val="00254109"/>
    <w:rsid w:val="00254464"/>
    <w:rsid w:val="00254468"/>
    <w:rsid w:val="002547E6"/>
    <w:rsid w:val="00254B77"/>
    <w:rsid w:val="0025526D"/>
    <w:rsid w:val="00255431"/>
    <w:rsid w:val="00255794"/>
    <w:rsid w:val="00255815"/>
    <w:rsid w:val="00255850"/>
    <w:rsid w:val="0025594D"/>
    <w:rsid w:val="00255A03"/>
    <w:rsid w:val="00255A29"/>
    <w:rsid w:val="00255BCB"/>
    <w:rsid w:val="00255FCE"/>
    <w:rsid w:val="002560A1"/>
    <w:rsid w:val="0025622B"/>
    <w:rsid w:val="00256971"/>
    <w:rsid w:val="0025700D"/>
    <w:rsid w:val="002575F4"/>
    <w:rsid w:val="00260262"/>
    <w:rsid w:val="002603B9"/>
    <w:rsid w:val="002607B0"/>
    <w:rsid w:val="0026083A"/>
    <w:rsid w:val="00260A0C"/>
    <w:rsid w:val="00260CD2"/>
    <w:rsid w:val="0026168E"/>
    <w:rsid w:val="00261C0D"/>
    <w:rsid w:val="002628AB"/>
    <w:rsid w:val="00262ACC"/>
    <w:rsid w:val="00262D05"/>
    <w:rsid w:val="00262D7C"/>
    <w:rsid w:val="00262FE2"/>
    <w:rsid w:val="002630E9"/>
    <w:rsid w:val="00263F6F"/>
    <w:rsid w:val="002643B7"/>
    <w:rsid w:val="002649B4"/>
    <w:rsid w:val="00264C76"/>
    <w:rsid w:val="00264E0E"/>
    <w:rsid w:val="00265090"/>
    <w:rsid w:val="00265121"/>
    <w:rsid w:val="002657CC"/>
    <w:rsid w:val="00265DEA"/>
    <w:rsid w:val="002670E7"/>
    <w:rsid w:val="0026724F"/>
    <w:rsid w:val="00267639"/>
    <w:rsid w:val="002678CC"/>
    <w:rsid w:val="00267ABC"/>
    <w:rsid w:val="00267BD8"/>
    <w:rsid w:val="00267CAD"/>
    <w:rsid w:val="002701DA"/>
    <w:rsid w:val="00270C45"/>
    <w:rsid w:val="002712E8"/>
    <w:rsid w:val="002714F6"/>
    <w:rsid w:val="0027194E"/>
    <w:rsid w:val="002719A6"/>
    <w:rsid w:val="00271B0D"/>
    <w:rsid w:val="00271D6F"/>
    <w:rsid w:val="00272A9C"/>
    <w:rsid w:val="00273680"/>
    <w:rsid w:val="00273B9C"/>
    <w:rsid w:val="00273D52"/>
    <w:rsid w:val="00273E05"/>
    <w:rsid w:val="00274375"/>
    <w:rsid w:val="002744CC"/>
    <w:rsid w:val="0027460B"/>
    <w:rsid w:val="002756B1"/>
    <w:rsid w:val="002756EA"/>
    <w:rsid w:val="0027628B"/>
    <w:rsid w:val="0027628E"/>
    <w:rsid w:val="00276351"/>
    <w:rsid w:val="00276C0C"/>
    <w:rsid w:val="00276F1D"/>
    <w:rsid w:val="002774E3"/>
    <w:rsid w:val="0027782B"/>
    <w:rsid w:val="00277F38"/>
    <w:rsid w:val="00277FE3"/>
    <w:rsid w:val="00280180"/>
    <w:rsid w:val="002806D1"/>
    <w:rsid w:val="00280D2A"/>
    <w:rsid w:val="00280E0C"/>
    <w:rsid w:val="00281759"/>
    <w:rsid w:val="002818C7"/>
    <w:rsid w:val="00281AE3"/>
    <w:rsid w:val="00281E7E"/>
    <w:rsid w:val="00281F14"/>
    <w:rsid w:val="00281F9A"/>
    <w:rsid w:val="00282348"/>
    <w:rsid w:val="002829D2"/>
    <w:rsid w:val="00282C5F"/>
    <w:rsid w:val="002838F9"/>
    <w:rsid w:val="00284AB8"/>
    <w:rsid w:val="00284CD1"/>
    <w:rsid w:val="00285F26"/>
    <w:rsid w:val="002865C3"/>
    <w:rsid w:val="00286878"/>
    <w:rsid w:val="00286884"/>
    <w:rsid w:val="00286A39"/>
    <w:rsid w:val="00286E0D"/>
    <w:rsid w:val="002870E7"/>
    <w:rsid w:val="0028725F"/>
    <w:rsid w:val="0028761C"/>
    <w:rsid w:val="002902B2"/>
    <w:rsid w:val="00290FEC"/>
    <w:rsid w:val="002912B7"/>
    <w:rsid w:val="0029162C"/>
    <w:rsid w:val="00291C7A"/>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DC2"/>
    <w:rsid w:val="002A0E06"/>
    <w:rsid w:val="002A10F1"/>
    <w:rsid w:val="002A12D7"/>
    <w:rsid w:val="002A14F2"/>
    <w:rsid w:val="002A17B0"/>
    <w:rsid w:val="002A2208"/>
    <w:rsid w:val="002A2582"/>
    <w:rsid w:val="002A2B8B"/>
    <w:rsid w:val="002A2EDC"/>
    <w:rsid w:val="002A307C"/>
    <w:rsid w:val="002A31E6"/>
    <w:rsid w:val="002A37EF"/>
    <w:rsid w:val="002A3AF2"/>
    <w:rsid w:val="002A3E97"/>
    <w:rsid w:val="002A3FA5"/>
    <w:rsid w:val="002A4653"/>
    <w:rsid w:val="002A4656"/>
    <w:rsid w:val="002A4C0D"/>
    <w:rsid w:val="002A4EE6"/>
    <w:rsid w:val="002A553A"/>
    <w:rsid w:val="002A5920"/>
    <w:rsid w:val="002A5D84"/>
    <w:rsid w:val="002A5FC1"/>
    <w:rsid w:val="002A64BB"/>
    <w:rsid w:val="002A66F2"/>
    <w:rsid w:val="002A6CF2"/>
    <w:rsid w:val="002A73E4"/>
    <w:rsid w:val="002A7922"/>
    <w:rsid w:val="002B0436"/>
    <w:rsid w:val="002B085A"/>
    <w:rsid w:val="002B121C"/>
    <w:rsid w:val="002B125A"/>
    <w:rsid w:val="002B131D"/>
    <w:rsid w:val="002B1C07"/>
    <w:rsid w:val="002B21D1"/>
    <w:rsid w:val="002B2531"/>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F9B"/>
    <w:rsid w:val="002C00D5"/>
    <w:rsid w:val="002C0DFF"/>
    <w:rsid w:val="002C1018"/>
    <w:rsid w:val="002C1181"/>
    <w:rsid w:val="002C11E2"/>
    <w:rsid w:val="002C17F0"/>
    <w:rsid w:val="002C1C2D"/>
    <w:rsid w:val="002C25CA"/>
    <w:rsid w:val="002C276F"/>
    <w:rsid w:val="002C2D67"/>
    <w:rsid w:val="002C315A"/>
    <w:rsid w:val="002C3599"/>
    <w:rsid w:val="002C38E2"/>
    <w:rsid w:val="002C3B7A"/>
    <w:rsid w:val="002C4471"/>
    <w:rsid w:val="002C46E7"/>
    <w:rsid w:val="002C4A97"/>
    <w:rsid w:val="002C4B8C"/>
    <w:rsid w:val="002C4C51"/>
    <w:rsid w:val="002C539C"/>
    <w:rsid w:val="002C56BC"/>
    <w:rsid w:val="002C63C0"/>
    <w:rsid w:val="002C65C1"/>
    <w:rsid w:val="002C6E50"/>
    <w:rsid w:val="002C6F8F"/>
    <w:rsid w:val="002C725C"/>
    <w:rsid w:val="002C7425"/>
    <w:rsid w:val="002C747F"/>
    <w:rsid w:val="002C79FA"/>
    <w:rsid w:val="002C7CA3"/>
    <w:rsid w:val="002D0121"/>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DAF"/>
    <w:rsid w:val="002D77E9"/>
    <w:rsid w:val="002D7883"/>
    <w:rsid w:val="002D79EA"/>
    <w:rsid w:val="002D7A22"/>
    <w:rsid w:val="002D7A66"/>
    <w:rsid w:val="002D7BF9"/>
    <w:rsid w:val="002E0271"/>
    <w:rsid w:val="002E02BC"/>
    <w:rsid w:val="002E0356"/>
    <w:rsid w:val="002E0523"/>
    <w:rsid w:val="002E07F6"/>
    <w:rsid w:val="002E0F39"/>
    <w:rsid w:val="002E1C64"/>
    <w:rsid w:val="002E1F46"/>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EC9"/>
    <w:rsid w:val="002E7F9B"/>
    <w:rsid w:val="002F02CE"/>
    <w:rsid w:val="002F0A12"/>
    <w:rsid w:val="002F0B22"/>
    <w:rsid w:val="002F0C67"/>
    <w:rsid w:val="002F0E2C"/>
    <w:rsid w:val="002F0FCA"/>
    <w:rsid w:val="002F10C5"/>
    <w:rsid w:val="002F11B9"/>
    <w:rsid w:val="002F1B12"/>
    <w:rsid w:val="002F2011"/>
    <w:rsid w:val="002F2A2A"/>
    <w:rsid w:val="002F2EFD"/>
    <w:rsid w:val="002F32E9"/>
    <w:rsid w:val="002F32F7"/>
    <w:rsid w:val="002F35C6"/>
    <w:rsid w:val="002F35E3"/>
    <w:rsid w:val="002F3E05"/>
    <w:rsid w:val="002F3E3E"/>
    <w:rsid w:val="002F400A"/>
    <w:rsid w:val="002F41A7"/>
    <w:rsid w:val="002F55D5"/>
    <w:rsid w:val="002F56FF"/>
    <w:rsid w:val="002F593E"/>
    <w:rsid w:val="002F5B2B"/>
    <w:rsid w:val="002F66AA"/>
    <w:rsid w:val="002F6A60"/>
    <w:rsid w:val="002F7521"/>
    <w:rsid w:val="002F75D1"/>
    <w:rsid w:val="002F75E5"/>
    <w:rsid w:val="002F778E"/>
    <w:rsid w:val="002F797E"/>
    <w:rsid w:val="002F7A35"/>
    <w:rsid w:val="002F7EF1"/>
    <w:rsid w:val="00300E1A"/>
    <w:rsid w:val="00300E4F"/>
    <w:rsid w:val="003015A7"/>
    <w:rsid w:val="00301A2E"/>
    <w:rsid w:val="0030213B"/>
    <w:rsid w:val="0030222C"/>
    <w:rsid w:val="00302A6C"/>
    <w:rsid w:val="00303632"/>
    <w:rsid w:val="00303640"/>
    <w:rsid w:val="00303926"/>
    <w:rsid w:val="00303C78"/>
    <w:rsid w:val="00304309"/>
    <w:rsid w:val="00304B4D"/>
    <w:rsid w:val="00304B54"/>
    <w:rsid w:val="003055FA"/>
    <w:rsid w:val="0030590A"/>
    <w:rsid w:val="00305BC2"/>
    <w:rsid w:val="00305C9B"/>
    <w:rsid w:val="00305CEC"/>
    <w:rsid w:val="00306356"/>
    <w:rsid w:val="00306A9E"/>
    <w:rsid w:val="00306BFB"/>
    <w:rsid w:val="00306C83"/>
    <w:rsid w:val="00306F35"/>
    <w:rsid w:val="00307358"/>
    <w:rsid w:val="0031075E"/>
    <w:rsid w:val="00310BBC"/>
    <w:rsid w:val="00310F0D"/>
    <w:rsid w:val="00311265"/>
    <w:rsid w:val="003113CB"/>
    <w:rsid w:val="00311E26"/>
    <w:rsid w:val="00311F2D"/>
    <w:rsid w:val="0031237A"/>
    <w:rsid w:val="0031241C"/>
    <w:rsid w:val="00312851"/>
    <w:rsid w:val="00312857"/>
    <w:rsid w:val="00313304"/>
    <w:rsid w:val="0031346B"/>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76C3"/>
    <w:rsid w:val="00317CE5"/>
    <w:rsid w:val="00320287"/>
    <w:rsid w:val="0032082E"/>
    <w:rsid w:val="00320BC9"/>
    <w:rsid w:val="00321073"/>
    <w:rsid w:val="003211EA"/>
    <w:rsid w:val="00321267"/>
    <w:rsid w:val="00321550"/>
    <w:rsid w:val="003216C0"/>
    <w:rsid w:val="003217DF"/>
    <w:rsid w:val="00321A94"/>
    <w:rsid w:val="00321AE3"/>
    <w:rsid w:val="00322F26"/>
    <w:rsid w:val="00323651"/>
    <w:rsid w:val="00323671"/>
    <w:rsid w:val="003236DB"/>
    <w:rsid w:val="00323D23"/>
    <w:rsid w:val="00323D82"/>
    <w:rsid w:val="00324408"/>
    <w:rsid w:val="00324D57"/>
    <w:rsid w:val="00325251"/>
    <w:rsid w:val="00325746"/>
    <w:rsid w:val="003258D7"/>
    <w:rsid w:val="00325C26"/>
    <w:rsid w:val="003263E5"/>
    <w:rsid w:val="00327101"/>
    <w:rsid w:val="00327431"/>
    <w:rsid w:val="0033028B"/>
    <w:rsid w:val="003305DA"/>
    <w:rsid w:val="00330E82"/>
    <w:rsid w:val="00330F3B"/>
    <w:rsid w:val="00331004"/>
    <w:rsid w:val="003315B0"/>
    <w:rsid w:val="00331E84"/>
    <w:rsid w:val="0033203E"/>
    <w:rsid w:val="00333357"/>
    <w:rsid w:val="003336FD"/>
    <w:rsid w:val="00333BFA"/>
    <w:rsid w:val="00333F31"/>
    <w:rsid w:val="00334719"/>
    <w:rsid w:val="003348FE"/>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91C"/>
    <w:rsid w:val="00341936"/>
    <w:rsid w:val="0034265F"/>
    <w:rsid w:val="00342818"/>
    <w:rsid w:val="00342D70"/>
    <w:rsid w:val="003431B2"/>
    <w:rsid w:val="003439C0"/>
    <w:rsid w:val="00343A2B"/>
    <w:rsid w:val="00344392"/>
    <w:rsid w:val="003445D1"/>
    <w:rsid w:val="0034474E"/>
    <w:rsid w:val="003452F1"/>
    <w:rsid w:val="00345A23"/>
    <w:rsid w:val="00345BDA"/>
    <w:rsid w:val="00345DF5"/>
    <w:rsid w:val="00345E7F"/>
    <w:rsid w:val="00346307"/>
    <w:rsid w:val="0034657E"/>
    <w:rsid w:val="0034700B"/>
    <w:rsid w:val="003472E8"/>
    <w:rsid w:val="0034739A"/>
    <w:rsid w:val="00347D2A"/>
    <w:rsid w:val="0035007F"/>
    <w:rsid w:val="00350CDF"/>
    <w:rsid w:val="00350D77"/>
    <w:rsid w:val="00350EDB"/>
    <w:rsid w:val="00351A66"/>
    <w:rsid w:val="00352754"/>
    <w:rsid w:val="00352D64"/>
    <w:rsid w:val="0035302A"/>
    <w:rsid w:val="0035380F"/>
    <w:rsid w:val="00353A12"/>
    <w:rsid w:val="00353F38"/>
    <w:rsid w:val="003545F3"/>
    <w:rsid w:val="00354DD9"/>
    <w:rsid w:val="003550ED"/>
    <w:rsid w:val="003557D3"/>
    <w:rsid w:val="003557D8"/>
    <w:rsid w:val="003558F5"/>
    <w:rsid w:val="00355A87"/>
    <w:rsid w:val="00355CD3"/>
    <w:rsid w:val="003560FA"/>
    <w:rsid w:val="00356329"/>
    <w:rsid w:val="00356390"/>
    <w:rsid w:val="0035647F"/>
    <w:rsid w:val="00356FFC"/>
    <w:rsid w:val="003601DB"/>
    <w:rsid w:val="0036070D"/>
    <w:rsid w:val="00360EE9"/>
    <w:rsid w:val="003612D5"/>
    <w:rsid w:val="00361381"/>
    <w:rsid w:val="0036157E"/>
    <w:rsid w:val="00361748"/>
    <w:rsid w:val="00361A4C"/>
    <w:rsid w:val="00361C6B"/>
    <w:rsid w:val="00361E79"/>
    <w:rsid w:val="00362568"/>
    <w:rsid w:val="0036271E"/>
    <w:rsid w:val="003627F2"/>
    <w:rsid w:val="00362A53"/>
    <w:rsid w:val="00362A8C"/>
    <w:rsid w:val="00362BAE"/>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70304"/>
    <w:rsid w:val="0037102D"/>
    <w:rsid w:val="00371A6E"/>
    <w:rsid w:val="003722B7"/>
    <w:rsid w:val="0037257E"/>
    <w:rsid w:val="00372C75"/>
    <w:rsid w:val="00373479"/>
    <w:rsid w:val="00373A63"/>
    <w:rsid w:val="00373DCA"/>
    <w:rsid w:val="00374919"/>
    <w:rsid w:val="00374A68"/>
    <w:rsid w:val="00374C7B"/>
    <w:rsid w:val="00374DDA"/>
    <w:rsid w:val="00375706"/>
    <w:rsid w:val="00375723"/>
    <w:rsid w:val="003759CB"/>
    <w:rsid w:val="00375DD7"/>
    <w:rsid w:val="00375F54"/>
    <w:rsid w:val="003763FB"/>
    <w:rsid w:val="0037708B"/>
    <w:rsid w:val="00377224"/>
    <w:rsid w:val="003772EE"/>
    <w:rsid w:val="003773ED"/>
    <w:rsid w:val="00377F03"/>
    <w:rsid w:val="00377F5C"/>
    <w:rsid w:val="0038027B"/>
    <w:rsid w:val="00380871"/>
    <w:rsid w:val="00380C9F"/>
    <w:rsid w:val="00380DAB"/>
    <w:rsid w:val="00380EDE"/>
    <w:rsid w:val="00380F4B"/>
    <w:rsid w:val="00381816"/>
    <w:rsid w:val="00381AAA"/>
    <w:rsid w:val="00381AB5"/>
    <w:rsid w:val="00382108"/>
    <w:rsid w:val="003824DC"/>
    <w:rsid w:val="00382587"/>
    <w:rsid w:val="00382611"/>
    <w:rsid w:val="00382758"/>
    <w:rsid w:val="003829B4"/>
    <w:rsid w:val="00382D87"/>
    <w:rsid w:val="00382FE6"/>
    <w:rsid w:val="00383719"/>
    <w:rsid w:val="00383838"/>
    <w:rsid w:val="003838E9"/>
    <w:rsid w:val="00383BD9"/>
    <w:rsid w:val="00383E1A"/>
    <w:rsid w:val="00384C36"/>
    <w:rsid w:val="00384FA1"/>
    <w:rsid w:val="003852CD"/>
    <w:rsid w:val="00385C17"/>
    <w:rsid w:val="00386173"/>
    <w:rsid w:val="003862B0"/>
    <w:rsid w:val="00386775"/>
    <w:rsid w:val="00386E60"/>
    <w:rsid w:val="00387100"/>
    <w:rsid w:val="00387109"/>
    <w:rsid w:val="00387F56"/>
    <w:rsid w:val="00390765"/>
    <w:rsid w:val="003907FA"/>
    <w:rsid w:val="00390EBD"/>
    <w:rsid w:val="0039102F"/>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FB6"/>
    <w:rsid w:val="003970B1"/>
    <w:rsid w:val="00397367"/>
    <w:rsid w:val="00397635"/>
    <w:rsid w:val="00397A02"/>
    <w:rsid w:val="00397CB1"/>
    <w:rsid w:val="00397E66"/>
    <w:rsid w:val="003A0564"/>
    <w:rsid w:val="003A05C1"/>
    <w:rsid w:val="003A1B2E"/>
    <w:rsid w:val="003A1DE7"/>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52C3"/>
    <w:rsid w:val="003A53D7"/>
    <w:rsid w:val="003A56CA"/>
    <w:rsid w:val="003A5739"/>
    <w:rsid w:val="003A5AA0"/>
    <w:rsid w:val="003A71AB"/>
    <w:rsid w:val="003A7829"/>
    <w:rsid w:val="003B0200"/>
    <w:rsid w:val="003B0307"/>
    <w:rsid w:val="003B0E2B"/>
    <w:rsid w:val="003B14A4"/>
    <w:rsid w:val="003B15D3"/>
    <w:rsid w:val="003B1BA9"/>
    <w:rsid w:val="003B20E1"/>
    <w:rsid w:val="003B23ED"/>
    <w:rsid w:val="003B2ECA"/>
    <w:rsid w:val="003B3584"/>
    <w:rsid w:val="003B413A"/>
    <w:rsid w:val="003B4941"/>
    <w:rsid w:val="003B4DC3"/>
    <w:rsid w:val="003B4EBE"/>
    <w:rsid w:val="003B51BA"/>
    <w:rsid w:val="003B5BD0"/>
    <w:rsid w:val="003B63D1"/>
    <w:rsid w:val="003B6422"/>
    <w:rsid w:val="003B6532"/>
    <w:rsid w:val="003B6798"/>
    <w:rsid w:val="003B696D"/>
    <w:rsid w:val="003B6986"/>
    <w:rsid w:val="003B6C84"/>
    <w:rsid w:val="003B6D1D"/>
    <w:rsid w:val="003B729E"/>
    <w:rsid w:val="003B784E"/>
    <w:rsid w:val="003B7B46"/>
    <w:rsid w:val="003B7D9D"/>
    <w:rsid w:val="003C027E"/>
    <w:rsid w:val="003C035D"/>
    <w:rsid w:val="003C056C"/>
    <w:rsid w:val="003C139A"/>
    <w:rsid w:val="003C13E0"/>
    <w:rsid w:val="003C1E99"/>
    <w:rsid w:val="003C216A"/>
    <w:rsid w:val="003C2C44"/>
    <w:rsid w:val="003C313D"/>
    <w:rsid w:val="003C319F"/>
    <w:rsid w:val="003C3EC3"/>
    <w:rsid w:val="003C3FFB"/>
    <w:rsid w:val="003C4300"/>
    <w:rsid w:val="003C47F9"/>
    <w:rsid w:val="003C4DAA"/>
    <w:rsid w:val="003C5530"/>
    <w:rsid w:val="003C5EF2"/>
    <w:rsid w:val="003C5F4E"/>
    <w:rsid w:val="003C6923"/>
    <w:rsid w:val="003C7450"/>
    <w:rsid w:val="003C7922"/>
    <w:rsid w:val="003C7965"/>
    <w:rsid w:val="003C7D4C"/>
    <w:rsid w:val="003D033C"/>
    <w:rsid w:val="003D0ACC"/>
    <w:rsid w:val="003D1A15"/>
    <w:rsid w:val="003D1C75"/>
    <w:rsid w:val="003D2021"/>
    <w:rsid w:val="003D2EB6"/>
    <w:rsid w:val="003D3142"/>
    <w:rsid w:val="003D3C8A"/>
    <w:rsid w:val="003D40B9"/>
    <w:rsid w:val="003D4860"/>
    <w:rsid w:val="003D4C1F"/>
    <w:rsid w:val="003D54A1"/>
    <w:rsid w:val="003D6161"/>
    <w:rsid w:val="003D6193"/>
    <w:rsid w:val="003D6F57"/>
    <w:rsid w:val="003D6FC4"/>
    <w:rsid w:val="003D76DE"/>
    <w:rsid w:val="003D7AAF"/>
    <w:rsid w:val="003D7B31"/>
    <w:rsid w:val="003E01CF"/>
    <w:rsid w:val="003E04B7"/>
    <w:rsid w:val="003E1BEE"/>
    <w:rsid w:val="003E2510"/>
    <w:rsid w:val="003E2575"/>
    <w:rsid w:val="003E2A55"/>
    <w:rsid w:val="003E3112"/>
    <w:rsid w:val="003E319D"/>
    <w:rsid w:val="003E4064"/>
    <w:rsid w:val="003E41AC"/>
    <w:rsid w:val="003E4D4A"/>
    <w:rsid w:val="003E4DD0"/>
    <w:rsid w:val="003E539A"/>
    <w:rsid w:val="003E5C88"/>
    <w:rsid w:val="003E609B"/>
    <w:rsid w:val="003E60C4"/>
    <w:rsid w:val="003E616D"/>
    <w:rsid w:val="003E6551"/>
    <w:rsid w:val="003E7219"/>
    <w:rsid w:val="003E721F"/>
    <w:rsid w:val="003E7C90"/>
    <w:rsid w:val="003E7CFF"/>
    <w:rsid w:val="003E7D6C"/>
    <w:rsid w:val="003F0685"/>
    <w:rsid w:val="003F07FE"/>
    <w:rsid w:val="003F0A4B"/>
    <w:rsid w:val="003F1322"/>
    <w:rsid w:val="003F1C06"/>
    <w:rsid w:val="003F2358"/>
    <w:rsid w:val="003F288F"/>
    <w:rsid w:val="003F2F2A"/>
    <w:rsid w:val="003F3982"/>
    <w:rsid w:val="003F4373"/>
    <w:rsid w:val="003F470C"/>
    <w:rsid w:val="003F4D0A"/>
    <w:rsid w:val="003F4D53"/>
    <w:rsid w:val="003F4E0A"/>
    <w:rsid w:val="003F5A50"/>
    <w:rsid w:val="003F5A9C"/>
    <w:rsid w:val="003F5B3E"/>
    <w:rsid w:val="003F5FF6"/>
    <w:rsid w:val="003F6118"/>
    <w:rsid w:val="003F6CDA"/>
    <w:rsid w:val="003F7328"/>
    <w:rsid w:val="00400A0A"/>
    <w:rsid w:val="00400BF5"/>
    <w:rsid w:val="00400F6E"/>
    <w:rsid w:val="004013BE"/>
    <w:rsid w:val="0040232C"/>
    <w:rsid w:val="00402AA1"/>
    <w:rsid w:val="00402C71"/>
    <w:rsid w:val="00402DA8"/>
    <w:rsid w:val="00402E03"/>
    <w:rsid w:val="00403FEE"/>
    <w:rsid w:val="004045B0"/>
    <w:rsid w:val="004045BB"/>
    <w:rsid w:val="00404A67"/>
    <w:rsid w:val="00404CAA"/>
    <w:rsid w:val="004050EB"/>
    <w:rsid w:val="004051B1"/>
    <w:rsid w:val="00405636"/>
    <w:rsid w:val="0040567F"/>
    <w:rsid w:val="00405A00"/>
    <w:rsid w:val="00405BF5"/>
    <w:rsid w:val="004062BC"/>
    <w:rsid w:val="00406CAB"/>
    <w:rsid w:val="00406CF7"/>
    <w:rsid w:val="004078CA"/>
    <w:rsid w:val="0040797E"/>
    <w:rsid w:val="00410415"/>
    <w:rsid w:val="00410FA8"/>
    <w:rsid w:val="004118DF"/>
    <w:rsid w:val="00411D22"/>
    <w:rsid w:val="0041218E"/>
    <w:rsid w:val="0041273B"/>
    <w:rsid w:val="00412F01"/>
    <w:rsid w:val="00413F68"/>
    <w:rsid w:val="00414406"/>
    <w:rsid w:val="00414803"/>
    <w:rsid w:val="00415506"/>
    <w:rsid w:val="004155C7"/>
    <w:rsid w:val="004157F7"/>
    <w:rsid w:val="0041586D"/>
    <w:rsid w:val="004163BD"/>
    <w:rsid w:val="00416A6E"/>
    <w:rsid w:val="00416BBF"/>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49B3"/>
    <w:rsid w:val="00424F8B"/>
    <w:rsid w:val="004256F3"/>
    <w:rsid w:val="00425A60"/>
    <w:rsid w:val="00425E34"/>
    <w:rsid w:val="00425EAB"/>
    <w:rsid w:val="00426269"/>
    <w:rsid w:val="00426AB3"/>
    <w:rsid w:val="00426FB2"/>
    <w:rsid w:val="00427AB5"/>
    <w:rsid w:val="00427E48"/>
    <w:rsid w:val="00430889"/>
    <w:rsid w:val="004308C8"/>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7C0"/>
    <w:rsid w:val="00435A49"/>
    <w:rsid w:val="00437077"/>
    <w:rsid w:val="004370E7"/>
    <w:rsid w:val="004371AA"/>
    <w:rsid w:val="00437394"/>
    <w:rsid w:val="00437ED1"/>
    <w:rsid w:val="004404AE"/>
    <w:rsid w:val="00440A6E"/>
    <w:rsid w:val="00441462"/>
    <w:rsid w:val="004415C9"/>
    <w:rsid w:val="004416CC"/>
    <w:rsid w:val="00441749"/>
    <w:rsid w:val="00442040"/>
    <w:rsid w:val="004421CA"/>
    <w:rsid w:val="004421F6"/>
    <w:rsid w:val="0044280F"/>
    <w:rsid w:val="00442870"/>
    <w:rsid w:val="0044287A"/>
    <w:rsid w:val="00442BBE"/>
    <w:rsid w:val="00442C93"/>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AEB"/>
    <w:rsid w:val="00446D21"/>
    <w:rsid w:val="00446E2B"/>
    <w:rsid w:val="00447225"/>
    <w:rsid w:val="00447E2C"/>
    <w:rsid w:val="00450700"/>
    <w:rsid w:val="00450879"/>
    <w:rsid w:val="00450F4D"/>
    <w:rsid w:val="00450FE8"/>
    <w:rsid w:val="00451523"/>
    <w:rsid w:val="00451A0C"/>
    <w:rsid w:val="00451C64"/>
    <w:rsid w:val="00451DD3"/>
    <w:rsid w:val="00451E02"/>
    <w:rsid w:val="00452152"/>
    <w:rsid w:val="004522A5"/>
    <w:rsid w:val="00452829"/>
    <w:rsid w:val="00452B4B"/>
    <w:rsid w:val="00452B8B"/>
    <w:rsid w:val="004531C7"/>
    <w:rsid w:val="004541D8"/>
    <w:rsid w:val="00454467"/>
    <w:rsid w:val="00454B6F"/>
    <w:rsid w:val="00455330"/>
    <w:rsid w:val="00455C08"/>
    <w:rsid w:val="0045638A"/>
    <w:rsid w:val="00456A63"/>
    <w:rsid w:val="00457049"/>
    <w:rsid w:val="00457829"/>
    <w:rsid w:val="00457960"/>
    <w:rsid w:val="00457C46"/>
    <w:rsid w:val="0046121E"/>
    <w:rsid w:val="00461A51"/>
    <w:rsid w:val="00462062"/>
    <w:rsid w:val="0046216B"/>
    <w:rsid w:val="004622B3"/>
    <w:rsid w:val="00462E51"/>
    <w:rsid w:val="00463D59"/>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D1D"/>
    <w:rsid w:val="00472005"/>
    <w:rsid w:val="00472327"/>
    <w:rsid w:val="00472A89"/>
    <w:rsid w:val="00472ED4"/>
    <w:rsid w:val="004732B4"/>
    <w:rsid w:val="004733F2"/>
    <w:rsid w:val="00473656"/>
    <w:rsid w:val="004737D9"/>
    <w:rsid w:val="00473A01"/>
    <w:rsid w:val="00473BD2"/>
    <w:rsid w:val="00473F97"/>
    <w:rsid w:val="004742B1"/>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3144"/>
    <w:rsid w:val="004834FA"/>
    <w:rsid w:val="004835BF"/>
    <w:rsid w:val="00483691"/>
    <w:rsid w:val="0048391B"/>
    <w:rsid w:val="004847D0"/>
    <w:rsid w:val="00484E62"/>
    <w:rsid w:val="00485311"/>
    <w:rsid w:val="004855C5"/>
    <w:rsid w:val="00485C1F"/>
    <w:rsid w:val="004862EF"/>
    <w:rsid w:val="00486A07"/>
    <w:rsid w:val="00486C58"/>
    <w:rsid w:val="00486CF7"/>
    <w:rsid w:val="004870A0"/>
    <w:rsid w:val="0048730E"/>
    <w:rsid w:val="004877DE"/>
    <w:rsid w:val="00487A1E"/>
    <w:rsid w:val="00487A4E"/>
    <w:rsid w:val="00487B10"/>
    <w:rsid w:val="00487C1D"/>
    <w:rsid w:val="00490377"/>
    <w:rsid w:val="004903C8"/>
    <w:rsid w:val="00490FCC"/>
    <w:rsid w:val="004911C7"/>
    <w:rsid w:val="00491747"/>
    <w:rsid w:val="00491934"/>
    <w:rsid w:val="00491999"/>
    <w:rsid w:val="00491DFD"/>
    <w:rsid w:val="00491F26"/>
    <w:rsid w:val="00492519"/>
    <w:rsid w:val="00492B9A"/>
    <w:rsid w:val="00492BED"/>
    <w:rsid w:val="00492C5A"/>
    <w:rsid w:val="0049307E"/>
    <w:rsid w:val="00493202"/>
    <w:rsid w:val="004932F7"/>
    <w:rsid w:val="00493866"/>
    <w:rsid w:val="004938DF"/>
    <w:rsid w:val="00493AF6"/>
    <w:rsid w:val="00493D08"/>
    <w:rsid w:val="00493E2A"/>
    <w:rsid w:val="00493E35"/>
    <w:rsid w:val="0049436C"/>
    <w:rsid w:val="0049471C"/>
    <w:rsid w:val="004948D6"/>
    <w:rsid w:val="00494B44"/>
    <w:rsid w:val="00494C0A"/>
    <w:rsid w:val="00495689"/>
    <w:rsid w:val="004957ED"/>
    <w:rsid w:val="00495815"/>
    <w:rsid w:val="004966D2"/>
    <w:rsid w:val="00496C8D"/>
    <w:rsid w:val="00496D46"/>
    <w:rsid w:val="0049789D"/>
    <w:rsid w:val="004A0394"/>
    <w:rsid w:val="004A03B3"/>
    <w:rsid w:val="004A04C8"/>
    <w:rsid w:val="004A0A7D"/>
    <w:rsid w:val="004A1072"/>
    <w:rsid w:val="004A1111"/>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7F6"/>
    <w:rsid w:val="004A584C"/>
    <w:rsid w:val="004A601B"/>
    <w:rsid w:val="004A62F2"/>
    <w:rsid w:val="004A6784"/>
    <w:rsid w:val="004A67E6"/>
    <w:rsid w:val="004A6D62"/>
    <w:rsid w:val="004A6DF6"/>
    <w:rsid w:val="004A6E0C"/>
    <w:rsid w:val="004A6FD7"/>
    <w:rsid w:val="004A70CB"/>
    <w:rsid w:val="004A70EE"/>
    <w:rsid w:val="004A737C"/>
    <w:rsid w:val="004B0C82"/>
    <w:rsid w:val="004B1113"/>
    <w:rsid w:val="004B11ED"/>
    <w:rsid w:val="004B1D36"/>
    <w:rsid w:val="004B1E91"/>
    <w:rsid w:val="004B2435"/>
    <w:rsid w:val="004B2BDC"/>
    <w:rsid w:val="004B2D86"/>
    <w:rsid w:val="004B3337"/>
    <w:rsid w:val="004B3AAF"/>
    <w:rsid w:val="004B402F"/>
    <w:rsid w:val="004B413C"/>
    <w:rsid w:val="004B4737"/>
    <w:rsid w:val="004B4E6B"/>
    <w:rsid w:val="004B518B"/>
    <w:rsid w:val="004B5B0F"/>
    <w:rsid w:val="004B61B2"/>
    <w:rsid w:val="004B65E9"/>
    <w:rsid w:val="004B6606"/>
    <w:rsid w:val="004B66B1"/>
    <w:rsid w:val="004B6EB2"/>
    <w:rsid w:val="004B7139"/>
    <w:rsid w:val="004B7351"/>
    <w:rsid w:val="004B7493"/>
    <w:rsid w:val="004B75C2"/>
    <w:rsid w:val="004B7CD8"/>
    <w:rsid w:val="004B7DC6"/>
    <w:rsid w:val="004C0173"/>
    <w:rsid w:val="004C0202"/>
    <w:rsid w:val="004C0204"/>
    <w:rsid w:val="004C020C"/>
    <w:rsid w:val="004C0766"/>
    <w:rsid w:val="004C0CA6"/>
    <w:rsid w:val="004C1D8B"/>
    <w:rsid w:val="004C20F5"/>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8CB"/>
    <w:rsid w:val="004D1AC9"/>
    <w:rsid w:val="004D1B68"/>
    <w:rsid w:val="004D2A47"/>
    <w:rsid w:val="004D2D2F"/>
    <w:rsid w:val="004D2E54"/>
    <w:rsid w:val="004D2FB9"/>
    <w:rsid w:val="004D36CE"/>
    <w:rsid w:val="004D378B"/>
    <w:rsid w:val="004D37FF"/>
    <w:rsid w:val="004D389C"/>
    <w:rsid w:val="004D402C"/>
    <w:rsid w:val="004D455A"/>
    <w:rsid w:val="004D4AB4"/>
    <w:rsid w:val="004D5177"/>
    <w:rsid w:val="004D6F30"/>
    <w:rsid w:val="004D7042"/>
    <w:rsid w:val="004D758D"/>
    <w:rsid w:val="004E02A2"/>
    <w:rsid w:val="004E02AE"/>
    <w:rsid w:val="004E056E"/>
    <w:rsid w:val="004E12AC"/>
    <w:rsid w:val="004E13B5"/>
    <w:rsid w:val="004E17B5"/>
    <w:rsid w:val="004E18E1"/>
    <w:rsid w:val="004E1C5F"/>
    <w:rsid w:val="004E1DD3"/>
    <w:rsid w:val="004E2B67"/>
    <w:rsid w:val="004E3B23"/>
    <w:rsid w:val="004E403E"/>
    <w:rsid w:val="004E444A"/>
    <w:rsid w:val="004E49DD"/>
    <w:rsid w:val="004E610E"/>
    <w:rsid w:val="004E6C8C"/>
    <w:rsid w:val="004E6DD0"/>
    <w:rsid w:val="004E6ED2"/>
    <w:rsid w:val="004E7630"/>
    <w:rsid w:val="004E78D0"/>
    <w:rsid w:val="004E79FF"/>
    <w:rsid w:val="004E7A2A"/>
    <w:rsid w:val="004F0E62"/>
    <w:rsid w:val="004F0F74"/>
    <w:rsid w:val="004F144B"/>
    <w:rsid w:val="004F1D52"/>
    <w:rsid w:val="004F2025"/>
    <w:rsid w:val="004F2067"/>
    <w:rsid w:val="004F29C4"/>
    <w:rsid w:val="004F2B6D"/>
    <w:rsid w:val="004F2D23"/>
    <w:rsid w:val="004F2EDD"/>
    <w:rsid w:val="004F3223"/>
    <w:rsid w:val="004F334C"/>
    <w:rsid w:val="004F3C6E"/>
    <w:rsid w:val="004F3E73"/>
    <w:rsid w:val="004F3E77"/>
    <w:rsid w:val="004F49E0"/>
    <w:rsid w:val="004F5B94"/>
    <w:rsid w:val="004F6318"/>
    <w:rsid w:val="004F6641"/>
    <w:rsid w:val="004F6F74"/>
    <w:rsid w:val="004F7201"/>
    <w:rsid w:val="004F722E"/>
    <w:rsid w:val="004F72B9"/>
    <w:rsid w:val="004F762F"/>
    <w:rsid w:val="004F76A9"/>
    <w:rsid w:val="004F7EE7"/>
    <w:rsid w:val="0050064A"/>
    <w:rsid w:val="00500B1F"/>
    <w:rsid w:val="00500BDB"/>
    <w:rsid w:val="00500FCB"/>
    <w:rsid w:val="00501A15"/>
    <w:rsid w:val="00501BAF"/>
    <w:rsid w:val="00502340"/>
    <w:rsid w:val="00502746"/>
    <w:rsid w:val="0050291B"/>
    <w:rsid w:val="00502C45"/>
    <w:rsid w:val="0050301F"/>
    <w:rsid w:val="00503254"/>
    <w:rsid w:val="005034CF"/>
    <w:rsid w:val="00504046"/>
    <w:rsid w:val="00504187"/>
    <w:rsid w:val="00504B6F"/>
    <w:rsid w:val="00504DF8"/>
    <w:rsid w:val="00505113"/>
    <w:rsid w:val="005054D3"/>
    <w:rsid w:val="00505540"/>
    <w:rsid w:val="00505891"/>
    <w:rsid w:val="00506D83"/>
    <w:rsid w:val="00507113"/>
    <w:rsid w:val="00507452"/>
    <w:rsid w:val="0050751F"/>
    <w:rsid w:val="005076F1"/>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BE5"/>
    <w:rsid w:val="00514CB9"/>
    <w:rsid w:val="00514EF1"/>
    <w:rsid w:val="005150E3"/>
    <w:rsid w:val="005151A2"/>
    <w:rsid w:val="00515716"/>
    <w:rsid w:val="00516078"/>
    <w:rsid w:val="00516358"/>
    <w:rsid w:val="005164DD"/>
    <w:rsid w:val="00516A62"/>
    <w:rsid w:val="00516A9E"/>
    <w:rsid w:val="00516F17"/>
    <w:rsid w:val="00517665"/>
    <w:rsid w:val="00517B1C"/>
    <w:rsid w:val="00517CCC"/>
    <w:rsid w:val="00517EF4"/>
    <w:rsid w:val="00517F84"/>
    <w:rsid w:val="005202CE"/>
    <w:rsid w:val="005203B2"/>
    <w:rsid w:val="00520DFD"/>
    <w:rsid w:val="005212A3"/>
    <w:rsid w:val="0052131D"/>
    <w:rsid w:val="005218B8"/>
    <w:rsid w:val="00521BFC"/>
    <w:rsid w:val="00521CB4"/>
    <w:rsid w:val="00521CBB"/>
    <w:rsid w:val="0052265D"/>
    <w:rsid w:val="0052265E"/>
    <w:rsid w:val="0052348A"/>
    <w:rsid w:val="00523844"/>
    <w:rsid w:val="00523CFF"/>
    <w:rsid w:val="0052409E"/>
    <w:rsid w:val="00524287"/>
    <w:rsid w:val="00524E27"/>
    <w:rsid w:val="0052526A"/>
    <w:rsid w:val="0052539B"/>
    <w:rsid w:val="005259B4"/>
    <w:rsid w:val="00525B13"/>
    <w:rsid w:val="00525CF0"/>
    <w:rsid w:val="00526571"/>
    <w:rsid w:val="00527433"/>
    <w:rsid w:val="005276F5"/>
    <w:rsid w:val="00527805"/>
    <w:rsid w:val="00527863"/>
    <w:rsid w:val="005278B5"/>
    <w:rsid w:val="00527968"/>
    <w:rsid w:val="00527C65"/>
    <w:rsid w:val="00530106"/>
    <w:rsid w:val="00530150"/>
    <w:rsid w:val="00530F97"/>
    <w:rsid w:val="0053177C"/>
    <w:rsid w:val="0053254C"/>
    <w:rsid w:val="00532678"/>
    <w:rsid w:val="005326E2"/>
    <w:rsid w:val="00532E4F"/>
    <w:rsid w:val="00533146"/>
    <w:rsid w:val="005333B8"/>
    <w:rsid w:val="005333E8"/>
    <w:rsid w:val="00533A14"/>
    <w:rsid w:val="00533AE1"/>
    <w:rsid w:val="00534BED"/>
    <w:rsid w:val="005352EB"/>
    <w:rsid w:val="005353EC"/>
    <w:rsid w:val="005363D6"/>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E52"/>
    <w:rsid w:val="005441FC"/>
    <w:rsid w:val="0054453F"/>
    <w:rsid w:val="00544BFE"/>
    <w:rsid w:val="00544CC1"/>
    <w:rsid w:val="0054547C"/>
    <w:rsid w:val="0054569D"/>
    <w:rsid w:val="005456CC"/>
    <w:rsid w:val="005458D7"/>
    <w:rsid w:val="00546056"/>
    <w:rsid w:val="00546388"/>
    <w:rsid w:val="005464A4"/>
    <w:rsid w:val="00546C8F"/>
    <w:rsid w:val="00546D2F"/>
    <w:rsid w:val="00547124"/>
    <w:rsid w:val="00547555"/>
    <w:rsid w:val="005478FC"/>
    <w:rsid w:val="00547DEB"/>
    <w:rsid w:val="00550656"/>
    <w:rsid w:val="00550736"/>
    <w:rsid w:val="0055129F"/>
    <w:rsid w:val="00551318"/>
    <w:rsid w:val="00551478"/>
    <w:rsid w:val="00551B7B"/>
    <w:rsid w:val="00552613"/>
    <w:rsid w:val="005529DF"/>
    <w:rsid w:val="00552F26"/>
    <w:rsid w:val="00553307"/>
    <w:rsid w:val="00553349"/>
    <w:rsid w:val="005538CE"/>
    <w:rsid w:val="0055390E"/>
    <w:rsid w:val="00553B64"/>
    <w:rsid w:val="00553DFE"/>
    <w:rsid w:val="0055444F"/>
    <w:rsid w:val="00555253"/>
    <w:rsid w:val="0055536C"/>
    <w:rsid w:val="005554D2"/>
    <w:rsid w:val="005559E3"/>
    <w:rsid w:val="00555A0C"/>
    <w:rsid w:val="00556070"/>
    <w:rsid w:val="00556090"/>
    <w:rsid w:val="005560DB"/>
    <w:rsid w:val="00556593"/>
    <w:rsid w:val="005566E5"/>
    <w:rsid w:val="00556D3F"/>
    <w:rsid w:val="00557771"/>
    <w:rsid w:val="00557BDF"/>
    <w:rsid w:val="00557DB0"/>
    <w:rsid w:val="005600B6"/>
    <w:rsid w:val="00560377"/>
    <w:rsid w:val="00560CAF"/>
    <w:rsid w:val="005618A5"/>
    <w:rsid w:val="00561C50"/>
    <w:rsid w:val="005621E9"/>
    <w:rsid w:val="00562595"/>
    <w:rsid w:val="005627E1"/>
    <w:rsid w:val="00562C51"/>
    <w:rsid w:val="0056348E"/>
    <w:rsid w:val="005634F5"/>
    <w:rsid w:val="00563601"/>
    <w:rsid w:val="00563618"/>
    <w:rsid w:val="00563ECD"/>
    <w:rsid w:val="005640A7"/>
    <w:rsid w:val="005643B2"/>
    <w:rsid w:val="00565239"/>
    <w:rsid w:val="005659F7"/>
    <w:rsid w:val="005661AD"/>
    <w:rsid w:val="005665BA"/>
    <w:rsid w:val="00566B89"/>
    <w:rsid w:val="00566CE2"/>
    <w:rsid w:val="00567FB2"/>
    <w:rsid w:val="00570070"/>
    <w:rsid w:val="005701CF"/>
    <w:rsid w:val="005702A4"/>
    <w:rsid w:val="005703B3"/>
    <w:rsid w:val="0057078C"/>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A22"/>
    <w:rsid w:val="00574C1B"/>
    <w:rsid w:val="00574C45"/>
    <w:rsid w:val="00574FCB"/>
    <w:rsid w:val="00575443"/>
    <w:rsid w:val="00575D5E"/>
    <w:rsid w:val="00575E2D"/>
    <w:rsid w:val="005762DB"/>
    <w:rsid w:val="005763A2"/>
    <w:rsid w:val="00576D80"/>
    <w:rsid w:val="00576E56"/>
    <w:rsid w:val="00577506"/>
    <w:rsid w:val="005775A3"/>
    <w:rsid w:val="005806D8"/>
    <w:rsid w:val="00580B77"/>
    <w:rsid w:val="005813D7"/>
    <w:rsid w:val="005815DE"/>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269B"/>
    <w:rsid w:val="0059298C"/>
    <w:rsid w:val="00592F8F"/>
    <w:rsid w:val="00592FD4"/>
    <w:rsid w:val="0059390B"/>
    <w:rsid w:val="00593C80"/>
    <w:rsid w:val="00593EF3"/>
    <w:rsid w:val="00593F2E"/>
    <w:rsid w:val="005941DB"/>
    <w:rsid w:val="00594C77"/>
    <w:rsid w:val="00595844"/>
    <w:rsid w:val="00595EA5"/>
    <w:rsid w:val="00595F3B"/>
    <w:rsid w:val="005966EA"/>
    <w:rsid w:val="00596836"/>
    <w:rsid w:val="00597107"/>
    <w:rsid w:val="0059764F"/>
    <w:rsid w:val="005976D7"/>
    <w:rsid w:val="00597A1B"/>
    <w:rsid w:val="005A122C"/>
    <w:rsid w:val="005A15EF"/>
    <w:rsid w:val="005A1810"/>
    <w:rsid w:val="005A3074"/>
    <w:rsid w:val="005A346B"/>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54A"/>
    <w:rsid w:val="005B0876"/>
    <w:rsid w:val="005B0E08"/>
    <w:rsid w:val="005B122B"/>
    <w:rsid w:val="005B131F"/>
    <w:rsid w:val="005B15A4"/>
    <w:rsid w:val="005B19C3"/>
    <w:rsid w:val="005B1AB6"/>
    <w:rsid w:val="005B1C4B"/>
    <w:rsid w:val="005B2505"/>
    <w:rsid w:val="005B2937"/>
    <w:rsid w:val="005B2A8E"/>
    <w:rsid w:val="005B2CBB"/>
    <w:rsid w:val="005B3D3B"/>
    <w:rsid w:val="005B47A6"/>
    <w:rsid w:val="005B5137"/>
    <w:rsid w:val="005B6145"/>
    <w:rsid w:val="005B6929"/>
    <w:rsid w:val="005B6F39"/>
    <w:rsid w:val="005B7066"/>
    <w:rsid w:val="005B7F31"/>
    <w:rsid w:val="005B7FA7"/>
    <w:rsid w:val="005C03C4"/>
    <w:rsid w:val="005C0566"/>
    <w:rsid w:val="005C1855"/>
    <w:rsid w:val="005C19AC"/>
    <w:rsid w:val="005C1B8F"/>
    <w:rsid w:val="005C21E0"/>
    <w:rsid w:val="005C2C6D"/>
    <w:rsid w:val="005C2F2F"/>
    <w:rsid w:val="005C318E"/>
    <w:rsid w:val="005C3D31"/>
    <w:rsid w:val="005C4371"/>
    <w:rsid w:val="005C4CA4"/>
    <w:rsid w:val="005C4CF3"/>
    <w:rsid w:val="005C5089"/>
    <w:rsid w:val="005C5497"/>
    <w:rsid w:val="005C64B7"/>
    <w:rsid w:val="005C683B"/>
    <w:rsid w:val="005C6C19"/>
    <w:rsid w:val="005C6E86"/>
    <w:rsid w:val="005C74AE"/>
    <w:rsid w:val="005C74E3"/>
    <w:rsid w:val="005C7A60"/>
    <w:rsid w:val="005C7E03"/>
    <w:rsid w:val="005C7F4B"/>
    <w:rsid w:val="005D02F7"/>
    <w:rsid w:val="005D059A"/>
    <w:rsid w:val="005D05A0"/>
    <w:rsid w:val="005D05AB"/>
    <w:rsid w:val="005D0E11"/>
    <w:rsid w:val="005D157E"/>
    <w:rsid w:val="005D1884"/>
    <w:rsid w:val="005D1AEC"/>
    <w:rsid w:val="005D1B1E"/>
    <w:rsid w:val="005D1DE5"/>
    <w:rsid w:val="005D2CB1"/>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285"/>
    <w:rsid w:val="005E05AA"/>
    <w:rsid w:val="005E18E6"/>
    <w:rsid w:val="005E1C72"/>
    <w:rsid w:val="005E1E4A"/>
    <w:rsid w:val="005E214F"/>
    <w:rsid w:val="005E2AD0"/>
    <w:rsid w:val="005E2B03"/>
    <w:rsid w:val="005E325C"/>
    <w:rsid w:val="005E35CA"/>
    <w:rsid w:val="005E37C7"/>
    <w:rsid w:val="005E3BEC"/>
    <w:rsid w:val="005E3DF1"/>
    <w:rsid w:val="005E4B08"/>
    <w:rsid w:val="005E4E71"/>
    <w:rsid w:val="005E5237"/>
    <w:rsid w:val="005E5A57"/>
    <w:rsid w:val="005E5AFD"/>
    <w:rsid w:val="005E5F84"/>
    <w:rsid w:val="005E6122"/>
    <w:rsid w:val="005E64F9"/>
    <w:rsid w:val="005E654C"/>
    <w:rsid w:val="005E6BE9"/>
    <w:rsid w:val="005E702F"/>
    <w:rsid w:val="005F00BF"/>
    <w:rsid w:val="005F0BC8"/>
    <w:rsid w:val="005F0E89"/>
    <w:rsid w:val="005F13D9"/>
    <w:rsid w:val="005F1430"/>
    <w:rsid w:val="005F1553"/>
    <w:rsid w:val="005F1670"/>
    <w:rsid w:val="005F1D35"/>
    <w:rsid w:val="005F1D44"/>
    <w:rsid w:val="005F2439"/>
    <w:rsid w:val="005F2826"/>
    <w:rsid w:val="005F2917"/>
    <w:rsid w:val="005F2B10"/>
    <w:rsid w:val="005F2B27"/>
    <w:rsid w:val="005F2E71"/>
    <w:rsid w:val="005F3D7E"/>
    <w:rsid w:val="005F4302"/>
    <w:rsid w:val="005F448C"/>
    <w:rsid w:val="005F48E5"/>
    <w:rsid w:val="005F4E1E"/>
    <w:rsid w:val="005F504D"/>
    <w:rsid w:val="005F5106"/>
    <w:rsid w:val="005F538F"/>
    <w:rsid w:val="005F5647"/>
    <w:rsid w:val="005F5B22"/>
    <w:rsid w:val="005F5C6F"/>
    <w:rsid w:val="005F5D48"/>
    <w:rsid w:val="005F621A"/>
    <w:rsid w:val="005F62E1"/>
    <w:rsid w:val="005F6547"/>
    <w:rsid w:val="005F6AB3"/>
    <w:rsid w:val="005F71D8"/>
    <w:rsid w:val="005F7918"/>
    <w:rsid w:val="006001CA"/>
    <w:rsid w:val="00600230"/>
    <w:rsid w:val="00600566"/>
    <w:rsid w:val="00600AF7"/>
    <w:rsid w:val="00600B25"/>
    <w:rsid w:val="00600BC7"/>
    <w:rsid w:val="00601636"/>
    <w:rsid w:val="006018BD"/>
    <w:rsid w:val="00601D44"/>
    <w:rsid w:val="00602694"/>
    <w:rsid w:val="006027FD"/>
    <w:rsid w:val="00602C25"/>
    <w:rsid w:val="00602FE6"/>
    <w:rsid w:val="006038DA"/>
    <w:rsid w:val="00603BCC"/>
    <w:rsid w:val="00603D02"/>
    <w:rsid w:val="00604443"/>
    <w:rsid w:val="006049C3"/>
    <w:rsid w:val="006049EA"/>
    <w:rsid w:val="006049F5"/>
    <w:rsid w:val="00604D7D"/>
    <w:rsid w:val="0060500C"/>
    <w:rsid w:val="00605015"/>
    <w:rsid w:val="0060596E"/>
    <w:rsid w:val="0060599F"/>
    <w:rsid w:val="00605D9C"/>
    <w:rsid w:val="00605F0F"/>
    <w:rsid w:val="00606242"/>
    <w:rsid w:val="006063DB"/>
    <w:rsid w:val="00606938"/>
    <w:rsid w:val="00606F98"/>
    <w:rsid w:val="0060712E"/>
    <w:rsid w:val="0060725B"/>
    <w:rsid w:val="00607822"/>
    <w:rsid w:val="00607DF8"/>
    <w:rsid w:val="0061024B"/>
    <w:rsid w:val="00610A38"/>
    <w:rsid w:val="00610EBA"/>
    <w:rsid w:val="006111C9"/>
    <w:rsid w:val="006116B0"/>
    <w:rsid w:val="006119EF"/>
    <w:rsid w:val="00611F5B"/>
    <w:rsid w:val="00611F62"/>
    <w:rsid w:val="00612540"/>
    <w:rsid w:val="006125D1"/>
    <w:rsid w:val="00612AEA"/>
    <w:rsid w:val="006138B8"/>
    <w:rsid w:val="00613AA0"/>
    <w:rsid w:val="00613D98"/>
    <w:rsid w:val="00614DF0"/>
    <w:rsid w:val="00617322"/>
    <w:rsid w:val="006176D2"/>
    <w:rsid w:val="0062017C"/>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1BB"/>
    <w:rsid w:val="006251FB"/>
    <w:rsid w:val="0062534F"/>
    <w:rsid w:val="006256C4"/>
    <w:rsid w:val="00625B66"/>
    <w:rsid w:val="00625F13"/>
    <w:rsid w:val="0062610A"/>
    <w:rsid w:val="00626365"/>
    <w:rsid w:val="006263EC"/>
    <w:rsid w:val="006264FC"/>
    <w:rsid w:val="00626680"/>
    <w:rsid w:val="006267E1"/>
    <w:rsid w:val="006267F0"/>
    <w:rsid w:val="00626CB1"/>
    <w:rsid w:val="006273A6"/>
    <w:rsid w:val="0062784B"/>
    <w:rsid w:val="00630357"/>
    <w:rsid w:val="00630FC7"/>
    <w:rsid w:val="00631077"/>
    <w:rsid w:val="00631587"/>
    <w:rsid w:val="00631872"/>
    <w:rsid w:val="006318BD"/>
    <w:rsid w:val="00631A6A"/>
    <w:rsid w:val="00631FED"/>
    <w:rsid w:val="006321FF"/>
    <w:rsid w:val="006338E2"/>
    <w:rsid w:val="00633C56"/>
    <w:rsid w:val="00633F23"/>
    <w:rsid w:val="00634255"/>
    <w:rsid w:val="00634840"/>
    <w:rsid w:val="00634C81"/>
    <w:rsid w:val="00634CD3"/>
    <w:rsid w:val="00635469"/>
    <w:rsid w:val="00635837"/>
    <w:rsid w:val="00635881"/>
    <w:rsid w:val="0063598D"/>
    <w:rsid w:val="00635E3C"/>
    <w:rsid w:val="006361D6"/>
    <w:rsid w:val="00636953"/>
    <w:rsid w:val="0063740E"/>
    <w:rsid w:val="0063786B"/>
    <w:rsid w:val="006379C5"/>
    <w:rsid w:val="006379CC"/>
    <w:rsid w:val="00637BA4"/>
    <w:rsid w:val="00637D85"/>
    <w:rsid w:val="0064001D"/>
    <w:rsid w:val="006406F3"/>
    <w:rsid w:val="00641788"/>
    <w:rsid w:val="006422D6"/>
    <w:rsid w:val="00642B6B"/>
    <w:rsid w:val="006430C8"/>
    <w:rsid w:val="006431F7"/>
    <w:rsid w:val="00643527"/>
    <w:rsid w:val="006435E9"/>
    <w:rsid w:val="00643688"/>
    <w:rsid w:val="00643BE8"/>
    <w:rsid w:val="006444D9"/>
    <w:rsid w:val="00644798"/>
    <w:rsid w:val="0064504B"/>
    <w:rsid w:val="006453EF"/>
    <w:rsid w:val="00645412"/>
    <w:rsid w:val="00645A82"/>
    <w:rsid w:val="0064604D"/>
    <w:rsid w:val="0064676F"/>
    <w:rsid w:val="00647011"/>
    <w:rsid w:val="006506F0"/>
    <w:rsid w:val="00650A54"/>
    <w:rsid w:val="00650DF0"/>
    <w:rsid w:val="00650FCE"/>
    <w:rsid w:val="00651134"/>
    <w:rsid w:val="00651306"/>
    <w:rsid w:val="006514D1"/>
    <w:rsid w:val="00651562"/>
    <w:rsid w:val="006515F0"/>
    <w:rsid w:val="0065185A"/>
    <w:rsid w:val="00651AC6"/>
    <w:rsid w:val="00651E9C"/>
    <w:rsid w:val="00651F6B"/>
    <w:rsid w:val="00652287"/>
    <w:rsid w:val="00652570"/>
    <w:rsid w:val="0065298B"/>
    <w:rsid w:val="00652DAC"/>
    <w:rsid w:val="00653057"/>
    <w:rsid w:val="0065311A"/>
    <w:rsid w:val="006532BB"/>
    <w:rsid w:val="00653DD7"/>
    <w:rsid w:val="00653FEB"/>
    <w:rsid w:val="006541C8"/>
    <w:rsid w:val="00654B2E"/>
    <w:rsid w:val="00654E5F"/>
    <w:rsid w:val="00654E84"/>
    <w:rsid w:val="00656C92"/>
    <w:rsid w:val="0065707A"/>
    <w:rsid w:val="00657182"/>
    <w:rsid w:val="0065748C"/>
    <w:rsid w:val="0065777D"/>
    <w:rsid w:val="00660BE4"/>
    <w:rsid w:val="00660F77"/>
    <w:rsid w:val="00661072"/>
    <w:rsid w:val="00661209"/>
    <w:rsid w:val="006625A9"/>
    <w:rsid w:val="006625ED"/>
    <w:rsid w:val="00662C6A"/>
    <w:rsid w:val="00662F7C"/>
    <w:rsid w:val="00663023"/>
    <w:rsid w:val="006634C6"/>
    <w:rsid w:val="0066379F"/>
    <w:rsid w:val="00663A7D"/>
    <w:rsid w:val="00663B46"/>
    <w:rsid w:val="006644C8"/>
    <w:rsid w:val="006645F7"/>
    <w:rsid w:val="006648CF"/>
    <w:rsid w:val="00664D12"/>
    <w:rsid w:val="006654A9"/>
    <w:rsid w:val="00665E30"/>
    <w:rsid w:val="006660DF"/>
    <w:rsid w:val="0066614E"/>
    <w:rsid w:val="00666452"/>
    <w:rsid w:val="00666DCA"/>
    <w:rsid w:val="00667346"/>
    <w:rsid w:val="0066779F"/>
    <w:rsid w:val="00667AFC"/>
    <w:rsid w:val="00670AFE"/>
    <w:rsid w:val="00671393"/>
    <w:rsid w:val="006715CD"/>
    <w:rsid w:val="00671ED2"/>
    <w:rsid w:val="006747EE"/>
    <w:rsid w:val="00674B16"/>
    <w:rsid w:val="00674E51"/>
    <w:rsid w:val="006750E2"/>
    <w:rsid w:val="00675DAA"/>
    <w:rsid w:val="00675E9B"/>
    <w:rsid w:val="00676472"/>
    <w:rsid w:val="00676D49"/>
    <w:rsid w:val="00677311"/>
    <w:rsid w:val="00677460"/>
    <w:rsid w:val="006778CB"/>
    <w:rsid w:val="0068001F"/>
    <w:rsid w:val="006806AA"/>
    <w:rsid w:val="00680827"/>
    <w:rsid w:val="00680870"/>
    <w:rsid w:val="00680A06"/>
    <w:rsid w:val="006811AF"/>
    <w:rsid w:val="006813BE"/>
    <w:rsid w:val="00681903"/>
    <w:rsid w:val="00681C05"/>
    <w:rsid w:val="0068248F"/>
    <w:rsid w:val="00682576"/>
    <w:rsid w:val="0068285A"/>
    <w:rsid w:val="00682B14"/>
    <w:rsid w:val="00683538"/>
    <w:rsid w:val="006839E9"/>
    <w:rsid w:val="00683E51"/>
    <w:rsid w:val="006849A7"/>
    <w:rsid w:val="00684F8A"/>
    <w:rsid w:val="006856CC"/>
    <w:rsid w:val="0068661E"/>
    <w:rsid w:val="00686E07"/>
    <w:rsid w:val="00687B19"/>
    <w:rsid w:val="00687C57"/>
    <w:rsid w:val="00687F3A"/>
    <w:rsid w:val="0069032C"/>
    <w:rsid w:val="0069038B"/>
    <w:rsid w:val="006904D0"/>
    <w:rsid w:val="00691900"/>
    <w:rsid w:val="00691C7C"/>
    <w:rsid w:val="00692FFF"/>
    <w:rsid w:val="0069301E"/>
    <w:rsid w:val="00693460"/>
    <w:rsid w:val="00693815"/>
    <w:rsid w:val="00693DBD"/>
    <w:rsid w:val="00694AB8"/>
    <w:rsid w:val="00694B34"/>
    <w:rsid w:val="00694EBB"/>
    <w:rsid w:val="00694EE9"/>
    <w:rsid w:val="0069523A"/>
    <w:rsid w:val="00695918"/>
    <w:rsid w:val="00695E65"/>
    <w:rsid w:val="00696114"/>
    <w:rsid w:val="00696529"/>
    <w:rsid w:val="00696908"/>
    <w:rsid w:val="00696AA4"/>
    <w:rsid w:val="00696FFF"/>
    <w:rsid w:val="0069708A"/>
    <w:rsid w:val="00697ACB"/>
    <w:rsid w:val="00697EDF"/>
    <w:rsid w:val="00697F40"/>
    <w:rsid w:val="006A02A3"/>
    <w:rsid w:val="006A07A7"/>
    <w:rsid w:val="006A0D0D"/>
    <w:rsid w:val="006A110D"/>
    <w:rsid w:val="006A117E"/>
    <w:rsid w:val="006A18D3"/>
    <w:rsid w:val="006A1956"/>
    <w:rsid w:val="006A1B61"/>
    <w:rsid w:val="006A233C"/>
    <w:rsid w:val="006A2997"/>
    <w:rsid w:val="006A347E"/>
    <w:rsid w:val="006A387A"/>
    <w:rsid w:val="006A3AA6"/>
    <w:rsid w:val="006A40B2"/>
    <w:rsid w:val="006A4356"/>
    <w:rsid w:val="006A447A"/>
    <w:rsid w:val="006A4898"/>
    <w:rsid w:val="006A4ABF"/>
    <w:rsid w:val="006A4B4A"/>
    <w:rsid w:val="006A4E42"/>
    <w:rsid w:val="006A4F95"/>
    <w:rsid w:val="006A50BA"/>
    <w:rsid w:val="006A539D"/>
    <w:rsid w:val="006A67AB"/>
    <w:rsid w:val="006A6A84"/>
    <w:rsid w:val="006A6CCB"/>
    <w:rsid w:val="006A6D0E"/>
    <w:rsid w:val="006A70E5"/>
    <w:rsid w:val="006A7147"/>
    <w:rsid w:val="006A71C1"/>
    <w:rsid w:val="006A7793"/>
    <w:rsid w:val="006B0562"/>
    <w:rsid w:val="006B07E5"/>
    <w:rsid w:val="006B0DC8"/>
    <w:rsid w:val="006B0FF4"/>
    <w:rsid w:val="006B106B"/>
    <w:rsid w:val="006B1138"/>
    <w:rsid w:val="006B1148"/>
    <w:rsid w:val="006B12F7"/>
    <w:rsid w:val="006B149B"/>
    <w:rsid w:val="006B1B26"/>
    <w:rsid w:val="006B1CFA"/>
    <w:rsid w:val="006B22C0"/>
    <w:rsid w:val="006B22F6"/>
    <w:rsid w:val="006B2C05"/>
    <w:rsid w:val="006B2F84"/>
    <w:rsid w:val="006B3050"/>
    <w:rsid w:val="006B3191"/>
    <w:rsid w:val="006B3845"/>
    <w:rsid w:val="006B48C1"/>
    <w:rsid w:val="006B5EA7"/>
    <w:rsid w:val="006B606C"/>
    <w:rsid w:val="006B60E4"/>
    <w:rsid w:val="006B7D26"/>
    <w:rsid w:val="006C0538"/>
    <w:rsid w:val="006C14CF"/>
    <w:rsid w:val="006C25ED"/>
    <w:rsid w:val="006C2A92"/>
    <w:rsid w:val="006C2F60"/>
    <w:rsid w:val="006C3CD1"/>
    <w:rsid w:val="006C40B9"/>
    <w:rsid w:val="006C414C"/>
    <w:rsid w:val="006C4521"/>
    <w:rsid w:val="006C46E6"/>
    <w:rsid w:val="006C4B5B"/>
    <w:rsid w:val="006C4E4B"/>
    <w:rsid w:val="006C557D"/>
    <w:rsid w:val="006C5F46"/>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51"/>
    <w:rsid w:val="006D2C7B"/>
    <w:rsid w:val="006D31B9"/>
    <w:rsid w:val="006D34AE"/>
    <w:rsid w:val="006D393D"/>
    <w:rsid w:val="006D409B"/>
    <w:rsid w:val="006D448B"/>
    <w:rsid w:val="006D6400"/>
    <w:rsid w:val="006D64D7"/>
    <w:rsid w:val="006D6DB2"/>
    <w:rsid w:val="006D72F4"/>
    <w:rsid w:val="006E0269"/>
    <w:rsid w:val="006E03D6"/>
    <w:rsid w:val="006E0848"/>
    <w:rsid w:val="006E0961"/>
    <w:rsid w:val="006E1003"/>
    <w:rsid w:val="006E103F"/>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AD3"/>
    <w:rsid w:val="006E5B4E"/>
    <w:rsid w:val="006E5D98"/>
    <w:rsid w:val="006E5D9D"/>
    <w:rsid w:val="006E6284"/>
    <w:rsid w:val="006E7D83"/>
    <w:rsid w:val="006F0169"/>
    <w:rsid w:val="006F01F6"/>
    <w:rsid w:val="006F0358"/>
    <w:rsid w:val="006F0541"/>
    <w:rsid w:val="006F0561"/>
    <w:rsid w:val="006F1463"/>
    <w:rsid w:val="006F18B0"/>
    <w:rsid w:val="006F1AB1"/>
    <w:rsid w:val="006F1BAA"/>
    <w:rsid w:val="006F1EC1"/>
    <w:rsid w:val="006F2313"/>
    <w:rsid w:val="006F236F"/>
    <w:rsid w:val="006F24E8"/>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BBE"/>
    <w:rsid w:val="006F6F40"/>
    <w:rsid w:val="006F72F4"/>
    <w:rsid w:val="0070007B"/>
    <w:rsid w:val="0070049F"/>
    <w:rsid w:val="007004A3"/>
    <w:rsid w:val="0070123B"/>
    <w:rsid w:val="007025E4"/>
    <w:rsid w:val="0070279F"/>
    <w:rsid w:val="007028B3"/>
    <w:rsid w:val="007033B3"/>
    <w:rsid w:val="00703A8F"/>
    <w:rsid w:val="00703C7D"/>
    <w:rsid w:val="0070434C"/>
    <w:rsid w:val="00704422"/>
    <w:rsid w:val="0070444C"/>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694"/>
    <w:rsid w:val="007076D3"/>
    <w:rsid w:val="007078B0"/>
    <w:rsid w:val="00707E81"/>
    <w:rsid w:val="00710F01"/>
    <w:rsid w:val="00712282"/>
    <w:rsid w:val="0071268C"/>
    <w:rsid w:val="0071315D"/>
    <w:rsid w:val="007131ED"/>
    <w:rsid w:val="00713FCF"/>
    <w:rsid w:val="00714178"/>
    <w:rsid w:val="00714945"/>
    <w:rsid w:val="007149B6"/>
    <w:rsid w:val="00714C38"/>
    <w:rsid w:val="00714C74"/>
    <w:rsid w:val="0071536A"/>
    <w:rsid w:val="0071544C"/>
    <w:rsid w:val="00716539"/>
    <w:rsid w:val="00716679"/>
    <w:rsid w:val="00716C92"/>
    <w:rsid w:val="00717349"/>
    <w:rsid w:val="007173B7"/>
    <w:rsid w:val="00717509"/>
    <w:rsid w:val="00717BBB"/>
    <w:rsid w:val="00717F0B"/>
    <w:rsid w:val="00720042"/>
    <w:rsid w:val="0072024E"/>
    <w:rsid w:val="00720CF0"/>
    <w:rsid w:val="00720E22"/>
    <w:rsid w:val="00721929"/>
    <w:rsid w:val="007219D0"/>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55F7"/>
    <w:rsid w:val="0072571B"/>
    <w:rsid w:val="007259EF"/>
    <w:rsid w:val="00725B34"/>
    <w:rsid w:val="00726B20"/>
    <w:rsid w:val="00726CF8"/>
    <w:rsid w:val="00726F4B"/>
    <w:rsid w:val="007273E3"/>
    <w:rsid w:val="00727F52"/>
    <w:rsid w:val="00730632"/>
    <w:rsid w:val="00730BB5"/>
    <w:rsid w:val="00730EBF"/>
    <w:rsid w:val="00731C1E"/>
    <w:rsid w:val="007320B1"/>
    <w:rsid w:val="0073224E"/>
    <w:rsid w:val="00732817"/>
    <w:rsid w:val="00732D9C"/>
    <w:rsid w:val="00733645"/>
    <w:rsid w:val="00733761"/>
    <w:rsid w:val="00733E8C"/>
    <w:rsid w:val="0073442D"/>
    <w:rsid w:val="00734998"/>
    <w:rsid w:val="007352C6"/>
    <w:rsid w:val="00735A02"/>
    <w:rsid w:val="0073635B"/>
    <w:rsid w:val="007367D0"/>
    <w:rsid w:val="00736CDF"/>
    <w:rsid w:val="0073736F"/>
    <w:rsid w:val="007378E0"/>
    <w:rsid w:val="00740724"/>
    <w:rsid w:val="00740E9A"/>
    <w:rsid w:val="0074114F"/>
    <w:rsid w:val="007412D9"/>
    <w:rsid w:val="00741E61"/>
    <w:rsid w:val="0074216A"/>
    <w:rsid w:val="00742830"/>
    <w:rsid w:val="00743675"/>
    <w:rsid w:val="00743AF7"/>
    <w:rsid w:val="00743DDD"/>
    <w:rsid w:val="007441ED"/>
    <w:rsid w:val="00744B17"/>
    <w:rsid w:val="00744D20"/>
    <w:rsid w:val="00745314"/>
    <w:rsid w:val="00745BEF"/>
    <w:rsid w:val="00745C87"/>
    <w:rsid w:val="007460E8"/>
    <w:rsid w:val="0074643B"/>
    <w:rsid w:val="007466C5"/>
    <w:rsid w:val="00746E11"/>
    <w:rsid w:val="00746E96"/>
    <w:rsid w:val="007470A2"/>
    <w:rsid w:val="007479A5"/>
    <w:rsid w:val="00747B9A"/>
    <w:rsid w:val="00747FAD"/>
    <w:rsid w:val="00750132"/>
    <w:rsid w:val="00751113"/>
    <w:rsid w:val="007512C2"/>
    <w:rsid w:val="00751692"/>
    <w:rsid w:val="00751861"/>
    <w:rsid w:val="0075186D"/>
    <w:rsid w:val="007518B4"/>
    <w:rsid w:val="00751AAA"/>
    <w:rsid w:val="007527D0"/>
    <w:rsid w:val="007529E9"/>
    <w:rsid w:val="00752DCB"/>
    <w:rsid w:val="007535FF"/>
    <w:rsid w:val="00753C93"/>
    <w:rsid w:val="007544F1"/>
    <w:rsid w:val="0075495C"/>
    <w:rsid w:val="0075495E"/>
    <w:rsid w:val="00755282"/>
    <w:rsid w:val="0075588C"/>
    <w:rsid w:val="00755C11"/>
    <w:rsid w:val="00755C42"/>
    <w:rsid w:val="0075652B"/>
    <w:rsid w:val="00756ABB"/>
    <w:rsid w:val="00756C7B"/>
    <w:rsid w:val="00756DC3"/>
    <w:rsid w:val="00757473"/>
    <w:rsid w:val="00757859"/>
    <w:rsid w:val="00757F5C"/>
    <w:rsid w:val="00760115"/>
    <w:rsid w:val="00760446"/>
    <w:rsid w:val="007604F0"/>
    <w:rsid w:val="00760712"/>
    <w:rsid w:val="00760D57"/>
    <w:rsid w:val="0076115B"/>
    <w:rsid w:val="007618C1"/>
    <w:rsid w:val="00761E1B"/>
    <w:rsid w:val="0076200B"/>
    <w:rsid w:val="0076201E"/>
    <w:rsid w:val="007623BB"/>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59DE"/>
    <w:rsid w:val="00765BDF"/>
    <w:rsid w:val="00766457"/>
    <w:rsid w:val="0076689C"/>
    <w:rsid w:val="0076690B"/>
    <w:rsid w:val="00766AB7"/>
    <w:rsid w:val="00766C5D"/>
    <w:rsid w:val="00767022"/>
    <w:rsid w:val="0077046C"/>
    <w:rsid w:val="007706EF"/>
    <w:rsid w:val="007707C2"/>
    <w:rsid w:val="00770B8F"/>
    <w:rsid w:val="0077187E"/>
    <w:rsid w:val="00771B1C"/>
    <w:rsid w:val="007721C9"/>
    <w:rsid w:val="007723F1"/>
    <w:rsid w:val="00772986"/>
    <w:rsid w:val="00772ADE"/>
    <w:rsid w:val="007732F9"/>
    <w:rsid w:val="00773983"/>
    <w:rsid w:val="00773A1C"/>
    <w:rsid w:val="00773C8E"/>
    <w:rsid w:val="00773D81"/>
    <w:rsid w:val="007746C1"/>
    <w:rsid w:val="00774F34"/>
    <w:rsid w:val="00774F3C"/>
    <w:rsid w:val="007752B5"/>
    <w:rsid w:val="0077571A"/>
    <w:rsid w:val="00775740"/>
    <w:rsid w:val="007757CE"/>
    <w:rsid w:val="007758E5"/>
    <w:rsid w:val="007759DB"/>
    <w:rsid w:val="00775DBB"/>
    <w:rsid w:val="007761DE"/>
    <w:rsid w:val="00776D00"/>
    <w:rsid w:val="00777115"/>
    <w:rsid w:val="007775C8"/>
    <w:rsid w:val="007779A4"/>
    <w:rsid w:val="00777DB6"/>
    <w:rsid w:val="00777F5A"/>
    <w:rsid w:val="007807B8"/>
    <w:rsid w:val="007807B9"/>
    <w:rsid w:val="00780FAC"/>
    <w:rsid w:val="0078162C"/>
    <w:rsid w:val="00781B20"/>
    <w:rsid w:val="0078260B"/>
    <w:rsid w:val="0078344F"/>
    <w:rsid w:val="0078355F"/>
    <w:rsid w:val="007836A9"/>
    <w:rsid w:val="007837D1"/>
    <w:rsid w:val="00784F7E"/>
    <w:rsid w:val="00785086"/>
    <w:rsid w:val="0078576D"/>
    <w:rsid w:val="00785D77"/>
    <w:rsid w:val="00786705"/>
    <w:rsid w:val="00786736"/>
    <w:rsid w:val="00786CF6"/>
    <w:rsid w:val="00787184"/>
    <w:rsid w:val="00787332"/>
    <w:rsid w:val="007875F8"/>
    <w:rsid w:val="00787920"/>
    <w:rsid w:val="007905F3"/>
    <w:rsid w:val="00790D5C"/>
    <w:rsid w:val="00790D93"/>
    <w:rsid w:val="007910AC"/>
    <w:rsid w:val="0079120F"/>
    <w:rsid w:val="00791347"/>
    <w:rsid w:val="007913C5"/>
    <w:rsid w:val="00791D99"/>
    <w:rsid w:val="0079269A"/>
    <w:rsid w:val="0079306E"/>
    <w:rsid w:val="00793117"/>
    <w:rsid w:val="0079346B"/>
    <w:rsid w:val="007934BD"/>
    <w:rsid w:val="007940C5"/>
    <w:rsid w:val="0079482F"/>
    <w:rsid w:val="0079553D"/>
    <w:rsid w:val="0079577C"/>
    <w:rsid w:val="007959ED"/>
    <w:rsid w:val="00795CB8"/>
    <w:rsid w:val="0079650E"/>
    <w:rsid w:val="00796567"/>
    <w:rsid w:val="0079688C"/>
    <w:rsid w:val="0079689F"/>
    <w:rsid w:val="007969DB"/>
    <w:rsid w:val="00796CD5"/>
    <w:rsid w:val="00796F69"/>
    <w:rsid w:val="007A1347"/>
    <w:rsid w:val="007A1349"/>
    <w:rsid w:val="007A16E0"/>
    <w:rsid w:val="007A1A8F"/>
    <w:rsid w:val="007A1DDE"/>
    <w:rsid w:val="007A1DED"/>
    <w:rsid w:val="007A2BEF"/>
    <w:rsid w:val="007A2D7C"/>
    <w:rsid w:val="007A301C"/>
    <w:rsid w:val="007A42B7"/>
    <w:rsid w:val="007A4AE0"/>
    <w:rsid w:val="007A5E5F"/>
    <w:rsid w:val="007A6CA9"/>
    <w:rsid w:val="007A6DB5"/>
    <w:rsid w:val="007A7049"/>
    <w:rsid w:val="007A7C5A"/>
    <w:rsid w:val="007B0B24"/>
    <w:rsid w:val="007B0FB7"/>
    <w:rsid w:val="007B159B"/>
    <w:rsid w:val="007B1675"/>
    <w:rsid w:val="007B1B93"/>
    <w:rsid w:val="007B1D1A"/>
    <w:rsid w:val="007B1EE8"/>
    <w:rsid w:val="007B20D1"/>
    <w:rsid w:val="007B26D3"/>
    <w:rsid w:val="007B3238"/>
    <w:rsid w:val="007B3291"/>
    <w:rsid w:val="007B3475"/>
    <w:rsid w:val="007B3641"/>
    <w:rsid w:val="007B3802"/>
    <w:rsid w:val="007B3892"/>
    <w:rsid w:val="007B38FE"/>
    <w:rsid w:val="007B3A29"/>
    <w:rsid w:val="007B3FDB"/>
    <w:rsid w:val="007B4876"/>
    <w:rsid w:val="007B4EB2"/>
    <w:rsid w:val="007B5115"/>
    <w:rsid w:val="007B52D0"/>
    <w:rsid w:val="007B5720"/>
    <w:rsid w:val="007B5DF6"/>
    <w:rsid w:val="007B6351"/>
    <w:rsid w:val="007B6BEA"/>
    <w:rsid w:val="007B70B4"/>
    <w:rsid w:val="007B7205"/>
    <w:rsid w:val="007B75AF"/>
    <w:rsid w:val="007B7A1B"/>
    <w:rsid w:val="007B7FE1"/>
    <w:rsid w:val="007C0314"/>
    <w:rsid w:val="007C0CF5"/>
    <w:rsid w:val="007C154B"/>
    <w:rsid w:val="007C15DA"/>
    <w:rsid w:val="007C1B8B"/>
    <w:rsid w:val="007C2140"/>
    <w:rsid w:val="007C2A97"/>
    <w:rsid w:val="007C2CE6"/>
    <w:rsid w:val="007C3560"/>
    <w:rsid w:val="007C39CE"/>
    <w:rsid w:val="007C464B"/>
    <w:rsid w:val="007C4A44"/>
    <w:rsid w:val="007C4E05"/>
    <w:rsid w:val="007C4E1F"/>
    <w:rsid w:val="007C4F19"/>
    <w:rsid w:val="007C6440"/>
    <w:rsid w:val="007C68DA"/>
    <w:rsid w:val="007C7D3B"/>
    <w:rsid w:val="007D0182"/>
    <w:rsid w:val="007D0627"/>
    <w:rsid w:val="007D0C47"/>
    <w:rsid w:val="007D0DB4"/>
    <w:rsid w:val="007D0E70"/>
    <w:rsid w:val="007D109B"/>
    <w:rsid w:val="007D1907"/>
    <w:rsid w:val="007D2220"/>
    <w:rsid w:val="007D2237"/>
    <w:rsid w:val="007D2939"/>
    <w:rsid w:val="007D30FC"/>
    <w:rsid w:val="007D31A2"/>
    <w:rsid w:val="007D370D"/>
    <w:rsid w:val="007D370E"/>
    <w:rsid w:val="007D4250"/>
    <w:rsid w:val="007D49E1"/>
    <w:rsid w:val="007D540A"/>
    <w:rsid w:val="007D5B83"/>
    <w:rsid w:val="007D5DFA"/>
    <w:rsid w:val="007D5F10"/>
    <w:rsid w:val="007D643F"/>
    <w:rsid w:val="007D6B93"/>
    <w:rsid w:val="007D6DC5"/>
    <w:rsid w:val="007D7472"/>
    <w:rsid w:val="007D7711"/>
    <w:rsid w:val="007D7CBE"/>
    <w:rsid w:val="007D7CCD"/>
    <w:rsid w:val="007D7E99"/>
    <w:rsid w:val="007D7FAF"/>
    <w:rsid w:val="007E051A"/>
    <w:rsid w:val="007E12B7"/>
    <w:rsid w:val="007E13A0"/>
    <w:rsid w:val="007E154B"/>
    <w:rsid w:val="007E1576"/>
    <w:rsid w:val="007E1688"/>
    <w:rsid w:val="007E172F"/>
    <w:rsid w:val="007E1CAF"/>
    <w:rsid w:val="007E2199"/>
    <w:rsid w:val="007E2DB0"/>
    <w:rsid w:val="007E2E72"/>
    <w:rsid w:val="007E36EB"/>
    <w:rsid w:val="007E3B32"/>
    <w:rsid w:val="007E3EC5"/>
    <w:rsid w:val="007E3FDC"/>
    <w:rsid w:val="007E3FDD"/>
    <w:rsid w:val="007E4916"/>
    <w:rsid w:val="007E4AE7"/>
    <w:rsid w:val="007E4C39"/>
    <w:rsid w:val="007E54BE"/>
    <w:rsid w:val="007E5BF7"/>
    <w:rsid w:val="007E6DF2"/>
    <w:rsid w:val="007E6F3E"/>
    <w:rsid w:val="007E7799"/>
    <w:rsid w:val="007E7F8D"/>
    <w:rsid w:val="007F0405"/>
    <w:rsid w:val="007F08BB"/>
    <w:rsid w:val="007F0AAA"/>
    <w:rsid w:val="007F0C77"/>
    <w:rsid w:val="007F10DD"/>
    <w:rsid w:val="007F13F7"/>
    <w:rsid w:val="007F1469"/>
    <w:rsid w:val="007F1763"/>
    <w:rsid w:val="007F1AAE"/>
    <w:rsid w:val="007F1D26"/>
    <w:rsid w:val="007F228F"/>
    <w:rsid w:val="007F2338"/>
    <w:rsid w:val="007F2C72"/>
    <w:rsid w:val="007F2F29"/>
    <w:rsid w:val="007F3C62"/>
    <w:rsid w:val="007F4C32"/>
    <w:rsid w:val="007F530A"/>
    <w:rsid w:val="007F59DC"/>
    <w:rsid w:val="007F5B7E"/>
    <w:rsid w:val="007F5BCB"/>
    <w:rsid w:val="007F6D35"/>
    <w:rsid w:val="007F7D5F"/>
    <w:rsid w:val="008001EC"/>
    <w:rsid w:val="00800809"/>
    <w:rsid w:val="00800A77"/>
    <w:rsid w:val="00801770"/>
    <w:rsid w:val="00801F5C"/>
    <w:rsid w:val="00802054"/>
    <w:rsid w:val="008026B0"/>
    <w:rsid w:val="00802B63"/>
    <w:rsid w:val="00802DBF"/>
    <w:rsid w:val="008036C0"/>
    <w:rsid w:val="00803B65"/>
    <w:rsid w:val="00803C91"/>
    <w:rsid w:val="0080402F"/>
    <w:rsid w:val="008040DC"/>
    <w:rsid w:val="008041FF"/>
    <w:rsid w:val="00804366"/>
    <w:rsid w:val="00804C50"/>
    <w:rsid w:val="0080524D"/>
    <w:rsid w:val="00805BE6"/>
    <w:rsid w:val="00806183"/>
    <w:rsid w:val="008066A4"/>
    <w:rsid w:val="008067CE"/>
    <w:rsid w:val="00806A3B"/>
    <w:rsid w:val="00806CF7"/>
    <w:rsid w:val="00806DEA"/>
    <w:rsid w:val="00806E4E"/>
    <w:rsid w:val="008077FE"/>
    <w:rsid w:val="0081011C"/>
    <w:rsid w:val="0081046A"/>
    <w:rsid w:val="0081058C"/>
    <w:rsid w:val="0081093D"/>
    <w:rsid w:val="00810F88"/>
    <w:rsid w:val="00812C3D"/>
    <w:rsid w:val="00812E45"/>
    <w:rsid w:val="00813C1F"/>
    <w:rsid w:val="00813F06"/>
    <w:rsid w:val="00814013"/>
    <w:rsid w:val="0081417B"/>
    <w:rsid w:val="008142E0"/>
    <w:rsid w:val="00814463"/>
    <w:rsid w:val="008147C5"/>
    <w:rsid w:val="00814BD8"/>
    <w:rsid w:val="008161FD"/>
    <w:rsid w:val="00816C9A"/>
    <w:rsid w:val="00816E53"/>
    <w:rsid w:val="00820D9C"/>
    <w:rsid w:val="00821A47"/>
    <w:rsid w:val="00821B3A"/>
    <w:rsid w:val="00822436"/>
    <w:rsid w:val="0082275E"/>
    <w:rsid w:val="008227D0"/>
    <w:rsid w:val="00822B65"/>
    <w:rsid w:val="00822B74"/>
    <w:rsid w:val="00822CB9"/>
    <w:rsid w:val="008237CD"/>
    <w:rsid w:val="008237FA"/>
    <w:rsid w:val="00823EED"/>
    <w:rsid w:val="0082495C"/>
    <w:rsid w:val="008251D2"/>
    <w:rsid w:val="0082524E"/>
    <w:rsid w:val="00825C1B"/>
    <w:rsid w:val="00825F59"/>
    <w:rsid w:val="008268A8"/>
    <w:rsid w:val="0082707A"/>
    <w:rsid w:val="008270AD"/>
    <w:rsid w:val="00827814"/>
    <w:rsid w:val="00827C4D"/>
    <w:rsid w:val="00827C91"/>
    <w:rsid w:val="00827EFA"/>
    <w:rsid w:val="00827F35"/>
    <w:rsid w:val="008309FC"/>
    <w:rsid w:val="00831088"/>
    <w:rsid w:val="00831649"/>
    <w:rsid w:val="008317CA"/>
    <w:rsid w:val="00832518"/>
    <w:rsid w:val="0083282F"/>
    <w:rsid w:val="00832E11"/>
    <w:rsid w:val="00833005"/>
    <w:rsid w:val="00833A8D"/>
    <w:rsid w:val="00833EAF"/>
    <w:rsid w:val="008345EA"/>
    <w:rsid w:val="00834AEE"/>
    <w:rsid w:val="00835863"/>
    <w:rsid w:val="00836DD3"/>
    <w:rsid w:val="00836E33"/>
    <w:rsid w:val="00836EEF"/>
    <w:rsid w:val="00837E27"/>
    <w:rsid w:val="00837E4C"/>
    <w:rsid w:val="00840676"/>
    <w:rsid w:val="00840B6E"/>
    <w:rsid w:val="00841200"/>
    <w:rsid w:val="00841249"/>
    <w:rsid w:val="00841486"/>
    <w:rsid w:val="008419D5"/>
    <w:rsid w:val="00841B9B"/>
    <w:rsid w:val="008430B6"/>
    <w:rsid w:val="00843130"/>
    <w:rsid w:val="0084353A"/>
    <w:rsid w:val="00843C10"/>
    <w:rsid w:val="00843C17"/>
    <w:rsid w:val="0084463F"/>
    <w:rsid w:val="008446E1"/>
    <w:rsid w:val="008449CA"/>
    <w:rsid w:val="008453BA"/>
    <w:rsid w:val="00845450"/>
    <w:rsid w:val="00845B62"/>
    <w:rsid w:val="00845FCE"/>
    <w:rsid w:val="008461A6"/>
    <w:rsid w:val="00846ABB"/>
    <w:rsid w:val="00846DE7"/>
    <w:rsid w:val="008470D4"/>
    <w:rsid w:val="008470FB"/>
    <w:rsid w:val="00847108"/>
    <w:rsid w:val="00847303"/>
    <w:rsid w:val="008478A3"/>
    <w:rsid w:val="00847DD2"/>
    <w:rsid w:val="008504F0"/>
    <w:rsid w:val="00850555"/>
    <w:rsid w:val="008506A2"/>
    <w:rsid w:val="00850843"/>
    <w:rsid w:val="008508DC"/>
    <w:rsid w:val="008510EC"/>
    <w:rsid w:val="008511FD"/>
    <w:rsid w:val="00851A1E"/>
    <w:rsid w:val="00851A82"/>
    <w:rsid w:val="00851C79"/>
    <w:rsid w:val="00851D35"/>
    <w:rsid w:val="0085266E"/>
    <w:rsid w:val="008526FD"/>
    <w:rsid w:val="0085272D"/>
    <w:rsid w:val="008534E5"/>
    <w:rsid w:val="00853710"/>
    <w:rsid w:val="00853BF9"/>
    <w:rsid w:val="00853C38"/>
    <w:rsid w:val="00854280"/>
    <w:rsid w:val="008550FA"/>
    <w:rsid w:val="00855213"/>
    <w:rsid w:val="00855DCD"/>
    <w:rsid w:val="00855E26"/>
    <w:rsid w:val="00857CB1"/>
    <w:rsid w:val="00857E77"/>
    <w:rsid w:val="008604B3"/>
    <w:rsid w:val="00860A8A"/>
    <w:rsid w:val="00860A9C"/>
    <w:rsid w:val="00860BEF"/>
    <w:rsid w:val="00861212"/>
    <w:rsid w:val="00861D2B"/>
    <w:rsid w:val="008627C7"/>
    <w:rsid w:val="00862828"/>
    <w:rsid w:val="0086289E"/>
    <w:rsid w:val="00862C79"/>
    <w:rsid w:val="00862DDF"/>
    <w:rsid w:val="0086398A"/>
    <w:rsid w:val="00863CA2"/>
    <w:rsid w:val="00863E7B"/>
    <w:rsid w:val="008654D2"/>
    <w:rsid w:val="00865619"/>
    <w:rsid w:val="00865FD3"/>
    <w:rsid w:val="00866555"/>
    <w:rsid w:val="008668B9"/>
    <w:rsid w:val="00867371"/>
    <w:rsid w:val="00867AD8"/>
    <w:rsid w:val="00867B7C"/>
    <w:rsid w:val="008719F9"/>
    <w:rsid w:val="00871A02"/>
    <w:rsid w:val="00871A8E"/>
    <w:rsid w:val="0087233C"/>
    <w:rsid w:val="00872594"/>
    <w:rsid w:val="008726C0"/>
    <w:rsid w:val="00872756"/>
    <w:rsid w:val="00872F5D"/>
    <w:rsid w:val="00873C35"/>
    <w:rsid w:val="00873F26"/>
    <w:rsid w:val="00874440"/>
    <w:rsid w:val="00874895"/>
    <w:rsid w:val="00875061"/>
    <w:rsid w:val="008753EE"/>
    <w:rsid w:val="00875C9C"/>
    <w:rsid w:val="0087668C"/>
    <w:rsid w:val="00876960"/>
    <w:rsid w:val="00876A18"/>
    <w:rsid w:val="008773D8"/>
    <w:rsid w:val="00877752"/>
    <w:rsid w:val="00877A73"/>
    <w:rsid w:val="00877DB9"/>
    <w:rsid w:val="008800C0"/>
    <w:rsid w:val="0088089E"/>
    <w:rsid w:val="0088095A"/>
    <w:rsid w:val="00881361"/>
    <w:rsid w:val="0088180E"/>
    <w:rsid w:val="00881967"/>
    <w:rsid w:val="00881AE7"/>
    <w:rsid w:val="00881EE3"/>
    <w:rsid w:val="0088212B"/>
    <w:rsid w:val="00882AD1"/>
    <w:rsid w:val="0088300B"/>
    <w:rsid w:val="008831AC"/>
    <w:rsid w:val="008836B2"/>
    <w:rsid w:val="00883BEB"/>
    <w:rsid w:val="00883C13"/>
    <w:rsid w:val="00884A2D"/>
    <w:rsid w:val="00884A3E"/>
    <w:rsid w:val="00884B5D"/>
    <w:rsid w:val="00884DF8"/>
    <w:rsid w:val="0088576C"/>
    <w:rsid w:val="00885B5E"/>
    <w:rsid w:val="00885D62"/>
    <w:rsid w:val="00885DD5"/>
    <w:rsid w:val="00885E14"/>
    <w:rsid w:val="0088619F"/>
    <w:rsid w:val="008865F4"/>
    <w:rsid w:val="00886627"/>
    <w:rsid w:val="008868FB"/>
    <w:rsid w:val="00886F7C"/>
    <w:rsid w:val="00886F8E"/>
    <w:rsid w:val="00887523"/>
    <w:rsid w:val="008875B5"/>
    <w:rsid w:val="00887E10"/>
    <w:rsid w:val="0089022E"/>
    <w:rsid w:val="00890238"/>
    <w:rsid w:val="00890522"/>
    <w:rsid w:val="008905DE"/>
    <w:rsid w:val="00890DF9"/>
    <w:rsid w:val="00890FA6"/>
    <w:rsid w:val="00891587"/>
    <w:rsid w:val="00891764"/>
    <w:rsid w:val="00891BDB"/>
    <w:rsid w:val="00891BE0"/>
    <w:rsid w:val="00892974"/>
    <w:rsid w:val="00892F28"/>
    <w:rsid w:val="008931B8"/>
    <w:rsid w:val="00893607"/>
    <w:rsid w:val="00893991"/>
    <w:rsid w:val="00893DBA"/>
    <w:rsid w:val="00894717"/>
    <w:rsid w:val="00894757"/>
    <w:rsid w:val="00894EE0"/>
    <w:rsid w:val="00895556"/>
    <w:rsid w:val="008957B0"/>
    <w:rsid w:val="008958AA"/>
    <w:rsid w:val="00896066"/>
    <w:rsid w:val="008961AD"/>
    <w:rsid w:val="0089654B"/>
    <w:rsid w:val="00896628"/>
    <w:rsid w:val="00896B0E"/>
    <w:rsid w:val="0089729E"/>
    <w:rsid w:val="008978B9"/>
    <w:rsid w:val="008A0016"/>
    <w:rsid w:val="008A0A21"/>
    <w:rsid w:val="008A2417"/>
    <w:rsid w:val="008A286D"/>
    <w:rsid w:val="008A2DEE"/>
    <w:rsid w:val="008A33E6"/>
    <w:rsid w:val="008A3D69"/>
    <w:rsid w:val="008A3E12"/>
    <w:rsid w:val="008A3F63"/>
    <w:rsid w:val="008A4003"/>
    <w:rsid w:val="008A43AA"/>
    <w:rsid w:val="008A48B9"/>
    <w:rsid w:val="008A5C61"/>
    <w:rsid w:val="008A5CC7"/>
    <w:rsid w:val="008A6541"/>
    <w:rsid w:val="008B010D"/>
    <w:rsid w:val="008B03AE"/>
    <w:rsid w:val="008B0690"/>
    <w:rsid w:val="008B0796"/>
    <w:rsid w:val="008B079C"/>
    <w:rsid w:val="008B0928"/>
    <w:rsid w:val="008B16A6"/>
    <w:rsid w:val="008B1710"/>
    <w:rsid w:val="008B1817"/>
    <w:rsid w:val="008B1F18"/>
    <w:rsid w:val="008B21FA"/>
    <w:rsid w:val="008B257A"/>
    <w:rsid w:val="008B2689"/>
    <w:rsid w:val="008B2A43"/>
    <w:rsid w:val="008B30B7"/>
    <w:rsid w:val="008B3198"/>
    <w:rsid w:val="008B33F3"/>
    <w:rsid w:val="008B35E2"/>
    <w:rsid w:val="008B368B"/>
    <w:rsid w:val="008B3D58"/>
    <w:rsid w:val="008B4E62"/>
    <w:rsid w:val="008B54CF"/>
    <w:rsid w:val="008B5736"/>
    <w:rsid w:val="008B6ABD"/>
    <w:rsid w:val="008B6D54"/>
    <w:rsid w:val="008B746C"/>
    <w:rsid w:val="008B7EA0"/>
    <w:rsid w:val="008C09DB"/>
    <w:rsid w:val="008C1018"/>
    <w:rsid w:val="008C10E4"/>
    <w:rsid w:val="008C18AC"/>
    <w:rsid w:val="008C1C2D"/>
    <w:rsid w:val="008C1EAD"/>
    <w:rsid w:val="008C20A0"/>
    <w:rsid w:val="008C2397"/>
    <w:rsid w:val="008C242B"/>
    <w:rsid w:val="008C28A4"/>
    <w:rsid w:val="008C2980"/>
    <w:rsid w:val="008C29AF"/>
    <w:rsid w:val="008C2BAD"/>
    <w:rsid w:val="008C3EE4"/>
    <w:rsid w:val="008C4016"/>
    <w:rsid w:val="008C40F1"/>
    <w:rsid w:val="008C45B9"/>
    <w:rsid w:val="008C45EE"/>
    <w:rsid w:val="008C4C21"/>
    <w:rsid w:val="008C4C3E"/>
    <w:rsid w:val="008C4C83"/>
    <w:rsid w:val="008C5244"/>
    <w:rsid w:val="008C5306"/>
    <w:rsid w:val="008C557E"/>
    <w:rsid w:val="008C5FB5"/>
    <w:rsid w:val="008C60E3"/>
    <w:rsid w:val="008C6602"/>
    <w:rsid w:val="008C74FA"/>
    <w:rsid w:val="008C7FEF"/>
    <w:rsid w:val="008D0594"/>
    <w:rsid w:val="008D0652"/>
    <w:rsid w:val="008D0FFD"/>
    <w:rsid w:val="008D1176"/>
    <w:rsid w:val="008D208C"/>
    <w:rsid w:val="008D2A72"/>
    <w:rsid w:val="008D3543"/>
    <w:rsid w:val="008D4500"/>
    <w:rsid w:val="008D45EC"/>
    <w:rsid w:val="008D4FA6"/>
    <w:rsid w:val="008D5462"/>
    <w:rsid w:val="008D572C"/>
    <w:rsid w:val="008D5D2F"/>
    <w:rsid w:val="008D6195"/>
    <w:rsid w:val="008D6223"/>
    <w:rsid w:val="008D6369"/>
    <w:rsid w:val="008D637D"/>
    <w:rsid w:val="008D68D4"/>
    <w:rsid w:val="008D6D2E"/>
    <w:rsid w:val="008D738B"/>
    <w:rsid w:val="008D7DEF"/>
    <w:rsid w:val="008D7F75"/>
    <w:rsid w:val="008E008B"/>
    <w:rsid w:val="008E031B"/>
    <w:rsid w:val="008E068E"/>
    <w:rsid w:val="008E0878"/>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C75"/>
    <w:rsid w:val="008E5DDD"/>
    <w:rsid w:val="008E5EB3"/>
    <w:rsid w:val="008E6D49"/>
    <w:rsid w:val="008E6EBC"/>
    <w:rsid w:val="008E72E1"/>
    <w:rsid w:val="008E7CCE"/>
    <w:rsid w:val="008F0217"/>
    <w:rsid w:val="008F07D8"/>
    <w:rsid w:val="008F1C2B"/>
    <w:rsid w:val="008F1F3B"/>
    <w:rsid w:val="008F35EB"/>
    <w:rsid w:val="008F3887"/>
    <w:rsid w:val="008F3BD8"/>
    <w:rsid w:val="008F3C00"/>
    <w:rsid w:val="008F3EF6"/>
    <w:rsid w:val="008F3F1B"/>
    <w:rsid w:val="008F3F2A"/>
    <w:rsid w:val="008F4B8A"/>
    <w:rsid w:val="008F4DC2"/>
    <w:rsid w:val="008F4DE1"/>
    <w:rsid w:val="008F518B"/>
    <w:rsid w:val="008F55B1"/>
    <w:rsid w:val="008F5EC7"/>
    <w:rsid w:val="008F71E0"/>
    <w:rsid w:val="008F76D1"/>
    <w:rsid w:val="008F76EF"/>
    <w:rsid w:val="0090044F"/>
    <w:rsid w:val="00900A94"/>
    <w:rsid w:val="00900D49"/>
    <w:rsid w:val="00900FDD"/>
    <w:rsid w:val="00901BF9"/>
    <w:rsid w:val="00901C88"/>
    <w:rsid w:val="00902531"/>
    <w:rsid w:val="009025BA"/>
    <w:rsid w:val="009025DE"/>
    <w:rsid w:val="00902986"/>
    <w:rsid w:val="0090306D"/>
    <w:rsid w:val="009030BF"/>
    <w:rsid w:val="009032F7"/>
    <w:rsid w:val="00903681"/>
    <w:rsid w:val="009037FC"/>
    <w:rsid w:val="00903886"/>
    <w:rsid w:val="00903DAB"/>
    <w:rsid w:val="00903DFD"/>
    <w:rsid w:val="00903ECA"/>
    <w:rsid w:val="00903FFB"/>
    <w:rsid w:val="00904187"/>
    <w:rsid w:val="009042F3"/>
    <w:rsid w:val="0090462F"/>
    <w:rsid w:val="00904931"/>
    <w:rsid w:val="0090501C"/>
    <w:rsid w:val="009057F1"/>
    <w:rsid w:val="009060BF"/>
    <w:rsid w:val="0090654D"/>
    <w:rsid w:val="00906675"/>
    <w:rsid w:val="00906734"/>
    <w:rsid w:val="009069FC"/>
    <w:rsid w:val="00906B8A"/>
    <w:rsid w:val="00906E8D"/>
    <w:rsid w:val="0091008A"/>
    <w:rsid w:val="009106D1"/>
    <w:rsid w:val="00910A15"/>
    <w:rsid w:val="00910A27"/>
    <w:rsid w:val="009111FB"/>
    <w:rsid w:val="0091148C"/>
    <w:rsid w:val="009122CB"/>
    <w:rsid w:val="009123D0"/>
    <w:rsid w:val="00912494"/>
    <w:rsid w:val="00912546"/>
    <w:rsid w:val="009129AB"/>
    <w:rsid w:val="00912AE7"/>
    <w:rsid w:val="00913235"/>
    <w:rsid w:val="009132C7"/>
    <w:rsid w:val="0091331A"/>
    <w:rsid w:val="009137CC"/>
    <w:rsid w:val="009144D9"/>
    <w:rsid w:val="009149C4"/>
    <w:rsid w:val="00914D43"/>
    <w:rsid w:val="009153F2"/>
    <w:rsid w:val="0091588C"/>
    <w:rsid w:val="00915BFF"/>
    <w:rsid w:val="00916032"/>
    <w:rsid w:val="009167A6"/>
    <w:rsid w:val="009171B6"/>
    <w:rsid w:val="009177CE"/>
    <w:rsid w:val="00917860"/>
    <w:rsid w:val="00917F73"/>
    <w:rsid w:val="009201A2"/>
    <w:rsid w:val="00920864"/>
    <w:rsid w:val="00921347"/>
    <w:rsid w:val="00921AD9"/>
    <w:rsid w:val="00921FDD"/>
    <w:rsid w:val="00922013"/>
    <w:rsid w:val="00922947"/>
    <w:rsid w:val="00923B88"/>
    <w:rsid w:val="00923F1B"/>
    <w:rsid w:val="00923F53"/>
    <w:rsid w:val="00924A13"/>
    <w:rsid w:val="00924FC1"/>
    <w:rsid w:val="009252A0"/>
    <w:rsid w:val="009259F6"/>
    <w:rsid w:val="00925DF8"/>
    <w:rsid w:val="00925F59"/>
    <w:rsid w:val="009261DB"/>
    <w:rsid w:val="00926491"/>
    <w:rsid w:val="00927450"/>
    <w:rsid w:val="00927540"/>
    <w:rsid w:val="00927890"/>
    <w:rsid w:val="00927D57"/>
    <w:rsid w:val="00927EE3"/>
    <w:rsid w:val="009301DB"/>
    <w:rsid w:val="009309C9"/>
    <w:rsid w:val="009316AC"/>
    <w:rsid w:val="00931835"/>
    <w:rsid w:val="00931921"/>
    <w:rsid w:val="00931AA5"/>
    <w:rsid w:val="00932AB5"/>
    <w:rsid w:val="00932AF4"/>
    <w:rsid w:val="009330D4"/>
    <w:rsid w:val="0093315D"/>
    <w:rsid w:val="00933201"/>
    <w:rsid w:val="00933FB7"/>
    <w:rsid w:val="00934586"/>
    <w:rsid w:val="00935230"/>
    <w:rsid w:val="009353C3"/>
    <w:rsid w:val="00935678"/>
    <w:rsid w:val="00935A97"/>
    <w:rsid w:val="0093638C"/>
    <w:rsid w:val="0093653C"/>
    <w:rsid w:val="00936543"/>
    <w:rsid w:val="009365BC"/>
    <w:rsid w:val="00936B7A"/>
    <w:rsid w:val="00937051"/>
    <w:rsid w:val="0093715C"/>
    <w:rsid w:val="00937430"/>
    <w:rsid w:val="00940596"/>
    <w:rsid w:val="00940F73"/>
    <w:rsid w:val="00942184"/>
    <w:rsid w:val="00942503"/>
    <w:rsid w:val="00942A99"/>
    <w:rsid w:val="00942CD4"/>
    <w:rsid w:val="009432C6"/>
    <w:rsid w:val="00943731"/>
    <w:rsid w:val="009439AC"/>
    <w:rsid w:val="009440CE"/>
    <w:rsid w:val="009440EB"/>
    <w:rsid w:val="00944500"/>
    <w:rsid w:val="00944F0F"/>
    <w:rsid w:val="009451B2"/>
    <w:rsid w:val="00945E6C"/>
    <w:rsid w:val="00946172"/>
    <w:rsid w:val="00946C86"/>
    <w:rsid w:val="00946DF9"/>
    <w:rsid w:val="00946E63"/>
    <w:rsid w:val="009470B0"/>
    <w:rsid w:val="00947356"/>
    <w:rsid w:val="00947642"/>
    <w:rsid w:val="00950450"/>
    <w:rsid w:val="00950986"/>
    <w:rsid w:val="00950B2B"/>
    <w:rsid w:val="00951506"/>
    <w:rsid w:val="00951979"/>
    <w:rsid w:val="00951ACF"/>
    <w:rsid w:val="0095228F"/>
    <w:rsid w:val="00952897"/>
    <w:rsid w:val="00953C12"/>
    <w:rsid w:val="00953FF5"/>
    <w:rsid w:val="00955627"/>
    <w:rsid w:val="009557B9"/>
    <w:rsid w:val="00955E1D"/>
    <w:rsid w:val="00956277"/>
    <w:rsid w:val="00956818"/>
    <w:rsid w:val="00956B8E"/>
    <w:rsid w:val="00956BFD"/>
    <w:rsid w:val="00957101"/>
    <w:rsid w:val="009575B2"/>
    <w:rsid w:val="009575CD"/>
    <w:rsid w:val="009577D9"/>
    <w:rsid w:val="00957B83"/>
    <w:rsid w:val="0096001B"/>
    <w:rsid w:val="00960466"/>
    <w:rsid w:val="00960CD4"/>
    <w:rsid w:val="009611FD"/>
    <w:rsid w:val="009612E7"/>
    <w:rsid w:val="009613BA"/>
    <w:rsid w:val="00961801"/>
    <w:rsid w:val="0096203C"/>
    <w:rsid w:val="00962281"/>
    <w:rsid w:val="0096243E"/>
    <w:rsid w:val="00962A6B"/>
    <w:rsid w:val="00962A7A"/>
    <w:rsid w:val="00962C0C"/>
    <w:rsid w:val="00962CD0"/>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F43"/>
    <w:rsid w:val="00971188"/>
    <w:rsid w:val="00971412"/>
    <w:rsid w:val="009719ED"/>
    <w:rsid w:val="00971F5D"/>
    <w:rsid w:val="00972A30"/>
    <w:rsid w:val="00972BCA"/>
    <w:rsid w:val="0097320E"/>
    <w:rsid w:val="0097325D"/>
    <w:rsid w:val="009738CA"/>
    <w:rsid w:val="00973C82"/>
    <w:rsid w:val="00974721"/>
    <w:rsid w:val="00974B96"/>
    <w:rsid w:val="00975014"/>
    <w:rsid w:val="0097534B"/>
    <w:rsid w:val="00975999"/>
    <w:rsid w:val="00975B46"/>
    <w:rsid w:val="00976071"/>
    <w:rsid w:val="00976716"/>
    <w:rsid w:val="009770C9"/>
    <w:rsid w:val="009773CF"/>
    <w:rsid w:val="00977944"/>
    <w:rsid w:val="009779BE"/>
    <w:rsid w:val="00977FD8"/>
    <w:rsid w:val="009801EA"/>
    <w:rsid w:val="00980764"/>
    <w:rsid w:val="0098099E"/>
    <w:rsid w:val="00980D83"/>
    <w:rsid w:val="00981357"/>
    <w:rsid w:val="00981BEF"/>
    <w:rsid w:val="00982097"/>
    <w:rsid w:val="0098262A"/>
    <w:rsid w:val="00982C86"/>
    <w:rsid w:val="00982D07"/>
    <w:rsid w:val="00983264"/>
    <w:rsid w:val="00983393"/>
    <w:rsid w:val="0098348E"/>
    <w:rsid w:val="00983990"/>
    <w:rsid w:val="00983D3A"/>
    <w:rsid w:val="009840AF"/>
    <w:rsid w:val="00984301"/>
    <w:rsid w:val="0098449F"/>
    <w:rsid w:val="00985BAB"/>
    <w:rsid w:val="009864D3"/>
    <w:rsid w:val="00986582"/>
    <w:rsid w:val="00986B5D"/>
    <w:rsid w:val="00986E3B"/>
    <w:rsid w:val="00986FB8"/>
    <w:rsid w:val="0098705E"/>
    <w:rsid w:val="0098717E"/>
    <w:rsid w:val="00987C19"/>
    <w:rsid w:val="009902E3"/>
    <w:rsid w:val="00990589"/>
    <w:rsid w:val="0099068B"/>
    <w:rsid w:val="00990C66"/>
    <w:rsid w:val="00990DE6"/>
    <w:rsid w:val="009910B3"/>
    <w:rsid w:val="00991976"/>
    <w:rsid w:val="0099197F"/>
    <w:rsid w:val="009922BD"/>
    <w:rsid w:val="0099299A"/>
    <w:rsid w:val="00992B46"/>
    <w:rsid w:val="00992D3E"/>
    <w:rsid w:val="00992F7F"/>
    <w:rsid w:val="0099313F"/>
    <w:rsid w:val="009933B2"/>
    <w:rsid w:val="0099358B"/>
    <w:rsid w:val="00993954"/>
    <w:rsid w:val="00993E11"/>
    <w:rsid w:val="00994220"/>
    <w:rsid w:val="00994244"/>
    <w:rsid w:val="00994507"/>
    <w:rsid w:val="0099452A"/>
    <w:rsid w:val="0099466C"/>
    <w:rsid w:val="0099520D"/>
    <w:rsid w:val="0099524E"/>
    <w:rsid w:val="00995430"/>
    <w:rsid w:val="00995C95"/>
    <w:rsid w:val="00996470"/>
    <w:rsid w:val="0099652E"/>
    <w:rsid w:val="00997B25"/>
    <w:rsid w:val="009A015B"/>
    <w:rsid w:val="009A02C9"/>
    <w:rsid w:val="009A0AF2"/>
    <w:rsid w:val="009A0CF7"/>
    <w:rsid w:val="009A1F64"/>
    <w:rsid w:val="009A1FF0"/>
    <w:rsid w:val="009A20FA"/>
    <w:rsid w:val="009A285D"/>
    <w:rsid w:val="009A312B"/>
    <w:rsid w:val="009A3881"/>
    <w:rsid w:val="009A3A23"/>
    <w:rsid w:val="009A3B85"/>
    <w:rsid w:val="009A3FDC"/>
    <w:rsid w:val="009A416D"/>
    <w:rsid w:val="009A450D"/>
    <w:rsid w:val="009A5DE8"/>
    <w:rsid w:val="009A5EC6"/>
    <w:rsid w:val="009A5EEC"/>
    <w:rsid w:val="009A6079"/>
    <w:rsid w:val="009A6B13"/>
    <w:rsid w:val="009A6BC7"/>
    <w:rsid w:val="009A7878"/>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6D5"/>
    <w:rsid w:val="009B4889"/>
    <w:rsid w:val="009B5983"/>
    <w:rsid w:val="009B6E76"/>
    <w:rsid w:val="009B7F47"/>
    <w:rsid w:val="009C0433"/>
    <w:rsid w:val="009C05A7"/>
    <w:rsid w:val="009C0966"/>
    <w:rsid w:val="009C0B5C"/>
    <w:rsid w:val="009C1227"/>
    <w:rsid w:val="009C1874"/>
    <w:rsid w:val="009C1B80"/>
    <w:rsid w:val="009C1B97"/>
    <w:rsid w:val="009C1F5A"/>
    <w:rsid w:val="009C2196"/>
    <w:rsid w:val="009C2AE9"/>
    <w:rsid w:val="009C307E"/>
    <w:rsid w:val="009C30FE"/>
    <w:rsid w:val="009C320E"/>
    <w:rsid w:val="009C3467"/>
    <w:rsid w:val="009C4AA3"/>
    <w:rsid w:val="009C4CB9"/>
    <w:rsid w:val="009C4DC8"/>
    <w:rsid w:val="009C50CB"/>
    <w:rsid w:val="009C543A"/>
    <w:rsid w:val="009C5C7A"/>
    <w:rsid w:val="009C5D79"/>
    <w:rsid w:val="009C6840"/>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26EC"/>
    <w:rsid w:val="009D27AC"/>
    <w:rsid w:val="009D2FC6"/>
    <w:rsid w:val="009D3BAC"/>
    <w:rsid w:val="009D4AB7"/>
    <w:rsid w:val="009D4CF7"/>
    <w:rsid w:val="009D5F87"/>
    <w:rsid w:val="009D5FB1"/>
    <w:rsid w:val="009D6096"/>
    <w:rsid w:val="009D6134"/>
    <w:rsid w:val="009D63BE"/>
    <w:rsid w:val="009D675E"/>
    <w:rsid w:val="009D69C0"/>
    <w:rsid w:val="009D6D5D"/>
    <w:rsid w:val="009D71BC"/>
    <w:rsid w:val="009D72CB"/>
    <w:rsid w:val="009D7524"/>
    <w:rsid w:val="009D7BF1"/>
    <w:rsid w:val="009D7CA9"/>
    <w:rsid w:val="009D7CF0"/>
    <w:rsid w:val="009E0106"/>
    <w:rsid w:val="009E0525"/>
    <w:rsid w:val="009E0754"/>
    <w:rsid w:val="009E0B30"/>
    <w:rsid w:val="009E0CD8"/>
    <w:rsid w:val="009E1CF3"/>
    <w:rsid w:val="009E2599"/>
    <w:rsid w:val="009E2B98"/>
    <w:rsid w:val="009E2F6D"/>
    <w:rsid w:val="009E3042"/>
    <w:rsid w:val="009E36C5"/>
    <w:rsid w:val="009E40B5"/>
    <w:rsid w:val="009E4217"/>
    <w:rsid w:val="009E4352"/>
    <w:rsid w:val="009E43B9"/>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749"/>
    <w:rsid w:val="009F3786"/>
    <w:rsid w:val="009F3B1A"/>
    <w:rsid w:val="009F40AA"/>
    <w:rsid w:val="009F4382"/>
    <w:rsid w:val="009F43C6"/>
    <w:rsid w:val="009F49ED"/>
    <w:rsid w:val="009F5206"/>
    <w:rsid w:val="009F561B"/>
    <w:rsid w:val="009F7953"/>
    <w:rsid w:val="009F7CFB"/>
    <w:rsid w:val="009F7F09"/>
    <w:rsid w:val="00A0082A"/>
    <w:rsid w:val="00A0143E"/>
    <w:rsid w:val="00A0144F"/>
    <w:rsid w:val="00A01629"/>
    <w:rsid w:val="00A021A9"/>
    <w:rsid w:val="00A022A2"/>
    <w:rsid w:val="00A024CD"/>
    <w:rsid w:val="00A02CA0"/>
    <w:rsid w:val="00A02FDF"/>
    <w:rsid w:val="00A030CF"/>
    <w:rsid w:val="00A0352E"/>
    <w:rsid w:val="00A035D2"/>
    <w:rsid w:val="00A039BB"/>
    <w:rsid w:val="00A03F7D"/>
    <w:rsid w:val="00A040D3"/>
    <w:rsid w:val="00A04270"/>
    <w:rsid w:val="00A048CE"/>
    <w:rsid w:val="00A04A1D"/>
    <w:rsid w:val="00A04AED"/>
    <w:rsid w:val="00A04ECA"/>
    <w:rsid w:val="00A0563E"/>
    <w:rsid w:val="00A06137"/>
    <w:rsid w:val="00A07070"/>
    <w:rsid w:val="00A0777B"/>
    <w:rsid w:val="00A07A24"/>
    <w:rsid w:val="00A1045D"/>
    <w:rsid w:val="00A10DBF"/>
    <w:rsid w:val="00A113B9"/>
    <w:rsid w:val="00A12021"/>
    <w:rsid w:val="00A127E4"/>
    <w:rsid w:val="00A12D24"/>
    <w:rsid w:val="00A12FF8"/>
    <w:rsid w:val="00A14118"/>
    <w:rsid w:val="00A14BA6"/>
    <w:rsid w:val="00A1581A"/>
    <w:rsid w:val="00A15D6B"/>
    <w:rsid w:val="00A163FD"/>
    <w:rsid w:val="00A165B3"/>
    <w:rsid w:val="00A169EB"/>
    <w:rsid w:val="00A16BA0"/>
    <w:rsid w:val="00A1743B"/>
    <w:rsid w:val="00A174AB"/>
    <w:rsid w:val="00A20BA5"/>
    <w:rsid w:val="00A219AB"/>
    <w:rsid w:val="00A22048"/>
    <w:rsid w:val="00A2246C"/>
    <w:rsid w:val="00A22794"/>
    <w:rsid w:val="00A22F42"/>
    <w:rsid w:val="00A23076"/>
    <w:rsid w:val="00A241E4"/>
    <w:rsid w:val="00A2475B"/>
    <w:rsid w:val="00A24862"/>
    <w:rsid w:val="00A24917"/>
    <w:rsid w:val="00A2492D"/>
    <w:rsid w:val="00A2529F"/>
    <w:rsid w:val="00A253F0"/>
    <w:rsid w:val="00A255A2"/>
    <w:rsid w:val="00A257D7"/>
    <w:rsid w:val="00A25A00"/>
    <w:rsid w:val="00A261F2"/>
    <w:rsid w:val="00A264AB"/>
    <w:rsid w:val="00A2657F"/>
    <w:rsid w:val="00A27163"/>
    <w:rsid w:val="00A27C1A"/>
    <w:rsid w:val="00A300A4"/>
    <w:rsid w:val="00A3014A"/>
    <w:rsid w:val="00A3082C"/>
    <w:rsid w:val="00A30E44"/>
    <w:rsid w:val="00A31040"/>
    <w:rsid w:val="00A3136C"/>
    <w:rsid w:val="00A31C98"/>
    <w:rsid w:val="00A31D12"/>
    <w:rsid w:val="00A31FDD"/>
    <w:rsid w:val="00A321AE"/>
    <w:rsid w:val="00A322EF"/>
    <w:rsid w:val="00A332F4"/>
    <w:rsid w:val="00A3356E"/>
    <w:rsid w:val="00A33EA4"/>
    <w:rsid w:val="00A34704"/>
    <w:rsid w:val="00A35751"/>
    <w:rsid w:val="00A3625C"/>
    <w:rsid w:val="00A36EC8"/>
    <w:rsid w:val="00A3725E"/>
    <w:rsid w:val="00A3745B"/>
    <w:rsid w:val="00A376A0"/>
    <w:rsid w:val="00A376BE"/>
    <w:rsid w:val="00A40234"/>
    <w:rsid w:val="00A403B8"/>
    <w:rsid w:val="00A40612"/>
    <w:rsid w:val="00A40AF1"/>
    <w:rsid w:val="00A40FCE"/>
    <w:rsid w:val="00A41095"/>
    <w:rsid w:val="00A42312"/>
    <w:rsid w:val="00A4253D"/>
    <w:rsid w:val="00A42637"/>
    <w:rsid w:val="00A4264B"/>
    <w:rsid w:val="00A42C0A"/>
    <w:rsid w:val="00A42FDC"/>
    <w:rsid w:val="00A43141"/>
    <w:rsid w:val="00A43B1D"/>
    <w:rsid w:val="00A43DAE"/>
    <w:rsid w:val="00A4438A"/>
    <w:rsid w:val="00A44573"/>
    <w:rsid w:val="00A45729"/>
    <w:rsid w:val="00A45747"/>
    <w:rsid w:val="00A45D5B"/>
    <w:rsid w:val="00A461E5"/>
    <w:rsid w:val="00A46379"/>
    <w:rsid w:val="00A4649C"/>
    <w:rsid w:val="00A46E18"/>
    <w:rsid w:val="00A46F02"/>
    <w:rsid w:val="00A47304"/>
    <w:rsid w:val="00A4787E"/>
    <w:rsid w:val="00A47BBD"/>
    <w:rsid w:val="00A506AB"/>
    <w:rsid w:val="00A50BF5"/>
    <w:rsid w:val="00A50E75"/>
    <w:rsid w:val="00A5171A"/>
    <w:rsid w:val="00A52642"/>
    <w:rsid w:val="00A52A1D"/>
    <w:rsid w:val="00A52AA3"/>
    <w:rsid w:val="00A52B0D"/>
    <w:rsid w:val="00A52B70"/>
    <w:rsid w:val="00A52B9C"/>
    <w:rsid w:val="00A531AA"/>
    <w:rsid w:val="00A535C8"/>
    <w:rsid w:val="00A536B3"/>
    <w:rsid w:val="00A5375A"/>
    <w:rsid w:val="00A5383C"/>
    <w:rsid w:val="00A53877"/>
    <w:rsid w:val="00A539A1"/>
    <w:rsid w:val="00A539F9"/>
    <w:rsid w:val="00A53CAC"/>
    <w:rsid w:val="00A5478A"/>
    <w:rsid w:val="00A54DFA"/>
    <w:rsid w:val="00A55470"/>
    <w:rsid w:val="00A55523"/>
    <w:rsid w:val="00A556D6"/>
    <w:rsid w:val="00A55DC2"/>
    <w:rsid w:val="00A56116"/>
    <w:rsid w:val="00A561BF"/>
    <w:rsid w:val="00A569EA"/>
    <w:rsid w:val="00A57329"/>
    <w:rsid w:val="00A57650"/>
    <w:rsid w:val="00A5780A"/>
    <w:rsid w:val="00A604EB"/>
    <w:rsid w:val="00A60DB5"/>
    <w:rsid w:val="00A616A0"/>
    <w:rsid w:val="00A616E6"/>
    <w:rsid w:val="00A61AD4"/>
    <w:rsid w:val="00A623B8"/>
    <w:rsid w:val="00A63115"/>
    <w:rsid w:val="00A63EE0"/>
    <w:rsid w:val="00A6424D"/>
    <w:rsid w:val="00A6442C"/>
    <w:rsid w:val="00A646C9"/>
    <w:rsid w:val="00A64AC6"/>
    <w:rsid w:val="00A64D83"/>
    <w:rsid w:val="00A65C15"/>
    <w:rsid w:val="00A661B9"/>
    <w:rsid w:val="00A66285"/>
    <w:rsid w:val="00A663DC"/>
    <w:rsid w:val="00A66D80"/>
    <w:rsid w:val="00A66FFD"/>
    <w:rsid w:val="00A67D46"/>
    <w:rsid w:val="00A70674"/>
    <w:rsid w:val="00A706DE"/>
    <w:rsid w:val="00A720FC"/>
    <w:rsid w:val="00A72C34"/>
    <w:rsid w:val="00A72D19"/>
    <w:rsid w:val="00A73583"/>
    <w:rsid w:val="00A7399D"/>
    <w:rsid w:val="00A740AD"/>
    <w:rsid w:val="00A740C5"/>
    <w:rsid w:val="00A7489C"/>
    <w:rsid w:val="00A74F4C"/>
    <w:rsid w:val="00A754AA"/>
    <w:rsid w:val="00A755DC"/>
    <w:rsid w:val="00A75A4B"/>
    <w:rsid w:val="00A75D4F"/>
    <w:rsid w:val="00A75F6B"/>
    <w:rsid w:val="00A76622"/>
    <w:rsid w:val="00A76A52"/>
    <w:rsid w:val="00A77566"/>
    <w:rsid w:val="00A7771A"/>
    <w:rsid w:val="00A77B44"/>
    <w:rsid w:val="00A80890"/>
    <w:rsid w:val="00A8174F"/>
    <w:rsid w:val="00A81A51"/>
    <w:rsid w:val="00A81F3D"/>
    <w:rsid w:val="00A82769"/>
    <w:rsid w:val="00A827FD"/>
    <w:rsid w:val="00A82944"/>
    <w:rsid w:val="00A82A8F"/>
    <w:rsid w:val="00A82B07"/>
    <w:rsid w:val="00A82BE9"/>
    <w:rsid w:val="00A82D27"/>
    <w:rsid w:val="00A82E3A"/>
    <w:rsid w:val="00A83332"/>
    <w:rsid w:val="00A837D0"/>
    <w:rsid w:val="00A83E24"/>
    <w:rsid w:val="00A8404C"/>
    <w:rsid w:val="00A8442A"/>
    <w:rsid w:val="00A84942"/>
    <w:rsid w:val="00A84EE3"/>
    <w:rsid w:val="00A854F7"/>
    <w:rsid w:val="00A857B0"/>
    <w:rsid w:val="00A85971"/>
    <w:rsid w:val="00A85C6A"/>
    <w:rsid w:val="00A86534"/>
    <w:rsid w:val="00A865D4"/>
    <w:rsid w:val="00A865E3"/>
    <w:rsid w:val="00A869FD"/>
    <w:rsid w:val="00A87922"/>
    <w:rsid w:val="00A87C05"/>
    <w:rsid w:val="00A9156D"/>
    <w:rsid w:val="00A91938"/>
    <w:rsid w:val="00A920D7"/>
    <w:rsid w:val="00A92737"/>
    <w:rsid w:val="00A92F3A"/>
    <w:rsid w:val="00A9312D"/>
    <w:rsid w:val="00A933E8"/>
    <w:rsid w:val="00A933FB"/>
    <w:rsid w:val="00A954B7"/>
    <w:rsid w:val="00A9585E"/>
    <w:rsid w:val="00A961B0"/>
    <w:rsid w:val="00A9688B"/>
    <w:rsid w:val="00A96D09"/>
    <w:rsid w:val="00A97712"/>
    <w:rsid w:val="00A97727"/>
    <w:rsid w:val="00A97F75"/>
    <w:rsid w:val="00A97FDD"/>
    <w:rsid w:val="00AA0D4F"/>
    <w:rsid w:val="00AA1E86"/>
    <w:rsid w:val="00AA1EAF"/>
    <w:rsid w:val="00AA21D8"/>
    <w:rsid w:val="00AA36AB"/>
    <w:rsid w:val="00AA4093"/>
    <w:rsid w:val="00AA4252"/>
    <w:rsid w:val="00AA5073"/>
    <w:rsid w:val="00AA5C9C"/>
    <w:rsid w:val="00AA5FCA"/>
    <w:rsid w:val="00AA6261"/>
    <w:rsid w:val="00AA62B0"/>
    <w:rsid w:val="00AA6FE6"/>
    <w:rsid w:val="00AA72C1"/>
    <w:rsid w:val="00AA76A7"/>
    <w:rsid w:val="00AA7931"/>
    <w:rsid w:val="00AB029A"/>
    <w:rsid w:val="00AB044A"/>
    <w:rsid w:val="00AB048B"/>
    <w:rsid w:val="00AB0BA4"/>
    <w:rsid w:val="00AB11C0"/>
    <w:rsid w:val="00AB139A"/>
    <w:rsid w:val="00AB13FE"/>
    <w:rsid w:val="00AB1CBA"/>
    <w:rsid w:val="00AB23A6"/>
    <w:rsid w:val="00AB2808"/>
    <w:rsid w:val="00AB2882"/>
    <w:rsid w:val="00AB2D12"/>
    <w:rsid w:val="00AB2E64"/>
    <w:rsid w:val="00AB36BF"/>
    <w:rsid w:val="00AB39E8"/>
    <w:rsid w:val="00AB462E"/>
    <w:rsid w:val="00AB4ACC"/>
    <w:rsid w:val="00AB4B80"/>
    <w:rsid w:val="00AB4C82"/>
    <w:rsid w:val="00AB5640"/>
    <w:rsid w:val="00AB5979"/>
    <w:rsid w:val="00AB5F5E"/>
    <w:rsid w:val="00AB6052"/>
    <w:rsid w:val="00AB6676"/>
    <w:rsid w:val="00AB6873"/>
    <w:rsid w:val="00AB6A81"/>
    <w:rsid w:val="00AB6CA9"/>
    <w:rsid w:val="00AB6E39"/>
    <w:rsid w:val="00AB6EBF"/>
    <w:rsid w:val="00AB7245"/>
    <w:rsid w:val="00AB739A"/>
    <w:rsid w:val="00AB750D"/>
    <w:rsid w:val="00AB7B39"/>
    <w:rsid w:val="00AB7E71"/>
    <w:rsid w:val="00AB7ECD"/>
    <w:rsid w:val="00AC06F2"/>
    <w:rsid w:val="00AC12BE"/>
    <w:rsid w:val="00AC14A0"/>
    <w:rsid w:val="00AC197E"/>
    <w:rsid w:val="00AC1B5E"/>
    <w:rsid w:val="00AC1F78"/>
    <w:rsid w:val="00AC27A2"/>
    <w:rsid w:val="00AC2C69"/>
    <w:rsid w:val="00AC3200"/>
    <w:rsid w:val="00AC33F3"/>
    <w:rsid w:val="00AC3DCA"/>
    <w:rsid w:val="00AC456A"/>
    <w:rsid w:val="00AC4571"/>
    <w:rsid w:val="00AC4691"/>
    <w:rsid w:val="00AC5162"/>
    <w:rsid w:val="00AC592F"/>
    <w:rsid w:val="00AC5FFE"/>
    <w:rsid w:val="00AC664A"/>
    <w:rsid w:val="00AC6E6F"/>
    <w:rsid w:val="00AC71BE"/>
    <w:rsid w:val="00AC737C"/>
    <w:rsid w:val="00AC769C"/>
    <w:rsid w:val="00AC7E71"/>
    <w:rsid w:val="00AD04DB"/>
    <w:rsid w:val="00AD0BC3"/>
    <w:rsid w:val="00AD0EBB"/>
    <w:rsid w:val="00AD116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631E"/>
    <w:rsid w:val="00AD73AE"/>
    <w:rsid w:val="00AD76C5"/>
    <w:rsid w:val="00AD7D34"/>
    <w:rsid w:val="00AD7F3F"/>
    <w:rsid w:val="00AE07E8"/>
    <w:rsid w:val="00AE16A6"/>
    <w:rsid w:val="00AE16B7"/>
    <w:rsid w:val="00AE18C9"/>
    <w:rsid w:val="00AE1E0B"/>
    <w:rsid w:val="00AE2140"/>
    <w:rsid w:val="00AE25C3"/>
    <w:rsid w:val="00AE25F5"/>
    <w:rsid w:val="00AE2791"/>
    <w:rsid w:val="00AE2C49"/>
    <w:rsid w:val="00AE3835"/>
    <w:rsid w:val="00AE3953"/>
    <w:rsid w:val="00AE3EAF"/>
    <w:rsid w:val="00AE442A"/>
    <w:rsid w:val="00AE4BE3"/>
    <w:rsid w:val="00AE510E"/>
    <w:rsid w:val="00AE51DE"/>
    <w:rsid w:val="00AE5A03"/>
    <w:rsid w:val="00AE62CC"/>
    <w:rsid w:val="00AE684E"/>
    <w:rsid w:val="00AE757F"/>
    <w:rsid w:val="00AE7732"/>
    <w:rsid w:val="00AE7D40"/>
    <w:rsid w:val="00AF01C2"/>
    <w:rsid w:val="00AF089D"/>
    <w:rsid w:val="00AF08BA"/>
    <w:rsid w:val="00AF0AC6"/>
    <w:rsid w:val="00AF0C8F"/>
    <w:rsid w:val="00AF0E03"/>
    <w:rsid w:val="00AF0F4E"/>
    <w:rsid w:val="00AF10A2"/>
    <w:rsid w:val="00AF149B"/>
    <w:rsid w:val="00AF173C"/>
    <w:rsid w:val="00AF1DCA"/>
    <w:rsid w:val="00AF2156"/>
    <w:rsid w:val="00AF228F"/>
    <w:rsid w:val="00AF26E8"/>
    <w:rsid w:val="00AF2A19"/>
    <w:rsid w:val="00AF3414"/>
    <w:rsid w:val="00AF383D"/>
    <w:rsid w:val="00AF3A0C"/>
    <w:rsid w:val="00AF3D4E"/>
    <w:rsid w:val="00AF3E4C"/>
    <w:rsid w:val="00AF43B4"/>
    <w:rsid w:val="00AF470D"/>
    <w:rsid w:val="00AF49C3"/>
    <w:rsid w:val="00AF5C3B"/>
    <w:rsid w:val="00AF6068"/>
    <w:rsid w:val="00AF640F"/>
    <w:rsid w:val="00AF64E1"/>
    <w:rsid w:val="00AF6E3E"/>
    <w:rsid w:val="00AF7D60"/>
    <w:rsid w:val="00AF7FAC"/>
    <w:rsid w:val="00B00BC1"/>
    <w:rsid w:val="00B00F4F"/>
    <w:rsid w:val="00B01372"/>
    <w:rsid w:val="00B01B24"/>
    <w:rsid w:val="00B0234C"/>
    <w:rsid w:val="00B023B9"/>
    <w:rsid w:val="00B02496"/>
    <w:rsid w:val="00B0288B"/>
    <w:rsid w:val="00B030CF"/>
    <w:rsid w:val="00B03138"/>
    <w:rsid w:val="00B03CCF"/>
    <w:rsid w:val="00B03E9F"/>
    <w:rsid w:val="00B045FA"/>
    <w:rsid w:val="00B04846"/>
    <w:rsid w:val="00B04C8B"/>
    <w:rsid w:val="00B05809"/>
    <w:rsid w:val="00B06282"/>
    <w:rsid w:val="00B06333"/>
    <w:rsid w:val="00B06C96"/>
    <w:rsid w:val="00B0705C"/>
    <w:rsid w:val="00B072C1"/>
    <w:rsid w:val="00B07766"/>
    <w:rsid w:val="00B07B54"/>
    <w:rsid w:val="00B1039F"/>
    <w:rsid w:val="00B10FF9"/>
    <w:rsid w:val="00B116C4"/>
    <w:rsid w:val="00B117BE"/>
    <w:rsid w:val="00B11932"/>
    <w:rsid w:val="00B11968"/>
    <w:rsid w:val="00B119BF"/>
    <w:rsid w:val="00B1281F"/>
    <w:rsid w:val="00B128C9"/>
    <w:rsid w:val="00B129AF"/>
    <w:rsid w:val="00B12C91"/>
    <w:rsid w:val="00B12F9A"/>
    <w:rsid w:val="00B13BDB"/>
    <w:rsid w:val="00B142CE"/>
    <w:rsid w:val="00B14740"/>
    <w:rsid w:val="00B14775"/>
    <w:rsid w:val="00B14FEF"/>
    <w:rsid w:val="00B1526D"/>
    <w:rsid w:val="00B15381"/>
    <w:rsid w:val="00B1538D"/>
    <w:rsid w:val="00B153BE"/>
    <w:rsid w:val="00B15922"/>
    <w:rsid w:val="00B15F7D"/>
    <w:rsid w:val="00B16210"/>
    <w:rsid w:val="00B16460"/>
    <w:rsid w:val="00B16848"/>
    <w:rsid w:val="00B17BFE"/>
    <w:rsid w:val="00B17D31"/>
    <w:rsid w:val="00B20021"/>
    <w:rsid w:val="00B201E6"/>
    <w:rsid w:val="00B2058E"/>
    <w:rsid w:val="00B207E5"/>
    <w:rsid w:val="00B207F6"/>
    <w:rsid w:val="00B21E0C"/>
    <w:rsid w:val="00B21EA4"/>
    <w:rsid w:val="00B223CB"/>
    <w:rsid w:val="00B22A26"/>
    <w:rsid w:val="00B22A2B"/>
    <w:rsid w:val="00B22B71"/>
    <w:rsid w:val="00B22BA9"/>
    <w:rsid w:val="00B22CF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13A8"/>
    <w:rsid w:val="00B313D1"/>
    <w:rsid w:val="00B31492"/>
    <w:rsid w:val="00B318BD"/>
    <w:rsid w:val="00B318DF"/>
    <w:rsid w:val="00B320EA"/>
    <w:rsid w:val="00B324B4"/>
    <w:rsid w:val="00B329D6"/>
    <w:rsid w:val="00B32EFE"/>
    <w:rsid w:val="00B33EDA"/>
    <w:rsid w:val="00B33F6D"/>
    <w:rsid w:val="00B34D93"/>
    <w:rsid w:val="00B35C32"/>
    <w:rsid w:val="00B35E09"/>
    <w:rsid w:val="00B35F22"/>
    <w:rsid w:val="00B36338"/>
    <w:rsid w:val="00B3793D"/>
    <w:rsid w:val="00B37EC3"/>
    <w:rsid w:val="00B40075"/>
    <w:rsid w:val="00B40246"/>
    <w:rsid w:val="00B4034F"/>
    <w:rsid w:val="00B40679"/>
    <w:rsid w:val="00B40C63"/>
    <w:rsid w:val="00B4170E"/>
    <w:rsid w:val="00B41D4F"/>
    <w:rsid w:val="00B42293"/>
    <w:rsid w:val="00B43374"/>
    <w:rsid w:val="00B4363D"/>
    <w:rsid w:val="00B43A2A"/>
    <w:rsid w:val="00B43A5C"/>
    <w:rsid w:val="00B44982"/>
    <w:rsid w:val="00B44B61"/>
    <w:rsid w:val="00B44BDB"/>
    <w:rsid w:val="00B45514"/>
    <w:rsid w:val="00B45C2C"/>
    <w:rsid w:val="00B45D2B"/>
    <w:rsid w:val="00B46084"/>
    <w:rsid w:val="00B461F1"/>
    <w:rsid w:val="00B466BC"/>
    <w:rsid w:val="00B469B6"/>
    <w:rsid w:val="00B46CC8"/>
    <w:rsid w:val="00B46E15"/>
    <w:rsid w:val="00B46F43"/>
    <w:rsid w:val="00B476AF"/>
    <w:rsid w:val="00B47C52"/>
    <w:rsid w:val="00B47DB7"/>
    <w:rsid w:val="00B47DEC"/>
    <w:rsid w:val="00B507D9"/>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C54"/>
    <w:rsid w:val="00B55D12"/>
    <w:rsid w:val="00B56392"/>
    <w:rsid w:val="00B567E6"/>
    <w:rsid w:val="00B568C1"/>
    <w:rsid w:val="00B56EA9"/>
    <w:rsid w:val="00B57922"/>
    <w:rsid w:val="00B57D8D"/>
    <w:rsid w:val="00B602EC"/>
    <w:rsid w:val="00B603AB"/>
    <w:rsid w:val="00B60AA7"/>
    <w:rsid w:val="00B60C0B"/>
    <w:rsid w:val="00B60DDD"/>
    <w:rsid w:val="00B60EB9"/>
    <w:rsid w:val="00B6135B"/>
    <w:rsid w:val="00B616ED"/>
    <w:rsid w:val="00B62096"/>
    <w:rsid w:val="00B638CE"/>
    <w:rsid w:val="00B63F85"/>
    <w:rsid w:val="00B6445E"/>
    <w:rsid w:val="00B64479"/>
    <w:rsid w:val="00B647E5"/>
    <w:rsid w:val="00B64B1C"/>
    <w:rsid w:val="00B65ACE"/>
    <w:rsid w:val="00B66AA9"/>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30B0"/>
    <w:rsid w:val="00B7332D"/>
    <w:rsid w:val="00B73C67"/>
    <w:rsid w:val="00B73F9B"/>
    <w:rsid w:val="00B740DB"/>
    <w:rsid w:val="00B74176"/>
    <w:rsid w:val="00B745EC"/>
    <w:rsid w:val="00B74A17"/>
    <w:rsid w:val="00B759D8"/>
    <w:rsid w:val="00B760D0"/>
    <w:rsid w:val="00B76109"/>
    <w:rsid w:val="00B7644A"/>
    <w:rsid w:val="00B76BA4"/>
    <w:rsid w:val="00B76C08"/>
    <w:rsid w:val="00B76DA4"/>
    <w:rsid w:val="00B773A3"/>
    <w:rsid w:val="00B77680"/>
    <w:rsid w:val="00B77A1D"/>
    <w:rsid w:val="00B806C5"/>
    <w:rsid w:val="00B8075A"/>
    <w:rsid w:val="00B809E1"/>
    <w:rsid w:val="00B80D15"/>
    <w:rsid w:val="00B80F32"/>
    <w:rsid w:val="00B8122A"/>
    <w:rsid w:val="00B81D04"/>
    <w:rsid w:val="00B82528"/>
    <w:rsid w:val="00B828D6"/>
    <w:rsid w:val="00B834D2"/>
    <w:rsid w:val="00B834E9"/>
    <w:rsid w:val="00B83A8A"/>
    <w:rsid w:val="00B83ED6"/>
    <w:rsid w:val="00B84560"/>
    <w:rsid w:val="00B84B3F"/>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AB9"/>
    <w:rsid w:val="00B94D85"/>
    <w:rsid w:val="00B94FDF"/>
    <w:rsid w:val="00B9503D"/>
    <w:rsid w:val="00B952FF"/>
    <w:rsid w:val="00B958B1"/>
    <w:rsid w:val="00B95B5B"/>
    <w:rsid w:val="00B95CCA"/>
    <w:rsid w:val="00B964C8"/>
    <w:rsid w:val="00B96D18"/>
    <w:rsid w:val="00B9765C"/>
    <w:rsid w:val="00B97C08"/>
    <w:rsid w:val="00B97ED5"/>
    <w:rsid w:val="00B97F99"/>
    <w:rsid w:val="00BA0AC4"/>
    <w:rsid w:val="00BA0C0B"/>
    <w:rsid w:val="00BA0C37"/>
    <w:rsid w:val="00BA1417"/>
    <w:rsid w:val="00BA2318"/>
    <w:rsid w:val="00BA29C8"/>
    <w:rsid w:val="00BA2BF8"/>
    <w:rsid w:val="00BA2DA3"/>
    <w:rsid w:val="00BA3084"/>
    <w:rsid w:val="00BA30CC"/>
    <w:rsid w:val="00BA31BE"/>
    <w:rsid w:val="00BA3F9B"/>
    <w:rsid w:val="00BA44C2"/>
    <w:rsid w:val="00BA4E56"/>
    <w:rsid w:val="00BA4F26"/>
    <w:rsid w:val="00BA51A6"/>
    <w:rsid w:val="00BA541A"/>
    <w:rsid w:val="00BA54DB"/>
    <w:rsid w:val="00BA5C73"/>
    <w:rsid w:val="00BA5E27"/>
    <w:rsid w:val="00BA6105"/>
    <w:rsid w:val="00BA64B9"/>
    <w:rsid w:val="00BA6AA2"/>
    <w:rsid w:val="00BA7B88"/>
    <w:rsid w:val="00BA7BA0"/>
    <w:rsid w:val="00BB0225"/>
    <w:rsid w:val="00BB0888"/>
    <w:rsid w:val="00BB0FB7"/>
    <w:rsid w:val="00BB1255"/>
    <w:rsid w:val="00BB12F1"/>
    <w:rsid w:val="00BB15CE"/>
    <w:rsid w:val="00BB1A34"/>
    <w:rsid w:val="00BB1AD5"/>
    <w:rsid w:val="00BB22A6"/>
    <w:rsid w:val="00BB263A"/>
    <w:rsid w:val="00BB2CE1"/>
    <w:rsid w:val="00BB3575"/>
    <w:rsid w:val="00BB3679"/>
    <w:rsid w:val="00BB4399"/>
    <w:rsid w:val="00BB44E7"/>
    <w:rsid w:val="00BB46B9"/>
    <w:rsid w:val="00BB4855"/>
    <w:rsid w:val="00BB4C03"/>
    <w:rsid w:val="00BB562D"/>
    <w:rsid w:val="00BB5A78"/>
    <w:rsid w:val="00BB5AA5"/>
    <w:rsid w:val="00BB5C3F"/>
    <w:rsid w:val="00BB60EE"/>
    <w:rsid w:val="00BB6237"/>
    <w:rsid w:val="00BB635F"/>
    <w:rsid w:val="00BB6903"/>
    <w:rsid w:val="00BB6BBD"/>
    <w:rsid w:val="00BB714E"/>
    <w:rsid w:val="00BB7B16"/>
    <w:rsid w:val="00BB7E3C"/>
    <w:rsid w:val="00BC0419"/>
    <w:rsid w:val="00BC070E"/>
    <w:rsid w:val="00BC090A"/>
    <w:rsid w:val="00BC13C7"/>
    <w:rsid w:val="00BC1FD1"/>
    <w:rsid w:val="00BC2522"/>
    <w:rsid w:val="00BC2CFA"/>
    <w:rsid w:val="00BC2E24"/>
    <w:rsid w:val="00BC3033"/>
    <w:rsid w:val="00BC30C3"/>
    <w:rsid w:val="00BC417E"/>
    <w:rsid w:val="00BC4208"/>
    <w:rsid w:val="00BC43C6"/>
    <w:rsid w:val="00BC4740"/>
    <w:rsid w:val="00BC4781"/>
    <w:rsid w:val="00BC5504"/>
    <w:rsid w:val="00BC5B9D"/>
    <w:rsid w:val="00BC6459"/>
    <w:rsid w:val="00BC6D6F"/>
    <w:rsid w:val="00BC757D"/>
    <w:rsid w:val="00BC7AFF"/>
    <w:rsid w:val="00BC7C13"/>
    <w:rsid w:val="00BD02BC"/>
    <w:rsid w:val="00BD02F7"/>
    <w:rsid w:val="00BD0894"/>
    <w:rsid w:val="00BD0A1A"/>
    <w:rsid w:val="00BD0DFF"/>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A4"/>
    <w:rsid w:val="00BD39BC"/>
    <w:rsid w:val="00BD44A1"/>
    <w:rsid w:val="00BD452E"/>
    <w:rsid w:val="00BD56CA"/>
    <w:rsid w:val="00BD57C8"/>
    <w:rsid w:val="00BD5CD5"/>
    <w:rsid w:val="00BD5FFC"/>
    <w:rsid w:val="00BD6671"/>
    <w:rsid w:val="00BD6B3C"/>
    <w:rsid w:val="00BD6F44"/>
    <w:rsid w:val="00BD733D"/>
    <w:rsid w:val="00BD78D7"/>
    <w:rsid w:val="00BE079B"/>
    <w:rsid w:val="00BE0D8C"/>
    <w:rsid w:val="00BE128C"/>
    <w:rsid w:val="00BE1B52"/>
    <w:rsid w:val="00BE1B68"/>
    <w:rsid w:val="00BE1CFF"/>
    <w:rsid w:val="00BE251F"/>
    <w:rsid w:val="00BE255E"/>
    <w:rsid w:val="00BE2CDE"/>
    <w:rsid w:val="00BE2CFE"/>
    <w:rsid w:val="00BE30A7"/>
    <w:rsid w:val="00BE3705"/>
    <w:rsid w:val="00BE3A32"/>
    <w:rsid w:val="00BE3E89"/>
    <w:rsid w:val="00BE433A"/>
    <w:rsid w:val="00BE4D1B"/>
    <w:rsid w:val="00BE4D45"/>
    <w:rsid w:val="00BE530E"/>
    <w:rsid w:val="00BE543A"/>
    <w:rsid w:val="00BE5C6C"/>
    <w:rsid w:val="00BE621D"/>
    <w:rsid w:val="00BE654B"/>
    <w:rsid w:val="00BE6CCE"/>
    <w:rsid w:val="00BE7574"/>
    <w:rsid w:val="00BE78AB"/>
    <w:rsid w:val="00BE7C85"/>
    <w:rsid w:val="00BF040D"/>
    <w:rsid w:val="00BF073A"/>
    <w:rsid w:val="00BF0B13"/>
    <w:rsid w:val="00BF1E34"/>
    <w:rsid w:val="00BF25CC"/>
    <w:rsid w:val="00BF2A7E"/>
    <w:rsid w:val="00BF2ABA"/>
    <w:rsid w:val="00BF323A"/>
    <w:rsid w:val="00BF33F8"/>
    <w:rsid w:val="00BF3838"/>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343"/>
    <w:rsid w:val="00C01722"/>
    <w:rsid w:val="00C018F8"/>
    <w:rsid w:val="00C01E13"/>
    <w:rsid w:val="00C01FB3"/>
    <w:rsid w:val="00C0312C"/>
    <w:rsid w:val="00C0493A"/>
    <w:rsid w:val="00C04B3E"/>
    <w:rsid w:val="00C04F27"/>
    <w:rsid w:val="00C05131"/>
    <w:rsid w:val="00C05237"/>
    <w:rsid w:val="00C054DF"/>
    <w:rsid w:val="00C055E6"/>
    <w:rsid w:val="00C058DD"/>
    <w:rsid w:val="00C05DF2"/>
    <w:rsid w:val="00C06334"/>
    <w:rsid w:val="00C063C3"/>
    <w:rsid w:val="00C065E0"/>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983"/>
    <w:rsid w:val="00C14C79"/>
    <w:rsid w:val="00C14E24"/>
    <w:rsid w:val="00C15038"/>
    <w:rsid w:val="00C156A5"/>
    <w:rsid w:val="00C15EDF"/>
    <w:rsid w:val="00C1614F"/>
    <w:rsid w:val="00C16FAC"/>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40"/>
    <w:rsid w:val="00C228E4"/>
    <w:rsid w:val="00C2356C"/>
    <w:rsid w:val="00C23A7B"/>
    <w:rsid w:val="00C242BC"/>
    <w:rsid w:val="00C243D0"/>
    <w:rsid w:val="00C24605"/>
    <w:rsid w:val="00C24838"/>
    <w:rsid w:val="00C24A2A"/>
    <w:rsid w:val="00C25555"/>
    <w:rsid w:val="00C25824"/>
    <w:rsid w:val="00C25E47"/>
    <w:rsid w:val="00C262AF"/>
    <w:rsid w:val="00C2646D"/>
    <w:rsid w:val="00C26A4C"/>
    <w:rsid w:val="00C27458"/>
    <w:rsid w:val="00C27913"/>
    <w:rsid w:val="00C27973"/>
    <w:rsid w:val="00C27DE5"/>
    <w:rsid w:val="00C300C9"/>
    <w:rsid w:val="00C3040F"/>
    <w:rsid w:val="00C30B1E"/>
    <w:rsid w:val="00C30DBE"/>
    <w:rsid w:val="00C3174C"/>
    <w:rsid w:val="00C3184D"/>
    <w:rsid w:val="00C31A90"/>
    <w:rsid w:val="00C31DBA"/>
    <w:rsid w:val="00C3267C"/>
    <w:rsid w:val="00C3284C"/>
    <w:rsid w:val="00C32E58"/>
    <w:rsid w:val="00C32E8C"/>
    <w:rsid w:val="00C33966"/>
    <w:rsid w:val="00C3417F"/>
    <w:rsid w:val="00C341D1"/>
    <w:rsid w:val="00C34324"/>
    <w:rsid w:val="00C347FC"/>
    <w:rsid w:val="00C34FEE"/>
    <w:rsid w:val="00C35149"/>
    <w:rsid w:val="00C35731"/>
    <w:rsid w:val="00C358B5"/>
    <w:rsid w:val="00C36280"/>
    <w:rsid w:val="00C3644D"/>
    <w:rsid w:val="00C37B10"/>
    <w:rsid w:val="00C37D79"/>
    <w:rsid w:val="00C40085"/>
    <w:rsid w:val="00C4032F"/>
    <w:rsid w:val="00C4047D"/>
    <w:rsid w:val="00C407B6"/>
    <w:rsid w:val="00C4099F"/>
    <w:rsid w:val="00C415CA"/>
    <w:rsid w:val="00C424E0"/>
    <w:rsid w:val="00C42BAD"/>
    <w:rsid w:val="00C430EF"/>
    <w:rsid w:val="00C4361E"/>
    <w:rsid w:val="00C4383B"/>
    <w:rsid w:val="00C43D1B"/>
    <w:rsid w:val="00C4445C"/>
    <w:rsid w:val="00C445C6"/>
    <w:rsid w:val="00C4568E"/>
    <w:rsid w:val="00C45C1F"/>
    <w:rsid w:val="00C464FE"/>
    <w:rsid w:val="00C46793"/>
    <w:rsid w:val="00C46DE4"/>
    <w:rsid w:val="00C47986"/>
    <w:rsid w:val="00C47AF7"/>
    <w:rsid w:val="00C5001C"/>
    <w:rsid w:val="00C50067"/>
    <w:rsid w:val="00C500DE"/>
    <w:rsid w:val="00C5082B"/>
    <w:rsid w:val="00C50A7A"/>
    <w:rsid w:val="00C51603"/>
    <w:rsid w:val="00C517B3"/>
    <w:rsid w:val="00C51C93"/>
    <w:rsid w:val="00C51C9C"/>
    <w:rsid w:val="00C52979"/>
    <w:rsid w:val="00C52FD4"/>
    <w:rsid w:val="00C53142"/>
    <w:rsid w:val="00C531A2"/>
    <w:rsid w:val="00C53B19"/>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ADD"/>
    <w:rsid w:val="00C606D2"/>
    <w:rsid w:val="00C60787"/>
    <w:rsid w:val="00C609FD"/>
    <w:rsid w:val="00C60BBD"/>
    <w:rsid w:val="00C61024"/>
    <w:rsid w:val="00C610EC"/>
    <w:rsid w:val="00C61566"/>
    <w:rsid w:val="00C6172B"/>
    <w:rsid w:val="00C6239E"/>
    <w:rsid w:val="00C62544"/>
    <w:rsid w:val="00C627CC"/>
    <w:rsid w:val="00C62983"/>
    <w:rsid w:val="00C62A22"/>
    <w:rsid w:val="00C63CE5"/>
    <w:rsid w:val="00C63F92"/>
    <w:rsid w:val="00C641FE"/>
    <w:rsid w:val="00C642A5"/>
    <w:rsid w:val="00C64772"/>
    <w:rsid w:val="00C658F8"/>
    <w:rsid w:val="00C65C8A"/>
    <w:rsid w:val="00C66C6F"/>
    <w:rsid w:val="00C66F48"/>
    <w:rsid w:val="00C66F9C"/>
    <w:rsid w:val="00C66FB6"/>
    <w:rsid w:val="00C67174"/>
    <w:rsid w:val="00C70501"/>
    <w:rsid w:val="00C70E9E"/>
    <w:rsid w:val="00C7118B"/>
    <w:rsid w:val="00C720C8"/>
    <w:rsid w:val="00C7253A"/>
    <w:rsid w:val="00C7261E"/>
    <w:rsid w:val="00C72877"/>
    <w:rsid w:val="00C72AEC"/>
    <w:rsid w:val="00C72B37"/>
    <w:rsid w:val="00C7321A"/>
    <w:rsid w:val="00C73577"/>
    <w:rsid w:val="00C737DE"/>
    <w:rsid w:val="00C73C76"/>
    <w:rsid w:val="00C74077"/>
    <w:rsid w:val="00C74088"/>
    <w:rsid w:val="00C741CA"/>
    <w:rsid w:val="00C743E7"/>
    <w:rsid w:val="00C7488D"/>
    <w:rsid w:val="00C74AF5"/>
    <w:rsid w:val="00C752CA"/>
    <w:rsid w:val="00C75C40"/>
    <w:rsid w:val="00C75D8E"/>
    <w:rsid w:val="00C76DBA"/>
    <w:rsid w:val="00C76FB8"/>
    <w:rsid w:val="00C77915"/>
    <w:rsid w:val="00C80377"/>
    <w:rsid w:val="00C81322"/>
    <w:rsid w:val="00C81443"/>
    <w:rsid w:val="00C819BF"/>
    <w:rsid w:val="00C81C71"/>
    <w:rsid w:val="00C82122"/>
    <w:rsid w:val="00C8299E"/>
    <w:rsid w:val="00C82EE4"/>
    <w:rsid w:val="00C831A9"/>
    <w:rsid w:val="00C834B8"/>
    <w:rsid w:val="00C8357B"/>
    <w:rsid w:val="00C835BD"/>
    <w:rsid w:val="00C83AEB"/>
    <w:rsid w:val="00C83BA2"/>
    <w:rsid w:val="00C841F9"/>
    <w:rsid w:val="00C84206"/>
    <w:rsid w:val="00C84462"/>
    <w:rsid w:val="00C845C3"/>
    <w:rsid w:val="00C84927"/>
    <w:rsid w:val="00C84E91"/>
    <w:rsid w:val="00C85563"/>
    <w:rsid w:val="00C8583B"/>
    <w:rsid w:val="00C85A6E"/>
    <w:rsid w:val="00C85A8C"/>
    <w:rsid w:val="00C86682"/>
    <w:rsid w:val="00C86837"/>
    <w:rsid w:val="00C86B20"/>
    <w:rsid w:val="00C86BBF"/>
    <w:rsid w:val="00C86F92"/>
    <w:rsid w:val="00C87888"/>
    <w:rsid w:val="00C9040A"/>
    <w:rsid w:val="00C904B6"/>
    <w:rsid w:val="00C9095F"/>
    <w:rsid w:val="00C90DB4"/>
    <w:rsid w:val="00C91587"/>
    <w:rsid w:val="00C91623"/>
    <w:rsid w:val="00C91664"/>
    <w:rsid w:val="00C91A44"/>
    <w:rsid w:val="00C91C4A"/>
    <w:rsid w:val="00C920F3"/>
    <w:rsid w:val="00C9218B"/>
    <w:rsid w:val="00C9266A"/>
    <w:rsid w:val="00C92A6E"/>
    <w:rsid w:val="00C92DE3"/>
    <w:rsid w:val="00C930FF"/>
    <w:rsid w:val="00C9352F"/>
    <w:rsid w:val="00C9367A"/>
    <w:rsid w:val="00C93B3D"/>
    <w:rsid w:val="00C940BE"/>
    <w:rsid w:val="00C9465B"/>
    <w:rsid w:val="00C94967"/>
    <w:rsid w:val="00C94CD3"/>
    <w:rsid w:val="00C94FF7"/>
    <w:rsid w:val="00C95305"/>
    <w:rsid w:val="00C95C2A"/>
    <w:rsid w:val="00C965E8"/>
    <w:rsid w:val="00C974F9"/>
    <w:rsid w:val="00C9757A"/>
    <w:rsid w:val="00CA04DE"/>
    <w:rsid w:val="00CA0AE4"/>
    <w:rsid w:val="00CA1326"/>
    <w:rsid w:val="00CA1388"/>
    <w:rsid w:val="00CA156A"/>
    <w:rsid w:val="00CA1867"/>
    <w:rsid w:val="00CA22A4"/>
    <w:rsid w:val="00CA2D38"/>
    <w:rsid w:val="00CA35A8"/>
    <w:rsid w:val="00CA35E5"/>
    <w:rsid w:val="00CA3C06"/>
    <w:rsid w:val="00CA4557"/>
    <w:rsid w:val="00CA5443"/>
    <w:rsid w:val="00CA546C"/>
    <w:rsid w:val="00CA5637"/>
    <w:rsid w:val="00CA56D4"/>
    <w:rsid w:val="00CA57CB"/>
    <w:rsid w:val="00CA5881"/>
    <w:rsid w:val="00CA5A8F"/>
    <w:rsid w:val="00CA5C9F"/>
    <w:rsid w:val="00CA615B"/>
    <w:rsid w:val="00CA6369"/>
    <w:rsid w:val="00CA67FC"/>
    <w:rsid w:val="00CA6953"/>
    <w:rsid w:val="00CA69B7"/>
    <w:rsid w:val="00CA7C7D"/>
    <w:rsid w:val="00CB004C"/>
    <w:rsid w:val="00CB055B"/>
    <w:rsid w:val="00CB078A"/>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C89"/>
    <w:rsid w:val="00CC057B"/>
    <w:rsid w:val="00CC0603"/>
    <w:rsid w:val="00CC09CD"/>
    <w:rsid w:val="00CC11BF"/>
    <w:rsid w:val="00CC147D"/>
    <w:rsid w:val="00CC25D9"/>
    <w:rsid w:val="00CC2931"/>
    <w:rsid w:val="00CC314F"/>
    <w:rsid w:val="00CC344C"/>
    <w:rsid w:val="00CC3971"/>
    <w:rsid w:val="00CC3D75"/>
    <w:rsid w:val="00CC3DA1"/>
    <w:rsid w:val="00CC428A"/>
    <w:rsid w:val="00CC443C"/>
    <w:rsid w:val="00CC4A77"/>
    <w:rsid w:val="00CC4B2E"/>
    <w:rsid w:val="00CC4CFD"/>
    <w:rsid w:val="00CC5471"/>
    <w:rsid w:val="00CC597F"/>
    <w:rsid w:val="00CC642D"/>
    <w:rsid w:val="00CC648B"/>
    <w:rsid w:val="00CC658F"/>
    <w:rsid w:val="00CC6ED3"/>
    <w:rsid w:val="00CC7498"/>
    <w:rsid w:val="00CC74D3"/>
    <w:rsid w:val="00CC751F"/>
    <w:rsid w:val="00CC79D5"/>
    <w:rsid w:val="00CC7DA2"/>
    <w:rsid w:val="00CC7F31"/>
    <w:rsid w:val="00CD0233"/>
    <w:rsid w:val="00CD0240"/>
    <w:rsid w:val="00CD08C0"/>
    <w:rsid w:val="00CD0D27"/>
    <w:rsid w:val="00CD1816"/>
    <w:rsid w:val="00CD24FB"/>
    <w:rsid w:val="00CD2A2B"/>
    <w:rsid w:val="00CD2D49"/>
    <w:rsid w:val="00CD2D8B"/>
    <w:rsid w:val="00CD2F65"/>
    <w:rsid w:val="00CD302A"/>
    <w:rsid w:val="00CD32D6"/>
    <w:rsid w:val="00CD405B"/>
    <w:rsid w:val="00CD428B"/>
    <w:rsid w:val="00CD4BF2"/>
    <w:rsid w:val="00CD5400"/>
    <w:rsid w:val="00CD57A9"/>
    <w:rsid w:val="00CD7269"/>
    <w:rsid w:val="00CD77F0"/>
    <w:rsid w:val="00CD7AB0"/>
    <w:rsid w:val="00CE0165"/>
    <w:rsid w:val="00CE02C7"/>
    <w:rsid w:val="00CE0FBF"/>
    <w:rsid w:val="00CE11D4"/>
    <w:rsid w:val="00CE15AE"/>
    <w:rsid w:val="00CE1BD5"/>
    <w:rsid w:val="00CE21CD"/>
    <w:rsid w:val="00CE2302"/>
    <w:rsid w:val="00CE23B0"/>
    <w:rsid w:val="00CE2C52"/>
    <w:rsid w:val="00CE31E7"/>
    <w:rsid w:val="00CE3DE8"/>
    <w:rsid w:val="00CE3F9D"/>
    <w:rsid w:val="00CE42C6"/>
    <w:rsid w:val="00CE44AF"/>
    <w:rsid w:val="00CE4A7E"/>
    <w:rsid w:val="00CE4CFA"/>
    <w:rsid w:val="00CE51C3"/>
    <w:rsid w:val="00CE5B1C"/>
    <w:rsid w:val="00CE5DC1"/>
    <w:rsid w:val="00CE5F7B"/>
    <w:rsid w:val="00CE663B"/>
    <w:rsid w:val="00CE668B"/>
    <w:rsid w:val="00CE6C1C"/>
    <w:rsid w:val="00CE7A2A"/>
    <w:rsid w:val="00CE7AD3"/>
    <w:rsid w:val="00CE7BA7"/>
    <w:rsid w:val="00CE7F01"/>
    <w:rsid w:val="00CE7FB7"/>
    <w:rsid w:val="00CF0112"/>
    <w:rsid w:val="00CF04CF"/>
    <w:rsid w:val="00CF087A"/>
    <w:rsid w:val="00CF0B81"/>
    <w:rsid w:val="00CF0E48"/>
    <w:rsid w:val="00CF0EA3"/>
    <w:rsid w:val="00CF1225"/>
    <w:rsid w:val="00CF12A3"/>
    <w:rsid w:val="00CF2360"/>
    <w:rsid w:val="00CF24E0"/>
    <w:rsid w:val="00CF24E9"/>
    <w:rsid w:val="00CF26B7"/>
    <w:rsid w:val="00CF27CD"/>
    <w:rsid w:val="00CF31DF"/>
    <w:rsid w:val="00CF37EB"/>
    <w:rsid w:val="00CF3B23"/>
    <w:rsid w:val="00CF3CC0"/>
    <w:rsid w:val="00CF3FD9"/>
    <w:rsid w:val="00CF476A"/>
    <w:rsid w:val="00CF492D"/>
    <w:rsid w:val="00CF4DD5"/>
    <w:rsid w:val="00CF4F65"/>
    <w:rsid w:val="00CF53B8"/>
    <w:rsid w:val="00CF6693"/>
    <w:rsid w:val="00CF6E39"/>
    <w:rsid w:val="00CF6E54"/>
    <w:rsid w:val="00CF6E9D"/>
    <w:rsid w:val="00CF6F24"/>
    <w:rsid w:val="00CF72F5"/>
    <w:rsid w:val="00CF74E4"/>
    <w:rsid w:val="00CF7AA3"/>
    <w:rsid w:val="00CF7F8B"/>
    <w:rsid w:val="00D005F7"/>
    <w:rsid w:val="00D00B79"/>
    <w:rsid w:val="00D01BC7"/>
    <w:rsid w:val="00D01FE9"/>
    <w:rsid w:val="00D022B6"/>
    <w:rsid w:val="00D024F7"/>
    <w:rsid w:val="00D031D6"/>
    <w:rsid w:val="00D031D8"/>
    <w:rsid w:val="00D033C0"/>
    <w:rsid w:val="00D035E2"/>
    <w:rsid w:val="00D038F4"/>
    <w:rsid w:val="00D03F90"/>
    <w:rsid w:val="00D040A9"/>
    <w:rsid w:val="00D04561"/>
    <w:rsid w:val="00D0466D"/>
    <w:rsid w:val="00D04F1F"/>
    <w:rsid w:val="00D04FB4"/>
    <w:rsid w:val="00D052ED"/>
    <w:rsid w:val="00D05411"/>
    <w:rsid w:val="00D055B9"/>
    <w:rsid w:val="00D05CE4"/>
    <w:rsid w:val="00D068A0"/>
    <w:rsid w:val="00D068E9"/>
    <w:rsid w:val="00D071F9"/>
    <w:rsid w:val="00D07286"/>
    <w:rsid w:val="00D073A1"/>
    <w:rsid w:val="00D10B6E"/>
    <w:rsid w:val="00D10F6D"/>
    <w:rsid w:val="00D11083"/>
    <w:rsid w:val="00D110D7"/>
    <w:rsid w:val="00D115A2"/>
    <w:rsid w:val="00D11C63"/>
    <w:rsid w:val="00D121A5"/>
    <w:rsid w:val="00D122B3"/>
    <w:rsid w:val="00D125CE"/>
    <w:rsid w:val="00D12ABD"/>
    <w:rsid w:val="00D12CF6"/>
    <w:rsid w:val="00D12D13"/>
    <w:rsid w:val="00D13228"/>
    <w:rsid w:val="00D1388C"/>
    <w:rsid w:val="00D1391F"/>
    <w:rsid w:val="00D13B2F"/>
    <w:rsid w:val="00D140F5"/>
    <w:rsid w:val="00D14734"/>
    <w:rsid w:val="00D14A09"/>
    <w:rsid w:val="00D14A4F"/>
    <w:rsid w:val="00D1502C"/>
    <w:rsid w:val="00D1517A"/>
    <w:rsid w:val="00D15331"/>
    <w:rsid w:val="00D1534C"/>
    <w:rsid w:val="00D15354"/>
    <w:rsid w:val="00D162C4"/>
    <w:rsid w:val="00D164F0"/>
    <w:rsid w:val="00D1777F"/>
    <w:rsid w:val="00D17952"/>
    <w:rsid w:val="00D17BB8"/>
    <w:rsid w:val="00D17BC3"/>
    <w:rsid w:val="00D17EB8"/>
    <w:rsid w:val="00D2016A"/>
    <w:rsid w:val="00D2017A"/>
    <w:rsid w:val="00D201AC"/>
    <w:rsid w:val="00D202DC"/>
    <w:rsid w:val="00D214B5"/>
    <w:rsid w:val="00D2169F"/>
    <w:rsid w:val="00D238DA"/>
    <w:rsid w:val="00D23A7E"/>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AC2"/>
    <w:rsid w:val="00D356C6"/>
    <w:rsid w:val="00D35956"/>
    <w:rsid w:val="00D3599D"/>
    <w:rsid w:val="00D3599F"/>
    <w:rsid w:val="00D36123"/>
    <w:rsid w:val="00D361D6"/>
    <w:rsid w:val="00D36459"/>
    <w:rsid w:val="00D36CC1"/>
    <w:rsid w:val="00D37668"/>
    <w:rsid w:val="00D37B88"/>
    <w:rsid w:val="00D41E8B"/>
    <w:rsid w:val="00D437C5"/>
    <w:rsid w:val="00D43B94"/>
    <w:rsid w:val="00D43ED8"/>
    <w:rsid w:val="00D43F5A"/>
    <w:rsid w:val="00D446F9"/>
    <w:rsid w:val="00D44CD3"/>
    <w:rsid w:val="00D455CC"/>
    <w:rsid w:val="00D45751"/>
    <w:rsid w:val="00D45B50"/>
    <w:rsid w:val="00D461ED"/>
    <w:rsid w:val="00D467D1"/>
    <w:rsid w:val="00D468F9"/>
    <w:rsid w:val="00D476D9"/>
    <w:rsid w:val="00D4795E"/>
    <w:rsid w:val="00D47B5A"/>
    <w:rsid w:val="00D50353"/>
    <w:rsid w:val="00D503AE"/>
    <w:rsid w:val="00D50D75"/>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2BB"/>
    <w:rsid w:val="00D56B2B"/>
    <w:rsid w:val="00D56F2D"/>
    <w:rsid w:val="00D57100"/>
    <w:rsid w:val="00D571B9"/>
    <w:rsid w:val="00D57210"/>
    <w:rsid w:val="00D573DD"/>
    <w:rsid w:val="00D57A15"/>
    <w:rsid w:val="00D57DB0"/>
    <w:rsid w:val="00D57E1D"/>
    <w:rsid w:val="00D60528"/>
    <w:rsid w:val="00D60F6C"/>
    <w:rsid w:val="00D6141F"/>
    <w:rsid w:val="00D61579"/>
    <w:rsid w:val="00D62A59"/>
    <w:rsid w:val="00D62AA3"/>
    <w:rsid w:val="00D6342E"/>
    <w:rsid w:val="00D63527"/>
    <w:rsid w:val="00D63B9D"/>
    <w:rsid w:val="00D63BF8"/>
    <w:rsid w:val="00D63D54"/>
    <w:rsid w:val="00D64AAC"/>
    <w:rsid w:val="00D64DB9"/>
    <w:rsid w:val="00D64DCF"/>
    <w:rsid w:val="00D65696"/>
    <w:rsid w:val="00D6593B"/>
    <w:rsid w:val="00D65BEE"/>
    <w:rsid w:val="00D65D21"/>
    <w:rsid w:val="00D66874"/>
    <w:rsid w:val="00D670D8"/>
    <w:rsid w:val="00D67222"/>
    <w:rsid w:val="00D67820"/>
    <w:rsid w:val="00D70158"/>
    <w:rsid w:val="00D70700"/>
    <w:rsid w:val="00D70931"/>
    <w:rsid w:val="00D70B92"/>
    <w:rsid w:val="00D713A5"/>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75A"/>
    <w:rsid w:val="00D80B37"/>
    <w:rsid w:val="00D81392"/>
    <w:rsid w:val="00D81811"/>
    <w:rsid w:val="00D81B05"/>
    <w:rsid w:val="00D81D77"/>
    <w:rsid w:val="00D81E09"/>
    <w:rsid w:val="00D81EB5"/>
    <w:rsid w:val="00D821A7"/>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7D83"/>
    <w:rsid w:val="00D87E1E"/>
    <w:rsid w:val="00D902C7"/>
    <w:rsid w:val="00D905C6"/>
    <w:rsid w:val="00D90799"/>
    <w:rsid w:val="00D90AE0"/>
    <w:rsid w:val="00D91111"/>
    <w:rsid w:val="00D911E2"/>
    <w:rsid w:val="00D917AC"/>
    <w:rsid w:val="00D91AB9"/>
    <w:rsid w:val="00D92330"/>
    <w:rsid w:val="00D92A87"/>
    <w:rsid w:val="00D935D4"/>
    <w:rsid w:val="00D93BA4"/>
    <w:rsid w:val="00D93EDA"/>
    <w:rsid w:val="00D9404D"/>
    <w:rsid w:val="00D944B8"/>
    <w:rsid w:val="00D95104"/>
    <w:rsid w:val="00D951E9"/>
    <w:rsid w:val="00D953CE"/>
    <w:rsid w:val="00D95ABB"/>
    <w:rsid w:val="00D960DC"/>
    <w:rsid w:val="00D96157"/>
    <w:rsid w:val="00D967EF"/>
    <w:rsid w:val="00D9775B"/>
    <w:rsid w:val="00D978E5"/>
    <w:rsid w:val="00DA0035"/>
    <w:rsid w:val="00DA01B0"/>
    <w:rsid w:val="00DA051B"/>
    <w:rsid w:val="00DA05DF"/>
    <w:rsid w:val="00DA19DE"/>
    <w:rsid w:val="00DA1A7B"/>
    <w:rsid w:val="00DA1C29"/>
    <w:rsid w:val="00DA2174"/>
    <w:rsid w:val="00DA2494"/>
    <w:rsid w:val="00DA2C63"/>
    <w:rsid w:val="00DA336C"/>
    <w:rsid w:val="00DA3E69"/>
    <w:rsid w:val="00DA4381"/>
    <w:rsid w:val="00DA521C"/>
    <w:rsid w:val="00DA52C8"/>
    <w:rsid w:val="00DA58A0"/>
    <w:rsid w:val="00DA59EE"/>
    <w:rsid w:val="00DA5B09"/>
    <w:rsid w:val="00DA5FCF"/>
    <w:rsid w:val="00DA6026"/>
    <w:rsid w:val="00DA6076"/>
    <w:rsid w:val="00DA625A"/>
    <w:rsid w:val="00DA6471"/>
    <w:rsid w:val="00DA6700"/>
    <w:rsid w:val="00DA7485"/>
    <w:rsid w:val="00DA7C66"/>
    <w:rsid w:val="00DA7D34"/>
    <w:rsid w:val="00DB042E"/>
    <w:rsid w:val="00DB05F0"/>
    <w:rsid w:val="00DB063A"/>
    <w:rsid w:val="00DB189F"/>
    <w:rsid w:val="00DB1ACA"/>
    <w:rsid w:val="00DB1DBA"/>
    <w:rsid w:val="00DB1DE9"/>
    <w:rsid w:val="00DB1EC9"/>
    <w:rsid w:val="00DB1FC5"/>
    <w:rsid w:val="00DB266C"/>
    <w:rsid w:val="00DB2C06"/>
    <w:rsid w:val="00DB2D98"/>
    <w:rsid w:val="00DB355A"/>
    <w:rsid w:val="00DB3564"/>
    <w:rsid w:val="00DB3625"/>
    <w:rsid w:val="00DB36AC"/>
    <w:rsid w:val="00DB398F"/>
    <w:rsid w:val="00DB3EBC"/>
    <w:rsid w:val="00DB4175"/>
    <w:rsid w:val="00DB4E36"/>
    <w:rsid w:val="00DB4FC6"/>
    <w:rsid w:val="00DB5229"/>
    <w:rsid w:val="00DB56B2"/>
    <w:rsid w:val="00DB5A40"/>
    <w:rsid w:val="00DB5AFE"/>
    <w:rsid w:val="00DB6487"/>
    <w:rsid w:val="00DB664F"/>
    <w:rsid w:val="00DB742D"/>
    <w:rsid w:val="00DB798F"/>
    <w:rsid w:val="00DB7E86"/>
    <w:rsid w:val="00DB7F04"/>
    <w:rsid w:val="00DC0137"/>
    <w:rsid w:val="00DC048D"/>
    <w:rsid w:val="00DC04D7"/>
    <w:rsid w:val="00DC070A"/>
    <w:rsid w:val="00DC07DD"/>
    <w:rsid w:val="00DC08BC"/>
    <w:rsid w:val="00DC09E3"/>
    <w:rsid w:val="00DC0F04"/>
    <w:rsid w:val="00DC10B2"/>
    <w:rsid w:val="00DC116E"/>
    <w:rsid w:val="00DC162D"/>
    <w:rsid w:val="00DC18F1"/>
    <w:rsid w:val="00DC2150"/>
    <w:rsid w:val="00DC21F6"/>
    <w:rsid w:val="00DC2E13"/>
    <w:rsid w:val="00DC2F3A"/>
    <w:rsid w:val="00DC3801"/>
    <w:rsid w:val="00DC42EA"/>
    <w:rsid w:val="00DC4365"/>
    <w:rsid w:val="00DC4E40"/>
    <w:rsid w:val="00DC507A"/>
    <w:rsid w:val="00DC5562"/>
    <w:rsid w:val="00DC667D"/>
    <w:rsid w:val="00DC728D"/>
    <w:rsid w:val="00DC7AD8"/>
    <w:rsid w:val="00DC7C55"/>
    <w:rsid w:val="00DC7DFA"/>
    <w:rsid w:val="00DD02EF"/>
    <w:rsid w:val="00DD0E2C"/>
    <w:rsid w:val="00DD1B4F"/>
    <w:rsid w:val="00DD2529"/>
    <w:rsid w:val="00DD2C17"/>
    <w:rsid w:val="00DD2D40"/>
    <w:rsid w:val="00DD304B"/>
    <w:rsid w:val="00DD3496"/>
    <w:rsid w:val="00DD351F"/>
    <w:rsid w:val="00DD3A2D"/>
    <w:rsid w:val="00DD3C72"/>
    <w:rsid w:val="00DD46A9"/>
    <w:rsid w:val="00DD591B"/>
    <w:rsid w:val="00DD61CA"/>
    <w:rsid w:val="00DD6649"/>
    <w:rsid w:val="00DD6721"/>
    <w:rsid w:val="00DD6757"/>
    <w:rsid w:val="00DD72C4"/>
    <w:rsid w:val="00DE0090"/>
    <w:rsid w:val="00DE03F2"/>
    <w:rsid w:val="00DE066F"/>
    <w:rsid w:val="00DE0E89"/>
    <w:rsid w:val="00DE175E"/>
    <w:rsid w:val="00DE1ECD"/>
    <w:rsid w:val="00DE2358"/>
    <w:rsid w:val="00DE2650"/>
    <w:rsid w:val="00DE281E"/>
    <w:rsid w:val="00DE2DD6"/>
    <w:rsid w:val="00DE3670"/>
    <w:rsid w:val="00DE36D5"/>
    <w:rsid w:val="00DE3B52"/>
    <w:rsid w:val="00DE3ECC"/>
    <w:rsid w:val="00DE3EF2"/>
    <w:rsid w:val="00DE4BAF"/>
    <w:rsid w:val="00DE4DC9"/>
    <w:rsid w:val="00DE4F53"/>
    <w:rsid w:val="00DE4F5E"/>
    <w:rsid w:val="00DE54AE"/>
    <w:rsid w:val="00DE557B"/>
    <w:rsid w:val="00DE56E0"/>
    <w:rsid w:val="00DE57F5"/>
    <w:rsid w:val="00DE5D0A"/>
    <w:rsid w:val="00DE61C0"/>
    <w:rsid w:val="00DE6260"/>
    <w:rsid w:val="00DE6690"/>
    <w:rsid w:val="00DE68E4"/>
    <w:rsid w:val="00DE76E2"/>
    <w:rsid w:val="00DE7DA3"/>
    <w:rsid w:val="00DF0477"/>
    <w:rsid w:val="00DF06E9"/>
    <w:rsid w:val="00DF126A"/>
    <w:rsid w:val="00DF2E74"/>
    <w:rsid w:val="00DF3AB8"/>
    <w:rsid w:val="00DF3CE5"/>
    <w:rsid w:val="00DF3D2D"/>
    <w:rsid w:val="00DF3E1B"/>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903"/>
    <w:rsid w:val="00E02BB0"/>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B8"/>
    <w:rsid w:val="00E102CE"/>
    <w:rsid w:val="00E1057B"/>
    <w:rsid w:val="00E1127D"/>
    <w:rsid w:val="00E112E8"/>
    <w:rsid w:val="00E11B90"/>
    <w:rsid w:val="00E12059"/>
    <w:rsid w:val="00E1228D"/>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A0"/>
    <w:rsid w:val="00E167A1"/>
    <w:rsid w:val="00E16AEA"/>
    <w:rsid w:val="00E1784B"/>
    <w:rsid w:val="00E178F7"/>
    <w:rsid w:val="00E17EDF"/>
    <w:rsid w:val="00E2052B"/>
    <w:rsid w:val="00E20905"/>
    <w:rsid w:val="00E20AA4"/>
    <w:rsid w:val="00E20B0F"/>
    <w:rsid w:val="00E20BBD"/>
    <w:rsid w:val="00E21258"/>
    <w:rsid w:val="00E223C9"/>
    <w:rsid w:val="00E22A4B"/>
    <w:rsid w:val="00E22B95"/>
    <w:rsid w:val="00E22D0B"/>
    <w:rsid w:val="00E22EF7"/>
    <w:rsid w:val="00E23DC9"/>
    <w:rsid w:val="00E24761"/>
    <w:rsid w:val="00E249F2"/>
    <w:rsid w:val="00E24ECC"/>
    <w:rsid w:val="00E25654"/>
    <w:rsid w:val="00E258FD"/>
    <w:rsid w:val="00E266CA"/>
    <w:rsid w:val="00E2706C"/>
    <w:rsid w:val="00E27433"/>
    <w:rsid w:val="00E278F4"/>
    <w:rsid w:val="00E27FE2"/>
    <w:rsid w:val="00E302DE"/>
    <w:rsid w:val="00E30CE4"/>
    <w:rsid w:val="00E30D3A"/>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E5D"/>
    <w:rsid w:val="00E352AB"/>
    <w:rsid w:val="00E35417"/>
    <w:rsid w:val="00E357B4"/>
    <w:rsid w:val="00E35EC1"/>
    <w:rsid w:val="00E3793F"/>
    <w:rsid w:val="00E40280"/>
    <w:rsid w:val="00E40424"/>
    <w:rsid w:val="00E40512"/>
    <w:rsid w:val="00E405C4"/>
    <w:rsid w:val="00E40ED8"/>
    <w:rsid w:val="00E4103E"/>
    <w:rsid w:val="00E418F7"/>
    <w:rsid w:val="00E41B34"/>
    <w:rsid w:val="00E420CB"/>
    <w:rsid w:val="00E42187"/>
    <w:rsid w:val="00E42270"/>
    <w:rsid w:val="00E42DA7"/>
    <w:rsid w:val="00E43709"/>
    <w:rsid w:val="00E437D8"/>
    <w:rsid w:val="00E43D23"/>
    <w:rsid w:val="00E446FD"/>
    <w:rsid w:val="00E44C48"/>
    <w:rsid w:val="00E45254"/>
    <w:rsid w:val="00E46120"/>
    <w:rsid w:val="00E469C7"/>
    <w:rsid w:val="00E46A5F"/>
    <w:rsid w:val="00E46E8C"/>
    <w:rsid w:val="00E4715F"/>
    <w:rsid w:val="00E4771C"/>
    <w:rsid w:val="00E47C9F"/>
    <w:rsid w:val="00E5025B"/>
    <w:rsid w:val="00E506D0"/>
    <w:rsid w:val="00E513DB"/>
    <w:rsid w:val="00E51555"/>
    <w:rsid w:val="00E53A6F"/>
    <w:rsid w:val="00E53ADE"/>
    <w:rsid w:val="00E53E93"/>
    <w:rsid w:val="00E54B63"/>
    <w:rsid w:val="00E55D43"/>
    <w:rsid w:val="00E56623"/>
    <w:rsid w:val="00E56EAF"/>
    <w:rsid w:val="00E56FE5"/>
    <w:rsid w:val="00E5705E"/>
    <w:rsid w:val="00E57948"/>
    <w:rsid w:val="00E57964"/>
    <w:rsid w:val="00E57C07"/>
    <w:rsid w:val="00E60E54"/>
    <w:rsid w:val="00E60EAE"/>
    <w:rsid w:val="00E61D48"/>
    <w:rsid w:val="00E62607"/>
    <w:rsid w:val="00E6263B"/>
    <w:rsid w:val="00E62794"/>
    <w:rsid w:val="00E62B35"/>
    <w:rsid w:val="00E636D4"/>
    <w:rsid w:val="00E6391B"/>
    <w:rsid w:val="00E63D7A"/>
    <w:rsid w:val="00E63EFD"/>
    <w:rsid w:val="00E64139"/>
    <w:rsid w:val="00E6555D"/>
    <w:rsid w:val="00E6556D"/>
    <w:rsid w:val="00E655CF"/>
    <w:rsid w:val="00E657E8"/>
    <w:rsid w:val="00E657F7"/>
    <w:rsid w:val="00E65C17"/>
    <w:rsid w:val="00E66636"/>
    <w:rsid w:val="00E666D8"/>
    <w:rsid w:val="00E6678F"/>
    <w:rsid w:val="00E66808"/>
    <w:rsid w:val="00E670E3"/>
    <w:rsid w:val="00E67E06"/>
    <w:rsid w:val="00E7001C"/>
    <w:rsid w:val="00E700D8"/>
    <w:rsid w:val="00E70AD2"/>
    <w:rsid w:val="00E70D2A"/>
    <w:rsid w:val="00E70EE1"/>
    <w:rsid w:val="00E715A3"/>
    <w:rsid w:val="00E71804"/>
    <w:rsid w:val="00E71A29"/>
    <w:rsid w:val="00E71E63"/>
    <w:rsid w:val="00E72CD9"/>
    <w:rsid w:val="00E72D4E"/>
    <w:rsid w:val="00E7305A"/>
    <w:rsid w:val="00E73246"/>
    <w:rsid w:val="00E7367A"/>
    <w:rsid w:val="00E737A3"/>
    <w:rsid w:val="00E7387C"/>
    <w:rsid w:val="00E73CF3"/>
    <w:rsid w:val="00E74627"/>
    <w:rsid w:val="00E74997"/>
    <w:rsid w:val="00E760EA"/>
    <w:rsid w:val="00E7613A"/>
    <w:rsid w:val="00E761CD"/>
    <w:rsid w:val="00E76E0E"/>
    <w:rsid w:val="00E76E41"/>
    <w:rsid w:val="00E7751F"/>
    <w:rsid w:val="00E77612"/>
    <w:rsid w:val="00E77A29"/>
    <w:rsid w:val="00E80AA3"/>
    <w:rsid w:val="00E81707"/>
    <w:rsid w:val="00E81833"/>
    <w:rsid w:val="00E8188B"/>
    <w:rsid w:val="00E82253"/>
    <w:rsid w:val="00E8267B"/>
    <w:rsid w:val="00E82978"/>
    <w:rsid w:val="00E82FA0"/>
    <w:rsid w:val="00E83080"/>
    <w:rsid w:val="00E83E12"/>
    <w:rsid w:val="00E83E38"/>
    <w:rsid w:val="00E84996"/>
    <w:rsid w:val="00E84AEC"/>
    <w:rsid w:val="00E84FFA"/>
    <w:rsid w:val="00E851F9"/>
    <w:rsid w:val="00E853E3"/>
    <w:rsid w:val="00E85459"/>
    <w:rsid w:val="00E8576A"/>
    <w:rsid w:val="00E85854"/>
    <w:rsid w:val="00E863D3"/>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30FB"/>
    <w:rsid w:val="00E93215"/>
    <w:rsid w:val="00E9342F"/>
    <w:rsid w:val="00E93684"/>
    <w:rsid w:val="00E94589"/>
    <w:rsid w:val="00E94848"/>
    <w:rsid w:val="00E94CB0"/>
    <w:rsid w:val="00E94DBD"/>
    <w:rsid w:val="00E9521E"/>
    <w:rsid w:val="00E95E10"/>
    <w:rsid w:val="00E95E58"/>
    <w:rsid w:val="00E95EB9"/>
    <w:rsid w:val="00E960C0"/>
    <w:rsid w:val="00E96671"/>
    <w:rsid w:val="00E96CC6"/>
    <w:rsid w:val="00E96EDD"/>
    <w:rsid w:val="00E970E1"/>
    <w:rsid w:val="00E97601"/>
    <w:rsid w:val="00E97C37"/>
    <w:rsid w:val="00E97FFE"/>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CC"/>
    <w:rsid w:val="00EA3EA2"/>
    <w:rsid w:val="00EA41C0"/>
    <w:rsid w:val="00EA4648"/>
    <w:rsid w:val="00EA4C7D"/>
    <w:rsid w:val="00EA5445"/>
    <w:rsid w:val="00EA5571"/>
    <w:rsid w:val="00EA5D00"/>
    <w:rsid w:val="00EA5E58"/>
    <w:rsid w:val="00EA6A65"/>
    <w:rsid w:val="00EA79E2"/>
    <w:rsid w:val="00EA7C5C"/>
    <w:rsid w:val="00EA7C83"/>
    <w:rsid w:val="00EB06DB"/>
    <w:rsid w:val="00EB0729"/>
    <w:rsid w:val="00EB0EAC"/>
    <w:rsid w:val="00EB15F0"/>
    <w:rsid w:val="00EB1AB0"/>
    <w:rsid w:val="00EB1C39"/>
    <w:rsid w:val="00EB1E36"/>
    <w:rsid w:val="00EB1F9C"/>
    <w:rsid w:val="00EB2101"/>
    <w:rsid w:val="00EB3EBE"/>
    <w:rsid w:val="00EB3F84"/>
    <w:rsid w:val="00EB3FD6"/>
    <w:rsid w:val="00EB41F3"/>
    <w:rsid w:val="00EB4BDE"/>
    <w:rsid w:val="00EB4D5C"/>
    <w:rsid w:val="00EB5CF1"/>
    <w:rsid w:val="00EB5CF7"/>
    <w:rsid w:val="00EB6ACB"/>
    <w:rsid w:val="00EB6DC4"/>
    <w:rsid w:val="00EB6E92"/>
    <w:rsid w:val="00EB712A"/>
    <w:rsid w:val="00EB75CD"/>
    <w:rsid w:val="00EB7738"/>
    <w:rsid w:val="00EC0592"/>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74CC"/>
    <w:rsid w:val="00EC7C0C"/>
    <w:rsid w:val="00ED0180"/>
    <w:rsid w:val="00ED02AC"/>
    <w:rsid w:val="00ED0DB3"/>
    <w:rsid w:val="00ED107E"/>
    <w:rsid w:val="00ED119E"/>
    <w:rsid w:val="00ED139E"/>
    <w:rsid w:val="00ED1595"/>
    <w:rsid w:val="00ED1864"/>
    <w:rsid w:val="00ED1EE5"/>
    <w:rsid w:val="00ED2CE9"/>
    <w:rsid w:val="00ED2E78"/>
    <w:rsid w:val="00ED31AA"/>
    <w:rsid w:val="00ED377C"/>
    <w:rsid w:val="00ED3801"/>
    <w:rsid w:val="00ED45D3"/>
    <w:rsid w:val="00ED45EF"/>
    <w:rsid w:val="00ED4791"/>
    <w:rsid w:val="00ED48BA"/>
    <w:rsid w:val="00ED4FD3"/>
    <w:rsid w:val="00ED584D"/>
    <w:rsid w:val="00ED5F83"/>
    <w:rsid w:val="00ED6BA0"/>
    <w:rsid w:val="00ED6DB9"/>
    <w:rsid w:val="00ED7039"/>
    <w:rsid w:val="00ED7097"/>
    <w:rsid w:val="00ED7918"/>
    <w:rsid w:val="00ED7954"/>
    <w:rsid w:val="00ED7E00"/>
    <w:rsid w:val="00EE0436"/>
    <w:rsid w:val="00EE1238"/>
    <w:rsid w:val="00EE1317"/>
    <w:rsid w:val="00EE1339"/>
    <w:rsid w:val="00EE156E"/>
    <w:rsid w:val="00EE173E"/>
    <w:rsid w:val="00EE1F0C"/>
    <w:rsid w:val="00EE230E"/>
    <w:rsid w:val="00EE23E5"/>
    <w:rsid w:val="00EE2D7F"/>
    <w:rsid w:val="00EE316D"/>
    <w:rsid w:val="00EE353B"/>
    <w:rsid w:val="00EE4557"/>
    <w:rsid w:val="00EE45B3"/>
    <w:rsid w:val="00EE462D"/>
    <w:rsid w:val="00EE468B"/>
    <w:rsid w:val="00EE4872"/>
    <w:rsid w:val="00EE4EC1"/>
    <w:rsid w:val="00EE4F01"/>
    <w:rsid w:val="00EE5690"/>
    <w:rsid w:val="00EE5C28"/>
    <w:rsid w:val="00EE5E7D"/>
    <w:rsid w:val="00EE631E"/>
    <w:rsid w:val="00EE6399"/>
    <w:rsid w:val="00EE6D69"/>
    <w:rsid w:val="00EE72BC"/>
    <w:rsid w:val="00EE76A7"/>
    <w:rsid w:val="00EE7A94"/>
    <w:rsid w:val="00EF0858"/>
    <w:rsid w:val="00EF0A36"/>
    <w:rsid w:val="00EF0FAC"/>
    <w:rsid w:val="00EF1779"/>
    <w:rsid w:val="00EF18B8"/>
    <w:rsid w:val="00EF1981"/>
    <w:rsid w:val="00EF2675"/>
    <w:rsid w:val="00EF2E41"/>
    <w:rsid w:val="00EF30AF"/>
    <w:rsid w:val="00EF3418"/>
    <w:rsid w:val="00EF3499"/>
    <w:rsid w:val="00EF37B9"/>
    <w:rsid w:val="00EF38A4"/>
    <w:rsid w:val="00EF3D6F"/>
    <w:rsid w:val="00EF4646"/>
    <w:rsid w:val="00EF47FD"/>
    <w:rsid w:val="00EF48F8"/>
    <w:rsid w:val="00EF51C6"/>
    <w:rsid w:val="00EF62C4"/>
    <w:rsid w:val="00EF69CF"/>
    <w:rsid w:val="00EF6DF9"/>
    <w:rsid w:val="00EF729A"/>
    <w:rsid w:val="00EF765D"/>
    <w:rsid w:val="00F0066F"/>
    <w:rsid w:val="00F01C55"/>
    <w:rsid w:val="00F01FFE"/>
    <w:rsid w:val="00F020F6"/>
    <w:rsid w:val="00F025FB"/>
    <w:rsid w:val="00F0289E"/>
    <w:rsid w:val="00F02E45"/>
    <w:rsid w:val="00F02EAD"/>
    <w:rsid w:val="00F033CF"/>
    <w:rsid w:val="00F039B8"/>
    <w:rsid w:val="00F03D7E"/>
    <w:rsid w:val="00F03EFA"/>
    <w:rsid w:val="00F04AEA"/>
    <w:rsid w:val="00F04FC1"/>
    <w:rsid w:val="00F05023"/>
    <w:rsid w:val="00F05553"/>
    <w:rsid w:val="00F05C22"/>
    <w:rsid w:val="00F05DF2"/>
    <w:rsid w:val="00F05EC3"/>
    <w:rsid w:val="00F064C5"/>
    <w:rsid w:val="00F064DF"/>
    <w:rsid w:val="00F075ED"/>
    <w:rsid w:val="00F07A3C"/>
    <w:rsid w:val="00F07BCF"/>
    <w:rsid w:val="00F07BDF"/>
    <w:rsid w:val="00F11110"/>
    <w:rsid w:val="00F1131A"/>
    <w:rsid w:val="00F11617"/>
    <w:rsid w:val="00F11A17"/>
    <w:rsid w:val="00F11B98"/>
    <w:rsid w:val="00F1211C"/>
    <w:rsid w:val="00F1294B"/>
    <w:rsid w:val="00F12D8F"/>
    <w:rsid w:val="00F132E6"/>
    <w:rsid w:val="00F1335D"/>
    <w:rsid w:val="00F138FF"/>
    <w:rsid w:val="00F13C1A"/>
    <w:rsid w:val="00F149EC"/>
    <w:rsid w:val="00F15055"/>
    <w:rsid w:val="00F15373"/>
    <w:rsid w:val="00F15E78"/>
    <w:rsid w:val="00F15E95"/>
    <w:rsid w:val="00F164F6"/>
    <w:rsid w:val="00F171FA"/>
    <w:rsid w:val="00F17907"/>
    <w:rsid w:val="00F17F67"/>
    <w:rsid w:val="00F201C8"/>
    <w:rsid w:val="00F205F8"/>
    <w:rsid w:val="00F20804"/>
    <w:rsid w:val="00F20C41"/>
    <w:rsid w:val="00F21288"/>
    <w:rsid w:val="00F22F2A"/>
    <w:rsid w:val="00F23135"/>
    <w:rsid w:val="00F23165"/>
    <w:rsid w:val="00F231F8"/>
    <w:rsid w:val="00F23A04"/>
    <w:rsid w:val="00F23B63"/>
    <w:rsid w:val="00F240CE"/>
    <w:rsid w:val="00F24C06"/>
    <w:rsid w:val="00F25578"/>
    <w:rsid w:val="00F25B84"/>
    <w:rsid w:val="00F25D27"/>
    <w:rsid w:val="00F262C7"/>
    <w:rsid w:val="00F265A3"/>
    <w:rsid w:val="00F267FF"/>
    <w:rsid w:val="00F26808"/>
    <w:rsid w:val="00F268DA"/>
    <w:rsid w:val="00F26948"/>
    <w:rsid w:val="00F272CD"/>
    <w:rsid w:val="00F273D3"/>
    <w:rsid w:val="00F27B1F"/>
    <w:rsid w:val="00F27BA5"/>
    <w:rsid w:val="00F30AC8"/>
    <w:rsid w:val="00F30AF1"/>
    <w:rsid w:val="00F30DA3"/>
    <w:rsid w:val="00F30DD1"/>
    <w:rsid w:val="00F31594"/>
    <w:rsid w:val="00F3165C"/>
    <w:rsid w:val="00F32956"/>
    <w:rsid w:val="00F334EE"/>
    <w:rsid w:val="00F338D2"/>
    <w:rsid w:val="00F34323"/>
    <w:rsid w:val="00F34B16"/>
    <w:rsid w:val="00F34F1C"/>
    <w:rsid w:val="00F34F2C"/>
    <w:rsid w:val="00F3663C"/>
    <w:rsid w:val="00F3670D"/>
    <w:rsid w:val="00F36A35"/>
    <w:rsid w:val="00F36CF5"/>
    <w:rsid w:val="00F37261"/>
    <w:rsid w:val="00F37479"/>
    <w:rsid w:val="00F378EE"/>
    <w:rsid w:val="00F3798C"/>
    <w:rsid w:val="00F40047"/>
    <w:rsid w:val="00F406BB"/>
    <w:rsid w:val="00F406F3"/>
    <w:rsid w:val="00F40B15"/>
    <w:rsid w:val="00F40C5A"/>
    <w:rsid w:val="00F40DF2"/>
    <w:rsid w:val="00F411DA"/>
    <w:rsid w:val="00F41241"/>
    <w:rsid w:val="00F412B9"/>
    <w:rsid w:val="00F41E1E"/>
    <w:rsid w:val="00F41F0C"/>
    <w:rsid w:val="00F420A1"/>
    <w:rsid w:val="00F42809"/>
    <w:rsid w:val="00F428D8"/>
    <w:rsid w:val="00F42A53"/>
    <w:rsid w:val="00F42E5A"/>
    <w:rsid w:val="00F42FD8"/>
    <w:rsid w:val="00F440F4"/>
    <w:rsid w:val="00F44F14"/>
    <w:rsid w:val="00F4503A"/>
    <w:rsid w:val="00F45466"/>
    <w:rsid w:val="00F459B9"/>
    <w:rsid w:val="00F45A59"/>
    <w:rsid w:val="00F45EF3"/>
    <w:rsid w:val="00F46C57"/>
    <w:rsid w:val="00F46CBA"/>
    <w:rsid w:val="00F46DE6"/>
    <w:rsid w:val="00F4716C"/>
    <w:rsid w:val="00F504BE"/>
    <w:rsid w:val="00F5064D"/>
    <w:rsid w:val="00F50CAE"/>
    <w:rsid w:val="00F5145E"/>
    <w:rsid w:val="00F518D8"/>
    <w:rsid w:val="00F520BA"/>
    <w:rsid w:val="00F524BD"/>
    <w:rsid w:val="00F524EF"/>
    <w:rsid w:val="00F52B02"/>
    <w:rsid w:val="00F52E83"/>
    <w:rsid w:val="00F534D0"/>
    <w:rsid w:val="00F536DB"/>
    <w:rsid w:val="00F53AC2"/>
    <w:rsid w:val="00F53C40"/>
    <w:rsid w:val="00F5533F"/>
    <w:rsid w:val="00F556F9"/>
    <w:rsid w:val="00F559E9"/>
    <w:rsid w:val="00F55DB1"/>
    <w:rsid w:val="00F5615F"/>
    <w:rsid w:val="00F56583"/>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BFF"/>
    <w:rsid w:val="00F63403"/>
    <w:rsid w:val="00F63698"/>
    <w:rsid w:val="00F636CF"/>
    <w:rsid w:val="00F636D7"/>
    <w:rsid w:val="00F63FA3"/>
    <w:rsid w:val="00F64622"/>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967"/>
    <w:rsid w:val="00F71AA5"/>
    <w:rsid w:val="00F71BB5"/>
    <w:rsid w:val="00F71BF4"/>
    <w:rsid w:val="00F72952"/>
    <w:rsid w:val="00F72D8F"/>
    <w:rsid w:val="00F731C2"/>
    <w:rsid w:val="00F738F7"/>
    <w:rsid w:val="00F73B2E"/>
    <w:rsid w:val="00F73DEC"/>
    <w:rsid w:val="00F74485"/>
    <w:rsid w:val="00F746AA"/>
    <w:rsid w:val="00F75123"/>
    <w:rsid w:val="00F75609"/>
    <w:rsid w:val="00F75C43"/>
    <w:rsid w:val="00F7625F"/>
    <w:rsid w:val="00F762FF"/>
    <w:rsid w:val="00F76CA6"/>
    <w:rsid w:val="00F770A6"/>
    <w:rsid w:val="00F772BA"/>
    <w:rsid w:val="00F774C6"/>
    <w:rsid w:val="00F77931"/>
    <w:rsid w:val="00F77FA9"/>
    <w:rsid w:val="00F806BC"/>
    <w:rsid w:val="00F8115B"/>
    <w:rsid w:val="00F81C01"/>
    <w:rsid w:val="00F81E32"/>
    <w:rsid w:val="00F820E2"/>
    <w:rsid w:val="00F82289"/>
    <w:rsid w:val="00F828A8"/>
    <w:rsid w:val="00F83004"/>
    <w:rsid w:val="00F830C6"/>
    <w:rsid w:val="00F8373A"/>
    <w:rsid w:val="00F841BC"/>
    <w:rsid w:val="00F84557"/>
    <w:rsid w:val="00F84633"/>
    <w:rsid w:val="00F853CB"/>
    <w:rsid w:val="00F85DC1"/>
    <w:rsid w:val="00F8601B"/>
    <w:rsid w:val="00F8610D"/>
    <w:rsid w:val="00F86276"/>
    <w:rsid w:val="00F86471"/>
    <w:rsid w:val="00F8663C"/>
    <w:rsid w:val="00F8709B"/>
    <w:rsid w:val="00F8725A"/>
    <w:rsid w:val="00F8739E"/>
    <w:rsid w:val="00F873B1"/>
    <w:rsid w:val="00F877E7"/>
    <w:rsid w:val="00F910B8"/>
    <w:rsid w:val="00F9134E"/>
    <w:rsid w:val="00F91817"/>
    <w:rsid w:val="00F91B53"/>
    <w:rsid w:val="00F920AC"/>
    <w:rsid w:val="00F9232A"/>
    <w:rsid w:val="00F92A49"/>
    <w:rsid w:val="00F93139"/>
    <w:rsid w:val="00F939AE"/>
    <w:rsid w:val="00F93E63"/>
    <w:rsid w:val="00F94006"/>
    <w:rsid w:val="00F94284"/>
    <w:rsid w:val="00F95298"/>
    <w:rsid w:val="00F96241"/>
    <w:rsid w:val="00F96397"/>
    <w:rsid w:val="00F96662"/>
    <w:rsid w:val="00F9694B"/>
    <w:rsid w:val="00F96D60"/>
    <w:rsid w:val="00F97218"/>
    <w:rsid w:val="00F97CB2"/>
    <w:rsid w:val="00F97DAC"/>
    <w:rsid w:val="00FA07E9"/>
    <w:rsid w:val="00FA0BFA"/>
    <w:rsid w:val="00FA0D64"/>
    <w:rsid w:val="00FA1331"/>
    <w:rsid w:val="00FA1EC8"/>
    <w:rsid w:val="00FA2716"/>
    <w:rsid w:val="00FA3173"/>
    <w:rsid w:val="00FA34F1"/>
    <w:rsid w:val="00FA3A3E"/>
    <w:rsid w:val="00FA4429"/>
    <w:rsid w:val="00FA44F1"/>
    <w:rsid w:val="00FA471B"/>
    <w:rsid w:val="00FA4BAD"/>
    <w:rsid w:val="00FA4F24"/>
    <w:rsid w:val="00FA51FA"/>
    <w:rsid w:val="00FA550D"/>
    <w:rsid w:val="00FA56AF"/>
    <w:rsid w:val="00FA5EE1"/>
    <w:rsid w:val="00FA5F9F"/>
    <w:rsid w:val="00FA6119"/>
    <w:rsid w:val="00FA67DE"/>
    <w:rsid w:val="00FA681D"/>
    <w:rsid w:val="00FA7352"/>
    <w:rsid w:val="00FA760E"/>
    <w:rsid w:val="00FA7731"/>
    <w:rsid w:val="00FB012C"/>
    <w:rsid w:val="00FB0A79"/>
    <w:rsid w:val="00FB15C8"/>
    <w:rsid w:val="00FB18FD"/>
    <w:rsid w:val="00FB1C87"/>
    <w:rsid w:val="00FB2375"/>
    <w:rsid w:val="00FB23D2"/>
    <w:rsid w:val="00FB2435"/>
    <w:rsid w:val="00FB2B49"/>
    <w:rsid w:val="00FB31A5"/>
    <w:rsid w:val="00FB3536"/>
    <w:rsid w:val="00FB3800"/>
    <w:rsid w:val="00FB45AA"/>
    <w:rsid w:val="00FB55A4"/>
    <w:rsid w:val="00FB59FD"/>
    <w:rsid w:val="00FB5D39"/>
    <w:rsid w:val="00FB5DB2"/>
    <w:rsid w:val="00FB60A7"/>
    <w:rsid w:val="00FB6201"/>
    <w:rsid w:val="00FB6C10"/>
    <w:rsid w:val="00FB7B7A"/>
    <w:rsid w:val="00FC0C47"/>
    <w:rsid w:val="00FC1085"/>
    <w:rsid w:val="00FC26C9"/>
    <w:rsid w:val="00FC3541"/>
    <w:rsid w:val="00FC3821"/>
    <w:rsid w:val="00FC39F8"/>
    <w:rsid w:val="00FC3A20"/>
    <w:rsid w:val="00FC3CF7"/>
    <w:rsid w:val="00FC4048"/>
    <w:rsid w:val="00FC40C0"/>
    <w:rsid w:val="00FC4488"/>
    <w:rsid w:val="00FC4C69"/>
    <w:rsid w:val="00FC4CC1"/>
    <w:rsid w:val="00FC51D3"/>
    <w:rsid w:val="00FC5258"/>
    <w:rsid w:val="00FC6016"/>
    <w:rsid w:val="00FC61E6"/>
    <w:rsid w:val="00FC6B3A"/>
    <w:rsid w:val="00FC6E56"/>
    <w:rsid w:val="00FC6EA6"/>
    <w:rsid w:val="00FC790C"/>
    <w:rsid w:val="00FC7A3C"/>
    <w:rsid w:val="00FD0343"/>
    <w:rsid w:val="00FD0D5B"/>
    <w:rsid w:val="00FD14EF"/>
    <w:rsid w:val="00FD14F8"/>
    <w:rsid w:val="00FD1F92"/>
    <w:rsid w:val="00FD2B56"/>
    <w:rsid w:val="00FD2CD0"/>
    <w:rsid w:val="00FD2E4D"/>
    <w:rsid w:val="00FD31BF"/>
    <w:rsid w:val="00FD3E12"/>
    <w:rsid w:val="00FD3F5A"/>
    <w:rsid w:val="00FD45C8"/>
    <w:rsid w:val="00FD4604"/>
    <w:rsid w:val="00FD5E81"/>
    <w:rsid w:val="00FD619A"/>
    <w:rsid w:val="00FD6751"/>
    <w:rsid w:val="00FD6A4D"/>
    <w:rsid w:val="00FD71F0"/>
    <w:rsid w:val="00FD75D8"/>
    <w:rsid w:val="00FD7CAA"/>
    <w:rsid w:val="00FD7CD2"/>
    <w:rsid w:val="00FE0399"/>
    <w:rsid w:val="00FE08CA"/>
    <w:rsid w:val="00FE08DB"/>
    <w:rsid w:val="00FE0F6E"/>
    <w:rsid w:val="00FE0FB9"/>
    <w:rsid w:val="00FE11ED"/>
    <w:rsid w:val="00FE1238"/>
    <w:rsid w:val="00FE1A43"/>
    <w:rsid w:val="00FE1E6E"/>
    <w:rsid w:val="00FE23EB"/>
    <w:rsid w:val="00FE28C9"/>
    <w:rsid w:val="00FE2BAA"/>
    <w:rsid w:val="00FE2D1E"/>
    <w:rsid w:val="00FE2E4D"/>
    <w:rsid w:val="00FE3605"/>
    <w:rsid w:val="00FE377D"/>
    <w:rsid w:val="00FE3EAD"/>
    <w:rsid w:val="00FE40A8"/>
    <w:rsid w:val="00FE40DD"/>
    <w:rsid w:val="00FE41D2"/>
    <w:rsid w:val="00FE4419"/>
    <w:rsid w:val="00FE46BC"/>
    <w:rsid w:val="00FE49E3"/>
    <w:rsid w:val="00FE4B3C"/>
    <w:rsid w:val="00FE5760"/>
    <w:rsid w:val="00FE5A64"/>
    <w:rsid w:val="00FE6A57"/>
    <w:rsid w:val="00FE7394"/>
    <w:rsid w:val="00FE76CF"/>
    <w:rsid w:val="00FE7D01"/>
    <w:rsid w:val="00FF0A4E"/>
    <w:rsid w:val="00FF1079"/>
    <w:rsid w:val="00FF113B"/>
    <w:rsid w:val="00FF1EFA"/>
    <w:rsid w:val="00FF203A"/>
    <w:rsid w:val="00FF22AB"/>
    <w:rsid w:val="00FF2702"/>
    <w:rsid w:val="00FF331E"/>
    <w:rsid w:val="00FF37CE"/>
    <w:rsid w:val="00FF3830"/>
    <w:rsid w:val="00FF39D8"/>
    <w:rsid w:val="00FF3F1F"/>
    <w:rsid w:val="00FF3FA0"/>
    <w:rsid w:val="00FF449C"/>
    <w:rsid w:val="00FF5554"/>
    <w:rsid w:val="00FF5A38"/>
    <w:rsid w:val="00FF5F50"/>
    <w:rsid w:val="00FF60F2"/>
    <w:rsid w:val="00FF6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011323AE"/>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324" Type="http://schemas.openxmlformats.org/officeDocument/2006/relationships/header" Target="header3.xml"/><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package" Target="embeddings/Microsoft_Visio___13.vsdx"/><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326" Type="http://schemas.openxmlformats.org/officeDocument/2006/relationships/theme" Target="theme/theme1.xml"/><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281" Type="http://schemas.openxmlformats.org/officeDocument/2006/relationships/oleObject" Target="embeddings/oleObject148.bin"/><Relationship Id="rId34" Type="http://schemas.openxmlformats.org/officeDocument/2006/relationships/image" Target="media/image13.wmf"/><Relationship Id="rId76" Type="http://schemas.openxmlformats.org/officeDocument/2006/relationships/image" Target="media/image29.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package" Target="embeddings/Microsoft_Visio___14.vsdx"/><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image" Target="media/image132.emf"/><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package" Target="embeddings/Microsoft_Visio___15.vsdx"/><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image" Target="media/image133.emf"/><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321" Type="http://schemas.openxmlformats.org/officeDocument/2006/relationships/package" Target="embeddings/Microsoft_Visio___16.vsdx"/><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emf"/><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322" Type="http://schemas.openxmlformats.org/officeDocument/2006/relationships/hyperlink" Target="http://zh.wikipedia.org/w/index.php?title" TargetMode="External"/><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package" Target="embeddings/Microsoft_Visio___12.vsdx"/><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323" Type="http://schemas.openxmlformats.org/officeDocument/2006/relationships/header" Target="header2.xml"/><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hyperlink" Target="http://zh.wikipedia.org/wiki/JAVA" TargetMode="External"/><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0.emf"/><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325" Type="http://schemas.openxmlformats.org/officeDocument/2006/relationships/fontTable" Target="fontTable.xml"/><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316" Type="http://schemas.openxmlformats.org/officeDocument/2006/relationships/image" Target="media/image131.emf"/><Relationship Id="rId55" Type="http://schemas.openxmlformats.org/officeDocument/2006/relationships/oleObject" Target="embeddings/oleObject20.bin"/><Relationship Id="rId97" Type="http://schemas.openxmlformats.org/officeDocument/2006/relationships/image" Target="media/image35.wmf"/><Relationship Id="rId120" Type="http://schemas.openxmlformats.org/officeDocument/2006/relationships/image" Target="media/image43.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CCA55CE-202E-432B-AE1B-856863A23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25443</TotalTime>
  <Pages>92</Pages>
  <Words>14101</Words>
  <Characters>80381</Characters>
  <Application>Microsoft Office Word</Application>
  <DocSecurity>0</DocSecurity>
  <Lines>669</Lines>
  <Paragraphs>188</Paragraphs>
  <ScaleCrop>false</ScaleCrop>
  <Company>BUAA</Company>
  <LinksUpToDate>false</LinksUpToDate>
  <CharactersWithSpaces>94294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4637</cp:revision>
  <cp:lastPrinted>2014-12-24T03:52:00Z</cp:lastPrinted>
  <dcterms:created xsi:type="dcterms:W3CDTF">2016-12-02T13:31:00Z</dcterms:created>
  <dcterms:modified xsi:type="dcterms:W3CDTF">2016-12-25T16:23:00Z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