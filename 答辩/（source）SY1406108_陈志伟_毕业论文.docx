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E7167A">
      <w:pPr>
        <w:pStyle w:val="a0"/>
        <w:spacing w:line="240" w:lineRule="auto"/>
        <w:ind w:firstLineChars="0" w:firstLine="0"/>
        <w:jc w:val="center"/>
        <w:outlineLvl w:val="0"/>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A230CA" w:rsidRDefault="00795C1B" w:rsidP="00065405">
      <w:pPr>
        <w:pStyle w:val="a0"/>
        <w:ind w:firstLineChars="0" w:firstLine="0"/>
      </w:pPr>
      <w:bookmarkStart w:id="2" w:name="OLE_LINK5"/>
      <w:r>
        <w:tab/>
      </w:r>
      <w:r w:rsidR="00CE6DF9" w:rsidRPr="00CE6DF9">
        <w:rPr>
          <w:rFonts w:hint="eastAsia"/>
        </w:rPr>
        <w:t>机载软件作为安全关键系统的重要构成部分，其安全性和可靠性得到了人们的广泛关注。编译器作为机载软件开发过程中的重要工具，</w:t>
      </w:r>
      <w:r w:rsidR="00D46F92">
        <w:rPr>
          <w:rFonts w:hint="eastAsia"/>
        </w:rPr>
        <w:t>是实现软件从设计到在硬件上运行的桥梁</w:t>
      </w:r>
      <w:r w:rsidR="00CE6DF9" w:rsidRPr="00CE6DF9">
        <w:rPr>
          <w:rFonts w:hint="eastAsia"/>
        </w:rPr>
        <w:t>。</w:t>
      </w:r>
      <w:r w:rsidR="00A230CA" w:rsidRPr="00A230CA">
        <w:rPr>
          <w:rFonts w:hint="eastAsia"/>
        </w:rPr>
        <w:t>传统检测编译器错误的方法是进行大量的测试，但软件测试具有一定的局限性，</w:t>
      </w:r>
      <w:r w:rsidR="00A230CA">
        <w:rPr>
          <w:rFonts w:hint="eastAsia"/>
        </w:rPr>
        <w:t>即</w:t>
      </w:r>
      <w:r w:rsidR="00D46F92">
        <w:rPr>
          <w:rFonts w:hint="eastAsia"/>
        </w:rPr>
        <w:t>只能证明软件有错误</w:t>
      </w:r>
      <w:r w:rsidR="00A230CA" w:rsidRPr="00A230CA">
        <w:rPr>
          <w:rFonts w:hint="eastAsia"/>
        </w:rPr>
        <w:t>不能证明软件没有错误，</w:t>
      </w:r>
      <w:r w:rsidR="00EF2364">
        <w:rPr>
          <w:rFonts w:hint="eastAsia"/>
        </w:rPr>
        <w:t>因而</w:t>
      </w:r>
      <w:r w:rsidR="00D46F92">
        <w:rPr>
          <w:rFonts w:hint="eastAsia"/>
        </w:rPr>
        <w:t>只经过软件测试的编译器是不</w:t>
      </w:r>
      <w:r w:rsidR="00A230CA" w:rsidRPr="00A230CA">
        <w:rPr>
          <w:rFonts w:hint="eastAsia"/>
        </w:rPr>
        <w:t>能达到</w:t>
      </w:r>
      <w:r w:rsidR="00A230CA">
        <w:rPr>
          <w:rFonts w:hint="eastAsia"/>
        </w:rPr>
        <w:t>安全关键领域</w:t>
      </w:r>
      <w:r w:rsidR="002A6A8F">
        <w:rPr>
          <w:rFonts w:hint="eastAsia"/>
        </w:rPr>
        <w:t>对编译系统要求的。</w:t>
      </w:r>
    </w:p>
    <w:p w:rsidR="00D3725D" w:rsidRPr="00435C07" w:rsidRDefault="00EF2364" w:rsidP="00065405">
      <w:pPr>
        <w:pStyle w:val="a0"/>
        <w:ind w:firstLineChars="0" w:firstLine="0"/>
      </w:pPr>
      <w:r>
        <w:tab/>
      </w:r>
      <w:r w:rsidRPr="00EF2364">
        <w:rPr>
          <w:rFonts w:hint="eastAsia"/>
        </w:rPr>
        <w:t>近年来，形式化验证方法</w:t>
      </w:r>
      <w:r w:rsidR="002754B2">
        <w:rPr>
          <w:rFonts w:hint="eastAsia"/>
        </w:rPr>
        <w:t>广泛使用</w:t>
      </w:r>
      <w:r w:rsidRPr="00EF2364">
        <w:rPr>
          <w:rFonts w:hint="eastAsia"/>
        </w:rPr>
        <w:t>在编译器的</w:t>
      </w:r>
      <w:r>
        <w:rPr>
          <w:rFonts w:hint="eastAsia"/>
        </w:rPr>
        <w:t>开发和</w:t>
      </w:r>
      <w:r w:rsidR="00D46F92">
        <w:rPr>
          <w:rFonts w:hint="eastAsia"/>
        </w:rPr>
        <w:t>验证中</w:t>
      </w:r>
      <w:r w:rsidR="00D3725D">
        <w:rPr>
          <w:rFonts w:hint="eastAsia"/>
        </w:rPr>
        <w:t>。</w:t>
      </w:r>
      <w:r w:rsidR="002754B2">
        <w:rPr>
          <w:rFonts w:hint="eastAsia"/>
        </w:rPr>
        <w:t>形式化验证方法基于严格的数学理论</w:t>
      </w:r>
      <w:r w:rsidR="00ED7185" w:rsidRPr="00ED7185">
        <w:rPr>
          <w:rFonts w:hint="eastAsia"/>
        </w:rPr>
        <w:t>将软件系统和性质都用逻辑方法来规约，通过基于公理和推理规则组成的形式系统，以如同数学中定理证明的方法来对软件系统进</w:t>
      </w:r>
      <w:r w:rsidR="00ED7185">
        <w:rPr>
          <w:rFonts w:hint="eastAsia"/>
        </w:rPr>
        <w:t>行证明。</w:t>
      </w:r>
      <w:r w:rsidR="00D3725D">
        <w:rPr>
          <w:rFonts w:hint="eastAsia"/>
        </w:rPr>
        <w:t>然而，</w:t>
      </w:r>
      <w:r w:rsidR="00216845" w:rsidRPr="00216845">
        <w:rPr>
          <w:rFonts w:hint="eastAsia"/>
        </w:rPr>
        <w:t>形式验证方法</w:t>
      </w:r>
      <w:r w:rsidR="00FE20FD" w:rsidRPr="004572DF">
        <w:rPr>
          <w:rFonts w:hint="eastAsia"/>
        </w:rPr>
        <w:t>却存在证明复杂度高</w:t>
      </w:r>
      <w:r w:rsidR="00FE20FD">
        <w:rPr>
          <w:rFonts w:hint="eastAsia"/>
        </w:rPr>
        <w:t>，</w:t>
      </w:r>
      <w:r w:rsidR="00FE20FD" w:rsidRPr="004572DF">
        <w:rPr>
          <w:rFonts w:hint="eastAsia"/>
        </w:rPr>
        <w:t>自动化程序低</w:t>
      </w:r>
      <w:r w:rsidR="00AF4CC9">
        <w:rPr>
          <w:rFonts w:hint="eastAsia"/>
        </w:rPr>
        <w:t>等问题，</w:t>
      </w:r>
      <w:r w:rsidR="00FE20FD">
        <w:rPr>
          <w:rFonts w:hint="eastAsia"/>
        </w:rPr>
        <w:t>对</w:t>
      </w:r>
      <w:r w:rsidR="005C6C23">
        <w:rPr>
          <w:rFonts w:hint="eastAsia"/>
        </w:rPr>
        <w:t>大规模</w:t>
      </w:r>
      <w:r w:rsidR="00BF504A">
        <w:rPr>
          <w:rFonts w:hint="eastAsia"/>
        </w:rPr>
        <w:t>的</w:t>
      </w:r>
      <w:r w:rsidR="005C6C23">
        <w:rPr>
          <w:rFonts w:hint="eastAsia"/>
        </w:rPr>
        <w:t>编译系统软件进行</w:t>
      </w:r>
      <w:r w:rsidR="00BF504A">
        <w:rPr>
          <w:rFonts w:hint="eastAsia"/>
        </w:rPr>
        <w:t>形式化</w:t>
      </w:r>
      <w:r w:rsidR="005C6C23">
        <w:rPr>
          <w:rFonts w:hint="eastAsia"/>
        </w:rPr>
        <w:t>验证的代价</w:t>
      </w:r>
      <w:r w:rsidR="00BF504A">
        <w:rPr>
          <w:rFonts w:hint="eastAsia"/>
        </w:rPr>
        <w:t>将会非常</w:t>
      </w:r>
      <w:r w:rsidR="005C6C23">
        <w:rPr>
          <w:rFonts w:hint="eastAsia"/>
        </w:rPr>
        <w:t>巨大。</w:t>
      </w:r>
      <w:r w:rsidR="002754B2">
        <w:rPr>
          <w:rFonts w:hint="eastAsia"/>
        </w:rPr>
        <w:t>虽然</w:t>
      </w:r>
      <w:r w:rsidR="00EB4EDB">
        <w:rPr>
          <w:rFonts w:hint="eastAsia"/>
        </w:rPr>
        <w:t>现有的辅助证明工具能一定程度上提高</w:t>
      </w:r>
      <w:r w:rsidR="00A401AC">
        <w:rPr>
          <w:rFonts w:hint="eastAsia"/>
        </w:rPr>
        <w:t>编译</w:t>
      </w:r>
      <w:r w:rsidR="004D15C9">
        <w:rPr>
          <w:rFonts w:hint="eastAsia"/>
        </w:rPr>
        <w:t>形式化</w:t>
      </w:r>
      <w:r w:rsidR="00EB4EDB">
        <w:rPr>
          <w:rFonts w:hint="eastAsia"/>
        </w:rPr>
        <w:t>验证</w:t>
      </w:r>
      <w:r w:rsidR="00AA55A7">
        <w:rPr>
          <w:rFonts w:hint="eastAsia"/>
        </w:rPr>
        <w:t>的</w:t>
      </w:r>
      <w:r w:rsidR="00EB4EDB">
        <w:rPr>
          <w:rFonts w:hint="eastAsia"/>
        </w:rPr>
        <w:t>效率，但要求使用者具有较高的理论基础门槛过高。</w:t>
      </w:r>
    </w:p>
    <w:p w:rsidR="00A230CA" w:rsidRDefault="0049035F" w:rsidP="00BD4ABF">
      <w:pPr>
        <w:pStyle w:val="a0"/>
        <w:ind w:firstLineChars="0" w:firstLine="420"/>
      </w:pPr>
      <w:r>
        <w:rPr>
          <w:rFonts w:hint="eastAsia"/>
        </w:rPr>
        <w:t>针对现有的</w:t>
      </w:r>
      <w:r w:rsidR="004550EB" w:rsidRPr="00EF2364">
        <w:rPr>
          <w:rFonts w:hint="eastAsia"/>
        </w:rPr>
        <w:t>形式化验证方法</w:t>
      </w:r>
      <w:r w:rsidR="004550EB">
        <w:rPr>
          <w:rFonts w:hint="eastAsia"/>
        </w:rPr>
        <w:t>在编译验证中</w:t>
      </w:r>
      <w:r w:rsidR="00D249DF">
        <w:rPr>
          <w:rFonts w:hint="eastAsia"/>
        </w:rPr>
        <w:t>存在的</w:t>
      </w:r>
      <w:r w:rsidR="00646BDB">
        <w:rPr>
          <w:rFonts w:hint="eastAsia"/>
        </w:rPr>
        <w:t>种种</w:t>
      </w:r>
      <w:r w:rsidR="00D249DF">
        <w:rPr>
          <w:rFonts w:hint="eastAsia"/>
        </w:rPr>
        <w:t>问题，</w:t>
      </w:r>
      <w:r w:rsidR="00A05228" w:rsidRPr="004550EB">
        <w:rPr>
          <w:rFonts w:hint="eastAsia"/>
        </w:rPr>
        <w:t>本文提出了一种基于文法单元和目标码模式的</w:t>
      </w:r>
      <w:r w:rsidR="00A05228">
        <w:rPr>
          <w:rFonts w:hint="eastAsia"/>
        </w:rPr>
        <w:t>编译</w:t>
      </w:r>
      <w:r w:rsidR="00A05228" w:rsidRPr="004550EB">
        <w:rPr>
          <w:rFonts w:hint="eastAsia"/>
        </w:rPr>
        <w:t>语义验证方法</w:t>
      </w:r>
      <w:r w:rsidR="001B0615">
        <w:rPr>
          <w:rFonts w:hint="eastAsia"/>
        </w:rPr>
        <w:t>，</w:t>
      </w:r>
      <w:r w:rsidR="003C1570">
        <w:rPr>
          <w:rFonts w:hint="eastAsia"/>
        </w:rPr>
        <w:t>这种方法不是直接验证编译器本身</w:t>
      </w:r>
      <w:r w:rsidR="003C1570" w:rsidRPr="003C1570">
        <w:rPr>
          <w:rFonts w:hint="eastAsia"/>
        </w:rPr>
        <w:t>而是验证</w:t>
      </w:r>
      <w:r w:rsidR="003C1570">
        <w:rPr>
          <w:rFonts w:hint="eastAsia"/>
        </w:rPr>
        <w:t>编译过程</w:t>
      </w:r>
      <w:r w:rsidR="00055BD7">
        <w:rPr>
          <w:rFonts w:hint="eastAsia"/>
        </w:rPr>
        <w:t>的正确性</w:t>
      </w:r>
      <w:r w:rsidR="001B0615">
        <w:rPr>
          <w:rFonts w:hint="eastAsia"/>
        </w:rPr>
        <w:t>。根据</w:t>
      </w:r>
      <w:r w:rsidR="001B0615" w:rsidRPr="004550EB">
        <w:rPr>
          <w:rFonts w:hint="eastAsia"/>
        </w:rPr>
        <w:t>上下文无关文法的独立性</w:t>
      </w:r>
      <w:r w:rsidR="001B0615">
        <w:rPr>
          <w:rFonts w:hint="eastAsia"/>
        </w:rPr>
        <w:t>，编译过程</w:t>
      </w:r>
      <w:r w:rsidR="00E73BF3">
        <w:rPr>
          <w:rFonts w:hint="eastAsia"/>
        </w:rPr>
        <w:t>的</w:t>
      </w:r>
      <w:r w:rsidR="001B0615">
        <w:rPr>
          <w:rFonts w:hint="eastAsia"/>
        </w:rPr>
        <w:t>正确性验证</w:t>
      </w:r>
      <w:r w:rsidR="003C1570" w:rsidRPr="003C1570">
        <w:rPr>
          <w:rFonts w:hint="eastAsia"/>
        </w:rPr>
        <w:t>可以通过验证编译前后每个</w:t>
      </w:r>
      <w:r w:rsidR="00A56B54">
        <w:rPr>
          <w:rFonts w:hint="eastAsia"/>
        </w:rPr>
        <w:t>C</w:t>
      </w:r>
      <w:r w:rsidR="001002E0">
        <w:rPr>
          <w:rFonts w:hint="eastAsia"/>
        </w:rPr>
        <w:t>文法单元和对应的目标代码模式的语义的一致</w:t>
      </w:r>
      <w:r w:rsidR="003C1570" w:rsidRPr="003C1570">
        <w:rPr>
          <w:rFonts w:hint="eastAsia"/>
        </w:rPr>
        <w:t>性来实现。</w:t>
      </w:r>
      <w:r w:rsidR="003811D1">
        <w:rPr>
          <w:rFonts w:hint="eastAsia"/>
        </w:rPr>
        <w:t>文中</w:t>
      </w:r>
      <w:r w:rsidR="00BD4ABF">
        <w:rPr>
          <w:rFonts w:hint="eastAsia"/>
        </w:rPr>
        <w:t>引入了命题逻辑系统和专用公理，通过形式推理的方式完成了</w:t>
      </w:r>
      <w:r w:rsidR="00BD4ABF" w:rsidRPr="00BD4ABF">
        <w:rPr>
          <w:rFonts w:hint="eastAsia"/>
        </w:rPr>
        <w:t>C</w:t>
      </w:r>
      <w:r w:rsidR="00BD4ABF">
        <w:rPr>
          <w:rFonts w:hint="eastAsia"/>
        </w:rPr>
        <w:t>文法单元和目标码模式的语义一致性验证</w:t>
      </w:r>
      <w:r w:rsidR="00BD4ABF" w:rsidRPr="00BD4ABF">
        <w:rPr>
          <w:rFonts w:hint="eastAsia"/>
        </w:rPr>
        <w:t>。</w:t>
      </w:r>
      <w:r w:rsidR="00BD4ABF">
        <w:rPr>
          <w:rFonts w:hint="eastAsia"/>
        </w:rPr>
        <w:t>为了支持本文提出的</w:t>
      </w:r>
      <w:r w:rsidR="005643F6" w:rsidRPr="005643F6">
        <w:rPr>
          <w:rFonts w:hint="eastAsia"/>
        </w:rPr>
        <w:t>语义验证方法，在现有的编译技术的基础上提出了安全</w:t>
      </w:r>
      <w:r w:rsidR="005643F6" w:rsidRPr="005643F6">
        <w:rPr>
          <w:rFonts w:hint="eastAsia"/>
        </w:rPr>
        <w:t>C</w:t>
      </w:r>
      <w:r w:rsidR="005643F6" w:rsidRPr="005643F6">
        <w:rPr>
          <w:rFonts w:hint="eastAsia"/>
        </w:rPr>
        <w:t>编译器构建中的关键方法</w:t>
      </w:r>
      <w:r w:rsidR="00BD4ABF">
        <w:rPr>
          <w:rFonts w:hint="eastAsia"/>
        </w:rPr>
        <w:t>，并给出了系统架构，</w:t>
      </w:r>
      <w:r w:rsidR="00BD4ABF" w:rsidRPr="00BD4ABF">
        <w:rPr>
          <w:rFonts w:hint="eastAsia"/>
        </w:rPr>
        <w:t>从而</w:t>
      </w:r>
      <w:r w:rsidR="00BD4ABF">
        <w:rPr>
          <w:rFonts w:hint="eastAsia"/>
        </w:rPr>
        <w:t>最终完成整个编译验证</w:t>
      </w:r>
      <w:r w:rsidR="00BD4ABF" w:rsidRPr="00BD4ABF">
        <w:rPr>
          <w:rFonts w:hint="eastAsia"/>
        </w:rPr>
        <w:t>过程</w:t>
      </w:r>
      <w:r w:rsidR="00142203">
        <w:rPr>
          <w:rFonts w:hint="eastAsia"/>
        </w:rPr>
        <w:t>。</w:t>
      </w:r>
    </w:p>
    <w:bookmarkEnd w:id="2"/>
    <w:p w:rsidR="00E7167A" w:rsidRDefault="0090501C" w:rsidP="00C500DE">
      <w:pPr>
        <w:pStyle w:val="a0"/>
        <w:ind w:firstLine="480"/>
      </w:pPr>
      <w:r w:rsidRPr="004F334C">
        <w:rPr>
          <w:rFonts w:eastAsia="黑体"/>
        </w:rPr>
        <w:t>关键词</w:t>
      </w:r>
      <w:r w:rsidR="0065748C" w:rsidRPr="004F334C">
        <w:t>：</w:t>
      </w:r>
      <w:r w:rsidR="00FE3713">
        <w:rPr>
          <w:rFonts w:hint="eastAsia"/>
        </w:rPr>
        <w:t>编译器</w:t>
      </w:r>
      <w:r w:rsidR="00960466">
        <w:rPr>
          <w:rFonts w:hint="eastAsia"/>
        </w:rPr>
        <w:t>，</w:t>
      </w:r>
      <w:r w:rsidR="0065748C" w:rsidRPr="004F334C">
        <w:t>形式化验证，</w:t>
      </w:r>
      <w:r w:rsidR="00FE3713">
        <w:rPr>
          <w:rFonts w:hint="eastAsia"/>
        </w:rPr>
        <w:t>文法单元</w:t>
      </w:r>
      <w:r w:rsidR="00FE3713">
        <w:t>，</w:t>
      </w:r>
      <w:r w:rsidR="00FE3713">
        <w:rPr>
          <w:rFonts w:hint="eastAsia"/>
        </w:rPr>
        <w:t>目标码模式</w:t>
      </w:r>
      <w:r w:rsidR="00AF0DA0">
        <w:t>，</w:t>
      </w:r>
      <w:r w:rsidR="00AF0DA0">
        <w:rPr>
          <w:rFonts w:hint="eastAsia"/>
        </w:rPr>
        <w:t>语义一致性</w:t>
      </w:r>
    </w:p>
    <w:p w:rsidR="00C500DE" w:rsidRPr="00E7167A" w:rsidRDefault="00E7167A" w:rsidP="00E7167A">
      <w:pPr>
        <w:widowControl/>
        <w:jc w:val="left"/>
        <w:rPr>
          <w:rFonts w:eastAsiaTheme="minorEastAsia"/>
          <w:sz w:val="24"/>
          <w:szCs w:val="30"/>
        </w:rPr>
      </w:pPr>
      <w:r>
        <w:br w:type="page"/>
      </w:r>
    </w:p>
    <w:p w:rsidR="0090501C" w:rsidRPr="0090501C" w:rsidRDefault="0090501C" w:rsidP="004F1680">
      <w:pPr>
        <w:pStyle w:val="1"/>
        <w:numPr>
          <w:ilvl w:val="0"/>
          <w:numId w:val="0"/>
        </w:numPr>
        <w:spacing w:before="156" w:after="156"/>
        <w:rPr>
          <w:b/>
        </w:rPr>
      </w:pPr>
      <w:r w:rsidRPr="0090501C">
        <w:rPr>
          <w:rFonts w:hint="eastAsia"/>
          <w:b/>
        </w:rPr>
        <w:lastRenderedPageBreak/>
        <w:t>Abstract</w:t>
      </w:r>
    </w:p>
    <w:p w:rsidR="0090501C" w:rsidRDefault="0090501C" w:rsidP="004F0E62">
      <w:pPr>
        <w:pStyle w:val="a0"/>
        <w:spacing w:line="240" w:lineRule="auto"/>
        <w:ind w:firstLineChars="0" w:firstLine="0"/>
        <w:jc w:val="center"/>
      </w:pPr>
    </w:p>
    <w:p w:rsidR="00B44362" w:rsidRPr="00B44362" w:rsidRDefault="003D0902" w:rsidP="00B44362">
      <w:pPr>
        <w:pStyle w:val="a0"/>
        <w:ind w:firstLine="480"/>
        <w:rPr>
          <w:bCs/>
          <w:color w:val="000000"/>
        </w:rPr>
      </w:pPr>
      <w:r w:rsidRPr="003D0902">
        <w:rPr>
          <w:bCs/>
          <w:color w:val="000000"/>
        </w:rPr>
        <w:t>Airborne software as an important part of safety-critical system, its safety and reliability has been widespread concern. Compiler is an important tool to achieve the software from design to run on the bridge in the hardware</w:t>
      </w:r>
      <w:r w:rsidR="0002771A">
        <w:rPr>
          <w:bCs/>
          <w:color w:val="000000"/>
        </w:rPr>
        <w:t xml:space="preserve"> </w:t>
      </w:r>
      <w:r w:rsidR="0002771A" w:rsidRPr="0002771A">
        <w:rPr>
          <w:bCs/>
          <w:color w:val="000000"/>
        </w:rPr>
        <w:t>in airborne software development process</w:t>
      </w:r>
      <w:r w:rsidRPr="003D0902">
        <w:rPr>
          <w:bCs/>
          <w:color w:val="000000"/>
        </w:rPr>
        <w:t xml:space="preserve">. The traditional way to detect compiler errors is to perform a large number of tests. However, software testing has certain limitations. It can only prove that the software </w:t>
      </w:r>
      <w:r w:rsidR="00A22C0C">
        <w:rPr>
          <w:rFonts w:hint="eastAsia"/>
          <w:bCs/>
          <w:color w:val="000000"/>
        </w:rPr>
        <w:t>has</w:t>
      </w:r>
      <w:r w:rsidR="00A22C0C">
        <w:rPr>
          <w:bCs/>
          <w:color w:val="000000"/>
        </w:rPr>
        <w:t xml:space="preserve"> errors</w:t>
      </w:r>
      <w:r w:rsidR="00B44362">
        <w:rPr>
          <w:bCs/>
          <w:color w:val="000000"/>
        </w:rPr>
        <w:t>, but</w:t>
      </w:r>
      <w:r w:rsidR="00A22C0C">
        <w:rPr>
          <w:bCs/>
          <w:color w:val="000000"/>
        </w:rPr>
        <w:t xml:space="preserve"> </w:t>
      </w:r>
      <w:r w:rsidRPr="003D0902">
        <w:rPr>
          <w:bCs/>
          <w:color w:val="000000"/>
        </w:rPr>
        <w:t xml:space="preserve">can not prove that the software is error-free, so the software-tested compiler can not achieve </w:t>
      </w:r>
      <w:r w:rsidR="00B44362">
        <w:rPr>
          <w:bCs/>
          <w:color w:val="000000"/>
        </w:rPr>
        <w:t>c</w:t>
      </w:r>
      <w:r w:rsidR="00B44362" w:rsidRPr="00B44362">
        <w:rPr>
          <w:bCs/>
          <w:color w:val="000000"/>
        </w:rPr>
        <w:t>ompile system requirements</w:t>
      </w:r>
      <w:r w:rsidR="00B44362">
        <w:rPr>
          <w:bCs/>
          <w:color w:val="000000"/>
        </w:rPr>
        <w:t xml:space="preserve"> of </w:t>
      </w:r>
      <w:r w:rsidR="00B44362" w:rsidRPr="003D0902">
        <w:rPr>
          <w:bCs/>
          <w:color w:val="000000"/>
        </w:rPr>
        <w:t>the security critical field</w:t>
      </w:r>
      <w:r w:rsidR="00B44362">
        <w:rPr>
          <w:rFonts w:hint="eastAsia"/>
          <w:bCs/>
          <w:color w:val="000000"/>
        </w:rPr>
        <w:t>.</w:t>
      </w:r>
    </w:p>
    <w:p w:rsidR="003D0902" w:rsidRPr="003D0902" w:rsidRDefault="003D0902" w:rsidP="00547453">
      <w:pPr>
        <w:pStyle w:val="a0"/>
        <w:ind w:firstLine="480"/>
        <w:rPr>
          <w:bCs/>
          <w:color w:val="000000"/>
        </w:rPr>
      </w:pPr>
      <w:r w:rsidRPr="003D0902">
        <w:rPr>
          <w:bCs/>
          <w:color w:val="000000"/>
        </w:rPr>
        <w:t>In recent years, formal verification methods are widely used in the development and validation of compilers. Formal verification methods based on rigorous mathematical theory</w:t>
      </w:r>
      <w:r w:rsidR="008E6003">
        <w:rPr>
          <w:rFonts w:hint="eastAsia"/>
          <w:bCs/>
          <w:color w:val="000000"/>
        </w:rPr>
        <w:t xml:space="preserve"> </w:t>
      </w:r>
      <w:r w:rsidR="008E6003" w:rsidRPr="008E6003">
        <w:rPr>
          <w:bCs/>
          <w:color w:val="000000"/>
        </w:rPr>
        <w:t>and nature of the software system are the logical way to specifications, based on axioms and inference rules in the form of a system, like mathematical theorem proving method to prove the software system.</w:t>
      </w:r>
      <w:r w:rsidR="00547453">
        <w:rPr>
          <w:rFonts w:hint="eastAsia"/>
          <w:bCs/>
          <w:color w:val="000000"/>
        </w:rPr>
        <w:t xml:space="preserve"> </w:t>
      </w:r>
      <w:r w:rsidRPr="003D0902">
        <w:rPr>
          <w:bCs/>
          <w:color w:val="000000"/>
        </w:rPr>
        <w:t>However, the formal verification method has the problems of high complexity and low automation procedure, and the cost of formal verification of large-scale compilation system software will be very great. Although the existing supportin</w:t>
      </w:r>
      <w:r w:rsidR="00547453">
        <w:rPr>
          <w:bCs/>
          <w:color w:val="000000"/>
        </w:rPr>
        <w:t xml:space="preserve">g tools to a certain extent, </w:t>
      </w:r>
      <w:r w:rsidRPr="003D0902">
        <w:rPr>
          <w:bCs/>
          <w:color w:val="000000"/>
        </w:rPr>
        <w:t xml:space="preserve">improve the efficiency of formal verification, but requires users to </w:t>
      </w:r>
      <w:r w:rsidR="00547453">
        <w:rPr>
          <w:bCs/>
          <w:color w:val="000000"/>
        </w:rPr>
        <w:t>have a high theoretical basis and</w:t>
      </w:r>
      <w:r w:rsidRPr="003D0902">
        <w:rPr>
          <w:bCs/>
          <w:color w:val="000000"/>
        </w:rPr>
        <w:t xml:space="preserve"> the threshold is too high.</w:t>
      </w:r>
    </w:p>
    <w:p w:rsidR="00992D3E" w:rsidRPr="007A7C5A" w:rsidRDefault="002B7358" w:rsidP="004A0451">
      <w:pPr>
        <w:pStyle w:val="a0"/>
        <w:ind w:firstLineChars="0" w:firstLine="420"/>
        <w:rPr>
          <w:bCs/>
          <w:color w:val="000000"/>
        </w:rPr>
      </w:pPr>
      <w:r w:rsidRPr="002B7358">
        <w:rPr>
          <w:bCs/>
          <w:color w:val="000000"/>
        </w:rPr>
        <w:t xml:space="preserve">In view of the existing methods of formal verification in the build verification problems, </w:t>
      </w:r>
      <w:r w:rsidR="003D0902" w:rsidRPr="003D0902">
        <w:rPr>
          <w:bCs/>
          <w:color w:val="000000"/>
        </w:rPr>
        <w:t xml:space="preserve">this paper proposes a compiler semantic verification method based on grammar unit and object code pattern. This method does not directly verify </w:t>
      </w:r>
      <w:r w:rsidRPr="002B7358">
        <w:rPr>
          <w:bCs/>
          <w:color w:val="000000"/>
        </w:rPr>
        <w:t>the correctness of</w:t>
      </w:r>
      <w:r>
        <w:rPr>
          <w:bCs/>
          <w:color w:val="000000"/>
        </w:rPr>
        <w:t xml:space="preserve"> </w:t>
      </w:r>
      <w:r w:rsidR="003D0902" w:rsidRPr="003D0902">
        <w:rPr>
          <w:bCs/>
          <w:color w:val="000000"/>
        </w:rPr>
        <w:t>the compiler itself but verifies the compilation process. According to the independence of the context-free grammar, the correctness of the compilation process can be verified by verifying the semantics of each</w:t>
      </w:r>
      <w:r>
        <w:rPr>
          <w:bCs/>
          <w:color w:val="000000"/>
        </w:rPr>
        <w:t xml:space="preserve"> C-gram unit and </w:t>
      </w:r>
      <w:r w:rsidR="003D0902" w:rsidRPr="003D0902">
        <w:rPr>
          <w:bCs/>
          <w:color w:val="000000"/>
        </w:rPr>
        <w:t>the corresponding object code pattern</w:t>
      </w:r>
      <w:r>
        <w:rPr>
          <w:bCs/>
          <w:color w:val="000000"/>
        </w:rPr>
        <w:t xml:space="preserve"> </w:t>
      </w:r>
      <w:r w:rsidRPr="003D0902">
        <w:rPr>
          <w:bCs/>
          <w:color w:val="000000"/>
        </w:rPr>
        <w:t>after compiling</w:t>
      </w:r>
      <w:r w:rsidR="003D0902" w:rsidRPr="003D0902">
        <w:rPr>
          <w:bCs/>
          <w:color w:val="000000"/>
        </w:rPr>
        <w:t xml:space="preserve">.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w:t>
      </w:r>
      <w:r w:rsidR="004A0451" w:rsidRPr="004A0451">
        <w:rPr>
          <w:bCs/>
          <w:color w:val="000000"/>
        </w:rPr>
        <w:t>and gives the system architecture, and finally complete</w:t>
      </w:r>
      <w:r w:rsidR="00755C69">
        <w:rPr>
          <w:bCs/>
          <w:color w:val="000000"/>
        </w:rPr>
        <w:t xml:space="preserve">d the </w:t>
      </w:r>
      <w:r w:rsidR="00755C69" w:rsidRPr="004A0451">
        <w:rPr>
          <w:bCs/>
          <w:color w:val="000000"/>
        </w:rPr>
        <w:t>process</w:t>
      </w:r>
      <w:r w:rsidR="00755C69">
        <w:rPr>
          <w:bCs/>
          <w:color w:val="000000"/>
        </w:rPr>
        <w:t xml:space="preserve"> of compilation and</w:t>
      </w:r>
      <w:r w:rsidR="004A0451" w:rsidRPr="004A0451">
        <w:rPr>
          <w:bCs/>
          <w:color w:val="000000"/>
        </w:rPr>
        <w:t xml:space="preserve"> validation.</w:t>
      </w:r>
    </w:p>
    <w:p w:rsidR="007E3B32" w:rsidRDefault="004F0E62" w:rsidP="004F0E62">
      <w:pPr>
        <w:pStyle w:val="a0"/>
        <w:ind w:firstLine="482"/>
        <w:rPr>
          <w:bCs/>
          <w:color w:val="000000"/>
        </w:rPr>
      </w:pPr>
      <w:r>
        <w:rPr>
          <w:b/>
          <w:bCs/>
          <w:color w:val="000000"/>
        </w:rPr>
        <w:lastRenderedPageBreak/>
        <w:t>Key words</w:t>
      </w:r>
      <w:r>
        <w:rPr>
          <w:bCs/>
          <w:color w:val="000000"/>
        </w:rPr>
        <w:t>:</w:t>
      </w:r>
      <w:r>
        <w:rPr>
          <w:rFonts w:hint="eastAsia"/>
          <w:bCs/>
          <w:color w:val="000000"/>
        </w:rPr>
        <w:t xml:space="preserve"> </w:t>
      </w:r>
      <w:r w:rsidR="007225BB">
        <w:t>C</w:t>
      </w:r>
      <w:r w:rsidR="006A36FB" w:rsidRPr="006A36FB">
        <w:t>ompiler</w:t>
      </w:r>
      <w:r w:rsidR="00EF4646">
        <w:rPr>
          <w:bCs/>
          <w:color w:val="000000"/>
        </w:rPr>
        <w:t xml:space="preserve">, </w:t>
      </w:r>
      <w:r w:rsidR="007225BB">
        <w:rPr>
          <w:rFonts w:hint="eastAsia"/>
          <w:bCs/>
          <w:color w:val="000000"/>
        </w:rPr>
        <w:t>F</w:t>
      </w:r>
      <w:r w:rsidR="00BE0D8C">
        <w:rPr>
          <w:rFonts w:hint="eastAsia"/>
          <w:bCs/>
          <w:color w:val="000000"/>
        </w:rPr>
        <w:t>ormal verification</w:t>
      </w:r>
      <w:r w:rsidR="00E27433">
        <w:rPr>
          <w:bCs/>
          <w:color w:val="000000"/>
        </w:rPr>
        <w:t xml:space="preserve">, </w:t>
      </w:r>
      <w:r w:rsidR="007225BB">
        <w:rPr>
          <w:bCs/>
          <w:color w:val="000000"/>
        </w:rPr>
        <w:t>G</w:t>
      </w:r>
      <w:r w:rsidR="0073281F" w:rsidRPr="0073281F">
        <w:rPr>
          <w:bCs/>
          <w:color w:val="000000"/>
        </w:rPr>
        <w:t>rammar unit</w:t>
      </w:r>
      <w:r w:rsidR="0073281F">
        <w:rPr>
          <w:bCs/>
          <w:color w:val="000000"/>
        </w:rPr>
        <w:t xml:space="preserve">, </w:t>
      </w:r>
      <w:r w:rsidR="007225BB">
        <w:rPr>
          <w:bCs/>
          <w:color w:val="000000"/>
        </w:rPr>
        <w:t>O</w:t>
      </w:r>
      <w:r w:rsidR="0073281F" w:rsidRPr="003D0902">
        <w:rPr>
          <w:bCs/>
          <w:color w:val="000000"/>
        </w:rPr>
        <w:t>bject code pattern</w:t>
      </w:r>
      <w:r w:rsidR="00BE0D8C">
        <w:rPr>
          <w:rFonts w:hint="eastAsia"/>
          <w:bCs/>
          <w:color w:val="000000"/>
        </w:rPr>
        <w:t xml:space="preserve">, </w:t>
      </w:r>
      <w:r w:rsidR="007225BB">
        <w:rPr>
          <w:bCs/>
          <w:color w:val="000000"/>
        </w:rPr>
        <w:t>S</w:t>
      </w:r>
      <w:r w:rsidR="0073281F" w:rsidRPr="0073281F">
        <w:rPr>
          <w:bCs/>
          <w:color w:val="000000"/>
        </w:rPr>
        <w:t>emantic consistency</w:t>
      </w:r>
    </w:p>
    <w:p w:rsidR="007E3B32" w:rsidRPr="004F1680" w:rsidRDefault="007E3B32" w:rsidP="00E7167A">
      <w:pPr>
        <w:pStyle w:val="1"/>
        <w:numPr>
          <w:ilvl w:val="0"/>
          <w:numId w:val="0"/>
        </w:numPr>
        <w:spacing w:before="156" w:after="156"/>
        <w:rPr>
          <w:rFonts w:ascii="黑体" w:hAnsi="黑体"/>
        </w:rPr>
      </w:pPr>
      <w:r>
        <w:rPr>
          <w:bCs/>
          <w:color w:val="000000"/>
        </w:rPr>
        <w:br w:type="page"/>
      </w:r>
      <w:r w:rsidRPr="004F1680">
        <w:rPr>
          <w:rFonts w:ascii="黑体" w:hAnsi="黑体" w:hint="eastAsia"/>
        </w:rPr>
        <w:lastRenderedPageBreak/>
        <w:t>目</w:t>
      </w:r>
      <w:r w:rsidR="00B91A0A" w:rsidRPr="004F1680">
        <w:rPr>
          <w:rFonts w:ascii="黑体" w:hAnsi="黑体" w:hint="eastAsia"/>
        </w:rPr>
        <w:t xml:space="preserve">  </w:t>
      </w:r>
      <w:r w:rsidRPr="004F1680">
        <w:rPr>
          <w:rFonts w:ascii="黑体" w:hAnsi="黑体" w:hint="eastAsia"/>
        </w:rPr>
        <w:t>录</w:t>
      </w:r>
    </w:p>
    <w:p w:rsidR="00000593"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71204358" w:history="1">
        <w:r w:rsidR="00000593" w:rsidRPr="006229C6">
          <w:rPr>
            <w:rStyle w:val="ae"/>
            <w:noProof/>
          </w:rPr>
          <w:t>第一章</w:t>
        </w:r>
        <w:r w:rsidR="00000593" w:rsidRPr="006229C6">
          <w:rPr>
            <w:rStyle w:val="ae"/>
            <w:noProof/>
          </w:rPr>
          <w:t xml:space="preserve"> </w:t>
        </w:r>
        <w:r w:rsidR="00000593" w:rsidRPr="006229C6">
          <w:rPr>
            <w:rStyle w:val="ae"/>
            <w:noProof/>
          </w:rPr>
          <w:t>绪论</w:t>
        </w:r>
        <w:r w:rsidR="00000593">
          <w:rPr>
            <w:noProof/>
            <w:webHidden/>
          </w:rPr>
          <w:tab/>
        </w:r>
        <w:r w:rsidR="00000593">
          <w:rPr>
            <w:noProof/>
            <w:webHidden/>
          </w:rPr>
          <w:fldChar w:fldCharType="begin"/>
        </w:r>
        <w:r w:rsidR="00000593">
          <w:rPr>
            <w:noProof/>
            <w:webHidden/>
          </w:rPr>
          <w:instrText xml:space="preserve"> PAGEREF _Toc471204358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59" w:history="1">
        <w:r w:rsidR="00000593" w:rsidRPr="006229C6">
          <w:rPr>
            <w:rStyle w:val="ae"/>
            <w:noProof/>
          </w:rPr>
          <w:t xml:space="preserve">1.1 </w:t>
        </w:r>
        <w:r w:rsidR="00000593" w:rsidRPr="006229C6">
          <w:rPr>
            <w:rStyle w:val="ae"/>
            <w:noProof/>
          </w:rPr>
          <w:t>研究背景及意义</w:t>
        </w:r>
        <w:r w:rsidR="00000593">
          <w:rPr>
            <w:noProof/>
            <w:webHidden/>
          </w:rPr>
          <w:tab/>
        </w:r>
        <w:r w:rsidR="00000593">
          <w:rPr>
            <w:noProof/>
            <w:webHidden/>
          </w:rPr>
          <w:fldChar w:fldCharType="begin"/>
        </w:r>
        <w:r w:rsidR="00000593">
          <w:rPr>
            <w:noProof/>
            <w:webHidden/>
          </w:rPr>
          <w:instrText xml:space="preserve"> PAGEREF _Toc471204359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60" w:history="1">
        <w:r w:rsidR="00000593" w:rsidRPr="006229C6">
          <w:rPr>
            <w:rStyle w:val="ae"/>
            <w:noProof/>
          </w:rPr>
          <w:t xml:space="preserve">1.2 </w:t>
        </w:r>
        <w:r w:rsidR="00000593" w:rsidRPr="006229C6">
          <w:rPr>
            <w:rStyle w:val="ae"/>
            <w:noProof/>
          </w:rPr>
          <w:t>国内外研究现状</w:t>
        </w:r>
        <w:r w:rsidR="00000593">
          <w:rPr>
            <w:noProof/>
            <w:webHidden/>
          </w:rPr>
          <w:tab/>
        </w:r>
        <w:r w:rsidR="00000593">
          <w:rPr>
            <w:noProof/>
            <w:webHidden/>
          </w:rPr>
          <w:fldChar w:fldCharType="begin"/>
        </w:r>
        <w:r w:rsidR="00000593">
          <w:rPr>
            <w:noProof/>
            <w:webHidden/>
          </w:rPr>
          <w:instrText xml:space="preserve"> PAGEREF _Toc471204360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61" w:history="1">
        <w:r w:rsidR="00000593" w:rsidRPr="006229C6">
          <w:rPr>
            <w:rStyle w:val="ae"/>
            <w:noProof/>
          </w:rPr>
          <w:t xml:space="preserve">1.2.1 </w:t>
        </w:r>
        <w:r w:rsidR="00000593" w:rsidRPr="006229C6">
          <w:rPr>
            <w:rStyle w:val="ae"/>
            <w:noProof/>
          </w:rPr>
          <w:t>编译验证</w:t>
        </w:r>
        <w:r w:rsidR="00000593">
          <w:rPr>
            <w:noProof/>
            <w:webHidden/>
          </w:rPr>
          <w:tab/>
        </w:r>
        <w:r w:rsidR="00000593">
          <w:rPr>
            <w:noProof/>
            <w:webHidden/>
          </w:rPr>
          <w:fldChar w:fldCharType="begin"/>
        </w:r>
        <w:r w:rsidR="00000593">
          <w:rPr>
            <w:noProof/>
            <w:webHidden/>
          </w:rPr>
          <w:instrText xml:space="preserve"> PAGEREF _Toc471204361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62" w:history="1">
        <w:r w:rsidR="00000593" w:rsidRPr="006229C6">
          <w:rPr>
            <w:rStyle w:val="ae"/>
            <w:noProof/>
          </w:rPr>
          <w:t xml:space="preserve">1.2.2 </w:t>
        </w:r>
        <w:r w:rsidR="00000593" w:rsidRPr="006229C6">
          <w:rPr>
            <w:rStyle w:val="ae"/>
            <w:noProof/>
          </w:rPr>
          <w:t>程序检验</w:t>
        </w:r>
        <w:r w:rsidR="00000593">
          <w:rPr>
            <w:noProof/>
            <w:webHidden/>
          </w:rPr>
          <w:tab/>
        </w:r>
        <w:r w:rsidR="00000593">
          <w:rPr>
            <w:noProof/>
            <w:webHidden/>
          </w:rPr>
          <w:fldChar w:fldCharType="begin"/>
        </w:r>
        <w:r w:rsidR="00000593">
          <w:rPr>
            <w:noProof/>
            <w:webHidden/>
          </w:rPr>
          <w:instrText xml:space="preserve"> PAGEREF _Toc471204362 \h </w:instrText>
        </w:r>
        <w:r w:rsidR="00000593">
          <w:rPr>
            <w:noProof/>
            <w:webHidden/>
          </w:rPr>
        </w:r>
        <w:r w:rsidR="00000593">
          <w:rPr>
            <w:noProof/>
            <w:webHidden/>
          </w:rPr>
          <w:fldChar w:fldCharType="separate"/>
        </w:r>
        <w:r w:rsidR="00000593">
          <w:rPr>
            <w:noProof/>
            <w:webHidden/>
          </w:rPr>
          <w:t>4</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63" w:history="1">
        <w:r w:rsidR="00000593" w:rsidRPr="006229C6">
          <w:rPr>
            <w:rStyle w:val="ae"/>
            <w:noProof/>
          </w:rPr>
          <w:t xml:space="preserve">1.2.3 </w:t>
        </w:r>
        <w:r w:rsidR="00000593" w:rsidRPr="006229C6">
          <w:rPr>
            <w:rStyle w:val="ae"/>
            <w:noProof/>
          </w:rPr>
          <w:t>验证工具</w:t>
        </w:r>
        <w:r w:rsidR="00000593">
          <w:rPr>
            <w:noProof/>
            <w:webHidden/>
          </w:rPr>
          <w:tab/>
        </w:r>
        <w:r w:rsidR="00000593">
          <w:rPr>
            <w:noProof/>
            <w:webHidden/>
          </w:rPr>
          <w:fldChar w:fldCharType="begin"/>
        </w:r>
        <w:r w:rsidR="00000593">
          <w:rPr>
            <w:noProof/>
            <w:webHidden/>
          </w:rPr>
          <w:instrText xml:space="preserve"> PAGEREF _Toc471204363 \h </w:instrText>
        </w:r>
        <w:r w:rsidR="00000593">
          <w:rPr>
            <w:noProof/>
            <w:webHidden/>
          </w:rPr>
        </w:r>
        <w:r w:rsidR="00000593">
          <w:rPr>
            <w:noProof/>
            <w:webHidden/>
          </w:rPr>
          <w:fldChar w:fldCharType="separate"/>
        </w:r>
        <w:r w:rsidR="00000593">
          <w:rPr>
            <w:noProof/>
            <w:webHidden/>
          </w:rPr>
          <w:t>5</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64" w:history="1">
        <w:r w:rsidR="00000593" w:rsidRPr="006229C6">
          <w:rPr>
            <w:rStyle w:val="ae"/>
            <w:noProof/>
          </w:rPr>
          <w:t xml:space="preserve">1.3 </w:t>
        </w:r>
        <w:r w:rsidR="00000593" w:rsidRPr="006229C6">
          <w:rPr>
            <w:rStyle w:val="ae"/>
            <w:noProof/>
          </w:rPr>
          <w:t>研究目标和研究内容</w:t>
        </w:r>
        <w:r w:rsidR="00000593">
          <w:rPr>
            <w:noProof/>
            <w:webHidden/>
          </w:rPr>
          <w:tab/>
        </w:r>
        <w:r w:rsidR="00000593">
          <w:rPr>
            <w:noProof/>
            <w:webHidden/>
          </w:rPr>
          <w:fldChar w:fldCharType="begin"/>
        </w:r>
        <w:r w:rsidR="00000593">
          <w:rPr>
            <w:noProof/>
            <w:webHidden/>
          </w:rPr>
          <w:instrText xml:space="preserve"> PAGEREF _Toc471204364 \h </w:instrText>
        </w:r>
        <w:r w:rsidR="00000593">
          <w:rPr>
            <w:noProof/>
            <w:webHidden/>
          </w:rPr>
        </w:r>
        <w:r w:rsidR="00000593">
          <w:rPr>
            <w:noProof/>
            <w:webHidden/>
          </w:rPr>
          <w:fldChar w:fldCharType="separate"/>
        </w:r>
        <w:r w:rsidR="00000593">
          <w:rPr>
            <w:noProof/>
            <w:webHidden/>
          </w:rPr>
          <w:t>6</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65" w:history="1">
        <w:r w:rsidR="00000593" w:rsidRPr="006229C6">
          <w:rPr>
            <w:rStyle w:val="ae"/>
            <w:noProof/>
          </w:rPr>
          <w:t xml:space="preserve">1.4 </w:t>
        </w:r>
        <w:r w:rsidR="00000593" w:rsidRPr="006229C6">
          <w:rPr>
            <w:rStyle w:val="ae"/>
            <w:noProof/>
          </w:rPr>
          <w:t>课题来源</w:t>
        </w:r>
        <w:r w:rsidR="00000593">
          <w:rPr>
            <w:noProof/>
            <w:webHidden/>
          </w:rPr>
          <w:tab/>
        </w:r>
        <w:r w:rsidR="00000593">
          <w:rPr>
            <w:noProof/>
            <w:webHidden/>
          </w:rPr>
          <w:fldChar w:fldCharType="begin"/>
        </w:r>
        <w:r w:rsidR="00000593">
          <w:rPr>
            <w:noProof/>
            <w:webHidden/>
          </w:rPr>
          <w:instrText xml:space="preserve"> PAGEREF _Toc471204365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66" w:history="1">
        <w:r w:rsidR="00000593" w:rsidRPr="006229C6">
          <w:rPr>
            <w:rStyle w:val="ae"/>
            <w:noProof/>
          </w:rPr>
          <w:t xml:space="preserve">1.5 </w:t>
        </w:r>
        <w:r w:rsidR="00000593" w:rsidRPr="006229C6">
          <w:rPr>
            <w:rStyle w:val="ae"/>
            <w:noProof/>
          </w:rPr>
          <w:t>论文的组织结构</w:t>
        </w:r>
        <w:r w:rsidR="00000593">
          <w:rPr>
            <w:noProof/>
            <w:webHidden/>
          </w:rPr>
          <w:tab/>
        </w:r>
        <w:r w:rsidR="00000593">
          <w:rPr>
            <w:noProof/>
            <w:webHidden/>
          </w:rPr>
          <w:fldChar w:fldCharType="begin"/>
        </w:r>
        <w:r w:rsidR="00000593">
          <w:rPr>
            <w:noProof/>
            <w:webHidden/>
          </w:rPr>
          <w:instrText xml:space="preserve"> PAGEREF _Toc471204366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367" w:history="1">
        <w:r w:rsidR="00000593" w:rsidRPr="006229C6">
          <w:rPr>
            <w:rStyle w:val="ae"/>
            <w:noProof/>
          </w:rPr>
          <w:t>第二章</w:t>
        </w:r>
        <w:r w:rsidR="00000593" w:rsidRPr="006229C6">
          <w:rPr>
            <w:rStyle w:val="ae"/>
            <w:noProof/>
          </w:rPr>
          <w:t xml:space="preserve"> </w:t>
        </w:r>
        <w:r w:rsidR="00000593" w:rsidRPr="006229C6">
          <w:rPr>
            <w:rStyle w:val="ae"/>
            <w:noProof/>
          </w:rPr>
          <w:t>编译形式化验证相关技术</w:t>
        </w:r>
        <w:r w:rsidR="00000593">
          <w:rPr>
            <w:noProof/>
            <w:webHidden/>
          </w:rPr>
          <w:tab/>
        </w:r>
        <w:r w:rsidR="00000593">
          <w:rPr>
            <w:noProof/>
            <w:webHidden/>
          </w:rPr>
          <w:fldChar w:fldCharType="begin"/>
        </w:r>
        <w:r w:rsidR="00000593">
          <w:rPr>
            <w:noProof/>
            <w:webHidden/>
          </w:rPr>
          <w:instrText xml:space="preserve"> PAGEREF _Toc471204367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68" w:history="1">
        <w:r w:rsidR="00000593" w:rsidRPr="006229C6">
          <w:rPr>
            <w:rStyle w:val="ae"/>
            <w:noProof/>
          </w:rPr>
          <w:t xml:space="preserve">2.1 </w:t>
        </w:r>
        <w:r w:rsidR="00000593" w:rsidRPr="006229C6">
          <w:rPr>
            <w:rStyle w:val="ae"/>
            <w:noProof/>
          </w:rPr>
          <w:t>定理证明技术</w:t>
        </w:r>
        <w:r w:rsidR="00000593">
          <w:rPr>
            <w:noProof/>
            <w:webHidden/>
          </w:rPr>
          <w:tab/>
        </w:r>
        <w:r w:rsidR="00000593">
          <w:rPr>
            <w:noProof/>
            <w:webHidden/>
          </w:rPr>
          <w:fldChar w:fldCharType="begin"/>
        </w:r>
        <w:r w:rsidR="00000593">
          <w:rPr>
            <w:noProof/>
            <w:webHidden/>
          </w:rPr>
          <w:instrText xml:space="preserve"> PAGEREF _Toc471204368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69" w:history="1">
        <w:r w:rsidR="00000593" w:rsidRPr="006229C6">
          <w:rPr>
            <w:rStyle w:val="ae"/>
            <w:noProof/>
          </w:rPr>
          <w:t xml:space="preserve">2.1.1 </w:t>
        </w:r>
        <w:r w:rsidR="00000593" w:rsidRPr="006229C6">
          <w:rPr>
            <w:rStyle w:val="ae"/>
            <w:noProof/>
          </w:rPr>
          <w:t>形式推理</w:t>
        </w:r>
        <w:r w:rsidR="00000593">
          <w:rPr>
            <w:noProof/>
            <w:webHidden/>
          </w:rPr>
          <w:tab/>
        </w:r>
        <w:r w:rsidR="00000593">
          <w:rPr>
            <w:noProof/>
            <w:webHidden/>
          </w:rPr>
          <w:fldChar w:fldCharType="begin"/>
        </w:r>
        <w:r w:rsidR="00000593">
          <w:rPr>
            <w:noProof/>
            <w:webHidden/>
          </w:rPr>
          <w:instrText xml:space="preserve"> PAGEREF _Toc471204369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70" w:history="1">
        <w:r w:rsidR="00000593" w:rsidRPr="006229C6">
          <w:rPr>
            <w:rStyle w:val="ae"/>
            <w:noProof/>
          </w:rPr>
          <w:t xml:space="preserve">2.1.2 </w:t>
        </w:r>
        <w:r w:rsidR="00000593" w:rsidRPr="006229C6">
          <w:rPr>
            <w:rStyle w:val="ae"/>
            <w:noProof/>
          </w:rPr>
          <w:t>逻辑公理系统</w:t>
        </w:r>
        <w:r w:rsidR="00000593">
          <w:rPr>
            <w:noProof/>
            <w:webHidden/>
          </w:rPr>
          <w:tab/>
        </w:r>
        <w:r w:rsidR="00000593">
          <w:rPr>
            <w:noProof/>
            <w:webHidden/>
          </w:rPr>
          <w:fldChar w:fldCharType="begin"/>
        </w:r>
        <w:r w:rsidR="00000593">
          <w:rPr>
            <w:noProof/>
            <w:webHidden/>
          </w:rPr>
          <w:instrText xml:space="preserve"> PAGEREF _Toc471204370 \h </w:instrText>
        </w:r>
        <w:r w:rsidR="00000593">
          <w:rPr>
            <w:noProof/>
            <w:webHidden/>
          </w:rPr>
        </w:r>
        <w:r w:rsidR="00000593">
          <w:rPr>
            <w:noProof/>
            <w:webHidden/>
          </w:rPr>
          <w:fldChar w:fldCharType="separate"/>
        </w:r>
        <w:r w:rsidR="00000593">
          <w:rPr>
            <w:noProof/>
            <w:webHidden/>
          </w:rPr>
          <w:t>10</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71" w:history="1">
        <w:r w:rsidR="00000593" w:rsidRPr="006229C6">
          <w:rPr>
            <w:rStyle w:val="ae"/>
            <w:noProof/>
          </w:rPr>
          <w:t xml:space="preserve">2.1.3 </w:t>
        </w:r>
        <w:r w:rsidR="00000593" w:rsidRPr="006229C6">
          <w:rPr>
            <w:rStyle w:val="ae"/>
            <w:noProof/>
          </w:rPr>
          <w:t>辅助定理证明工具</w:t>
        </w:r>
        <w:r w:rsidR="00000593">
          <w:rPr>
            <w:noProof/>
            <w:webHidden/>
          </w:rPr>
          <w:tab/>
        </w:r>
        <w:r w:rsidR="00000593">
          <w:rPr>
            <w:noProof/>
            <w:webHidden/>
          </w:rPr>
          <w:fldChar w:fldCharType="begin"/>
        </w:r>
        <w:r w:rsidR="00000593">
          <w:rPr>
            <w:noProof/>
            <w:webHidden/>
          </w:rPr>
          <w:instrText xml:space="preserve"> PAGEREF _Toc471204371 \h </w:instrText>
        </w:r>
        <w:r w:rsidR="00000593">
          <w:rPr>
            <w:noProof/>
            <w:webHidden/>
          </w:rPr>
        </w:r>
        <w:r w:rsidR="00000593">
          <w:rPr>
            <w:noProof/>
            <w:webHidden/>
          </w:rPr>
          <w:fldChar w:fldCharType="separate"/>
        </w:r>
        <w:r w:rsidR="00000593">
          <w:rPr>
            <w:noProof/>
            <w:webHidden/>
          </w:rPr>
          <w:t>11</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72" w:history="1">
        <w:r w:rsidR="00000593" w:rsidRPr="006229C6">
          <w:rPr>
            <w:rStyle w:val="ae"/>
            <w:noProof/>
          </w:rPr>
          <w:t xml:space="preserve">2.2 </w:t>
        </w:r>
        <w:r w:rsidR="00000593" w:rsidRPr="006229C6">
          <w:rPr>
            <w:rStyle w:val="ae"/>
            <w:noProof/>
          </w:rPr>
          <w:t>模型检测技术</w:t>
        </w:r>
        <w:r w:rsidR="00000593">
          <w:rPr>
            <w:noProof/>
            <w:webHidden/>
          </w:rPr>
          <w:tab/>
        </w:r>
        <w:r w:rsidR="00000593">
          <w:rPr>
            <w:noProof/>
            <w:webHidden/>
          </w:rPr>
          <w:fldChar w:fldCharType="begin"/>
        </w:r>
        <w:r w:rsidR="00000593">
          <w:rPr>
            <w:noProof/>
            <w:webHidden/>
          </w:rPr>
          <w:instrText xml:space="preserve"> PAGEREF _Toc471204372 \h </w:instrText>
        </w:r>
        <w:r w:rsidR="00000593">
          <w:rPr>
            <w:noProof/>
            <w:webHidden/>
          </w:rPr>
        </w:r>
        <w:r w:rsidR="00000593">
          <w:rPr>
            <w:noProof/>
            <w:webHidden/>
          </w:rPr>
          <w:fldChar w:fldCharType="separate"/>
        </w:r>
        <w:r w:rsidR="00000593">
          <w:rPr>
            <w:noProof/>
            <w:webHidden/>
          </w:rPr>
          <w:t>12</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73" w:history="1">
        <w:r w:rsidR="00000593" w:rsidRPr="006229C6">
          <w:rPr>
            <w:rStyle w:val="ae"/>
            <w:noProof/>
          </w:rPr>
          <w:t xml:space="preserve">2.3 </w:t>
        </w:r>
        <w:r w:rsidR="00000593" w:rsidRPr="006229C6">
          <w:rPr>
            <w:rStyle w:val="ae"/>
            <w:noProof/>
          </w:rPr>
          <w:t>程序检验技术</w:t>
        </w:r>
        <w:r w:rsidR="00000593">
          <w:rPr>
            <w:noProof/>
            <w:webHidden/>
          </w:rPr>
          <w:tab/>
        </w:r>
        <w:r w:rsidR="00000593">
          <w:rPr>
            <w:noProof/>
            <w:webHidden/>
          </w:rPr>
          <w:fldChar w:fldCharType="begin"/>
        </w:r>
        <w:r w:rsidR="00000593">
          <w:rPr>
            <w:noProof/>
            <w:webHidden/>
          </w:rPr>
          <w:instrText xml:space="preserve"> PAGEREF _Toc471204373 \h </w:instrText>
        </w:r>
        <w:r w:rsidR="00000593">
          <w:rPr>
            <w:noProof/>
            <w:webHidden/>
          </w:rPr>
        </w:r>
        <w:r w:rsidR="00000593">
          <w:rPr>
            <w:noProof/>
            <w:webHidden/>
          </w:rPr>
          <w:fldChar w:fldCharType="separate"/>
        </w:r>
        <w:r w:rsidR="00000593">
          <w:rPr>
            <w:noProof/>
            <w:webHidden/>
          </w:rPr>
          <w:t>13</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74" w:history="1">
        <w:r w:rsidR="00000593" w:rsidRPr="006229C6">
          <w:rPr>
            <w:rStyle w:val="ae"/>
            <w:noProof/>
          </w:rPr>
          <w:t xml:space="preserve">2.3.1 </w:t>
        </w:r>
        <w:r w:rsidR="00000593" w:rsidRPr="006229C6">
          <w:rPr>
            <w:rStyle w:val="ae"/>
            <w:noProof/>
          </w:rPr>
          <w:t>编译过程正确性</w:t>
        </w:r>
        <w:r w:rsidR="00000593">
          <w:rPr>
            <w:noProof/>
            <w:webHidden/>
          </w:rPr>
          <w:tab/>
        </w:r>
        <w:r w:rsidR="00000593">
          <w:rPr>
            <w:noProof/>
            <w:webHidden/>
          </w:rPr>
          <w:fldChar w:fldCharType="begin"/>
        </w:r>
        <w:r w:rsidR="00000593">
          <w:rPr>
            <w:noProof/>
            <w:webHidden/>
          </w:rPr>
          <w:instrText xml:space="preserve"> PAGEREF _Toc471204374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75" w:history="1">
        <w:r w:rsidR="00000593" w:rsidRPr="006229C6">
          <w:rPr>
            <w:rStyle w:val="ae"/>
            <w:noProof/>
          </w:rPr>
          <w:t xml:space="preserve">2.3.2 </w:t>
        </w:r>
        <w:r w:rsidR="00000593" w:rsidRPr="006229C6">
          <w:rPr>
            <w:rStyle w:val="ae"/>
            <w:noProof/>
          </w:rPr>
          <w:t>基本思想</w:t>
        </w:r>
        <w:r w:rsidR="00000593">
          <w:rPr>
            <w:noProof/>
            <w:webHidden/>
          </w:rPr>
          <w:tab/>
        </w:r>
        <w:r w:rsidR="00000593">
          <w:rPr>
            <w:noProof/>
            <w:webHidden/>
          </w:rPr>
          <w:fldChar w:fldCharType="begin"/>
        </w:r>
        <w:r w:rsidR="00000593">
          <w:rPr>
            <w:noProof/>
            <w:webHidden/>
          </w:rPr>
          <w:instrText xml:space="preserve"> PAGEREF _Toc471204375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76" w:history="1">
        <w:r w:rsidR="00000593" w:rsidRPr="006229C6">
          <w:rPr>
            <w:rStyle w:val="ae"/>
            <w:noProof/>
          </w:rPr>
          <w:t xml:space="preserve">2.3.3 </w:t>
        </w:r>
        <w:r w:rsidR="00000593" w:rsidRPr="006229C6">
          <w:rPr>
            <w:rStyle w:val="ae"/>
            <w:noProof/>
          </w:rPr>
          <w:t>证明过程</w:t>
        </w:r>
        <w:r w:rsidR="00000593">
          <w:rPr>
            <w:noProof/>
            <w:webHidden/>
          </w:rPr>
          <w:tab/>
        </w:r>
        <w:r w:rsidR="00000593">
          <w:rPr>
            <w:noProof/>
            <w:webHidden/>
          </w:rPr>
          <w:fldChar w:fldCharType="begin"/>
        </w:r>
        <w:r w:rsidR="00000593">
          <w:rPr>
            <w:noProof/>
            <w:webHidden/>
          </w:rPr>
          <w:instrText xml:space="preserve"> PAGEREF _Toc471204376 \h </w:instrText>
        </w:r>
        <w:r w:rsidR="00000593">
          <w:rPr>
            <w:noProof/>
            <w:webHidden/>
          </w:rPr>
        </w:r>
        <w:r w:rsidR="00000593">
          <w:rPr>
            <w:noProof/>
            <w:webHidden/>
          </w:rPr>
          <w:fldChar w:fldCharType="separate"/>
        </w:r>
        <w:r w:rsidR="00000593">
          <w:rPr>
            <w:noProof/>
            <w:webHidden/>
          </w:rPr>
          <w:t>15</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77" w:history="1">
        <w:r w:rsidR="00000593" w:rsidRPr="006229C6">
          <w:rPr>
            <w:rStyle w:val="ae"/>
            <w:noProof/>
          </w:rPr>
          <w:t xml:space="preserve">2.4 </w:t>
        </w:r>
        <w:r w:rsidR="00000593" w:rsidRPr="006229C6">
          <w:rPr>
            <w:rStyle w:val="ae"/>
            <w:noProof/>
          </w:rPr>
          <w:t>比较</w:t>
        </w:r>
        <w:r w:rsidR="00000593">
          <w:rPr>
            <w:noProof/>
            <w:webHidden/>
          </w:rPr>
          <w:tab/>
        </w:r>
        <w:r w:rsidR="00000593">
          <w:rPr>
            <w:noProof/>
            <w:webHidden/>
          </w:rPr>
          <w:fldChar w:fldCharType="begin"/>
        </w:r>
        <w:r w:rsidR="00000593">
          <w:rPr>
            <w:noProof/>
            <w:webHidden/>
          </w:rPr>
          <w:instrText xml:space="preserve"> PAGEREF _Toc471204377 \h </w:instrText>
        </w:r>
        <w:r w:rsidR="00000593">
          <w:rPr>
            <w:noProof/>
            <w:webHidden/>
          </w:rPr>
        </w:r>
        <w:r w:rsidR="00000593">
          <w:rPr>
            <w:noProof/>
            <w:webHidden/>
          </w:rPr>
          <w:fldChar w:fldCharType="separate"/>
        </w:r>
        <w:r w:rsidR="00000593">
          <w:rPr>
            <w:noProof/>
            <w:webHidden/>
          </w:rPr>
          <w:t>16</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378" w:history="1">
        <w:r w:rsidR="00000593" w:rsidRPr="006229C6">
          <w:rPr>
            <w:rStyle w:val="ae"/>
            <w:noProof/>
          </w:rPr>
          <w:t>第三章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编译器构建的设计</w:t>
        </w:r>
        <w:r w:rsidR="00000593">
          <w:rPr>
            <w:noProof/>
            <w:webHidden/>
          </w:rPr>
          <w:tab/>
        </w:r>
        <w:r w:rsidR="00000593">
          <w:rPr>
            <w:noProof/>
            <w:webHidden/>
          </w:rPr>
          <w:fldChar w:fldCharType="begin"/>
        </w:r>
        <w:r w:rsidR="00000593">
          <w:rPr>
            <w:noProof/>
            <w:webHidden/>
          </w:rPr>
          <w:instrText xml:space="preserve"> PAGEREF _Toc471204378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79" w:history="1">
        <w:r w:rsidR="00000593" w:rsidRPr="006229C6">
          <w:rPr>
            <w:rStyle w:val="ae"/>
            <w:noProof/>
          </w:rPr>
          <w:t xml:space="preserve">3.1 </w:t>
        </w:r>
        <w:r w:rsidR="00000593" w:rsidRPr="006229C6">
          <w:rPr>
            <w:rStyle w:val="ae"/>
            <w:noProof/>
          </w:rPr>
          <w:t>问题分析</w:t>
        </w:r>
        <w:r w:rsidR="00000593">
          <w:rPr>
            <w:noProof/>
            <w:webHidden/>
          </w:rPr>
          <w:tab/>
        </w:r>
        <w:r w:rsidR="00000593">
          <w:rPr>
            <w:noProof/>
            <w:webHidden/>
          </w:rPr>
          <w:fldChar w:fldCharType="begin"/>
        </w:r>
        <w:r w:rsidR="00000593">
          <w:rPr>
            <w:noProof/>
            <w:webHidden/>
          </w:rPr>
          <w:instrText xml:space="preserve"> PAGEREF _Toc471204379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80" w:history="1">
        <w:r w:rsidR="00000593" w:rsidRPr="006229C6">
          <w:rPr>
            <w:rStyle w:val="ae"/>
            <w:noProof/>
          </w:rPr>
          <w:t xml:space="preserve">3.2 </w:t>
        </w:r>
        <w:r w:rsidR="00000593" w:rsidRPr="006229C6">
          <w:rPr>
            <w:rStyle w:val="ae"/>
            <w:noProof/>
          </w:rPr>
          <w:t>形式验证过程</w:t>
        </w:r>
        <w:r w:rsidR="00000593">
          <w:rPr>
            <w:noProof/>
            <w:webHidden/>
          </w:rPr>
          <w:tab/>
        </w:r>
        <w:r w:rsidR="00000593">
          <w:rPr>
            <w:noProof/>
            <w:webHidden/>
          </w:rPr>
          <w:fldChar w:fldCharType="begin"/>
        </w:r>
        <w:r w:rsidR="00000593">
          <w:rPr>
            <w:noProof/>
            <w:webHidden/>
          </w:rPr>
          <w:instrText xml:space="preserve"> PAGEREF _Toc471204380 \h </w:instrText>
        </w:r>
        <w:r w:rsidR="00000593">
          <w:rPr>
            <w:noProof/>
            <w:webHidden/>
          </w:rPr>
        </w:r>
        <w:r w:rsidR="00000593">
          <w:rPr>
            <w:noProof/>
            <w:webHidden/>
          </w:rPr>
          <w:fldChar w:fldCharType="separate"/>
        </w:r>
        <w:r w:rsidR="00000593">
          <w:rPr>
            <w:noProof/>
            <w:webHidden/>
          </w:rPr>
          <w:t>18</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81" w:history="1">
        <w:r w:rsidR="00000593" w:rsidRPr="006229C6">
          <w:rPr>
            <w:rStyle w:val="ae"/>
            <w:noProof/>
          </w:rPr>
          <w:t xml:space="preserve">3.3 </w:t>
        </w:r>
        <w:r w:rsidR="00000593" w:rsidRPr="006229C6">
          <w:rPr>
            <w:rStyle w:val="ae"/>
            <w:noProof/>
          </w:rPr>
          <w:t>编译形式化验证方法</w:t>
        </w:r>
        <w:r w:rsidR="00000593">
          <w:rPr>
            <w:noProof/>
            <w:webHidden/>
          </w:rPr>
          <w:tab/>
        </w:r>
        <w:r w:rsidR="00000593">
          <w:rPr>
            <w:noProof/>
            <w:webHidden/>
          </w:rPr>
          <w:fldChar w:fldCharType="begin"/>
        </w:r>
        <w:r w:rsidR="00000593">
          <w:rPr>
            <w:noProof/>
            <w:webHidden/>
          </w:rPr>
          <w:instrText xml:space="preserve"> PAGEREF _Toc471204381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2" w:history="1">
        <w:r w:rsidR="00000593" w:rsidRPr="006229C6">
          <w:rPr>
            <w:rStyle w:val="ae"/>
            <w:noProof/>
          </w:rPr>
          <w:t xml:space="preserve">3.3.1 </w:t>
        </w:r>
        <w:r w:rsidR="00000593" w:rsidRPr="006229C6">
          <w:rPr>
            <w:rStyle w:val="ae"/>
            <w:noProof/>
          </w:rPr>
          <w:t>命题逻辑系统</w:t>
        </w:r>
        <w:r w:rsidR="00000593">
          <w:rPr>
            <w:noProof/>
            <w:webHidden/>
          </w:rPr>
          <w:tab/>
        </w:r>
        <w:r w:rsidR="00000593">
          <w:rPr>
            <w:noProof/>
            <w:webHidden/>
          </w:rPr>
          <w:fldChar w:fldCharType="begin"/>
        </w:r>
        <w:r w:rsidR="00000593">
          <w:rPr>
            <w:noProof/>
            <w:webHidden/>
          </w:rPr>
          <w:instrText xml:space="preserve"> PAGEREF _Toc471204382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3" w:history="1">
        <w:r w:rsidR="00000593" w:rsidRPr="006229C6">
          <w:rPr>
            <w:rStyle w:val="ae"/>
            <w:noProof/>
          </w:rPr>
          <w:t xml:space="preserve">3.3.2 </w:t>
        </w:r>
        <w:r w:rsidR="00000593" w:rsidRPr="006229C6">
          <w:rPr>
            <w:rStyle w:val="ae"/>
            <w:noProof/>
          </w:rPr>
          <w:t>形式语义</w:t>
        </w:r>
        <w:r w:rsidR="00000593">
          <w:rPr>
            <w:noProof/>
            <w:webHidden/>
          </w:rPr>
          <w:tab/>
        </w:r>
        <w:r w:rsidR="00000593">
          <w:rPr>
            <w:noProof/>
            <w:webHidden/>
          </w:rPr>
          <w:fldChar w:fldCharType="begin"/>
        </w:r>
        <w:r w:rsidR="00000593">
          <w:rPr>
            <w:noProof/>
            <w:webHidden/>
          </w:rPr>
          <w:instrText xml:space="preserve"> PAGEREF _Toc471204383 \h </w:instrText>
        </w:r>
        <w:r w:rsidR="00000593">
          <w:rPr>
            <w:noProof/>
            <w:webHidden/>
          </w:rPr>
        </w:r>
        <w:r w:rsidR="00000593">
          <w:rPr>
            <w:noProof/>
            <w:webHidden/>
          </w:rPr>
          <w:fldChar w:fldCharType="separate"/>
        </w:r>
        <w:r w:rsidR="00000593">
          <w:rPr>
            <w:noProof/>
            <w:webHidden/>
          </w:rPr>
          <w:t>22</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4" w:history="1">
        <w:r w:rsidR="00000593" w:rsidRPr="006229C6">
          <w:rPr>
            <w:rStyle w:val="ae"/>
            <w:noProof/>
          </w:rPr>
          <w:t xml:space="preserve">3.3.3 </w:t>
        </w:r>
        <w:r w:rsidR="00000593" w:rsidRPr="006229C6">
          <w:rPr>
            <w:rStyle w:val="ae"/>
            <w:noProof/>
          </w:rPr>
          <w:t>形式验证方法</w:t>
        </w:r>
        <w:r w:rsidR="00000593">
          <w:rPr>
            <w:noProof/>
            <w:webHidden/>
          </w:rPr>
          <w:tab/>
        </w:r>
        <w:r w:rsidR="00000593">
          <w:rPr>
            <w:noProof/>
            <w:webHidden/>
          </w:rPr>
          <w:fldChar w:fldCharType="begin"/>
        </w:r>
        <w:r w:rsidR="00000593">
          <w:rPr>
            <w:noProof/>
            <w:webHidden/>
          </w:rPr>
          <w:instrText xml:space="preserve"> PAGEREF _Toc471204384 \h </w:instrText>
        </w:r>
        <w:r w:rsidR="00000593">
          <w:rPr>
            <w:noProof/>
            <w:webHidden/>
          </w:rPr>
        </w:r>
        <w:r w:rsidR="00000593">
          <w:rPr>
            <w:noProof/>
            <w:webHidden/>
          </w:rPr>
          <w:fldChar w:fldCharType="separate"/>
        </w:r>
        <w:r w:rsidR="00000593">
          <w:rPr>
            <w:noProof/>
            <w:webHidden/>
          </w:rPr>
          <w:t>24</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5" w:history="1">
        <w:r w:rsidR="00000593" w:rsidRPr="006229C6">
          <w:rPr>
            <w:rStyle w:val="ae"/>
            <w:noProof/>
          </w:rPr>
          <w:t xml:space="preserve">3.3.4 </w:t>
        </w:r>
        <w:r w:rsidR="00000593" w:rsidRPr="006229C6">
          <w:rPr>
            <w:rStyle w:val="ae"/>
            <w:noProof/>
          </w:rPr>
          <w:t>验证方法架构</w:t>
        </w:r>
        <w:r w:rsidR="00000593">
          <w:rPr>
            <w:noProof/>
            <w:webHidden/>
          </w:rPr>
          <w:tab/>
        </w:r>
        <w:r w:rsidR="00000593">
          <w:rPr>
            <w:noProof/>
            <w:webHidden/>
          </w:rPr>
          <w:fldChar w:fldCharType="begin"/>
        </w:r>
        <w:r w:rsidR="00000593">
          <w:rPr>
            <w:noProof/>
            <w:webHidden/>
          </w:rPr>
          <w:instrText xml:space="preserve"> PAGEREF _Toc471204385 \h </w:instrText>
        </w:r>
        <w:r w:rsidR="00000593">
          <w:rPr>
            <w:noProof/>
            <w:webHidden/>
          </w:rPr>
        </w:r>
        <w:r w:rsidR="00000593">
          <w:rPr>
            <w:noProof/>
            <w:webHidden/>
          </w:rPr>
          <w:fldChar w:fldCharType="separate"/>
        </w:r>
        <w:r w:rsidR="00000593">
          <w:rPr>
            <w:noProof/>
            <w:webHidden/>
          </w:rPr>
          <w:t>26</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86" w:history="1">
        <w:r w:rsidR="00000593" w:rsidRPr="006229C6">
          <w:rPr>
            <w:rStyle w:val="ae"/>
            <w:noProof/>
          </w:rPr>
          <w:t xml:space="preserve">3.4 </w:t>
        </w:r>
        <w:r w:rsidR="00000593" w:rsidRPr="006229C6">
          <w:rPr>
            <w:rStyle w:val="ae"/>
            <w:noProof/>
          </w:rPr>
          <w:t>安全</w:t>
        </w:r>
        <w:r w:rsidR="00000593" w:rsidRPr="006229C6">
          <w:rPr>
            <w:rStyle w:val="ae"/>
            <w:noProof/>
          </w:rPr>
          <w:t>C</w:t>
        </w:r>
        <w:r w:rsidR="00000593" w:rsidRPr="006229C6">
          <w:rPr>
            <w:rStyle w:val="ae"/>
            <w:noProof/>
          </w:rPr>
          <w:t>编译器构建方法</w:t>
        </w:r>
        <w:r w:rsidR="00000593">
          <w:rPr>
            <w:noProof/>
            <w:webHidden/>
          </w:rPr>
          <w:tab/>
        </w:r>
        <w:r w:rsidR="00000593">
          <w:rPr>
            <w:noProof/>
            <w:webHidden/>
          </w:rPr>
          <w:fldChar w:fldCharType="begin"/>
        </w:r>
        <w:r w:rsidR="00000593">
          <w:rPr>
            <w:noProof/>
            <w:webHidden/>
          </w:rPr>
          <w:instrText xml:space="preserve"> PAGEREF _Toc471204386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7" w:history="1">
        <w:r w:rsidR="00000593" w:rsidRPr="006229C6">
          <w:rPr>
            <w:rStyle w:val="ae"/>
            <w:noProof/>
          </w:rPr>
          <w:t xml:space="preserve">3.4.1 </w:t>
        </w:r>
        <w:r w:rsidR="00000593" w:rsidRPr="006229C6">
          <w:rPr>
            <w:rStyle w:val="ae"/>
            <w:noProof/>
          </w:rPr>
          <w:t>编译技术说明</w:t>
        </w:r>
        <w:r w:rsidR="00000593">
          <w:rPr>
            <w:noProof/>
            <w:webHidden/>
          </w:rPr>
          <w:tab/>
        </w:r>
        <w:r w:rsidR="00000593">
          <w:rPr>
            <w:noProof/>
            <w:webHidden/>
          </w:rPr>
          <w:fldChar w:fldCharType="begin"/>
        </w:r>
        <w:r w:rsidR="00000593">
          <w:rPr>
            <w:noProof/>
            <w:webHidden/>
          </w:rPr>
          <w:instrText xml:space="preserve"> PAGEREF _Toc471204387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8" w:history="1">
        <w:r w:rsidR="00000593" w:rsidRPr="006229C6">
          <w:rPr>
            <w:rStyle w:val="ae"/>
            <w:noProof/>
          </w:rPr>
          <w:t xml:space="preserve">3.4.2 </w:t>
        </w:r>
        <w:r w:rsidR="00000593" w:rsidRPr="006229C6">
          <w:rPr>
            <w:rStyle w:val="ae"/>
            <w:noProof/>
          </w:rPr>
          <w:t>编译构建方法</w:t>
        </w:r>
        <w:r w:rsidR="00000593">
          <w:rPr>
            <w:noProof/>
            <w:webHidden/>
          </w:rPr>
          <w:tab/>
        </w:r>
        <w:r w:rsidR="00000593">
          <w:rPr>
            <w:noProof/>
            <w:webHidden/>
          </w:rPr>
          <w:fldChar w:fldCharType="begin"/>
        </w:r>
        <w:r w:rsidR="00000593">
          <w:rPr>
            <w:noProof/>
            <w:webHidden/>
          </w:rPr>
          <w:instrText xml:space="preserve"> PAGEREF _Toc471204388 \h </w:instrText>
        </w:r>
        <w:r w:rsidR="00000593">
          <w:rPr>
            <w:noProof/>
            <w:webHidden/>
          </w:rPr>
        </w:r>
        <w:r w:rsidR="00000593">
          <w:rPr>
            <w:noProof/>
            <w:webHidden/>
          </w:rPr>
          <w:fldChar w:fldCharType="separate"/>
        </w:r>
        <w:r w:rsidR="00000593">
          <w:rPr>
            <w:noProof/>
            <w:webHidden/>
          </w:rPr>
          <w:t>30</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89" w:history="1">
        <w:r w:rsidR="00000593" w:rsidRPr="006229C6">
          <w:rPr>
            <w:rStyle w:val="ae"/>
            <w:noProof/>
          </w:rPr>
          <w:t xml:space="preserve">3.4.3 </w:t>
        </w:r>
        <w:r w:rsidR="00000593" w:rsidRPr="006229C6">
          <w:rPr>
            <w:rStyle w:val="ae"/>
            <w:noProof/>
          </w:rPr>
          <w:t>编译其它方法</w:t>
        </w:r>
        <w:r w:rsidR="00000593">
          <w:rPr>
            <w:noProof/>
            <w:webHidden/>
          </w:rPr>
          <w:tab/>
        </w:r>
        <w:r w:rsidR="00000593">
          <w:rPr>
            <w:noProof/>
            <w:webHidden/>
          </w:rPr>
          <w:fldChar w:fldCharType="begin"/>
        </w:r>
        <w:r w:rsidR="00000593">
          <w:rPr>
            <w:noProof/>
            <w:webHidden/>
          </w:rPr>
          <w:instrText xml:space="preserve"> PAGEREF _Toc471204389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90" w:history="1">
        <w:r w:rsidR="00000593" w:rsidRPr="006229C6">
          <w:rPr>
            <w:rStyle w:val="ae"/>
            <w:noProof/>
          </w:rPr>
          <w:t xml:space="preserve">3.5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_Toc471204390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391" w:history="1">
        <w:r w:rsidR="00000593" w:rsidRPr="006229C6">
          <w:rPr>
            <w:rStyle w:val="ae"/>
            <w:noProof/>
          </w:rPr>
          <w:t>第四章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编译器构建的关键技术</w:t>
        </w:r>
        <w:r w:rsidR="00000593">
          <w:rPr>
            <w:noProof/>
            <w:webHidden/>
          </w:rPr>
          <w:tab/>
        </w:r>
        <w:r w:rsidR="00000593">
          <w:rPr>
            <w:noProof/>
            <w:webHidden/>
          </w:rPr>
          <w:fldChar w:fldCharType="begin"/>
        </w:r>
        <w:r w:rsidR="00000593">
          <w:rPr>
            <w:noProof/>
            <w:webHidden/>
          </w:rPr>
          <w:instrText xml:space="preserve"> PAGEREF _Toc471204391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92" w:history="1">
        <w:r w:rsidR="00000593" w:rsidRPr="006229C6">
          <w:rPr>
            <w:rStyle w:val="ae"/>
            <w:noProof/>
          </w:rPr>
          <w:t xml:space="preserve">4.1 </w:t>
        </w:r>
        <w:r w:rsidR="00000593" w:rsidRPr="006229C6">
          <w:rPr>
            <w:rStyle w:val="ae"/>
            <w:noProof/>
          </w:rPr>
          <w:t>编译形式化验证关键技术</w:t>
        </w:r>
        <w:r w:rsidR="00000593">
          <w:rPr>
            <w:noProof/>
            <w:webHidden/>
          </w:rPr>
          <w:tab/>
        </w:r>
        <w:r w:rsidR="00000593">
          <w:rPr>
            <w:noProof/>
            <w:webHidden/>
          </w:rPr>
          <w:fldChar w:fldCharType="begin"/>
        </w:r>
        <w:r w:rsidR="00000593">
          <w:rPr>
            <w:noProof/>
            <w:webHidden/>
          </w:rPr>
          <w:instrText xml:space="preserve"> PAGEREF _Toc471204392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93" w:history="1">
        <w:r w:rsidR="00000593" w:rsidRPr="006229C6">
          <w:rPr>
            <w:rStyle w:val="ae"/>
            <w:noProof/>
          </w:rPr>
          <w:t xml:space="preserve">4.1.1 </w:t>
        </w:r>
        <w:r w:rsidR="00000593" w:rsidRPr="006229C6">
          <w:rPr>
            <w:rStyle w:val="ae"/>
            <w:noProof/>
          </w:rPr>
          <w:t>文法单元和语义</w:t>
        </w:r>
        <w:r w:rsidR="00000593">
          <w:rPr>
            <w:noProof/>
            <w:webHidden/>
          </w:rPr>
          <w:tab/>
        </w:r>
        <w:r w:rsidR="00000593">
          <w:rPr>
            <w:noProof/>
            <w:webHidden/>
          </w:rPr>
          <w:fldChar w:fldCharType="begin"/>
        </w:r>
        <w:r w:rsidR="00000593">
          <w:rPr>
            <w:noProof/>
            <w:webHidden/>
          </w:rPr>
          <w:instrText xml:space="preserve"> PAGEREF _Toc471204393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94" w:history="1">
        <w:r w:rsidR="00000593" w:rsidRPr="006229C6">
          <w:rPr>
            <w:rStyle w:val="ae"/>
            <w:noProof/>
          </w:rPr>
          <w:t xml:space="preserve">4.1.2 </w:t>
        </w:r>
        <w:r w:rsidR="00000593" w:rsidRPr="006229C6">
          <w:rPr>
            <w:rStyle w:val="ae"/>
            <w:noProof/>
          </w:rPr>
          <w:t>目标码模式和命题</w:t>
        </w:r>
        <w:r w:rsidR="00000593">
          <w:rPr>
            <w:noProof/>
            <w:webHidden/>
          </w:rPr>
          <w:tab/>
        </w:r>
        <w:r w:rsidR="00000593">
          <w:rPr>
            <w:noProof/>
            <w:webHidden/>
          </w:rPr>
          <w:fldChar w:fldCharType="begin"/>
        </w:r>
        <w:r w:rsidR="00000593">
          <w:rPr>
            <w:noProof/>
            <w:webHidden/>
          </w:rPr>
          <w:instrText xml:space="preserve"> PAGEREF _Toc471204394 \h </w:instrText>
        </w:r>
        <w:r w:rsidR="00000593">
          <w:rPr>
            <w:noProof/>
            <w:webHidden/>
          </w:rPr>
        </w:r>
        <w:r w:rsidR="00000593">
          <w:rPr>
            <w:noProof/>
            <w:webHidden/>
          </w:rPr>
          <w:fldChar w:fldCharType="separate"/>
        </w:r>
        <w:r w:rsidR="00000593">
          <w:rPr>
            <w:noProof/>
            <w:webHidden/>
          </w:rPr>
          <w:t>37</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95" w:history="1">
        <w:r w:rsidR="00000593" w:rsidRPr="006229C6">
          <w:rPr>
            <w:rStyle w:val="ae"/>
            <w:noProof/>
          </w:rPr>
          <w:t xml:space="preserve">4.1.3 </w:t>
        </w:r>
        <w:r w:rsidR="00000593" w:rsidRPr="006229C6">
          <w:rPr>
            <w:rStyle w:val="ae"/>
            <w:noProof/>
          </w:rPr>
          <w:t>推理证明</w:t>
        </w:r>
        <w:r w:rsidR="00000593">
          <w:rPr>
            <w:noProof/>
            <w:webHidden/>
          </w:rPr>
          <w:tab/>
        </w:r>
        <w:r w:rsidR="00000593">
          <w:rPr>
            <w:noProof/>
            <w:webHidden/>
          </w:rPr>
          <w:fldChar w:fldCharType="begin"/>
        </w:r>
        <w:r w:rsidR="00000593">
          <w:rPr>
            <w:noProof/>
            <w:webHidden/>
          </w:rPr>
          <w:instrText xml:space="preserve"> PAGEREF _Toc471204395 \h </w:instrText>
        </w:r>
        <w:r w:rsidR="00000593">
          <w:rPr>
            <w:noProof/>
            <w:webHidden/>
          </w:rPr>
        </w:r>
        <w:r w:rsidR="00000593">
          <w:rPr>
            <w:noProof/>
            <w:webHidden/>
          </w:rPr>
          <w:fldChar w:fldCharType="separate"/>
        </w:r>
        <w:r w:rsidR="00000593">
          <w:rPr>
            <w:noProof/>
            <w:webHidden/>
          </w:rPr>
          <w:t>39</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396" w:history="1">
        <w:r w:rsidR="00000593" w:rsidRPr="006229C6">
          <w:rPr>
            <w:rStyle w:val="ae"/>
            <w:noProof/>
          </w:rPr>
          <w:t xml:space="preserve">4.2 </w:t>
        </w:r>
        <w:r w:rsidR="00000593" w:rsidRPr="006229C6">
          <w:rPr>
            <w:rStyle w:val="ae"/>
            <w:noProof/>
          </w:rPr>
          <w:t>编译形式化验证算法</w:t>
        </w:r>
        <w:r w:rsidR="00000593">
          <w:rPr>
            <w:noProof/>
            <w:webHidden/>
          </w:rPr>
          <w:tab/>
        </w:r>
        <w:r w:rsidR="00000593">
          <w:rPr>
            <w:noProof/>
            <w:webHidden/>
          </w:rPr>
          <w:fldChar w:fldCharType="begin"/>
        </w:r>
        <w:r w:rsidR="00000593">
          <w:rPr>
            <w:noProof/>
            <w:webHidden/>
          </w:rPr>
          <w:instrText xml:space="preserve"> PAGEREF _Toc471204396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97" w:history="1">
        <w:r w:rsidR="00000593" w:rsidRPr="006229C6">
          <w:rPr>
            <w:rStyle w:val="ae"/>
            <w:noProof/>
          </w:rPr>
          <w:t xml:space="preserve">4.2.1 </w:t>
        </w:r>
        <w:r w:rsidR="00000593" w:rsidRPr="006229C6">
          <w:rPr>
            <w:rStyle w:val="ae"/>
            <w:noProof/>
          </w:rPr>
          <w:t>命题映射算法</w:t>
        </w:r>
        <w:r w:rsidR="00000593">
          <w:rPr>
            <w:noProof/>
            <w:webHidden/>
          </w:rPr>
          <w:tab/>
        </w:r>
        <w:r w:rsidR="00000593">
          <w:rPr>
            <w:noProof/>
            <w:webHidden/>
          </w:rPr>
          <w:fldChar w:fldCharType="begin"/>
        </w:r>
        <w:r w:rsidR="00000593">
          <w:rPr>
            <w:noProof/>
            <w:webHidden/>
          </w:rPr>
          <w:instrText xml:space="preserve"> PAGEREF _Toc471204397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98" w:history="1">
        <w:r w:rsidR="00000593" w:rsidRPr="006229C6">
          <w:rPr>
            <w:rStyle w:val="ae"/>
            <w:noProof/>
          </w:rPr>
          <w:t xml:space="preserve">4.2.2 </w:t>
        </w:r>
        <w:r w:rsidR="00000593" w:rsidRPr="006229C6">
          <w:rPr>
            <w:rStyle w:val="ae"/>
            <w:noProof/>
          </w:rPr>
          <w:t>自动推理算法</w:t>
        </w:r>
        <w:r w:rsidR="00000593">
          <w:rPr>
            <w:noProof/>
            <w:webHidden/>
          </w:rPr>
          <w:tab/>
        </w:r>
        <w:r w:rsidR="00000593">
          <w:rPr>
            <w:noProof/>
            <w:webHidden/>
          </w:rPr>
          <w:fldChar w:fldCharType="begin"/>
        </w:r>
        <w:r w:rsidR="00000593">
          <w:rPr>
            <w:noProof/>
            <w:webHidden/>
          </w:rPr>
          <w:instrText xml:space="preserve"> PAGEREF _Toc471204398 \h </w:instrText>
        </w:r>
        <w:r w:rsidR="00000593">
          <w:rPr>
            <w:noProof/>
            <w:webHidden/>
          </w:rPr>
        </w:r>
        <w:r w:rsidR="00000593">
          <w:rPr>
            <w:noProof/>
            <w:webHidden/>
          </w:rPr>
          <w:fldChar w:fldCharType="separate"/>
        </w:r>
        <w:r w:rsidR="00000593">
          <w:rPr>
            <w:noProof/>
            <w:webHidden/>
          </w:rPr>
          <w:t>43</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399" w:history="1">
        <w:r w:rsidR="00000593" w:rsidRPr="006229C6">
          <w:rPr>
            <w:rStyle w:val="ae"/>
            <w:noProof/>
          </w:rPr>
          <w:t xml:space="preserve">4.2.3 </w:t>
        </w:r>
        <w:r w:rsidR="00000593" w:rsidRPr="006229C6">
          <w:rPr>
            <w:rStyle w:val="ae"/>
            <w:noProof/>
          </w:rPr>
          <w:t>循环交互证明算法</w:t>
        </w:r>
        <w:r w:rsidR="00000593">
          <w:rPr>
            <w:noProof/>
            <w:webHidden/>
          </w:rPr>
          <w:tab/>
        </w:r>
        <w:r w:rsidR="00000593">
          <w:rPr>
            <w:noProof/>
            <w:webHidden/>
          </w:rPr>
          <w:fldChar w:fldCharType="begin"/>
        </w:r>
        <w:r w:rsidR="00000593">
          <w:rPr>
            <w:noProof/>
            <w:webHidden/>
          </w:rPr>
          <w:instrText xml:space="preserve"> PAGEREF _Toc471204399 \h </w:instrText>
        </w:r>
        <w:r w:rsidR="00000593">
          <w:rPr>
            <w:noProof/>
            <w:webHidden/>
          </w:rPr>
        </w:r>
        <w:r w:rsidR="00000593">
          <w:rPr>
            <w:noProof/>
            <w:webHidden/>
          </w:rPr>
          <w:fldChar w:fldCharType="separate"/>
        </w:r>
        <w:r w:rsidR="00000593">
          <w:rPr>
            <w:noProof/>
            <w:webHidden/>
          </w:rPr>
          <w:t>44</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00" w:history="1">
        <w:r w:rsidR="00000593" w:rsidRPr="006229C6">
          <w:rPr>
            <w:rStyle w:val="ae"/>
            <w:noProof/>
          </w:rPr>
          <w:t xml:space="preserve">4.3 </w:t>
        </w:r>
        <w:r w:rsidR="00000593" w:rsidRPr="006229C6">
          <w:rPr>
            <w:rStyle w:val="ae"/>
            <w:noProof/>
          </w:rPr>
          <w:t>安全</w:t>
        </w:r>
        <w:r w:rsidR="00000593" w:rsidRPr="006229C6">
          <w:rPr>
            <w:rStyle w:val="ae"/>
            <w:noProof/>
          </w:rPr>
          <w:t>C</w:t>
        </w:r>
        <w:r w:rsidR="00000593" w:rsidRPr="006229C6">
          <w:rPr>
            <w:rStyle w:val="ae"/>
            <w:noProof/>
          </w:rPr>
          <w:t>编译器构建关键技术</w:t>
        </w:r>
        <w:r w:rsidR="00000593">
          <w:rPr>
            <w:noProof/>
            <w:webHidden/>
          </w:rPr>
          <w:tab/>
        </w:r>
        <w:r w:rsidR="00000593">
          <w:rPr>
            <w:noProof/>
            <w:webHidden/>
          </w:rPr>
          <w:fldChar w:fldCharType="begin"/>
        </w:r>
        <w:r w:rsidR="00000593">
          <w:rPr>
            <w:noProof/>
            <w:webHidden/>
          </w:rPr>
          <w:instrText xml:space="preserve"> PAGEREF _Toc471204400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01" w:history="1">
        <w:r w:rsidR="00000593" w:rsidRPr="006229C6">
          <w:rPr>
            <w:rStyle w:val="ae"/>
            <w:noProof/>
          </w:rPr>
          <w:t xml:space="preserve">4.3.1 </w:t>
        </w:r>
        <w:r w:rsidR="00000593" w:rsidRPr="006229C6">
          <w:rPr>
            <w:rStyle w:val="ae"/>
            <w:noProof/>
          </w:rPr>
          <w:t>词法分析方法</w:t>
        </w:r>
        <w:r w:rsidR="00000593">
          <w:rPr>
            <w:noProof/>
            <w:webHidden/>
          </w:rPr>
          <w:tab/>
        </w:r>
        <w:r w:rsidR="00000593">
          <w:rPr>
            <w:noProof/>
            <w:webHidden/>
          </w:rPr>
          <w:fldChar w:fldCharType="begin"/>
        </w:r>
        <w:r w:rsidR="00000593">
          <w:rPr>
            <w:noProof/>
            <w:webHidden/>
          </w:rPr>
          <w:instrText xml:space="preserve"> PAGEREF _Toc471204401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02" w:history="1">
        <w:r w:rsidR="00000593" w:rsidRPr="006229C6">
          <w:rPr>
            <w:rStyle w:val="ae"/>
            <w:noProof/>
          </w:rPr>
          <w:t xml:space="preserve">4.3.2 </w:t>
        </w:r>
        <w:r w:rsidR="00000593" w:rsidRPr="006229C6">
          <w:rPr>
            <w:rStyle w:val="ae"/>
            <w:noProof/>
          </w:rPr>
          <w:t>文法单元识别方法</w:t>
        </w:r>
        <w:r w:rsidR="00000593">
          <w:rPr>
            <w:noProof/>
            <w:webHidden/>
          </w:rPr>
          <w:tab/>
        </w:r>
        <w:r w:rsidR="00000593">
          <w:rPr>
            <w:noProof/>
            <w:webHidden/>
          </w:rPr>
          <w:fldChar w:fldCharType="begin"/>
        </w:r>
        <w:r w:rsidR="00000593">
          <w:rPr>
            <w:noProof/>
            <w:webHidden/>
          </w:rPr>
          <w:instrText xml:space="preserve"> PAGEREF _Toc471204402 \h </w:instrText>
        </w:r>
        <w:r w:rsidR="00000593">
          <w:rPr>
            <w:noProof/>
            <w:webHidden/>
          </w:rPr>
        </w:r>
        <w:r w:rsidR="00000593">
          <w:rPr>
            <w:noProof/>
            <w:webHidden/>
          </w:rPr>
          <w:fldChar w:fldCharType="separate"/>
        </w:r>
        <w:r w:rsidR="00000593">
          <w:rPr>
            <w:noProof/>
            <w:webHidden/>
          </w:rPr>
          <w:t>49</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03" w:history="1">
        <w:r w:rsidR="00000593" w:rsidRPr="006229C6">
          <w:rPr>
            <w:rStyle w:val="ae"/>
            <w:noProof/>
          </w:rPr>
          <w:t xml:space="preserve">4.3.3 </w:t>
        </w:r>
        <w:r w:rsidR="00000593" w:rsidRPr="006229C6">
          <w:rPr>
            <w:rStyle w:val="ae"/>
            <w:noProof/>
          </w:rPr>
          <w:t>层级编码方法</w:t>
        </w:r>
        <w:r w:rsidR="00000593">
          <w:rPr>
            <w:noProof/>
            <w:webHidden/>
          </w:rPr>
          <w:tab/>
        </w:r>
        <w:r w:rsidR="00000593">
          <w:rPr>
            <w:noProof/>
            <w:webHidden/>
          </w:rPr>
          <w:fldChar w:fldCharType="begin"/>
        </w:r>
        <w:r w:rsidR="00000593">
          <w:rPr>
            <w:noProof/>
            <w:webHidden/>
          </w:rPr>
          <w:instrText xml:space="preserve"> PAGEREF _Toc471204403 \h </w:instrText>
        </w:r>
        <w:r w:rsidR="00000593">
          <w:rPr>
            <w:noProof/>
            <w:webHidden/>
          </w:rPr>
        </w:r>
        <w:r w:rsidR="00000593">
          <w:rPr>
            <w:noProof/>
            <w:webHidden/>
          </w:rPr>
          <w:fldChar w:fldCharType="separate"/>
        </w:r>
        <w:r w:rsidR="00000593">
          <w:rPr>
            <w:noProof/>
            <w:webHidden/>
          </w:rPr>
          <w:t>53</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04" w:history="1">
        <w:r w:rsidR="00000593" w:rsidRPr="006229C6">
          <w:rPr>
            <w:rStyle w:val="ae"/>
            <w:noProof/>
          </w:rPr>
          <w:t xml:space="preserve">4.4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_Toc471204404 \h </w:instrText>
        </w:r>
        <w:r w:rsidR="00000593">
          <w:rPr>
            <w:noProof/>
            <w:webHidden/>
          </w:rPr>
        </w:r>
        <w:r w:rsidR="00000593">
          <w:rPr>
            <w:noProof/>
            <w:webHidden/>
          </w:rPr>
          <w:fldChar w:fldCharType="separate"/>
        </w:r>
        <w:r w:rsidR="00000593">
          <w:rPr>
            <w:noProof/>
            <w:webHidden/>
          </w:rPr>
          <w:t>54</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405" w:history="1">
        <w:r w:rsidR="00000593" w:rsidRPr="006229C6">
          <w:rPr>
            <w:rStyle w:val="ae"/>
            <w:noProof/>
          </w:rPr>
          <w:t>第五章</w:t>
        </w:r>
        <w:r w:rsidR="00000593" w:rsidRPr="006229C6">
          <w:rPr>
            <w:rStyle w:val="ae"/>
            <w:noProof/>
          </w:rPr>
          <w:t xml:space="preserve"> </w:t>
        </w:r>
        <w:r w:rsidR="00000593" w:rsidRPr="006229C6">
          <w:rPr>
            <w:rStyle w:val="ae"/>
            <w:noProof/>
          </w:rPr>
          <w:t>编译验证工具的设计与实现</w:t>
        </w:r>
        <w:r w:rsidR="00000593">
          <w:rPr>
            <w:noProof/>
            <w:webHidden/>
          </w:rPr>
          <w:tab/>
        </w:r>
        <w:r w:rsidR="00000593">
          <w:rPr>
            <w:noProof/>
            <w:webHidden/>
          </w:rPr>
          <w:fldChar w:fldCharType="begin"/>
        </w:r>
        <w:r w:rsidR="00000593">
          <w:rPr>
            <w:noProof/>
            <w:webHidden/>
          </w:rPr>
          <w:instrText xml:space="preserve"> PAGEREF _Toc471204405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06" w:history="1">
        <w:r w:rsidR="00000593" w:rsidRPr="006229C6">
          <w:rPr>
            <w:rStyle w:val="ae"/>
            <w:noProof/>
          </w:rPr>
          <w:t xml:space="preserve">5.1 </w:t>
        </w:r>
        <w:r w:rsidR="00000593" w:rsidRPr="006229C6">
          <w:rPr>
            <w:rStyle w:val="ae"/>
            <w:noProof/>
          </w:rPr>
          <w:t>编译验证工具的设计</w:t>
        </w:r>
        <w:r w:rsidR="00000593">
          <w:rPr>
            <w:noProof/>
            <w:webHidden/>
          </w:rPr>
          <w:tab/>
        </w:r>
        <w:r w:rsidR="00000593">
          <w:rPr>
            <w:noProof/>
            <w:webHidden/>
          </w:rPr>
          <w:fldChar w:fldCharType="begin"/>
        </w:r>
        <w:r w:rsidR="00000593">
          <w:rPr>
            <w:noProof/>
            <w:webHidden/>
          </w:rPr>
          <w:instrText xml:space="preserve"> PAGEREF _Toc471204406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07" w:history="1">
        <w:r w:rsidR="00000593" w:rsidRPr="006229C6">
          <w:rPr>
            <w:rStyle w:val="ae"/>
            <w:noProof/>
          </w:rPr>
          <w:t xml:space="preserve">5.2 </w:t>
        </w:r>
        <w:r w:rsidR="00000593" w:rsidRPr="006229C6">
          <w:rPr>
            <w:rStyle w:val="ae"/>
            <w:noProof/>
          </w:rPr>
          <w:t>编译验证工具的实现</w:t>
        </w:r>
        <w:r w:rsidR="00000593">
          <w:rPr>
            <w:noProof/>
            <w:webHidden/>
          </w:rPr>
          <w:tab/>
        </w:r>
        <w:r w:rsidR="00000593">
          <w:rPr>
            <w:noProof/>
            <w:webHidden/>
          </w:rPr>
          <w:fldChar w:fldCharType="begin"/>
        </w:r>
        <w:r w:rsidR="00000593">
          <w:rPr>
            <w:noProof/>
            <w:webHidden/>
          </w:rPr>
          <w:instrText xml:space="preserve"> PAGEREF _Toc471204407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08" w:history="1">
        <w:r w:rsidR="00000593" w:rsidRPr="006229C6">
          <w:rPr>
            <w:rStyle w:val="ae"/>
            <w:noProof/>
          </w:rPr>
          <w:t xml:space="preserve">5.2.1 </w:t>
        </w:r>
        <w:r w:rsidR="00000593" w:rsidRPr="006229C6">
          <w:rPr>
            <w:rStyle w:val="ae"/>
            <w:noProof/>
          </w:rPr>
          <w:t>编译前端模块</w:t>
        </w:r>
        <w:r w:rsidR="00000593">
          <w:rPr>
            <w:noProof/>
            <w:webHidden/>
          </w:rPr>
          <w:tab/>
        </w:r>
        <w:r w:rsidR="00000593">
          <w:rPr>
            <w:noProof/>
            <w:webHidden/>
          </w:rPr>
          <w:fldChar w:fldCharType="begin"/>
        </w:r>
        <w:r w:rsidR="00000593">
          <w:rPr>
            <w:noProof/>
            <w:webHidden/>
          </w:rPr>
          <w:instrText xml:space="preserve"> PAGEREF _Toc471204408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09" w:history="1">
        <w:r w:rsidR="00000593" w:rsidRPr="006229C6">
          <w:rPr>
            <w:rStyle w:val="ae"/>
            <w:noProof/>
          </w:rPr>
          <w:t xml:space="preserve">5.2.2 </w:t>
        </w:r>
        <w:r w:rsidR="00000593" w:rsidRPr="006229C6">
          <w:rPr>
            <w:rStyle w:val="ae"/>
            <w:noProof/>
          </w:rPr>
          <w:t>编译后端模块</w:t>
        </w:r>
        <w:r w:rsidR="00000593">
          <w:rPr>
            <w:noProof/>
            <w:webHidden/>
          </w:rPr>
          <w:tab/>
        </w:r>
        <w:r w:rsidR="00000593">
          <w:rPr>
            <w:noProof/>
            <w:webHidden/>
          </w:rPr>
          <w:fldChar w:fldCharType="begin"/>
        </w:r>
        <w:r w:rsidR="00000593">
          <w:rPr>
            <w:noProof/>
            <w:webHidden/>
          </w:rPr>
          <w:instrText xml:space="preserve"> PAGEREF _Toc471204409 \h </w:instrText>
        </w:r>
        <w:r w:rsidR="00000593">
          <w:rPr>
            <w:noProof/>
            <w:webHidden/>
          </w:rPr>
        </w:r>
        <w:r w:rsidR="00000593">
          <w:rPr>
            <w:noProof/>
            <w:webHidden/>
          </w:rPr>
          <w:fldChar w:fldCharType="separate"/>
        </w:r>
        <w:r w:rsidR="00000593">
          <w:rPr>
            <w:noProof/>
            <w:webHidden/>
          </w:rPr>
          <w:t>60</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10" w:history="1">
        <w:r w:rsidR="00000593" w:rsidRPr="006229C6">
          <w:rPr>
            <w:rStyle w:val="ae"/>
            <w:noProof/>
          </w:rPr>
          <w:t xml:space="preserve">5.2.3 </w:t>
        </w:r>
        <w:r w:rsidR="00000593" w:rsidRPr="006229C6">
          <w:rPr>
            <w:rStyle w:val="ae"/>
            <w:noProof/>
          </w:rPr>
          <w:t>形式验证模块</w:t>
        </w:r>
        <w:r w:rsidR="00000593">
          <w:rPr>
            <w:noProof/>
            <w:webHidden/>
          </w:rPr>
          <w:tab/>
        </w:r>
        <w:r w:rsidR="00000593">
          <w:rPr>
            <w:noProof/>
            <w:webHidden/>
          </w:rPr>
          <w:fldChar w:fldCharType="begin"/>
        </w:r>
        <w:r w:rsidR="00000593">
          <w:rPr>
            <w:noProof/>
            <w:webHidden/>
          </w:rPr>
          <w:instrText xml:space="preserve"> PAGEREF _Toc471204410 \h </w:instrText>
        </w:r>
        <w:r w:rsidR="00000593">
          <w:rPr>
            <w:noProof/>
            <w:webHidden/>
          </w:rPr>
        </w:r>
        <w:r w:rsidR="00000593">
          <w:rPr>
            <w:noProof/>
            <w:webHidden/>
          </w:rPr>
          <w:fldChar w:fldCharType="separate"/>
        </w:r>
        <w:r w:rsidR="00000593">
          <w:rPr>
            <w:noProof/>
            <w:webHidden/>
          </w:rPr>
          <w:t>62</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11" w:history="1">
        <w:r w:rsidR="00000593" w:rsidRPr="006229C6">
          <w:rPr>
            <w:rStyle w:val="ae"/>
            <w:noProof/>
          </w:rPr>
          <w:t xml:space="preserve">5.2.4 </w:t>
        </w:r>
        <w:r w:rsidR="00000593" w:rsidRPr="006229C6">
          <w:rPr>
            <w:rStyle w:val="ae"/>
            <w:noProof/>
          </w:rPr>
          <w:t>用户界面模块</w:t>
        </w:r>
        <w:r w:rsidR="00000593">
          <w:rPr>
            <w:noProof/>
            <w:webHidden/>
          </w:rPr>
          <w:tab/>
        </w:r>
        <w:r w:rsidR="00000593">
          <w:rPr>
            <w:noProof/>
            <w:webHidden/>
          </w:rPr>
          <w:fldChar w:fldCharType="begin"/>
        </w:r>
        <w:r w:rsidR="00000593">
          <w:rPr>
            <w:noProof/>
            <w:webHidden/>
          </w:rPr>
          <w:instrText xml:space="preserve"> PAGEREF _Toc471204411 \h </w:instrText>
        </w:r>
        <w:r w:rsidR="00000593">
          <w:rPr>
            <w:noProof/>
            <w:webHidden/>
          </w:rPr>
        </w:r>
        <w:r w:rsidR="00000593">
          <w:rPr>
            <w:noProof/>
            <w:webHidden/>
          </w:rPr>
          <w:fldChar w:fldCharType="separate"/>
        </w:r>
        <w:r w:rsidR="00000593">
          <w:rPr>
            <w:noProof/>
            <w:webHidden/>
          </w:rPr>
          <w:t>65</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12" w:history="1">
        <w:r w:rsidR="00000593" w:rsidRPr="006229C6">
          <w:rPr>
            <w:rStyle w:val="ae"/>
            <w:noProof/>
          </w:rPr>
          <w:t xml:space="preserve">5.3 </w:t>
        </w:r>
        <w:r w:rsidR="00000593" w:rsidRPr="006229C6">
          <w:rPr>
            <w:rStyle w:val="ae"/>
            <w:noProof/>
          </w:rPr>
          <w:t>系统实验</w:t>
        </w:r>
        <w:r w:rsidR="00000593">
          <w:rPr>
            <w:noProof/>
            <w:webHidden/>
          </w:rPr>
          <w:tab/>
        </w:r>
        <w:r w:rsidR="00000593">
          <w:rPr>
            <w:noProof/>
            <w:webHidden/>
          </w:rPr>
          <w:fldChar w:fldCharType="begin"/>
        </w:r>
        <w:r w:rsidR="00000593">
          <w:rPr>
            <w:noProof/>
            <w:webHidden/>
          </w:rPr>
          <w:instrText xml:space="preserve"> PAGEREF _Toc471204412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13" w:history="1">
        <w:r w:rsidR="00000593" w:rsidRPr="006229C6">
          <w:rPr>
            <w:rStyle w:val="ae"/>
            <w:noProof/>
          </w:rPr>
          <w:t xml:space="preserve">5.3.1 </w:t>
        </w:r>
        <w:r w:rsidR="00000593" w:rsidRPr="006229C6">
          <w:rPr>
            <w:rStyle w:val="ae"/>
            <w:noProof/>
          </w:rPr>
          <w:t>实验环境</w:t>
        </w:r>
        <w:r w:rsidR="00000593">
          <w:rPr>
            <w:noProof/>
            <w:webHidden/>
          </w:rPr>
          <w:tab/>
        </w:r>
        <w:r w:rsidR="00000593">
          <w:rPr>
            <w:noProof/>
            <w:webHidden/>
          </w:rPr>
          <w:fldChar w:fldCharType="begin"/>
        </w:r>
        <w:r w:rsidR="00000593">
          <w:rPr>
            <w:noProof/>
            <w:webHidden/>
          </w:rPr>
          <w:instrText xml:space="preserve"> PAGEREF _Toc471204413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D04C9E">
      <w:pPr>
        <w:pStyle w:val="31"/>
        <w:tabs>
          <w:tab w:val="right" w:leader="dot" w:pos="9061"/>
        </w:tabs>
        <w:ind w:left="800"/>
        <w:rPr>
          <w:rFonts w:asciiTheme="minorHAnsi" w:eastAsiaTheme="minorEastAsia" w:hAnsiTheme="minorHAnsi" w:cstheme="minorBidi"/>
          <w:noProof/>
          <w:szCs w:val="22"/>
        </w:rPr>
      </w:pPr>
      <w:hyperlink w:anchor="_Toc471204414" w:history="1">
        <w:r w:rsidR="00000593" w:rsidRPr="006229C6">
          <w:rPr>
            <w:rStyle w:val="ae"/>
            <w:noProof/>
          </w:rPr>
          <w:t xml:space="preserve">5.3.2 </w:t>
        </w:r>
        <w:r w:rsidR="00000593" w:rsidRPr="006229C6">
          <w:rPr>
            <w:rStyle w:val="ae"/>
            <w:noProof/>
          </w:rPr>
          <w:t>实验结果</w:t>
        </w:r>
        <w:r w:rsidR="00000593">
          <w:rPr>
            <w:noProof/>
            <w:webHidden/>
          </w:rPr>
          <w:tab/>
        </w:r>
        <w:r w:rsidR="00000593">
          <w:rPr>
            <w:noProof/>
            <w:webHidden/>
          </w:rPr>
          <w:fldChar w:fldCharType="begin"/>
        </w:r>
        <w:r w:rsidR="00000593">
          <w:rPr>
            <w:noProof/>
            <w:webHidden/>
          </w:rPr>
          <w:instrText xml:space="preserve"> PAGEREF _Toc471204414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15" w:history="1">
        <w:r w:rsidR="00000593" w:rsidRPr="006229C6">
          <w:rPr>
            <w:rStyle w:val="ae"/>
            <w:noProof/>
          </w:rPr>
          <w:t xml:space="preserve">5.4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_Toc471204415 \h </w:instrText>
        </w:r>
        <w:r w:rsidR="00000593">
          <w:rPr>
            <w:noProof/>
            <w:webHidden/>
          </w:rPr>
        </w:r>
        <w:r w:rsidR="00000593">
          <w:rPr>
            <w:noProof/>
            <w:webHidden/>
          </w:rPr>
          <w:fldChar w:fldCharType="separate"/>
        </w:r>
        <w:r w:rsidR="00000593">
          <w:rPr>
            <w:noProof/>
            <w:webHidden/>
          </w:rPr>
          <w:t>71</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416" w:history="1">
        <w:r w:rsidR="00000593" w:rsidRPr="006229C6">
          <w:rPr>
            <w:rStyle w:val="ae"/>
            <w:noProof/>
          </w:rPr>
          <w:t>总结与展望</w:t>
        </w:r>
        <w:r w:rsidR="00000593">
          <w:rPr>
            <w:noProof/>
            <w:webHidden/>
          </w:rPr>
          <w:tab/>
        </w:r>
        <w:r w:rsidR="00000593">
          <w:rPr>
            <w:noProof/>
            <w:webHidden/>
          </w:rPr>
          <w:fldChar w:fldCharType="begin"/>
        </w:r>
        <w:r w:rsidR="00000593">
          <w:rPr>
            <w:noProof/>
            <w:webHidden/>
          </w:rPr>
          <w:instrText xml:space="preserve"> PAGEREF _Toc471204416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17" w:history="1">
        <w:r w:rsidR="00000593" w:rsidRPr="006229C6">
          <w:rPr>
            <w:rStyle w:val="ae"/>
            <w:noProof/>
          </w:rPr>
          <w:t>论文总结</w:t>
        </w:r>
        <w:r w:rsidR="00000593">
          <w:rPr>
            <w:noProof/>
            <w:webHidden/>
          </w:rPr>
          <w:tab/>
        </w:r>
        <w:r w:rsidR="00000593">
          <w:rPr>
            <w:noProof/>
            <w:webHidden/>
          </w:rPr>
          <w:fldChar w:fldCharType="begin"/>
        </w:r>
        <w:r w:rsidR="00000593">
          <w:rPr>
            <w:noProof/>
            <w:webHidden/>
          </w:rPr>
          <w:instrText xml:space="preserve"> PAGEREF _Toc471204417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D04C9E">
      <w:pPr>
        <w:pStyle w:val="23"/>
        <w:tabs>
          <w:tab w:val="right" w:leader="dot" w:pos="9061"/>
        </w:tabs>
        <w:ind w:left="400"/>
        <w:rPr>
          <w:rFonts w:asciiTheme="minorHAnsi" w:eastAsiaTheme="minorEastAsia" w:hAnsiTheme="minorHAnsi" w:cstheme="minorBidi"/>
          <w:noProof/>
          <w:sz w:val="21"/>
          <w:szCs w:val="22"/>
        </w:rPr>
      </w:pPr>
      <w:hyperlink w:anchor="_Toc471204418" w:history="1">
        <w:r w:rsidR="00000593" w:rsidRPr="006229C6">
          <w:rPr>
            <w:rStyle w:val="ae"/>
            <w:noProof/>
          </w:rPr>
          <w:t>工作展望</w:t>
        </w:r>
        <w:r w:rsidR="00000593">
          <w:rPr>
            <w:noProof/>
            <w:webHidden/>
          </w:rPr>
          <w:tab/>
        </w:r>
        <w:r w:rsidR="00000593">
          <w:rPr>
            <w:noProof/>
            <w:webHidden/>
          </w:rPr>
          <w:fldChar w:fldCharType="begin"/>
        </w:r>
        <w:r w:rsidR="00000593">
          <w:rPr>
            <w:noProof/>
            <w:webHidden/>
          </w:rPr>
          <w:instrText xml:space="preserve"> PAGEREF _Toc471204418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419" w:history="1">
        <w:r w:rsidR="00000593" w:rsidRPr="006229C6">
          <w:rPr>
            <w:rStyle w:val="ae"/>
            <w:noProof/>
          </w:rPr>
          <w:t>附录</w:t>
        </w:r>
        <w:r w:rsidR="00000593">
          <w:rPr>
            <w:noProof/>
            <w:webHidden/>
          </w:rPr>
          <w:tab/>
        </w:r>
        <w:r w:rsidR="00000593">
          <w:rPr>
            <w:noProof/>
            <w:webHidden/>
          </w:rPr>
          <w:fldChar w:fldCharType="begin"/>
        </w:r>
        <w:r w:rsidR="00000593">
          <w:rPr>
            <w:noProof/>
            <w:webHidden/>
          </w:rPr>
          <w:instrText xml:space="preserve"> PAGEREF _Toc471204419 \h </w:instrText>
        </w:r>
        <w:r w:rsidR="00000593">
          <w:rPr>
            <w:noProof/>
            <w:webHidden/>
          </w:rPr>
        </w:r>
        <w:r w:rsidR="00000593">
          <w:rPr>
            <w:noProof/>
            <w:webHidden/>
          </w:rPr>
          <w:fldChar w:fldCharType="separate"/>
        </w:r>
        <w:r w:rsidR="00000593">
          <w:rPr>
            <w:noProof/>
            <w:webHidden/>
          </w:rPr>
          <w:t>74</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420" w:history="1">
        <w:r w:rsidR="00000593" w:rsidRPr="006229C6">
          <w:rPr>
            <w:rStyle w:val="ae"/>
            <w:noProof/>
          </w:rPr>
          <w:t>参考文献</w:t>
        </w:r>
        <w:r w:rsidR="00000593">
          <w:rPr>
            <w:noProof/>
            <w:webHidden/>
          </w:rPr>
          <w:tab/>
        </w:r>
        <w:r w:rsidR="00000593">
          <w:rPr>
            <w:noProof/>
            <w:webHidden/>
          </w:rPr>
          <w:fldChar w:fldCharType="begin"/>
        </w:r>
        <w:r w:rsidR="00000593">
          <w:rPr>
            <w:noProof/>
            <w:webHidden/>
          </w:rPr>
          <w:instrText xml:space="preserve"> PAGEREF _Toc471204420 \h </w:instrText>
        </w:r>
        <w:r w:rsidR="00000593">
          <w:rPr>
            <w:noProof/>
            <w:webHidden/>
          </w:rPr>
        </w:r>
        <w:r w:rsidR="00000593">
          <w:rPr>
            <w:noProof/>
            <w:webHidden/>
          </w:rPr>
          <w:fldChar w:fldCharType="separate"/>
        </w:r>
        <w:r w:rsidR="00000593">
          <w:rPr>
            <w:noProof/>
            <w:webHidden/>
          </w:rPr>
          <w:t>80</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421" w:history="1">
        <w:r w:rsidR="00000593" w:rsidRPr="006229C6">
          <w:rPr>
            <w:rStyle w:val="ae"/>
            <w:noProof/>
          </w:rPr>
          <w:t>攻读硕士学位期间取得的学术成果</w:t>
        </w:r>
        <w:r w:rsidR="00000593">
          <w:rPr>
            <w:noProof/>
            <w:webHidden/>
          </w:rPr>
          <w:tab/>
        </w:r>
        <w:r w:rsidR="00000593">
          <w:rPr>
            <w:noProof/>
            <w:webHidden/>
          </w:rPr>
          <w:fldChar w:fldCharType="begin"/>
        </w:r>
        <w:r w:rsidR="00000593">
          <w:rPr>
            <w:noProof/>
            <w:webHidden/>
          </w:rPr>
          <w:instrText xml:space="preserve"> PAGEREF _Toc471204421 \h </w:instrText>
        </w:r>
        <w:r w:rsidR="00000593">
          <w:rPr>
            <w:noProof/>
            <w:webHidden/>
          </w:rPr>
        </w:r>
        <w:r w:rsidR="00000593">
          <w:rPr>
            <w:noProof/>
            <w:webHidden/>
          </w:rPr>
          <w:fldChar w:fldCharType="separate"/>
        </w:r>
        <w:r w:rsidR="00000593">
          <w:rPr>
            <w:noProof/>
            <w:webHidden/>
          </w:rPr>
          <w:t>82</w:t>
        </w:r>
        <w:r w:rsidR="00000593">
          <w:rPr>
            <w:noProof/>
            <w:webHidden/>
          </w:rPr>
          <w:fldChar w:fldCharType="end"/>
        </w:r>
      </w:hyperlink>
    </w:p>
    <w:p w:rsidR="00000593" w:rsidRDefault="00D04C9E">
      <w:pPr>
        <w:pStyle w:val="11"/>
        <w:tabs>
          <w:tab w:val="right" w:leader="dot" w:pos="9061"/>
        </w:tabs>
        <w:spacing w:before="156"/>
        <w:rPr>
          <w:rFonts w:asciiTheme="minorHAnsi" w:eastAsiaTheme="minorEastAsia" w:hAnsiTheme="minorHAnsi" w:cstheme="minorBidi"/>
          <w:noProof/>
          <w:sz w:val="21"/>
          <w:szCs w:val="22"/>
        </w:rPr>
      </w:pPr>
      <w:hyperlink w:anchor="_Toc471204422" w:history="1">
        <w:r w:rsidR="00000593" w:rsidRPr="006229C6">
          <w:rPr>
            <w:rStyle w:val="ae"/>
            <w:noProof/>
          </w:rPr>
          <w:t>致谢</w:t>
        </w:r>
        <w:r w:rsidR="00000593">
          <w:rPr>
            <w:noProof/>
            <w:webHidden/>
          </w:rPr>
          <w:tab/>
        </w:r>
        <w:r w:rsidR="00000593">
          <w:rPr>
            <w:noProof/>
            <w:webHidden/>
          </w:rPr>
          <w:fldChar w:fldCharType="begin"/>
        </w:r>
        <w:r w:rsidR="00000593">
          <w:rPr>
            <w:noProof/>
            <w:webHidden/>
          </w:rPr>
          <w:instrText xml:space="preserve"> PAGEREF _Toc471204422 \h </w:instrText>
        </w:r>
        <w:r w:rsidR="00000593">
          <w:rPr>
            <w:noProof/>
            <w:webHidden/>
          </w:rPr>
        </w:r>
        <w:r w:rsidR="00000593">
          <w:rPr>
            <w:noProof/>
            <w:webHidden/>
          </w:rPr>
          <w:fldChar w:fldCharType="separate"/>
        </w:r>
        <w:r w:rsidR="00000593">
          <w:rPr>
            <w:noProof/>
            <w:webHidden/>
          </w:rPr>
          <w:t>83</w:t>
        </w:r>
        <w:r w:rsidR="0000059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D04C9E"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D04C9E"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D04C9E"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D04C9E"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D04C9E"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D04C9E"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D04C9E"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3" w:name="_Ref316657135"/>
      <w:bookmarkStart w:id="4" w:name="_Toc471204358"/>
      <w:r>
        <w:rPr>
          <w:rFonts w:hint="eastAsia"/>
        </w:rPr>
        <w:lastRenderedPageBreak/>
        <w:t>绪论</w:t>
      </w:r>
      <w:bookmarkEnd w:id="3"/>
      <w:bookmarkEnd w:id="4"/>
    </w:p>
    <w:p w:rsidR="00AF640F" w:rsidRDefault="003E721F" w:rsidP="00965646">
      <w:pPr>
        <w:pStyle w:val="2"/>
        <w:spacing w:before="156" w:after="156"/>
      </w:pPr>
      <w:bookmarkStart w:id="5" w:name="_Toc471204359"/>
      <w:r>
        <w:rPr>
          <w:rFonts w:hint="eastAsia"/>
        </w:rPr>
        <w:t>研究背景</w:t>
      </w:r>
      <w:r w:rsidR="00BE0D8C">
        <w:rPr>
          <w:rFonts w:hint="eastAsia"/>
        </w:rPr>
        <w:t>及</w:t>
      </w:r>
      <w:r w:rsidR="00BE0D8C">
        <w:t>意义</w:t>
      </w:r>
      <w:bookmarkEnd w:id="5"/>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7717F0">
        <w:rPr>
          <w:rFonts w:hint="eastAsia"/>
        </w:rPr>
        <w:t>机载软件</w:t>
      </w:r>
      <w:r w:rsidR="00953193">
        <w:rPr>
          <w:rFonts w:hint="eastAsia"/>
        </w:rPr>
        <w:t>作为</w:t>
      </w:r>
      <w:r w:rsidR="0012538C" w:rsidRPr="0012538C">
        <w:rPr>
          <w:rFonts w:hint="eastAsia"/>
        </w:rPr>
        <w:t>安全关键</w:t>
      </w:r>
      <w:r w:rsidR="00EB1F9C">
        <w:rPr>
          <w:rFonts w:hint="eastAsia"/>
        </w:rPr>
        <w:t>系统的重要构成部分，其内部结构越来越复杂、应用环境越来越开放，</w:t>
      </w:r>
      <w:r w:rsidR="00953193">
        <w:rPr>
          <w:rFonts w:hint="eastAsia"/>
        </w:rPr>
        <w:t>其</w:t>
      </w:r>
      <w:r w:rsidR="00A72D19" w:rsidRPr="00A42FDC">
        <w:t>安全性和可靠性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6" w:name="_Toc471204360"/>
      <w:r>
        <w:rPr>
          <w:rFonts w:hint="eastAsia"/>
        </w:rPr>
        <w:t>国内外研究现状</w:t>
      </w:r>
      <w:bookmarkEnd w:id="6"/>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bookmarkStart w:id="7" w:name="_Toc471204361"/>
      <w:r>
        <w:rPr>
          <w:rFonts w:hint="eastAsia"/>
        </w:rPr>
        <w:t>编译</w:t>
      </w:r>
      <w:r w:rsidR="00885DD5">
        <w:rPr>
          <w:rFonts w:hint="eastAsia"/>
        </w:rPr>
        <w:t>验证</w:t>
      </w:r>
      <w:bookmarkEnd w:id="7"/>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bookmarkStart w:id="8" w:name="_Toc471204362"/>
      <w:r w:rsidRPr="00F828A8">
        <w:rPr>
          <w:rFonts w:hint="eastAsia"/>
        </w:rPr>
        <w:t>程序检验</w:t>
      </w:r>
      <w:bookmarkEnd w:id="8"/>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proofErr w:type="gramStart"/>
      <w:r w:rsidR="00C94FF7" w:rsidRPr="00C94FF7">
        <w:rPr>
          <w:rFonts w:hint="eastAsia"/>
          <w:kern w:val="0"/>
        </w:rPr>
        <w:t>群理论</w:t>
      </w:r>
      <w:proofErr w:type="gramEnd"/>
      <w:r w:rsidR="00C94FF7" w:rsidRPr="00C94FF7">
        <w:rPr>
          <w:rFonts w:hint="eastAsia"/>
          <w:kern w:val="0"/>
        </w:rPr>
        <w:t>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9" w:name="OLE_LINK1"/>
      <w:bookmarkStart w:id="10" w:name="OLE_LINK2"/>
      <w:r w:rsidR="005F1D44">
        <w:rPr>
          <w:rFonts w:hint="eastAsia"/>
          <w:kern w:val="0"/>
        </w:rPr>
        <w:t>翻译确认</w:t>
      </w:r>
      <w:bookmarkEnd w:id="9"/>
      <w:bookmarkEnd w:id="10"/>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bookmarkStart w:id="11" w:name="_Toc471204363"/>
      <w:r>
        <w:rPr>
          <w:rFonts w:hint="eastAsia"/>
        </w:rPr>
        <w:t>验证</w:t>
      </w:r>
      <w:r w:rsidR="008B1710" w:rsidRPr="008B1710">
        <w:rPr>
          <w:rFonts w:hint="eastAsia"/>
        </w:rPr>
        <w:t>工具</w:t>
      </w:r>
      <w:bookmarkEnd w:id="11"/>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71204364"/>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71204365"/>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71204366"/>
      <w:r>
        <w:rPr>
          <w:rFonts w:hint="eastAsia"/>
        </w:rPr>
        <w:t>论文的组织结构</w:t>
      </w:r>
      <w:bookmarkEnd w:id="14"/>
    </w:p>
    <w:p w:rsidR="00560366" w:rsidRPr="005604A4" w:rsidRDefault="004B2D86" w:rsidP="005604A4">
      <w:pPr>
        <w:pStyle w:val="a0"/>
        <w:ind w:firstLine="480"/>
      </w:pPr>
      <w:r w:rsidRPr="004F334C">
        <w:t>第一章</w:t>
      </w:r>
      <w:proofErr w:type="gramStart"/>
      <w:r w:rsidRPr="004F334C">
        <w:t>介绍了</w:t>
      </w:r>
      <w:r w:rsidR="00560366">
        <w:rPr>
          <w:rFonts w:hint="eastAsia"/>
        </w:rPr>
        <w:t>介绍了</w:t>
      </w:r>
      <w:proofErr w:type="gramEnd"/>
      <w:r w:rsidR="009D6514">
        <w:rPr>
          <w:rFonts w:hint="eastAsia"/>
        </w:rPr>
        <w:t>论文</w:t>
      </w:r>
      <w:r w:rsidR="00560366">
        <w:rPr>
          <w:rFonts w:hint="eastAsia"/>
        </w:rPr>
        <w:t>的研究背景及意义，对</w:t>
      </w:r>
      <w:r w:rsidR="00E82F3D" w:rsidRPr="004F334C">
        <w:t>国内外</w:t>
      </w:r>
      <w:r w:rsidR="00E82F3D">
        <w:rPr>
          <w:rFonts w:hint="eastAsia"/>
        </w:rPr>
        <w:t>关于</w:t>
      </w:r>
      <w:r w:rsidR="009D6514">
        <w:rPr>
          <w:rFonts w:hint="eastAsia"/>
        </w:rPr>
        <w:t>编译正确性方面的研究工作做了总结和分析，明确了</w:t>
      </w:r>
      <w:r w:rsidR="009D6514" w:rsidRPr="004F334C">
        <w:t>本文的研究目标和研究内容。</w:t>
      </w:r>
    </w:p>
    <w:p w:rsidR="005F4587" w:rsidRDefault="004B2D86" w:rsidP="00752BAC">
      <w:pPr>
        <w:pStyle w:val="a0"/>
        <w:ind w:firstLine="480"/>
      </w:pPr>
      <w:r w:rsidRPr="004F334C">
        <w:t>第二章介绍了</w:t>
      </w:r>
      <w:r w:rsidR="005F4587">
        <w:rPr>
          <w:rFonts w:hint="eastAsia"/>
        </w:rPr>
        <w:t>编译形式化验证相关技术，包括</w:t>
      </w:r>
      <w:r w:rsidR="00752BAC">
        <w:rPr>
          <w:rFonts w:hint="eastAsia"/>
        </w:rPr>
        <w:t>定理证明技术、模型检测技术和程序检验技术，并对这些技术的优势和面临的问题</w:t>
      </w:r>
      <w:proofErr w:type="gramStart"/>
      <w:r w:rsidR="00752BAC">
        <w:rPr>
          <w:rFonts w:hint="eastAsia"/>
        </w:rPr>
        <w:t>作出</w:t>
      </w:r>
      <w:proofErr w:type="gramEnd"/>
      <w:r w:rsidR="00752BAC">
        <w:rPr>
          <w:rFonts w:hint="eastAsia"/>
        </w:rPr>
        <w:t>了详细的分析和总结</w:t>
      </w:r>
      <w:r w:rsidR="006F68C7">
        <w:rPr>
          <w:rFonts w:hint="eastAsia"/>
        </w:rPr>
        <w:t>。</w:t>
      </w:r>
      <w:r w:rsidR="00752BAC" w:rsidRPr="00752BAC">
        <w:rPr>
          <w:rFonts w:hint="eastAsia"/>
        </w:rPr>
        <w:t>为</w:t>
      </w:r>
      <w:r w:rsidR="00752BAC">
        <w:rPr>
          <w:rFonts w:hint="eastAsia"/>
        </w:rPr>
        <w:t>编译形式化验证</w:t>
      </w:r>
      <w:r w:rsidR="00752BAC" w:rsidRPr="00752BAC">
        <w:rPr>
          <w:rFonts w:hint="eastAsia"/>
        </w:rPr>
        <w:t>和工具的实现提供了理论和技术基础。</w:t>
      </w:r>
    </w:p>
    <w:p w:rsidR="006F68C7" w:rsidRDefault="004B2D86" w:rsidP="004B2D86">
      <w:pPr>
        <w:pStyle w:val="a0"/>
        <w:ind w:firstLine="480"/>
        <w:rPr>
          <w:szCs w:val="24"/>
        </w:rPr>
      </w:pPr>
      <w:r w:rsidRPr="004F334C">
        <w:t>第三章</w:t>
      </w:r>
      <w:r w:rsidR="00EE372E">
        <w:rPr>
          <w:rFonts w:hint="eastAsia"/>
        </w:rPr>
        <w:t>给出了</w:t>
      </w:r>
      <w:r w:rsidR="00AB3EC3">
        <w:rPr>
          <w:rFonts w:hint="eastAsia"/>
          <w:szCs w:val="24"/>
        </w:rPr>
        <w:t>基于</w:t>
      </w:r>
      <w:r w:rsidR="00AB3EC3" w:rsidRPr="0022297C">
        <w:rPr>
          <w:rFonts w:hint="eastAsia"/>
          <w:szCs w:val="24"/>
        </w:rPr>
        <w:t>DO-178</w:t>
      </w:r>
      <w:r w:rsidR="00B97650">
        <w:rPr>
          <w:rFonts w:hint="eastAsia"/>
          <w:szCs w:val="24"/>
        </w:rPr>
        <w:t>B</w:t>
      </w:r>
      <w:r w:rsidR="00B97650">
        <w:rPr>
          <w:szCs w:val="24"/>
        </w:rPr>
        <w:t>/</w:t>
      </w:r>
      <w:r w:rsidR="00AB3EC3" w:rsidRPr="0022297C">
        <w:rPr>
          <w:rFonts w:hint="eastAsia"/>
          <w:szCs w:val="24"/>
        </w:rPr>
        <w:t>C</w:t>
      </w:r>
      <w:r w:rsidR="00AB3EC3">
        <w:rPr>
          <w:rFonts w:hint="eastAsia"/>
          <w:szCs w:val="24"/>
        </w:rPr>
        <w:t>规范的</w:t>
      </w:r>
      <w:r w:rsidR="00AB3EC3" w:rsidRPr="0022297C">
        <w:rPr>
          <w:rFonts w:hint="eastAsia"/>
          <w:szCs w:val="24"/>
        </w:rPr>
        <w:t>编译</w:t>
      </w:r>
      <w:r w:rsidR="00AB3EC3">
        <w:rPr>
          <w:rFonts w:hint="eastAsia"/>
          <w:szCs w:val="24"/>
        </w:rPr>
        <w:t>验证</w:t>
      </w:r>
      <w:r w:rsidR="00AB3EC3" w:rsidRPr="0022297C">
        <w:rPr>
          <w:rFonts w:hint="eastAsia"/>
          <w:szCs w:val="24"/>
        </w:rPr>
        <w:t>系统开发与验证</w:t>
      </w:r>
      <w:r w:rsidR="00AB3EC3">
        <w:rPr>
          <w:rFonts w:hint="eastAsia"/>
          <w:szCs w:val="24"/>
        </w:rPr>
        <w:t>过程</w:t>
      </w:r>
      <w:r w:rsidR="00F53552">
        <w:rPr>
          <w:rFonts w:hint="eastAsia"/>
          <w:szCs w:val="24"/>
        </w:rPr>
        <w:t>，</w:t>
      </w:r>
      <w:r w:rsidR="007B3CB1">
        <w:rPr>
          <w:rFonts w:hint="eastAsia"/>
          <w:szCs w:val="24"/>
        </w:rPr>
        <w:t>提出了一种基于语义的编译形式化验证方法，详细阐述了整个证明思路。</w:t>
      </w:r>
      <w:r w:rsidR="00CC1BB9">
        <w:rPr>
          <w:rFonts w:hint="eastAsia"/>
          <w:szCs w:val="24"/>
        </w:rPr>
        <w:t>然后，</w:t>
      </w:r>
      <w:r w:rsidR="009F45F8" w:rsidRPr="009F45F8">
        <w:rPr>
          <w:rFonts w:hint="eastAsia"/>
          <w:szCs w:val="24"/>
        </w:rPr>
        <w:t>为了支持编译语义验证方法</w:t>
      </w:r>
      <w:r w:rsidR="009F45F8">
        <w:rPr>
          <w:rFonts w:hint="eastAsia"/>
          <w:szCs w:val="24"/>
        </w:rPr>
        <w:t>，在现有的编译技术的基础上</w:t>
      </w:r>
      <w:r w:rsidR="009F45F8" w:rsidRPr="009F45F8">
        <w:rPr>
          <w:rFonts w:hint="eastAsia"/>
        </w:rPr>
        <w:t>提出了安全</w:t>
      </w:r>
      <w:r w:rsidR="009F45F8" w:rsidRPr="009F45F8">
        <w:rPr>
          <w:rFonts w:hint="eastAsia"/>
        </w:rPr>
        <w:t>C</w:t>
      </w:r>
      <w:r w:rsidR="009F45F8" w:rsidRPr="009F45F8">
        <w:rPr>
          <w:rFonts w:hint="eastAsia"/>
        </w:rPr>
        <w:t>编译器构建中的关键方法，并给出了系统架构。</w:t>
      </w:r>
    </w:p>
    <w:p w:rsidR="009F45F8" w:rsidRDefault="004B2D86" w:rsidP="004427D5">
      <w:pPr>
        <w:pStyle w:val="a0"/>
        <w:ind w:firstLineChars="0" w:firstLine="420"/>
      </w:pPr>
      <w:r w:rsidRPr="004F334C">
        <w:t>第四章</w:t>
      </w:r>
      <w:r w:rsidR="004427D5">
        <w:rPr>
          <w:rFonts w:hint="eastAsia"/>
        </w:rPr>
        <w:t>介绍了</w:t>
      </w:r>
      <w:r w:rsidR="004427D5" w:rsidRPr="004427D5">
        <w:rPr>
          <w:rFonts w:hint="eastAsia"/>
        </w:rPr>
        <w:t>编译形式化验证与安全</w:t>
      </w:r>
      <w:r w:rsidR="004427D5" w:rsidRPr="004427D5">
        <w:rPr>
          <w:rFonts w:hint="eastAsia"/>
        </w:rPr>
        <w:t>C</w:t>
      </w:r>
      <w:r w:rsidR="004427D5" w:rsidRPr="004427D5">
        <w:rPr>
          <w:rFonts w:hint="eastAsia"/>
        </w:rPr>
        <w:t>编译器构建的关键技术</w:t>
      </w:r>
      <w:r w:rsidR="00650B0E">
        <w:rPr>
          <w:rFonts w:hint="eastAsia"/>
        </w:rPr>
        <w:t>，</w:t>
      </w:r>
      <w:r w:rsidR="004427D5">
        <w:rPr>
          <w:rFonts w:hint="eastAsia"/>
        </w:rPr>
        <w:t>定义了文法单元和</w:t>
      </w:r>
      <w:r w:rsidR="00461F96">
        <w:rPr>
          <w:rFonts w:hint="eastAsia"/>
        </w:rPr>
        <w:lastRenderedPageBreak/>
        <w:t>语义、</w:t>
      </w:r>
      <w:r w:rsidR="004427D5">
        <w:rPr>
          <w:rFonts w:hint="eastAsia"/>
        </w:rPr>
        <w:t>目标码模式</w:t>
      </w:r>
      <w:r w:rsidR="00461F96">
        <w:rPr>
          <w:rFonts w:hint="eastAsia"/>
        </w:rPr>
        <w:t>和命题</w:t>
      </w:r>
      <w:r w:rsidR="004427D5">
        <w:rPr>
          <w:rFonts w:hint="eastAsia"/>
        </w:rPr>
        <w:t>等核心概念，提出了编译形式化验证过程中的</w:t>
      </w:r>
      <w:r w:rsidR="007E7694">
        <w:rPr>
          <w:rFonts w:hint="eastAsia"/>
        </w:rPr>
        <w:t>三大</w:t>
      </w:r>
      <w:r w:rsidR="004427D5">
        <w:rPr>
          <w:rFonts w:hint="eastAsia"/>
        </w:rPr>
        <w:t>关键算法</w:t>
      </w:r>
      <w:r w:rsidR="007B2513">
        <w:rPr>
          <w:rFonts w:hint="eastAsia"/>
        </w:rPr>
        <w:t>，并</w:t>
      </w:r>
      <w:r w:rsidR="00803B44">
        <w:rPr>
          <w:rFonts w:hint="eastAsia"/>
        </w:rPr>
        <w:t>研究</w:t>
      </w:r>
      <w:r w:rsidR="00286398">
        <w:rPr>
          <w:rFonts w:hint="eastAsia"/>
        </w:rPr>
        <w:t>了</w:t>
      </w:r>
      <w:r w:rsidR="00461F96">
        <w:rPr>
          <w:rFonts w:hint="eastAsia"/>
        </w:rPr>
        <w:t>如何把</w:t>
      </w:r>
      <w:r w:rsidR="009E1249">
        <w:rPr>
          <w:rFonts w:hint="eastAsia"/>
        </w:rPr>
        <w:t>有限自动机和</w:t>
      </w:r>
      <w:r w:rsidR="00461F96">
        <w:rPr>
          <w:rFonts w:hint="eastAsia"/>
        </w:rPr>
        <w:t>下推自动机方法应用到</w:t>
      </w:r>
      <w:r w:rsidR="009E1249" w:rsidRPr="009F45F8">
        <w:rPr>
          <w:rFonts w:hint="eastAsia"/>
        </w:rPr>
        <w:t>安全</w:t>
      </w:r>
      <w:r w:rsidR="009E1249" w:rsidRPr="009F45F8">
        <w:rPr>
          <w:rFonts w:hint="eastAsia"/>
        </w:rPr>
        <w:t>C</w:t>
      </w:r>
      <w:r w:rsidR="009E1249" w:rsidRPr="009F45F8">
        <w:rPr>
          <w:rFonts w:hint="eastAsia"/>
        </w:rPr>
        <w:t>编译器</w:t>
      </w:r>
      <w:r w:rsidR="00461F96">
        <w:rPr>
          <w:rFonts w:hint="eastAsia"/>
        </w:rPr>
        <w:t>的</w:t>
      </w:r>
      <w:r w:rsidR="009E1249" w:rsidRPr="009F45F8">
        <w:rPr>
          <w:rFonts w:hint="eastAsia"/>
        </w:rPr>
        <w:t>构建</w:t>
      </w:r>
      <w:r w:rsidR="00461F96">
        <w:rPr>
          <w:rFonts w:hint="eastAsia"/>
        </w:rPr>
        <w:t>和验证</w:t>
      </w:r>
      <w:r w:rsidR="009E1249" w:rsidRPr="009F45F8">
        <w:rPr>
          <w:rFonts w:hint="eastAsia"/>
        </w:rPr>
        <w:t>中</w:t>
      </w:r>
      <w:r w:rsidR="00286398">
        <w:rPr>
          <w:rFonts w:hint="eastAsia"/>
        </w:rPr>
        <w:t>。</w:t>
      </w:r>
    </w:p>
    <w:p w:rsidR="00ED2705" w:rsidRDefault="00ED2705" w:rsidP="00033CBF">
      <w:pPr>
        <w:pStyle w:val="a0"/>
        <w:ind w:firstLine="480"/>
      </w:pPr>
      <w:r>
        <w:t>第五章</w:t>
      </w:r>
      <w:r>
        <w:rPr>
          <w:rFonts w:hint="eastAsia"/>
        </w:rPr>
        <w:t>在前文的基础上，本章详细讨论了编译验证工具的具体实现，</w:t>
      </w:r>
      <w:r w:rsidR="00730646">
        <w:rPr>
          <w:rFonts w:hint="eastAsia"/>
        </w:rPr>
        <w:t>首先给出了</w:t>
      </w:r>
      <w:r w:rsidR="00730646" w:rsidRPr="00730646">
        <w:rPr>
          <w:rFonts w:hint="eastAsia"/>
        </w:rPr>
        <w:t>工具的系统架构</w:t>
      </w:r>
      <w:r w:rsidR="00730646">
        <w:rPr>
          <w:rFonts w:hint="eastAsia"/>
        </w:rPr>
        <w:t>图</w:t>
      </w:r>
      <w:r w:rsidR="009D6B90">
        <w:rPr>
          <w:rFonts w:hint="eastAsia"/>
        </w:rPr>
        <w:t>和模块划分，然后从</w:t>
      </w:r>
      <w:r w:rsidR="00A77CC6">
        <w:rPr>
          <w:rFonts w:hint="eastAsia"/>
        </w:rPr>
        <w:t>编译前端模块、编译后端模块、形式验证模块和用户界面模块四个部分详细描述了系统的具体实现</w:t>
      </w:r>
      <w:r w:rsidR="002A4DB4">
        <w:rPr>
          <w:rFonts w:hint="eastAsia"/>
        </w:rPr>
        <w:t>。最后，</w:t>
      </w:r>
      <w:r w:rsidR="002169C2">
        <w:rPr>
          <w:rFonts w:hint="eastAsia"/>
        </w:rPr>
        <w:t>设计一个简单的测试样例</w:t>
      </w:r>
      <w:r w:rsidR="004E49C2">
        <w:rPr>
          <w:rFonts w:hint="eastAsia"/>
        </w:rPr>
        <w:t>对实现的工具进行实验，所得到的实验结果证明了本文提出的编译形式化验证方法和安全</w:t>
      </w:r>
      <w:r w:rsidR="004E49C2">
        <w:rPr>
          <w:rFonts w:hint="eastAsia"/>
        </w:rPr>
        <w:t>C</w:t>
      </w:r>
      <w:r w:rsidR="004E49C2">
        <w:rPr>
          <w:rFonts w:hint="eastAsia"/>
        </w:rPr>
        <w:t>编译构建技术的有效性。</w:t>
      </w:r>
    </w:p>
    <w:p w:rsidR="00113A75" w:rsidRPr="007C4E1F" w:rsidRDefault="00C64E1C" w:rsidP="00033CBF">
      <w:pPr>
        <w:pStyle w:val="a0"/>
        <w:ind w:firstLine="480"/>
      </w:pPr>
      <w:r>
        <w:rPr>
          <w:rFonts w:hint="eastAsia"/>
        </w:rPr>
        <w:t>总结和展望</w:t>
      </w:r>
      <w:r w:rsidRPr="004F334C">
        <w:t>部分</w:t>
      </w:r>
      <w:r>
        <w:rPr>
          <w:rFonts w:hint="eastAsia"/>
        </w:rPr>
        <w:t>总结了全文的主要工作</w:t>
      </w:r>
      <w:r w:rsidRPr="004F334C">
        <w:t>，分析了本文取得的研究成果和存在的问题，并对未来工作的方向进行了分析和展望。</w:t>
      </w:r>
      <w:r w:rsidR="007C4E1F">
        <w:br w:type="page"/>
      </w:r>
    </w:p>
    <w:p w:rsidR="00DB4E36" w:rsidRDefault="002B6522" w:rsidP="001862F0">
      <w:pPr>
        <w:pStyle w:val="1"/>
        <w:spacing w:before="156" w:after="156"/>
      </w:pPr>
      <w:bookmarkStart w:id="15" w:name="_Toc471204367"/>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bookmarkStart w:id="16" w:name="_Toc471204368"/>
      <w:r w:rsidRPr="00230F55">
        <w:rPr>
          <w:rFonts w:hint="eastAsia"/>
        </w:rPr>
        <w:t>定理证明</w:t>
      </w:r>
      <w:r w:rsidR="004966D2">
        <w:rPr>
          <w:rFonts w:hint="eastAsia"/>
        </w:rPr>
        <w:t>技术</w:t>
      </w:r>
      <w:bookmarkEnd w:id="16"/>
    </w:p>
    <w:p w:rsidR="001418BD" w:rsidRPr="00667CD8" w:rsidRDefault="00C1614F" w:rsidP="00FC3CF7">
      <w:pPr>
        <w:pStyle w:val="a0"/>
        <w:ind w:firstLine="480"/>
        <w:rPr>
          <w:color w:val="FF0000"/>
        </w:rPr>
      </w:pPr>
      <w:r w:rsidRPr="00667CD8">
        <w:rPr>
          <w:rFonts w:hint="eastAsia"/>
          <w:color w:val="FF0000"/>
        </w:rPr>
        <w:t>定理证明技术是将软件系统和性质都用逻辑方法来规约</w:t>
      </w:r>
      <w:r w:rsidR="0040567F" w:rsidRPr="00667CD8">
        <w:rPr>
          <w:rFonts w:hint="eastAsia"/>
          <w:color w:val="FF0000"/>
        </w:rPr>
        <w:t>，</w:t>
      </w:r>
      <w:r w:rsidRPr="00667CD8">
        <w:rPr>
          <w:rFonts w:hint="eastAsia"/>
          <w:color w:val="FF0000"/>
        </w:rPr>
        <w:t>通过基于公理和推理规则组成的形式系统，以如同数学中定理证明的方法来证明软件系统是否具备</w:t>
      </w:r>
      <w:r w:rsidR="007D5F10" w:rsidRPr="00667CD8">
        <w:rPr>
          <w:rFonts w:hint="eastAsia"/>
          <w:color w:val="FF0000"/>
        </w:rPr>
        <w:t>所期望的关键性质的方法</w:t>
      </w:r>
      <w:r w:rsidR="00E469C7" w:rsidRPr="00667CD8">
        <w:rPr>
          <w:rFonts w:hint="eastAsia"/>
          <w:color w:val="FF0000"/>
        </w:rPr>
        <w:t>。</w:t>
      </w:r>
      <w:r w:rsidR="00FC3CF7" w:rsidRPr="00667CD8">
        <w:rPr>
          <w:rFonts w:hint="eastAsia"/>
          <w:color w:val="FF0000"/>
        </w:rPr>
        <w:t>主要的计算机辅助定理证明工具有</w:t>
      </w:r>
      <w:r w:rsidR="00FC3CF7" w:rsidRPr="00667CD8">
        <w:rPr>
          <w:rFonts w:hint="eastAsia"/>
          <w:color w:val="FF0000"/>
        </w:rPr>
        <w:t>PVS</w:t>
      </w:r>
      <w:r w:rsidR="00FC3CF7" w:rsidRPr="00667CD8">
        <w:rPr>
          <w:rFonts w:hint="eastAsia"/>
          <w:color w:val="FF0000"/>
        </w:rPr>
        <w:t>、</w:t>
      </w:r>
      <w:r w:rsidR="00FC3CF7" w:rsidRPr="00667CD8">
        <w:rPr>
          <w:rFonts w:hint="eastAsia"/>
          <w:color w:val="FF0000"/>
        </w:rPr>
        <w:t>Coq</w:t>
      </w:r>
      <w:r w:rsidR="00FC3CF7" w:rsidRPr="00667CD8">
        <w:rPr>
          <w:rFonts w:hint="eastAsia"/>
          <w:color w:val="FF0000"/>
        </w:rPr>
        <w:t>和</w:t>
      </w:r>
      <w:r w:rsidR="00FC3CF7" w:rsidRPr="00667CD8">
        <w:rPr>
          <w:rFonts w:hint="eastAsia"/>
          <w:color w:val="FF0000"/>
        </w:rPr>
        <w:t>Isabelle</w:t>
      </w:r>
      <w:r w:rsidR="00FC3CF7" w:rsidRPr="00667CD8">
        <w:rPr>
          <w:rFonts w:hint="eastAsia"/>
          <w:color w:val="FF0000"/>
        </w:rPr>
        <w:t>等，这些证明工具</w:t>
      </w:r>
      <w:r w:rsidR="008654D2" w:rsidRPr="00667CD8">
        <w:rPr>
          <w:rFonts w:hint="eastAsia"/>
          <w:color w:val="FF0000"/>
        </w:rPr>
        <w:t>表达能力强</w:t>
      </w:r>
      <w:r w:rsidR="008654D2" w:rsidRPr="00667CD8">
        <w:rPr>
          <w:rFonts w:hint="eastAsia"/>
          <w:color w:val="FF0000"/>
        </w:rPr>
        <w:t xml:space="preserve">, </w:t>
      </w:r>
      <w:r w:rsidR="008654D2" w:rsidRPr="00667CD8">
        <w:rPr>
          <w:rFonts w:hint="eastAsia"/>
          <w:color w:val="FF0000"/>
        </w:rPr>
        <w:t>可以很方便地证明程序的正确性。</w:t>
      </w:r>
    </w:p>
    <w:p w:rsidR="00035286" w:rsidRDefault="00F73DEC" w:rsidP="00035286">
      <w:pPr>
        <w:pStyle w:val="3"/>
        <w:spacing w:before="156" w:after="156"/>
      </w:pPr>
      <w:bookmarkStart w:id="17" w:name="_Toc471204369"/>
      <w:r>
        <w:rPr>
          <w:rFonts w:hint="eastAsia"/>
        </w:rPr>
        <w:t>形式推理</w:t>
      </w:r>
      <w:bookmarkEnd w:id="17"/>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w:t>
      </w:r>
      <w:proofErr w:type="gramStart"/>
      <w:r w:rsidR="00A36EC8">
        <w:rPr>
          <w:rFonts w:hint="eastAsia"/>
        </w:rPr>
        <w:t>式联系</w:t>
      </w:r>
      <w:proofErr w:type="gramEnd"/>
      <w:r w:rsidR="00A36EC8">
        <w:rPr>
          <w:rFonts w:hint="eastAsia"/>
        </w:rPr>
        <w:t>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D04C9E"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w:t>
      </w:r>
      <w:proofErr w:type="gramStart"/>
      <w:r w:rsidR="003A3A17">
        <w:rPr>
          <w:rFonts w:hint="eastAsia"/>
        </w:rPr>
        <w:t>式增加</w:t>
      </w:r>
      <w:proofErr w:type="gramEnd"/>
      <w:r w:rsidR="003A3A17">
        <w:rPr>
          <w:rFonts w:hint="eastAsia"/>
        </w:rPr>
        <w:t>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D04C9E"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D04C9E"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D04C9E"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D04C9E"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w:t>
      </w:r>
      <w:proofErr w:type="gramStart"/>
      <w:r w:rsidR="00DB042E">
        <w:rPr>
          <w:rFonts w:hint="eastAsia"/>
        </w:rPr>
        <w:t>其后件</w:t>
      </w:r>
      <w:proofErr w:type="gramEnd"/>
      <w:r w:rsidR="00DB042E">
        <w:rPr>
          <w:rFonts w:hint="eastAsia"/>
        </w:rPr>
        <w:t>与需要证明的推演式</w:t>
      </w:r>
      <w:r w:rsidR="00DB042E">
        <w:rPr>
          <w:rFonts w:hint="eastAsia"/>
        </w:rPr>
        <w:t>S</w:t>
      </w:r>
      <w:r w:rsidR="00DB042E">
        <w:rPr>
          <w:rFonts w:hint="eastAsia"/>
        </w:rPr>
        <w:t>相同，然后将选出的这条规则以反方向方式使用，产生出若干新的需要证明的推演式。再对得到的每个新</w:t>
      </w:r>
      <w:proofErr w:type="gramStart"/>
      <w:r w:rsidR="00DB042E">
        <w:rPr>
          <w:rFonts w:hint="eastAsia"/>
        </w:rPr>
        <w:t>推演式</w:t>
      </w:r>
      <w:r w:rsidR="00205FB2">
        <w:rPr>
          <w:rFonts w:hint="eastAsia"/>
        </w:rPr>
        <w:t>做同样</w:t>
      </w:r>
      <w:proofErr w:type="gramEnd"/>
      <w:r w:rsidR="00205FB2">
        <w:rPr>
          <w:rFonts w:hint="eastAsia"/>
        </w:rPr>
        <w:t>的事情，并继续下去，直到某个时刻剩下的推演</w:t>
      </w:r>
      <w:proofErr w:type="gramStart"/>
      <w:r w:rsidR="00205FB2">
        <w:rPr>
          <w:rFonts w:hint="eastAsia"/>
        </w:rPr>
        <w:t>式都是</w:t>
      </w:r>
      <w:proofErr w:type="gramEnd"/>
      <w:r w:rsidR="00205FB2">
        <w:rPr>
          <w:rFonts w:hint="eastAsia"/>
        </w:rPr>
        <w:t>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bookmarkStart w:id="18" w:name="_Toc471204370"/>
      <w:r>
        <w:rPr>
          <w:rFonts w:hint="eastAsia"/>
        </w:rPr>
        <w:t>逻辑</w:t>
      </w:r>
      <w:r w:rsidR="002F55D5">
        <w:rPr>
          <w:rFonts w:hint="eastAsia"/>
        </w:rPr>
        <w:t>公理</w:t>
      </w:r>
      <w:r w:rsidR="00575E2D">
        <w:rPr>
          <w:rFonts w:hint="eastAsia"/>
        </w:rPr>
        <w:t>系统</w:t>
      </w:r>
      <w:bookmarkEnd w:id="18"/>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w:t>
      </w:r>
      <w:proofErr w:type="gramStart"/>
      <w:r w:rsidR="00641788" w:rsidRPr="00641788">
        <w:rPr>
          <w:rFonts w:hint="eastAsia"/>
        </w:rPr>
        <w:t>成证明</w:t>
      </w:r>
      <w:proofErr w:type="gramEnd"/>
      <w:r w:rsidR="00641788" w:rsidRPr="00641788">
        <w:rPr>
          <w:rFonts w:hint="eastAsia"/>
        </w:rPr>
        <w:t>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w:t>
      </w:r>
      <w:proofErr w:type="gramStart"/>
      <w:r w:rsidRPr="00393B48">
        <w:rPr>
          <w:rFonts w:hint="eastAsia"/>
        </w:rPr>
        <w:t>栈</w:t>
      </w:r>
      <w:proofErr w:type="gramEnd"/>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proofErr w:type="gramStart"/>
      <w:r w:rsidRPr="00393B48">
        <w:rPr>
          <w:rFonts w:hint="eastAsia"/>
        </w:rPr>
        <w:t>栈</w:t>
      </w:r>
      <w:proofErr w:type="gramEnd"/>
      <w:r w:rsidRPr="00393B48">
        <w:rPr>
          <w:rFonts w:hint="eastAsia"/>
        </w:rPr>
        <w:t>是</w:t>
      </w:r>
      <w:proofErr w:type="gramStart"/>
      <w:r w:rsidRPr="00393B48">
        <w:rPr>
          <w:rFonts w:hint="eastAsia"/>
        </w:rPr>
        <w:t>变量到值的</w:t>
      </w:r>
      <w:proofErr w:type="gramEnd"/>
      <w:r w:rsidRPr="00393B48">
        <w:rPr>
          <w:rFonts w:hint="eastAsia"/>
        </w:rPr>
        <w:t>映射</w:t>
      </w:r>
      <w:r w:rsidR="006625A9">
        <w:rPr>
          <w:rFonts w:hint="eastAsia"/>
        </w:rPr>
        <w:t>，而堆是有限的地址</w:t>
      </w:r>
      <w:proofErr w:type="gramStart"/>
      <w:r w:rsidR="006625A9">
        <w:rPr>
          <w:rFonts w:hint="eastAsia"/>
        </w:rPr>
        <w:t>集合到值的</w:t>
      </w:r>
      <w:proofErr w:type="gramEnd"/>
      <w:r w:rsidR="006625A9">
        <w:rPr>
          <w:rFonts w:hint="eastAsia"/>
        </w:rPr>
        <w:t>映射。</w:t>
      </w:r>
      <w:r w:rsidRPr="00393B48">
        <w:rPr>
          <w:rFonts w:hint="eastAsia"/>
        </w:rPr>
        <w:t>在程序验证时</w:t>
      </w:r>
      <w:r w:rsidR="006625A9">
        <w:rPr>
          <w:rFonts w:hint="eastAsia"/>
        </w:rPr>
        <w:t>，</w:t>
      </w:r>
      <w:r w:rsidRPr="00393B48">
        <w:rPr>
          <w:rFonts w:hint="eastAsia"/>
        </w:rPr>
        <w:t>可以将</w:t>
      </w:r>
      <w:proofErr w:type="gramStart"/>
      <w:r w:rsidRPr="00393B48">
        <w:rPr>
          <w:rFonts w:hint="eastAsia"/>
        </w:rPr>
        <w:t>栈</w:t>
      </w:r>
      <w:proofErr w:type="gramEnd"/>
      <w:r w:rsidRPr="00393B48">
        <w:rPr>
          <w:rFonts w:hint="eastAsia"/>
        </w:rPr>
        <w:t>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43.75pt" o:ole="">
            <v:imagedata r:id="rId13" o:title=""/>
          </v:shape>
          <o:OLEObject Type="Embed" ProgID="Equation.DSMT4" ShapeID="_x0000_i1025" DrawAspect="Content" ObjectID="_1545430597"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2pt;height:49.85pt" o:ole="">
            <v:imagedata r:id="rId15" o:title=""/>
          </v:shape>
          <o:OLEObject Type="Embed" ProgID="Equation.DSMT4" ShapeID="_x0000_i1026" DrawAspect="Content" ObjectID="_1545430598"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bookmarkStart w:id="19" w:name="_Toc471204371"/>
      <w:r>
        <w:rPr>
          <w:rFonts w:hint="eastAsia"/>
        </w:rPr>
        <w:t>辅助</w:t>
      </w:r>
      <w:r w:rsidR="00A02FDF">
        <w:rPr>
          <w:rFonts w:hint="eastAsia"/>
        </w:rPr>
        <w:t>定理证明工具</w:t>
      </w:r>
      <w:bookmarkEnd w:id="19"/>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bookmarkStart w:id="20" w:name="_Toc471204372"/>
      <w:r w:rsidRPr="00D65696">
        <w:rPr>
          <w:rFonts w:hint="eastAsia"/>
        </w:rPr>
        <w:t>模型检测</w:t>
      </w:r>
      <w:r>
        <w:rPr>
          <w:rFonts w:hint="eastAsia"/>
        </w:rPr>
        <w:t>技术</w:t>
      </w:r>
      <w:bookmarkEnd w:id="20"/>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bookmarkStart w:id="21" w:name="_Toc471204373"/>
      <w:r w:rsidRPr="009A312B">
        <w:rPr>
          <w:rFonts w:hint="eastAsia"/>
        </w:rPr>
        <w:t>程序检验</w:t>
      </w:r>
      <w:r w:rsidR="00547124">
        <w:rPr>
          <w:rFonts w:hint="eastAsia"/>
        </w:rPr>
        <w:t>技术</w:t>
      </w:r>
      <w:bookmarkEnd w:id="21"/>
    </w:p>
    <w:p w:rsidR="009025BA" w:rsidRDefault="007775C8" w:rsidP="00EB75CD">
      <w:pPr>
        <w:pStyle w:val="3"/>
        <w:spacing w:before="156" w:after="156"/>
      </w:pPr>
      <w:bookmarkStart w:id="22" w:name="_Toc471204374"/>
      <w:r>
        <w:rPr>
          <w:rFonts w:hint="eastAsia"/>
        </w:rPr>
        <w:lastRenderedPageBreak/>
        <w:t>编译</w:t>
      </w:r>
      <w:r w:rsidR="00E66808">
        <w:rPr>
          <w:rFonts w:hint="eastAsia"/>
        </w:rPr>
        <w:t>过程</w:t>
      </w:r>
      <w:r w:rsidR="00EB75CD" w:rsidRPr="00EB75CD">
        <w:rPr>
          <w:rFonts w:hint="eastAsia"/>
        </w:rPr>
        <w:t>正确性</w:t>
      </w:r>
      <w:bookmarkEnd w:id="22"/>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2pt;height:75.9pt" o:ole="">
            <v:imagedata r:id="rId18" o:title=""/>
          </v:shape>
          <o:OLEObject Type="Embed" ProgID="Equation.DSMT4" ShapeID="_x0000_i1027" DrawAspect="Content" ObjectID="_1545430599"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55pt;height:19.95pt" o:ole="">
            <v:imagedata r:id="rId20" o:title=""/>
          </v:shape>
          <o:OLEObject Type="Embed" ProgID="Equation.DSMT4" ShapeID="_x0000_i1028" DrawAspect="Content" ObjectID="_1545430600"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bookmarkStart w:id="23" w:name="_Toc471204375"/>
      <w:r w:rsidRPr="00D80B37">
        <w:rPr>
          <w:rFonts w:hint="eastAsia"/>
        </w:rPr>
        <w:t>基本思想</w:t>
      </w:r>
      <w:bookmarkEnd w:id="23"/>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bookmarkStart w:id="24" w:name="_Toc471204376"/>
      <w:r w:rsidRPr="00C570F8">
        <w:rPr>
          <w:rFonts w:hint="eastAsia"/>
        </w:rPr>
        <w:t>证明过程</w:t>
      </w:r>
      <w:bookmarkEnd w:id="24"/>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5pt;height:210.45pt" o:ole="">
            <v:imagedata r:id="rId22" o:title=""/>
          </v:shape>
          <o:OLEObject Type="Embed" ProgID="Visio.Drawing.15" ShapeID="_x0000_i1029" DrawAspect="Content" ObjectID="_1545430601"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25" w:name="_Toc471204377"/>
      <w:r>
        <w:rPr>
          <w:rFonts w:hint="eastAsia"/>
        </w:rPr>
        <w:t>比较</w:t>
      </w:r>
      <w:bookmarkEnd w:id="25"/>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bookmarkStart w:id="26" w:name="_Toc471204378"/>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bookmarkEnd w:id="26"/>
    </w:p>
    <w:p w:rsidR="006B60E4" w:rsidRDefault="00292E28" w:rsidP="006B60E4">
      <w:pPr>
        <w:pStyle w:val="2"/>
        <w:spacing w:before="156" w:after="156"/>
      </w:pPr>
      <w:bookmarkStart w:id="27" w:name="_Toc471204379"/>
      <w:r>
        <w:rPr>
          <w:rFonts w:hint="eastAsia"/>
        </w:rPr>
        <w:t>问题</w:t>
      </w:r>
      <w:r w:rsidR="00AB6A81">
        <w:rPr>
          <w:rFonts w:hint="eastAsia"/>
        </w:rPr>
        <w:t>分析</w:t>
      </w:r>
      <w:bookmarkEnd w:id="27"/>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bookmarkStart w:id="28" w:name="_Toc471204380"/>
      <w:r>
        <w:rPr>
          <w:rFonts w:hint="eastAsia"/>
        </w:rPr>
        <w:lastRenderedPageBreak/>
        <w:t>形式验证过程</w:t>
      </w:r>
      <w:bookmarkEnd w:id="28"/>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6pt" o:ole="">
            <v:imagedata r:id="rId24" o:title=""/>
          </v:shape>
          <o:OLEObject Type="Embed" ProgID="Visio.Drawing.15" ShapeID="_x0000_i1030" DrawAspect="Content" ObjectID="_1545430602" r:id="rId25"/>
        </w:object>
      </w:r>
    </w:p>
    <w:p w:rsidR="00F91B53" w:rsidRPr="000A0992" w:rsidRDefault="000A0992" w:rsidP="000A0992">
      <w:pPr>
        <w:pStyle w:val="af8"/>
        <w:spacing w:line="360" w:lineRule="auto"/>
        <w:ind w:firstLine="0"/>
        <w:jc w:val="center"/>
        <w:rPr>
          <w:rFonts w:ascii="Times New Roman"/>
          <w:b/>
          <w:sz w:val="21"/>
          <w:szCs w:val="21"/>
        </w:rPr>
      </w:pPr>
      <w:bookmarkStart w:id="29" w:name="_Ref407005516"/>
      <w:r w:rsidRPr="000A0992">
        <w:rPr>
          <w:rFonts w:hint="eastAsia"/>
          <w:b/>
          <w:sz w:val="21"/>
          <w:szCs w:val="21"/>
        </w:rPr>
        <w:t>图</w:t>
      </w:r>
      <w:bookmarkEnd w:id="29"/>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bookmarkStart w:id="30" w:name="_Toc471204381"/>
      <w:r>
        <w:rPr>
          <w:rFonts w:hint="eastAsia"/>
        </w:rPr>
        <w:t>编译</w:t>
      </w:r>
      <w:r w:rsidR="006F3E5B">
        <w:rPr>
          <w:rFonts w:hint="eastAsia"/>
        </w:rPr>
        <w:t>形式</w:t>
      </w:r>
      <w:r w:rsidR="00EE2D7F">
        <w:rPr>
          <w:rFonts w:hint="eastAsia"/>
        </w:rPr>
        <w:t>化</w:t>
      </w:r>
      <w:r w:rsidR="006F3E5B">
        <w:rPr>
          <w:rFonts w:hint="eastAsia"/>
        </w:rPr>
        <w:t>验证方法</w:t>
      </w:r>
      <w:bookmarkEnd w:id="30"/>
    </w:p>
    <w:p w:rsidR="004C2DC9" w:rsidRDefault="00EE6399" w:rsidP="007025E4">
      <w:pPr>
        <w:pStyle w:val="3"/>
        <w:spacing w:before="156" w:after="156" w:line="360" w:lineRule="auto"/>
      </w:pPr>
      <w:bookmarkStart w:id="31" w:name="_Toc471204382"/>
      <w:r>
        <w:rPr>
          <w:rFonts w:hint="eastAsia"/>
        </w:rPr>
        <w:t>命题</w:t>
      </w:r>
      <w:r w:rsidR="00CE4CFA">
        <w:rPr>
          <w:rFonts w:hint="eastAsia"/>
        </w:rPr>
        <w:t>逻辑</w:t>
      </w:r>
      <w:r w:rsidR="00DA01B0">
        <w:rPr>
          <w:rFonts w:hint="eastAsia"/>
        </w:rPr>
        <w:t>系统</w:t>
      </w:r>
      <w:bookmarkEnd w:id="31"/>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031" type="#_x0000_t75" style="width:232.05pt;height:162.3pt" o:ole="">
                  <v:imagedata r:id="rId26" o:title=""/>
                </v:shape>
                <o:OLEObject Type="Embed" ProgID="Equation.DSMT4" ShapeID="_x0000_i1031" DrawAspect="Content" ObjectID="_1545430603"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2" type="#_x0000_t75" style="width:12.2pt;height:13.85pt" o:ole="">
            <v:imagedata r:id="rId28" o:title=""/>
          </v:shape>
          <o:OLEObject Type="Embed" ProgID="Equation.DSMT4" ShapeID="_x0000_i1032" DrawAspect="Content" ObjectID="_1545430604"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3" type="#_x0000_t75" style="width:12.2pt;height:11.1pt" o:ole="">
            <v:imagedata r:id="rId30" o:title=""/>
          </v:shape>
          <o:OLEObject Type="Embed" ProgID="Equation.DSMT4" ShapeID="_x0000_i1033" DrawAspect="Content" ObjectID="_1545430605" r:id="rId31"/>
        </w:object>
      </w:r>
      <w:r w:rsidR="00062DD6">
        <w:rPr>
          <w:rFonts w:hint="eastAsia"/>
        </w:rPr>
        <w:t>唯一的真值</w:t>
      </w:r>
      <w:r w:rsidR="00062DD6" w:rsidRPr="000352FF">
        <w:rPr>
          <w:position w:val="-14"/>
        </w:rPr>
        <w:object w:dxaOrig="620" w:dyaOrig="400">
          <v:shape id="_x0000_i1034" type="#_x0000_t75" style="width:31pt;height:19.95pt" o:ole="">
            <v:imagedata r:id="rId32" o:title=""/>
          </v:shape>
          <o:OLEObject Type="Embed" ProgID="Equation.DSMT4" ShapeID="_x0000_i1034" DrawAspect="Content" ObjectID="_1545430606"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35" type="#_x0000_t75" style="width:69.25pt;height:19.95pt" o:ole="">
            <v:imagedata r:id="rId34" o:title=""/>
          </v:shape>
          <o:OLEObject Type="Embed" ProgID="Equation.DSMT4" ShapeID="_x0000_i1035" DrawAspect="Content" ObjectID="_1545430607" r:id="rId35"/>
        </w:object>
      </w:r>
      <w:r w:rsidR="00656C92">
        <w:rPr>
          <w:rFonts w:hint="eastAsia"/>
        </w:rPr>
        <w:t>当且仅当</w:t>
      </w:r>
      <w:r w:rsidR="00656C92" w:rsidRPr="000352FF">
        <w:rPr>
          <w:position w:val="-14"/>
        </w:rPr>
        <w:object w:dxaOrig="1040" w:dyaOrig="400">
          <v:shape id="_x0000_i1036" type="#_x0000_t75" style="width:52.05pt;height:19.95pt" o:ole="">
            <v:imagedata r:id="rId36" o:title=""/>
          </v:shape>
          <o:OLEObject Type="Embed" ProgID="Equation.DSMT4" ShapeID="_x0000_i1036" DrawAspect="Content" ObjectID="_1545430608" r:id="rId37"/>
        </w:object>
      </w:r>
      <w:r w:rsidR="00656C92">
        <w:rPr>
          <w:rFonts w:hint="eastAsia"/>
        </w:rPr>
        <w:t>，而</w:t>
      </w:r>
      <w:r w:rsidR="00656C92" w:rsidRPr="000352FF">
        <w:rPr>
          <w:position w:val="-14"/>
        </w:rPr>
        <w:object w:dxaOrig="1579" w:dyaOrig="400">
          <v:shape id="_x0000_i1037" type="#_x0000_t75" style="width:79.2pt;height:19.95pt" o:ole="">
            <v:imagedata r:id="rId38" o:title=""/>
          </v:shape>
          <o:OLEObject Type="Embed" ProgID="Equation.DSMT4" ShapeID="_x0000_i1037" DrawAspect="Content" ObjectID="_1545430609" r:id="rId39"/>
        </w:object>
      </w:r>
      <w:r w:rsidR="00656C92">
        <w:rPr>
          <w:rFonts w:hint="eastAsia"/>
        </w:rPr>
        <w:t>当且仅当</w:t>
      </w:r>
      <w:r w:rsidR="00656C92" w:rsidRPr="000352FF">
        <w:rPr>
          <w:position w:val="-14"/>
        </w:rPr>
        <w:object w:dxaOrig="999" w:dyaOrig="400">
          <v:shape id="_x0000_i1038" type="#_x0000_t75" style="width:49.85pt;height:19.95pt" o:ole="">
            <v:imagedata r:id="rId40" o:title=""/>
          </v:shape>
          <o:OLEObject Type="Embed" ProgID="Equation.DSMT4" ShapeID="_x0000_i1038" DrawAspect="Content" ObjectID="_1545430610" r:id="rId41"/>
        </w:object>
      </w:r>
      <w:r w:rsidR="00656C92">
        <w:rPr>
          <w:rFonts w:hint="eastAsia"/>
        </w:rPr>
        <w:t>或</w:t>
      </w:r>
      <w:r w:rsidR="00656C92" w:rsidRPr="000352FF">
        <w:rPr>
          <w:position w:val="-14"/>
        </w:rPr>
        <w:object w:dxaOrig="999" w:dyaOrig="400">
          <v:shape id="_x0000_i1039" type="#_x0000_t75" style="width:49.85pt;height:19.95pt" o:ole="">
            <v:imagedata r:id="rId42" o:title=""/>
          </v:shape>
          <o:OLEObject Type="Embed" ProgID="Equation.DSMT4" ShapeID="_x0000_i1039" DrawAspect="Content" ObjectID="_1545430611" r:id="rId43"/>
        </w:object>
      </w:r>
      <w:r w:rsidR="00656C92">
        <w:rPr>
          <w:rFonts w:hint="eastAsia"/>
        </w:rPr>
        <w:t>。我们成</w:t>
      </w:r>
      <w:r w:rsidR="00656C92" w:rsidRPr="000352FF">
        <w:rPr>
          <w:position w:val="-6"/>
        </w:rPr>
        <w:object w:dxaOrig="240" w:dyaOrig="279">
          <v:shape id="_x0000_i1040" type="#_x0000_t75" style="width:12.2pt;height:13.85pt" o:ole="">
            <v:imagedata r:id="rId28" o:title=""/>
          </v:shape>
          <o:OLEObject Type="Embed" ProgID="Equation.DSMT4" ShapeID="_x0000_i1040" DrawAspect="Content" ObjectID="_1545430612" r:id="rId44"/>
        </w:object>
      </w:r>
      <w:r w:rsidR="00656C92">
        <w:rPr>
          <w:rFonts w:hint="eastAsia"/>
        </w:rPr>
        <w:t>使</w:t>
      </w:r>
      <w:r w:rsidR="00656C92" w:rsidRPr="000352FF">
        <w:rPr>
          <w:position w:val="-6"/>
        </w:rPr>
        <w:object w:dxaOrig="240" w:dyaOrig="220">
          <v:shape id="_x0000_i1041" type="#_x0000_t75" style="width:12.2pt;height:11.1pt" o:ole="">
            <v:imagedata r:id="rId45" o:title=""/>
          </v:shape>
          <o:OLEObject Type="Embed" ProgID="Equation.DSMT4" ShapeID="_x0000_i1041" DrawAspect="Content" ObjectID="_1545430613" r:id="rId46"/>
        </w:object>
      </w:r>
      <w:r w:rsidR="00656C92">
        <w:rPr>
          <w:rFonts w:hint="eastAsia"/>
        </w:rPr>
        <w:t>为真，如果</w:t>
      </w:r>
      <w:r w:rsidR="00A9312D" w:rsidRPr="000352FF">
        <w:rPr>
          <w:position w:val="-14"/>
        </w:rPr>
        <w:object w:dxaOrig="999" w:dyaOrig="400">
          <v:shape id="_x0000_i1042" type="#_x0000_t75" style="width:49.85pt;height:19.95pt" o:ole="">
            <v:imagedata r:id="rId47" o:title=""/>
          </v:shape>
          <o:OLEObject Type="Embed" ProgID="Equation.DSMT4" ShapeID="_x0000_i1042" DrawAspect="Content" ObjectID="_1545430614"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043" type="#_x0000_t75" style="width:11.1pt;height:12.2pt" o:ole="">
            <v:imagedata r:id="rId49" o:title=""/>
          </v:shape>
          <o:OLEObject Type="Embed" ProgID="Equation.DSMT4" ShapeID="_x0000_i1043" DrawAspect="Content" ObjectID="_1545430615"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4" type="#_x0000_t75" style="width:12.2pt;height:11.1pt" o:ole="">
            <v:imagedata r:id="rId51" o:title=""/>
          </v:shape>
          <o:OLEObject Type="Embed" ProgID="Equation.DSMT4" ShapeID="_x0000_i1044" DrawAspect="Content" ObjectID="_1545430616" r:id="rId52"/>
        </w:object>
      </w:r>
      <w:r w:rsidR="00542F8B">
        <w:rPr>
          <w:rFonts w:hint="eastAsia"/>
        </w:rPr>
        <w:t>是</w:t>
      </w:r>
      <w:r w:rsidR="00542F8B" w:rsidRPr="000352FF">
        <w:rPr>
          <w:position w:val="-4"/>
        </w:rPr>
        <w:object w:dxaOrig="220" w:dyaOrig="240">
          <v:shape id="_x0000_i1045" type="#_x0000_t75" style="width:11.1pt;height:12.2pt" o:ole="">
            <v:imagedata r:id="rId49" o:title=""/>
          </v:shape>
          <o:OLEObject Type="Embed" ProgID="Equation.DSMT4" ShapeID="_x0000_i1045" DrawAspect="Content" ObjectID="_1545430617"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46" type="#_x0000_t75" style="width:31pt;height:13.85pt" o:ole="">
            <v:imagedata r:id="rId54" o:title=""/>
          </v:shape>
          <o:OLEObject Type="Embed" ProgID="Equation.DSMT4" ShapeID="_x0000_i1046" DrawAspect="Content" ObjectID="_1545430618"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047" type="#_x0000_t75" style="width:12.2pt;height:13.85pt" o:ole="">
            <v:imagedata r:id="rId28" o:title=""/>
          </v:shape>
          <o:OLEObject Type="Embed" ProgID="Equation.DSMT4" ShapeID="_x0000_i1047" DrawAspect="Content" ObjectID="_1545430619"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48" type="#_x0000_t75" style="width:217.1pt;height:19.95pt" o:ole="">
            <v:imagedata r:id="rId57" o:title=""/>
          </v:shape>
          <o:OLEObject Type="Embed" ProgID="Equation.DSMT4" ShapeID="_x0000_i1048" DrawAspect="Content" ObjectID="_1545430620"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049" type="#_x0000_t75" style="width:11.1pt;height:12.2pt" o:ole="">
            <v:imagedata r:id="rId49" o:title=""/>
          </v:shape>
          <o:OLEObject Type="Embed" ProgID="Equation.DSMT4" ShapeID="_x0000_i1049" DrawAspect="Content" ObjectID="_1545430621" r:id="rId59"/>
        </w:object>
      </w:r>
      <w:r w:rsidR="00DB3625">
        <w:rPr>
          <w:rFonts w:hint="eastAsia"/>
        </w:rPr>
        <w:t>称为</w:t>
      </w:r>
      <w:r w:rsidR="00034D25" w:rsidRPr="000352FF">
        <w:rPr>
          <w:position w:val="-6"/>
        </w:rPr>
        <w:object w:dxaOrig="240" w:dyaOrig="220">
          <v:shape id="_x0000_i1050" type="#_x0000_t75" style="width:12.2pt;height:11.1pt" o:ole="">
            <v:imagedata r:id="rId51" o:title=""/>
          </v:shape>
          <o:OLEObject Type="Embed" ProgID="Equation.DSMT4" ShapeID="_x0000_i1050" DrawAspect="Content" ObjectID="_1545430622"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1" type="#_x0000_t75" style="width:11.1pt;height:12.2pt" o:ole="">
            <v:imagedata r:id="rId49" o:title=""/>
          </v:shape>
          <o:OLEObject Type="Embed" ProgID="Equation.DSMT4" ShapeID="_x0000_i1051" DrawAspect="Content" ObjectID="_1545430623" r:id="rId61"/>
        </w:object>
      </w:r>
      <w:r w:rsidR="00C60787">
        <w:rPr>
          <w:rFonts w:hint="eastAsia"/>
        </w:rPr>
        <w:t>为空集，</w:t>
      </w:r>
      <w:r w:rsidR="00C60787" w:rsidRPr="000352FF">
        <w:rPr>
          <w:position w:val="-6"/>
        </w:rPr>
        <w:object w:dxaOrig="620" w:dyaOrig="279">
          <v:shape id="_x0000_i1052" type="#_x0000_t75" style="width:31pt;height:13.85pt" o:ole="">
            <v:imagedata r:id="rId62" o:title=""/>
          </v:shape>
          <o:OLEObject Type="Embed" ProgID="Equation.DSMT4" ShapeID="_x0000_i1052" DrawAspect="Content" ObjectID="_1545430624" r:id="rId63"/>
        </w:object>
      </w:r>
      <w:r w:rsidR="00C60787">
        <w:rPr>
          <w:rFonts w:hint="eastAsia"/>
        </w:rPr>
        <w:t>（或</w:t>
      </w:r>
      <w:r w:rsidR="006273A6">
        <w:rPr>
          <w:rFonts w:hint="eastAsia"/>
        </w:rPr>
        <w:t>写成</w:t>
      </w:r>
      <w:r w:rsidR="006273A6" w:rsidRPr="000352FF">
        <w:rPr>
          <w:position w:val="-6"/>
        </w:rPr>
        <w:object w:dxaOrig="420" w:dyaOrig="279">
          <v:shape id="_x0000_i1053" type="#_x0000_t75" style="width:21.05pt;height:13.85pt" o:ole="">
            <v:imagedata r:id="rId64" o:title=""/>
          </v:shape>
          <o:OLEObject Type="Embed" ProgID="Equation.DSMT4" ShapeID="_x0000_i1053" DrawAspect="Content" ObjectID="_1545430625"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4" type="#_x0000_t75" style="width:12.2pt;height:11.1pt" o:ole="">
            <v:imagedata r:id="rId51" o:title=""/>
          </v:shape>
          <o:OLEObject Type="Embed" ProgID="Equation.DSMT4" ShapeID="_x0000_i1054" DrawAspect="Content" ObjectID="_1545430626"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055" type="#_x0000_t75" style="width:11.1pt;height:12.2pt" o:ole="">
            <v:imagedata r:id="rId49" o:title=""/>
          </v:shape>
          <o:OLEObject Type="Embed" ProgID="Equation.DSMT4" ShapeID="_x0000_i1055" DrawAspect="Content" ObjectID="_1545430627"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56" type="#_x0000_t75" style="width:12.2pt;height:13.85pt" o:ole="">
            <v:imagedata r:id="rId28" o:title=""/>
          </v:shape>
          <o:OLEObject Type="Embed" ProgID="Equation.DSMT4" ShapeID="_x0000_i1056" DrawAspect="Content" ObjectID="_1545430628" r:id="rId68"/>
        </w:object>
      </w:r>
      <w:r w:rsidR="00F5064D">
        <w:rPr>
          <w:rFonts w:hint="eastAsia"/>
        </w:rPr>
        <w:t>是</w:t>
      </w:r>
      <w:r w:rsidR="00426269" w:rsidRPr="000352FF">
        <w:rPr>
          <w:position w:val="-4"/>
        </w:rPr>
        <w:object w:dxaOrig="220" w:dyaOrig="240">
          <v:shape id="_x0000_i1057" type="#_x0000_t75" style="width:11.1pt;height:12.2pt" o:ole="">
            <v:imagedata r:id="rId49" o:title=""/>
          </v:shape>
          <o:OLEObject Type="Embed" ProgID="Equation.DSMT4" ShapeID="_x0000_i1057" DrawAspect="Content" ObjectID="_1545430629" r:id="rId69"/>
        </w:object>
      </w:r>
      <w:r w:rsidR="00426269">
        <w:rPr>
          <w:rFonts w:hint="eastAsia"/>
        </w:rPr>
        <w:t>的模型，如果</w:t>
      </w:r>
      <w:r w:rsidR="00426269" w:rsidRPr="000352FF">
        <w:rPr>
          <w:position w:val="-14"/>
        </w:rPr>
        <w:object w:dxaOrig="999" w:dyaOrig="400">
          <v:shape id="_x0000_i1058" type="#_x0000_t75" style="width:49.85pt;height:19.95pt" o:ole="">
            <v:imagedata r:id="rId70" o:title=""/>
          </v:shape>
          <o:OLEObject Type="Embed" ProgID="Equation.DSMT4" ShapeID="_x0000_i1058" DrawAspect="Content" ObjectID="_1545430630" r:id="rId71"/>
        </w:object>
      </w:r>
      <w:r w:rsidR="00426269">
        <w:rPr>
          <w:rFonts w:hint="eastAsia"/>
        </w:rPr>
        <w:t>对所有的</w:t>
      </w:r>
      <w:r w:rsidR="00426269" w:rsidRPr="000352FF">
        <w:rPr>
          <w:position w:val="-6"/>
        </w:rPr>
        <w:object w:dxaOrig="600" w:dyaOrig="260">
          <v:shape id="_x0000_i1059" type="#_x0000_t75" style="width:29.9pt;height:12.75pt" o:ole="">
            <v:imagedata r:id="rId72" o:title=""/>
          </v:shape>
          <o:OLEObject Type="Embed" ProgID="Equation.DSMT4" ShapeID="_x0000_i1059" DrawAspect="Content" ObjectID="_1545430631" r:id="rId73"/>
        </w:object>
      </w:r>
      <w:r w:rsidR="00426269">
        <w:rPr>
          <w:rFonts w:hint="eastAsia"/>
        </w:rPr>
        <w:t>成立。用</w:t>
      </w:r>
      <w:r w:rsidR="00426269" w:rsidRPr="000352FF">
        <w:rPr>
          <w:position w:val="-14"/>
        </w:rPr>
        <w:object w:dxaOrig="680" w:dyaOrig="400">
          <v:shape id="_x0000_i1060" type="#_x0000_t75" style="width:33.8pt;height:19.95pt" o:ole="">
            <v:imagedata r:id="rId74" o:title=""/>
          </v:shape>
          <o:OLEObject Type="Embed" ProgID="Equation.DSMT4" ShapeID="_x0000_i1060" DrawAspect="Content" ObjectID="_1545430632" r:id="rId75"/>
        </w:object>
      </w:r>
      <w:r w:rsidR="00D14734">
        <w:rPr>
          <w:rFonts w:hint="eastAsia"/>
        </w:rPr>
        <w:t>来表示</w:t>
      </w:r>
      <w:r w:rsidR="00D14734" w:rsidRPr="000352FF">
        <w:rPr>
          <w:position w:val="-4"/>
        </w:rPr>
        <w:object w:dxaOrig="220" w:dyaOrig="240">
          <v:shape id="_x0000_i1061" type="#_x0000_t75" style="width:11.1pt;height:12.2pt" o:ole="">
            <v:imagedata r:id="rId76" o:title=""/>
          </v:shape>
          <o:OLEObject Type="Embed" ProgID="Equation.DSMT4" ShapeID="_x0000_i1061" DrawAspect="Content" ObjectID="_1545430633"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2" type="#_x0000_t75" style="width:16.05pt;height:18.3pt" o:ole="">
            <v:imagedata r:id="rId78" o:title=""/>
          </v:shape>
          <o:OLEObject Type="Embed" ProgID="Equation.DSMT4" ShapeID="_x0000_i1062" DrawAspect="Content" ObjectID="_1545430634"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063" type="#_x0000_t75" style="width:11.1pt;height:12.2pt" o:ole="">
            <v:imagedata r:id="rId49" o:title=""/>
          </v:shape>
          <o:OLEObject Type="Embed" ProgID="Equation.DSMT4" ShapeID="_x0000_i1063" DrawAspect="Content" ObjectID="_1545430635"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4" type="#_x0000_t75" style="width:11.1pt;height:12.2pt" o:ole="">
            <v:imagedata r:id="rId49" o:title=""/>
          </v:shape>
          <o:OLEObject Type="Embed" ProgID="Equation.DSMT4" ShapeID="_x0000_i1064" DrawAspect="Content" ObjectID="_1545430636"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65" type="#_x0000_t75" style="width:11.1pt;height:12.2pt" o:ole="">
            <v:imagedata r:id="rId49" o:title=""/>
          </v:shape>
          <o:OLEObject Type="Embed" ProgID="Equation.DSMT4" ShapeID="_x0000_i1065" DrawAspect="Content" ObjectID="_1545430637" r:id="rId82"/>
        </w:object>
      </w:r>
      <w:r w:rsidR="0021016C">
        <w:rPr>
          <w:rFonts w:hint="eastAsia"/>
        </w:rPr>
        <w:t>）是指一个由</w:t>
      </w:r>
      <w:r w:rsidR="0021016C" w:rsidRPr="000352FF">
        <w:rPr>
          <w:position w:val="-12"/>
        </w:rPr>
        <w:object w:dxaOrig="1200" w:dyaOrig="360">
          <v:shape id="_x0000_i1066" type="#_x0000_t75" style="width:59.8pt;height:18.3pt" o:ole="">
            <v:imagedata r:id="rId83" o:title=""/>
          </v:shape>
          <o:OLEObject Type="Embed" ProgID="Equation.DSMT4" ShapeID="_x0000_i1066" DrawAspect="Content" ObjectID="_1545430638" r:id="rId84"/>
        </w:object>
      </w:r>
      <w:r w:rsidR="0021016C">
        <w:rPr>
          <w:rFonts w:hint="eastAsia"/>
        </w:rPr>
        <w:t>构成的有穷序列，使得对每个</w:t>
      </w:r>
      <w:r w:rsidR="0021016C" w:rsidRPr="000352FF">
        <w:rPr>
          <w:position w:val="-6"/>
        </w:rPr>
        <w:object w:dxaOrig="499" w:dyaOrig="260">
          <v:shape id="_x0000_i1067" type="#_x0000_t75" style="width:24.9pt;height:12.75pt" o:ole="">
            <v:imagedata r:id="rId85" o:title=""/>
          </v:shape>
          <o:OLEObject Type="Embed" ProgID="Equation.DSMT4" ShapeID="_x0000_i1067" DrawAspect="Content" ObjectID="_1545430639"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68" type="#_x0000_t75" style="width:12.75pt;height:18.3pt" o:ole="">
            <v:imagedata r:id="rId87" o:title=""/>
          </v:shape>
          <o:OLEObject Type="Embed" ProgID="Equation.DSMT4" ShapeID="_x0000_i1068" DrawAspect="Content" ObjectID="_1545430640" r:id="rId88"/>
        </w:object>
      </w:r>
      <w:r w:rsidR="00A048CE">
        <w:rPr>
          <w:rFonts w:hint="eastAsia"/>
        </w:rPr>
        <w:t>是</w:t>
      </w:r>
      <w:r w:rsidR="00A048CE" w:rsidRPr="000352FF">
        <w:rPr>
          <w:position w:val="-4"/>
        </w:rPr>
        <w:object w:dxaOrig="220" w:dyaOrig="240">
          <v:shape id="_x0000_i1069" type="#_x0000_t75" style="width:11.1pt;height:12.2pt" o:ole="">
            <v:imagedata r:id="rId49" o:title=""/>
          </v:shape>
          <o:OLEObject Type="Embed" ProgID="Equation.DSMT4" ShapeID="_x0000_i1069" DrawAspect="Content" ObjectID="_1545430641"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0" type="#_x0000_t75" style="width:12.75pt;height:18.3pt" o:ole="">
            <v:imagedata r:id="rId87" o:title=""/>
          </v:shape>
          <o:OLEObject Type="Embed" ProgID="Equation.DSMT4" ShapeID="_x0000_i1070" DrawAspect="Content" ObjectID="_1545430642"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1" type="#_x0000_t75" style="width:12.75pt;height:18.3pt" o:ole="">
            <v:imagedata r:id="rId87" o:title=""/>
          </v:shape>
          <o:OLEObject Type="Embed" ProgID="Equation.DSMT4" ShapeID="_x0000_i1071" DrawAspect="Content" ObjectID="_1545430643"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2" type="#_x0000_t75" style="width:14.95pt;height:18.85pt" o:ole="">
            <v:imagedata r:id="rId92" o:title=""/>
          </v:shape>
          <o:OLEObject Type="Embed" ProgID="Equation.DSMT4" ShapeID="_x0000_i1072" DrawAspect="Content" ObjectID="_1545430644"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3" type="#_x0000_t75" style="width:12.75pt;height:18.3pt" o:ole="">
            <v:imagedata r:id="rId87" o:title=""/>
          </v:shape>
          <o:OLEObject Type="Embed" ProgID="Equation.DSMT4" ShapeID="_x0000_i1073" DrawAspect="Content" ObjectID="_1545430645" r:id="rId94"/>
        </w:object>
      </w:r>
      <w:r w:rsidR="00A048CE">
        <w:rPr>
          <w:rFonts w:hint="eastAsia"/>
        </w:rPr>
        <w:t>是从</w:t>
      </w:r>
      <w:r w:rsidR="00503254" w:rsidRPr="00503254">
        <w:rPr>
          <w:b/>
          <w:position w:val="-4"/>
        </w:rPr>
        <w:object w:dxaOrig="220" w:dyaOrig="240">
          <v:shape id="_x0000_i1074" type="#_x0000_t75" style="width:11.1pt;height:12.2pt" o:ole="">
            <v:imagedata r:id="rId49" o:title=""/>
          </v:shape>
          <o:OLEObject Type="Embed" ProgID="Equation.DSMT4" ShapeID="_x0000_i1074" DrawAspect="Content" ObjectID="_1545430646"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75" type="#_x0000_t75" style="width:11.1pt;height:12.2pt" o:ole="">
            <v:imagedata r:id="rId49" o:title=""/>
          </v:shape>
          <o:OLEObject Type="Embed" ProgID="Equation.DSMT4" ShapeID="_x0000_i1075" DrawAspect="Content" ObjectID="_1545430647" r:id="rId96"/>
        </w:object>
      </w:r>
      <w:r w:rsidR="00503254">
        <w:rPr>
          <w:rFonts w:hint="eastAsia"/>
        </w:rPr>
        <w:t>），记作</w:t>
      </w:r>
      <w:r w:rsidR="00503254" w:rsidRPr="000352FF">
        <w:rPr>
          <w:position w:val="-12"/>
        </w:rPr>
        <w:object w:dxaOrig="740" w:dyaOrig="360">
          <v:shape id="_x0000_i1076" type="#_x0000_t75" style="width:37.1pt;height:18.3pt" o:ole="">
            <v:imagedata r:id="rId97" o:title=""/>
          </v:shape>
          <o:OLEObject Type="Embed" ProgID="Equation.DSMT4" ShapeID="_x0000_i1076" DrawAspect="Content" ObjectID="_1545430648" r:id="rId98"/>
        </w:object>
      </w:r>
      <w:r w:rsidR="00503254">
        <w:rPr>
          <w:rFonts w:hint="eastAsia"/>
        </w:rPr>
        <w:t>，如果存在一个从</w:t>
      </w:r>
      <w:r w:rsidR="00503254" w:rsidRPr="000352FF">
        <w:rPr>
          <w:position w:val="-4"/>
        </w:rPr>
        <w:object w:dxaOrig="220" w:dyaOrig="240">
          <v:shape id="_x0000_i1077" type="#_x0000_t75" style="width:11.1pt;height:12.2pt" o:ole="">
            <v:imagedata r:id="rId49" o:title=""/>
          </v:shape>
          <o:OLEObject Type="Embed" ProgID="Equation.DSMT4" ShapeID="_x0000_i1077" DrawAspect="Content" ObjectID="_1545430649" r:id="rId99"/>
        </w:object>
      </w:r>
      <w:r w:rsidR="00503254">
        <w:rPr>
          <w:rFonts w:hint="eastAsia"/>
        </w:rPr>
        <w:t>出发的证明</w:t>
      </w:r>
      <w:r w:rsidR="00503254" w:rsidRPr="000352FF">
        <w:rPr>
          <w:position w:val="-12"/>
        </w:rPr>
        <w:object w:dxaOrig="1200" w:dyaOrig="360">
          <v:shape id="_x0000_i1078" type="#_x0000_t75" style="width:59.8pt;height:18.3pt" o:ole="">
            <v:imagedata r:id="rId83" o:title=""/>
          </v:shape>
          <o:OLEObject Type="Embed" ProgID="Equation.DSMT4" ShapeID="_x0000_i1078" DrawAspect="Content" ObjectID="_1545430650" r:id="rId100"/>
        </w:object>
      </w:r>
      <w:r w:rsidR="00503254">
        <w:rPr>
          <w:rFonts w:hint="eastAsia"/>
        </w:rPr>
        <w:t>，这里</w:t>
      </w:r>
      <w:r w:rsidR="00503254" w:rsidRPr="000352FF">
        <w:rPr>
          <w:position w:val="-12"/>
        </w:rPr>
        <w:object w:dxaOrig="720" w:dyaOrig="360">
          <v:shape id="_x0000_i1079" type="#_x0000_t75" style="width:36pt;height:18.3pt" o:ole="">
            <v:imagedata r:id="rId101" o:title=""/>
          </v:shape>
          <o:OLEObject Type="Embed" ProgID="Equation.DSMT4" ShapeID="_x0000_i1079" DrawAspect="Content" ObjectID="_1545430651"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0" type="#_x0000_t75" style="width:12.2pt;height:11.1pt" o:ole="">
            <v:imagedata r:id="rId103" o:title=""/>
          </v:shape>
          <o:OLEObject Type="Embed" ProgID="Equation.DSMT4" ShapeID="_x0000_i1080" DrawAspect="Content" ObjectID="_1545430652"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1" type="#_x0000_t75" style="width:12.75pt;height:13.85pt" o:ole="">
            <v:imagedata r:id="rId105" o:title=""/>
          </v:shape>
          <o:OLEObject Type="Embed" ProgID="Equation.DSMT4" ShapeID="_x0000_i1081" DrawAspect="Content" ObjectID="_1545430653" r:id="rId106"/>
        </w:object>
      </w:r>
      <w:r w:rsidR="00503254">
        <w:rPr>
          <w:rFonts w:hint="eastAsia"/>
        </w:rPr>
        <w:t>出发的证明；</w:t>
      </w:r>
      <w:r w:rsidR="00503254" w:rsidRPr="000352FF">
        <w:rPr>
          <w:position w:val="-6"/>
        </w:rPr>
        <w:object w:dxaOrig="240" w:dyaOrig="220">
          <v:shape id="_x0000_i1082" type="#_x0000_t75" style="width:12.2pt;height:11.1pt" o:ole="">
            <v:imagedata r:id="rId103" o:title=""/>
          </v:shape>
          <o:OLEObject Type="Embed" ProgID="Equation.DSMT4" ShapeID="_x0000_i1082" DrawAspect="Content" ObjectID="_1545430654"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3" type="#_x0000_t75" style="width:12.75pt;height:13.85pt" o:ole="">
            <v:imagedata r:id="rId105" o:title=""/>
          </v:shape>
          <o:OLEObject Type="Embed" ProgID="Equation.DSMT4" ShapeID="_x0000_i1083" DrawAspect="Content" ObjectID="_1545430655"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4" type="#_x0000_t75" style="width:59.8pt;height:18.3pt" o:ole="">
            <v:imagedata r:id="rId83" o:title=""/>
          </v:shape>
          <o:OLEObject Type="Embed" ProgID="Equation.DSMT4" ShapeID="_x0000_i1084" DrawAspect="Content" ObjectID="_1545430656"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85" type="#_x0000_t75" style="width:12.2pt;height:11.1pt" o:ole="">
            <v:imagedata r:id="rId103" o:title=""/>
          </v:shape>
          <o:OLEObject Type="Embed" ProgID="Equation.DSMT4" ShapeID="_x0000_i1085" DrawAspect="Content" ObjectID="_1545430657" r:id="rId110"/>
        </w:object>
      </w:r>
      <w:r w:rsidR="00B530EA">
        <w:rPr>
          <w:rFonts w:hint="eastAsia"/>
        </w:rPr>
        <w:t>，那么</w:t>
      </w:r>
      <w:r w:rsidR="00B530EA" w:rsidRPr="000352FF">
        <w:rPr>
          <w:position w:val="-6"/>
        </w:rPr>
        <w:object w:dxaOrig="240" w:dyaOrig="220">
          <v:shape id="_x0000_i1086" type="#_x0000_t75" style="width:12.2pt;height:11.1pt" o:ole="">
            <v:imagedata r:id="rId103" o:title=""/>
          </v:shape>
          <o:OLEObject Type="Embed" ProgID="Equation.DSMT4" ShapeID="_x0000_i1086" DrawAspect="Content" ObjectID="_1545430658"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87" type="#_x0000_t75" style="width:79.75pt;height:19.95pt" o:ole="">
            <v:imagedata r:id="rId112" o:title=""/>
          </v:shape>
          <o:OLEObject Type="Embed" ProgID="Equation.DSMT4" ShapeID="_x0000_i1087" DrawAspect="Content" ObjectID="_1545430659"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88" type="#_x0000_t75" style="width:213.8pt;height:23.8pt" o:ole="">
            <v:imagedata r:id="rId114" o:title=""/>
          </v:shape>
          <o:OLEObject Type="Embed" ProgID="Equation.DSMT4" ShapeID="_x0000_i1088" DrawAspect="Content" ObjectID="_1545430660"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089" type="#_x0000_t75" style="width:166.15pt;height:19.95pt" o:ole="">
            <v:imagedata r:id="rId116" o:title=""/>
          </v:shape>
          <o:OLEObject Type="Embed" ProgID="Equation.DSMT4" ShapeID="_x0000_i1089" DrawAspect="Content" ObjectID="_1545430661"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0" type="#_x0000_t75" style="width:12.2pt;height:11.1pt" o:ole="">
            <v:imagedata r:id="rId118" o:title=""/>
          </v:shape>
          <o:OLEObject Type="Embed" ProgID="Equation.DSMT4" ShapeID="_x0000_i1090" DrawAspect="Content" ObjectID="_1545430662" r:id="rId119"/>
        </w:object>
      </w:r>
      <w:r w:rsidR="0018207E">
        <w:rPr>
          <w:rFonts w:hint="eastAsia"/>
        </w:rPr>
        <w:t>，</w:t>
      </w:r>
      <w:r w:rsidR="0018207E" w:rsidRPr="000352FF">
        <w:rPr>
          <w:position w:val="-10"/>
        </w:rPr>
        <w:object w:dxaOrig="240" w:dyaOrig="320">
          <v:shape id="_x0000_i1091" type="#_x0000_t75" style="width:12.2pt;height:16.05pt" o:ole="">
            <v:imagedata r:id="rId120" o:title=""/>
          </v:shape>
          <o:OLEObject Type="Embed" ProgID="Equation.DSMT4" ShapeID="_x0000_i1091" DrawAspect="Content" ObjectID="_1545430663" r:id="rId121"/>
        </w:object>
      </w:r>
      <w:r w:rsidR="0018207E">
        <w:rPr>
          <w:rFonts w:hint="eastAsia"/>
        </w:rPr>
        <w:t>和</w:t>
      </w:r>
      <w:r w:rsidR="0018207E" w:rsidRPr="000352FF">
        <w:rPr>
          <w:position w:val="-10"/>
        </w:rPr>
        <w:object w:dxaOrig="200" w:dyaOrig="260">
          <v:shape id="_x0000_i1092" type="#_x0000_t75" style="width:9.95pt;height:12.75pt" o:ole="">
            <v:imagedata r:id="rId122" o:title=""/>
          </v:shape>
          <o:OLEObject Type="Embed" ProgID="Equation.DSMT4" ShapeID="_x0000_i1092" DrawAspect="Content" ObjectID="_1545430664"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3" type="#_x0000_t75" style="width:12.2pt;height:11.1pt" o:ole="">
            <v:imagedata r:id="rId124" o:title=""/>
          </v:shape>
          <o:OLEObject Type="Embed" ProgID="Equation.DSMT4" ShapeID="_x0000_i1093" DrawAspect="Content" ObjectID="_1545430665" r:id="rId125"/>
        </w:object>
      </w:r>
      <w:r w:rsidR="00063BDA">
        <w:rPr>
          <w:rFonts w:hint="eastAsia"/>
        </w:rPr>
        <w:t>、</w:t>
      </w:r>
      <w:r w:rsidR="00063BDA" w:rsidRPr="000352FF">
        <w:rPr>
          <w:position w:val="-10"/>
        </w:rPr>
        <w:object w:dxaOrig="240" w:dyaOrig="320">
          <v:shape id="_x0000_i1094" type="#_x0000_t75" style="width:12.2pt;height:16.05pt" o:ole="">
            <v:imagedata r:id="rId126" o:title=""/>
          </v:shape>
          <o:OLEObject Type="Embed" ProgID="Equation.DSMT4" ShapeID="_x0000_i1094" DrawAspect="Content" ObjectID="_1545430666" r:id="rId127"/>
        </w:object>
      </w:r>
      <w:r w:rsidR="00063BDA">
        <w:rPr>
          <w:rFonts w:hint="eastAsia"/>
        </w:rPr>
        <w:t>和</w:t>
      </w:r>
      <w:r w:rsidR="00063BDA" w:rsidRPr="000352FF">
        <w:rPr>
          <w:position w:val="-10"/>
        </w:rPr>
        <w:object w:dxaOrig="200" w:dyaOrig="260">
          <v:shape id="_x0000_i1095" type="#_x0000_t75" style="width:9.95pt;height:12.75pt" o:ole="">
            <v:imagedata r:id="rId128" o:title=""/>
          </v:shape>
          <o:OLEObject Type="Embed" ProgID="Equation.DSMT4" ShapeID="_x0000_i1095" DrawAspect="Content" ObjectID="_1545430667"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096" type="#_x0000_t75" style="width:12.2pt;height:11.1pt" o:ole="">
            <v:imagedata r:id="rId124" o:title=""/>
          </v:shape>
          <o:OLEObject Type="Embed" ProgID="Equation.DSMT4" ShapeID="_x0000_i1096" DrawAspect="Content" ObjectID="_1545430668" r:id="rId130"/>
        </w:object>
      </w:r>
      <w:r>
        <w:rPr>
          <w:rFonts w:hint="eastAsia"/>
        </w:rPr>
        <w:t>是从</w:t>
      </w:r>
      <w:r w:rsidR="00F273D3">
        <w:rPr>
          <w:rFonts w:hint="eastAsia"/>
        </w:rPr>
        <w:t>命题集合</w:t>
      </w:r>
      <w:r w:rsidR="00A56116" w:rsidRPr="00503254">
        <w:rPr>
          <w:b/>
          <w:position w:val="-4"/>
        </w:rPr>
        <w:object w:dxaOrig="220" w:dyaOrig="240">
          <v:shape id="_x0000_i1097" type="#_x0000_t75" style="width:11.1pt;height:12.2pt" o:ole="">
            <v:imagedata r:id="rId49" o:title=""/>
          </v:shape>
          <o:OLEObject Type="Embed" ProgID="Equation.DSMT4" ShapeID="_x0000_i1097" DrawAspect="Content" ObjectID="_1545430669"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098" type="#_x0000_t75" style="width:12.2pt;height:11.1pt" o:ole="">
            <v:imagedata r:id="rId124" o:title=""/>
          </v:shape>
          <o:OLEObject Type="Embed" ProgID="Equation.DSMT4" ShapeID="_x0000_i1098" DrawAspect="Content" ObjectID="_1545430670" r:id="rId132"/>
        </w:object>
      </w:r>
      <w:r w:rsidR="00A56116">
        <w:rPr>
          <w:rFonts w:hint="eastAsia"/>
        </w:rPr>
        <w:t>是</w:t>
      </w:r>
      <w:r w:rsidR="00A56116" w:rsidRPr="00503254">
        <w:rPr>
          <w:b/>
          <w:position w:val="-4"/>
        </w:rPr>
        <w:object w:dxaOrig="220" w:dyaOrig="240">
          <v:shape id="_x0000_i1099" type="#_x0000_t75" style="width:11.1pt;height:12.2pt" o:ole="">
            <v:imagedata r:id="rId49" o:title=""/>
          </v:shape>
          <o:OLEObject Type="Embed" ProgID="Equation.DSMT4" ShapeID="_x0000_i1099" DrawAspect="Content" ObjectID="_1545430671"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100" type="#_x0000_t75" style="width:81.95pt;height:18.3pt" o:ole="">
            <v:imagedata r:id="rId134" o:title=""/>
          </v:shape>
          <o:OLEObject Type="Embed" ProgID="Equation.DSMT4" ShapeID="_x0000_i1100" DrawAspect="Content" ObjectID="_1545430672"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1" type="#_x0000_t75" style="width:12.2pt;height:11.1pt" o:ole="">
            <v:imagedata r:id="rId124" o:title=""/>
          </v:shape>
          <o:OLEObject Type="Embed" ProgID="Equation.DSMT4" ShapeID="_x0000_i1101" DrawAspect="Content" ObjectID="_1545430673" r:id="rId136"/>
        </w:object>
      </w:r>
      <w:r w:rsidR="004541D8">
        <w:rPr>
          <w:rFonts w:hint="eastAsia"/>
        </w:rPr>
        <w:t>可证的，当且仅当它是永真的，即</w:t>
      </w:r>
      <w:r w:rsidR="004541D8" w:rsidRPr="000352FF">
        <w:rPr>
          <w:position w:val="-12"/>
        </w:rPr>
        <w:object w:dxaOrig="1640" w:dyaOrig="360">
          <v:shape id="_x0000_i1102" type="#_x0000_t75" style="width:81.95pt;height:18.3pt" o:ole="">
            <v:imagedata r:id="rId134" o:title=""/>
          </v:shape>
          <o:OLEObject Type="Embed" ProgID="Equation.DSMT4" ShapeID="_x0000_i1102" DrawAspect="Content" ObjectID="_1545430674"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32"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32"/>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3" type="#_x0000_t75" style="width:54.3pt;height:36pt" o:ole="">
                  <v:imagedata r:id="rId138" o:title=""/>
                </v:shape>
                <o:OLEObject Type="Embed" ProgID="Equation.DSMT4" ShapeID="_x0000_i1103" DrawAspect="Content" ObjectID="_1545430675"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4" type="#_x0000_t75" style="width:67pt;height:16.05pt" o:ole="">
                  <v:imagedata r:id="rId140" o:title=""/>
                </v:shape>
                <o:OLEObject Type="Embed" ProgID="Equation.DSMT4" ShapeID="_x0000_i1104" DrawAspect="Content" ObjectID="_1545430676"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05" type="#_x0000_t75" style="width:67pt;height:16.05pt" o:ole="">
                  <v:imagedata r:id="rId142" o:title=""/>
                </v:shape>
                <o:OLEObject Type="Embed" ProgID="Equation.DSMT4" ShapeID="_x0000_i1105" DrawAspect="Content" ObjectID="_1545430677"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06" type="#_x0000_t75" style="width:54.3pt;height:36pt" o:ole="">
                  <v:imagedata r:id="rId138" o:title=""/>
                </v:shape>
                <o:OLEObject Type="Embed" ProgID="Equation.DSMT4" ShapeID="_x0000_i1106" DrawAspect="Content" ObjectID="_1545430678"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07" type="#_x0000_t75" style="width:59.8pt;height:16.05pt" o:ole="">
                  <v:imagedata r:id="rId145" o:title=""/>
                </v:shape>
                <o:OLEObject Type="Embed" ProgID="Equation.DSMT4" ShapeID="_x0000_i1107" DrawAspect="Content" ObjectID="_1545430679"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08" type="#_x0000_t75" style="width:1in;height:16.05pt" o:ole="">
                  <v:imagedata r:id="rId147" o:title=""/>
                </v:shape>
                <o:OLEObject Type="Embed" ProgID="Equation.DSMT4" ShapeID="_x0000_i1108" DrawAspect="Content" ObjectID="_1545430680"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09" type="#_x0000_t75" style="width:79.2pt;height:36pt" o:ole="">
                  <v:imagedata r:id="rId149" o:title=""/>
                </v:shape>
                <o:OLEObject Type="Embed" ProgID="Equation.DSMT4" ShapeID="_x0000_i1109" DrawAspect="Content" ObjectID="_1545430681"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0" type="#_x0000_t75" style="width:47.1pt;height:16.05pt" o:ole="">
                  <v:imagedata r:id="rId151" o:title=""/>
                </v:shape>
                <o:OLEObject Type="Embed" ProgID="Equation.DSMT4" ShapeID="_x0000_i1110" DrawAspect="Content" ObjectID="_1545430682"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1" type="#_x0000_t75" style="width:74.75pt;height:36pt" o:ole="">
                  <v:imagedata r:id="rId153" o:title=""/>
                </v:shape>
                <o:OLEObject Type="Embed" ProgID="Equation.DSMT4" ShapeID="_x0000_i1111" DrawAspect="Content" ObjectID="_1545430683"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2" type="#_x0000_t75" style="width:47.1pt;height:16.05pt" o:ole="">
                  <v:imagedata r:id="rId155" o:title=""/>
                </v:shape>
                <o:OLEObject Type="Embed" ProgID="Equation.DSMT4" ShapeID="_x0000_i1112" DrawAspect="Content" ObjectID="_1545430684"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3" type="#_x0000_t75" style="width:74.2pt;height:36pt" o:ole="">
                  <v:imagedata r:id="rId157" o:title=""/>
                </v:shape>
                <o:OLEObject Type="Embed" ProgID="Equation.DSMT4" ShapeID="_x0000_i1113" DrawAspect="Content" ObjectID="_1545430685"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4" type="#_x0000_t75" style="width:55.95pt;height:16.05pt" o:ole="">
                  <v:imagedata r:id="rId159" o:title=""/>
                </v:shape>
                <o:OLEObject Type="Embed" ProgID="Equation.DSMT4" ShapeID="_x0000_i1114" DrawAspect="Content" ObjectID="_1545430686"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15" type="#_x0000_t75" style="width:11.1pt;height:12.2pt" o:ole="">
            <v:imagedata r:id="rId49" o:title=""/>
          </v:shape>
          <o:OLEObject Type="Embed" ProgID="Equation.DSMT4" ShapeID="_x0000_i1115" DrawAspect="Content" ObjectID="_1545430687"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16" type="#_x0000_t75" style="width:11.1pt;height:12.2pt" o:ole="">
            <v:imagedata r:id="rId49" o:title=""/>
          </v:shape>
          <o:OLEObject Type="Embed" ProgID="Equation.DSMT4" ShapeID="_x0000_i1116" DrawAspect="Content" ObjectID="_1545430688" r:id="rId162"/>
        </w:object>
      </w:r>
      <w:r w:rsidR="00A535C8" w:rsidRPr="00A535C8">
        <w:rPr>
          <w:rFonts w:hint="eastAsia"/>
        </w:rPr>
        <w:t>中</w:t>
      </w:r>
      <w:r w:rsidR="00A535C8">
        <w:rPr>
          <w:rFonts w:hint="eastAsia"/>
        </w:rPr>
        <w:t>得到</w:t>
      </w:r>
      <w:r w:rsidR="002C747F" w:rsidRPr="000352FF">
        <w:rPr>
          <w:position w:val="-4"/>
        </w:rPr>
        <w:object w:dxaOrig="260" w:dyaOrig="300">
          <v:shape id="_x0000_i1117" type="#_x0000_t75" style="width:12.75pt;height:14.95pt" o:ole="">
            <v:imagedata r:id="rId163" o:title=""/>
          </v:shape>
          <o:OLEObject Type="Embed" ProgID="Equation.DSMT4" ShapeID="_x0000_i1117" DrawAspect="Content" ObjectID="_1545430689"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18" type="#_x0000_t75" style="width:12.75pt;height:14.95pt" o:ole="">
            <v:imagedata r:id="rId165" o:title=""/>
          </v:shape>
          <o:OLEObject Type="Embed" ProgID="Equation.DSMT4" ShapeID="_x0000_i1118" DrawAspect="Content" ObjectID="_1545430690"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19" type="#_x0000_t75" style="width:14.95pt;height:14.95pt" o:ole="">
            <v:imagedata r:id="rId167" o:title=""/>
          </v:shape>
          <o:OLEObject Type="Embed" ProgID="Equation.DSMT4" ShapeID="_x0000_i1119" DrawAspect="Content" ObjectID="_1545430691"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0" type="#_x0000_t75" style="width:14.95pt;height:14.95pt" o:ole="">
            <v:imagedata r:id="rId167" o:title=""/>
          </v:shape>
          <o:OLEObject Type="Embed" ProgID="Equation.DSMT4" ShapeID="_x0000_i1120" DrawAspect="Content" ObjectID="_1545430692"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bookmarkStart w:id="33" w:name="_Toc471204383"/>
      <w:r>
        <w:rPr>
          <w:rFonts w:hint="eastAsia"/>
        </w:rPr>
        <w:t>形式</w:t>
      </w:r>
      <w:r w:rsidR="00E32988">
        <w:rPr>
          <w:rFonts w:hint="eastAsia"/>
        </w:rPr>
        <w:t>语义</w:t>
      </w:r>
      <w:bookmarkEnd w:id="33"/>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AF3947">
        <w:rPr>
          <w:rFonts w:ascii="Times New Roman" w:hint="eastAsia"/>
          <w:color w:val="000000" w:themeColor="text1"/>
        </w:rPr>
        <w:t>是</w:t>
      </w:r>
      <w:r w:rsidR="00FD7CD2">
        <w:rPr>
          <w:rFonts w:ascii="Times New Roman" w:hint="eastAsia"/>
          <w:color w:val="000000" w:themeColor="text1"/>
        </w:rPr>
        <w:t>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267ABC" w:rsidRDefault="00F82608" w:rsidP="00F82608">
      <w:pPr>
        <w:pStyle w:val="af8"/>
        <w:spacing w:line="360" w:lineRule="auto"/>
        <w:rPr>
          <w:rFonts w:ascii="Times New Roman"/>
          <w:color w:val="000000" w:themeColor="text1"/>
        </w:rPr>
      </w:pPr>
      <w:r w:rsidRPr="00F82608">
        <w:rPr>
          <w:rFonts w:ascii="Times New Roman" w:hint="eastAsia"/>
          <w:color w:val="000000" w:themeColor="text1"/>
        </w:rPr>
        <w:t>在</w:t>
      </w:r>
      <w:r w:rsidRPr="00F82608">
        <w:rPr>
          <w:rFonts w:ascii="Times New Roman" w:hint="eastAsia"/>
          <w:color w:val="000000" w:themeColor="text1"/>
        </w:rPr>
        <w:t>32</w:t>
      </w:r>
      <w:r w:rsidRPr="00F82608">
        <w:rPr>
          <w:rFonts w:ascii="Times New Roman" w:hint="eastAsia"/>
          <w:color w:val="000000" w:themeColor="text1"/>
        </w:rPr>
        <w:t>位的</w:t>
      </w:r>
      <w:r w:rsidRPr="00F82608">
        <w:rPr>
          <w:rFonts w:ascii="Times New Roman" w:hint="eastAsia"/>
          <w:color w:val="000000" w:themeColor="text1"/>
        </w:rPr>
        <w:t>Power PC</w:t>
      </w:r>
      <w:r w:rsidRPr="00F82608">
        <w:rPr>
          <w:rFonts w:ascii="Times New Roman" w:hint="eastAsia"/>
          <w:color w:val="000000" w:themeColor="text1"/>
        </w:rPr>
        <w:t>指令集范围内，本文根据</w:t>
      </w:r>
      <w:r w:rsidRPr="00F82608">
        <w:rPr>
          <w:rFonts w:ascii="Times New Roman" w:hint="eastAsia"/>
          <w:color w:val="000000" w:themeColor="text1"/>
        </w:rPr>
        <w:t>Power PC</w:t>
      </w:r>
      <w:r w:rsidRPr="00F82608">
        <w:rPr>
          <w:rFonts w:ascii="Times New Roman" w:hint="eastAsia"/>
          <w:color w:val="000000" w:themeColor="text1"/>
        </w:rPr>
        <w:t>官方文档</w:t>
      </w:r>
      <w:r w:rsidRPr="00F82608">
        <w:rPr>
          <w:rFonts w:ascii="Times New Roman" w:hint="eastAsia"/>
          <w:color w:val="FF0000"/>
        </w:rPr>
        <w:t>[13]</w:t>
      </w:r>
      <w:r w:rsidRPr="00F82608">
        <w:rPr>
          <w:rFonts w:ascii="Times New Roman" w:hint="eastAsia"/>
          <w:color w:val="000000" w:themeColor="text1"/>
        </w:rPr>
        <w:t>中给出的每条指令的操作语义，为汇编指令建模并得到对应的指称语义。</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r w:rsidRPr="00BF33F8">
              <w:rPr>
                <w:sz w:val="21"/>
                <w:szCs w:val="21"/>
              </w:rPr>
              <w:t>GPR[0] &lt; 0 -&gt; CR[7] = b100</w:t>
            </w:r>
          </w:p>
          <w:p w:rsidR="00EE1339" w:rsidRPr="00BF33F8" w:rsidRDefault="00EE1339" w:rsidP="00FB31A5">
            <w:pPr>
              <w:rPr>
                <w:sz w:val="21"/>
                <w:szCs w:val="21"/>
              </w:rPr>
            </w:pPr>
            <w:r w:rsidRPr="00BF33F8">
              <w:rPr>
                <w:sz w:val="21"/>
                <w:szCs w:val="21"/>
              </w:rPr>
              <w:t>GPR[0]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lastRenderedPageBreak/>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lastRenderedPageBreak/>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bookmarkStart w:id="34" w:name="_Toc471204384"/>
      <w:r>
        <w:rPr>
          <w:rFonts w:hint="eastAsia"/>
        </w:rPr>
        <w:t>形式验证方法</w:t>
      </w:r>
      <w:bookmarkEnd w:id="34"/>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1" type="#_x0000_t75" style="width:280.8pt;height:19.95pt" o:ole="">
            <v:imagedata r:id="rId170" o:title=""/>
          </v:shape>
          <o:OLEObject Type="Embed" ProgID="Equation.DSMT4" ShapeID="_x0000_i1121" DrawAspect="Content" ObjectID="_1545430693"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2" type="#_x0000_t75" style="width:79.2pt;height:19.95pt" o:ole="">
            <v:imagedata r:id="rId172" o:title=""/>
          </v:shape>
          <o:OLEObject Type="Embed" ProgID="Equation.DSMT4" ShapeID="_x0000_i1122" DrawAspect="Content" ObjectID="_1545430694"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3" type="#_x0000_t75" style="width:233.15pt;height:19.95pt" o:ole="">
            <v:imagedata r:id="rId174" o:title=""/>
          </v:shape>
          <o:OLEObject Type="Embed" ProgID="Equation.DSMT4" ShapeID="_x0000_i1123" DrawAspect="Content" ObjectID="_1545430695"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4" type="#_x0000_t75" style="width:12.2pt;height:18.3pt" o:ole="">
            <v:imagedata r:id="rId176" o:title=""/>
          </v:shape>
          <o:OLEObject Type="Embed" ProgID="Equation.DSMT4" ShapeID="_x0000_i1124" DrawAspect="Content" ObjectID="_1545430696" r:id="rId177"/>
        </w:object>
      </w:r>
      <w:r>
        <w:rPr>
          <w:rFonts w:hint="eastAsia"/>
        </w:rPr>
        <w:t>，目标码模式为</w:t>
      </w:r>
      <w:r w:rsidRPr="000352FF">
        <w:rPr>
          <w:position w:val="-12"/>
        </w:rPr>
        <w:object w:dxaOrig="220" w:dyaOrig="360">
          <v:shape id="_x0000_i1125" type="#_x0000_t75" style="width:11.1pt;height:18.3pt" o:ole="">
            <v:imagedata r:id="rId178" o:title=""/>
          </v:shape>
          <o:OLEObject Type="Embed" ProgID="Equation.DSMT4" ShapeID="_x0000_i1125" DrawAspect="Content" ObjectID="_1545430697"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26" type="#_x0000_t75" style="width:52.05pt;height:1in" o:ole="">
            <v:imagedata r:id="rId180" o:title=""/>
          </v:shape>
          <o:OLEObject Type="Embed" ProgID="Equation.DSMT4" ShapeID="_x0000_i1126" DrawAspect="Content" ObjectID="_1545430698" r:id="rId181"/>
        </w:object>
      </w:r>
      <w:r>
        <w:rPr>
          <w:rFonts w:hint="eastAsia"/>
        </w:rPr>
        <w:tab/>
        <w:t>(</w:t>
      </w:r>
      <w:r>
        <w:t>4</w:t>
      </w:r>
      <w:r>
        <w:rPr>
          <w:rFonts w:hint="eastAsia"/>
        </w:rPr>
        <w:t>)</w:t>
      </w:r>
      <w:r>
        <w:t>.</w:t>
      </w:r>
    </w:p>
    <w:p w:rsidR="0058789D" w:rsidRDefault="0058789D" w:rsidP="00E76E41">
      <w:pPr>
        <w:pStyle w:val="a0"/>
        <w:ind w:firstLineChars="0"/>
      </w:pPr>
      <w:r>
        <w:rPr>
          <w:rFonts w:hint="eastAsia"/>
        </w:rPr>
        <w:lastRenderedPageBreak/>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27" type="#_x0000_t75" style="width:270.3pt;height:38.2pt" o:ole="">
            <v:imagedata r:id="rId182" o:title=""/>
          </v:shape>
          <o:OLEObject Type="Embed" ProgID="Equation.DSMT4" ShapeID="_x0000_i1127" DrawAspect="Content" ObjectID="_1545430699" r:id="rId183"/>
        </w:object>
      </w:r>
      <w:r w:rsidRPr="000352FF">
        <w:rPr>
          <w:position w:val="-6"/>
        </w:rPr>
        <w:object w:dxaOrig="300" w:dyaOrig="240">
          <v:shape id="_x0000_i1128" type="#_x0000_t75" style="width:14.95pt;height:12.2pt" o:ole="">
            <v:imagedata r:id="rId184" o:title=""/>
          </v:shape>
          <o:OLEObject Type="Embed" ProgID="Equation.DSMT4" ShapeID="_x0000_i1128" DrawAspect="Content" ObjectID="_1545430700" r:id="rId185"/>
        </w:object>
      </w:r>
    </w:p>
    <w:p w:rsidR="0058789D" w:rsidRDefault="0058789D" w:rsidP="0058789D">
      <w:pPr>
        <w:pStyle w:val="a0"/>
        <w:ind w:firstLineChars="0" w:firstLine="0"/>
        <w:jc w:val="center"/>
      </w:pPr>
      <w:r w:rsidRPr="000352FF">
        <w:rPr>
          <w:position w:val="-28"/>
        </w:rPr>
        <w:object w:dxaOrig="5080" w:dyaOrig="680">
          <v:shape id="_x0000_i1129" type="#_x0000_t75" style="width:254.2pt;height:33.8pt" o:ole="">
            <v:imagedata r:id="rId186" o:title=""/>
          </v:shape>
          <o:OLEObject Type="Embed" ProgID="Equation.DSMT4" ShapeID="_x0000_i1129" DrawAspect="Content" ObjectID="_1545430701" r:id="rId187"/>
        </w:object>
      </w:r>
      <w:r w:rsidRPr="000352FF">
        <w:rPr>
          <w:position w:val="-6"/>
        </w:rPr>
        <w:object w:dxaOrig="300" w:dyaOrig="240">
          <v:shape id="_x0000_i1130" type="#_x0000_t75" style="width:14.95pt;height:12.2pt" o:ole="">
            <v:imagedata r:id="rId184" o:title=""/>
          </v:shape>
          <o:OLEObject Type="Embed" ProgID="Equation.DSMT4" ShapeID="_x0000_i1130" DrawAspect="Content" ObjectID="_1545430702" r:id="rId188"/>
        </w:object>
      </w:r>
    </w:p>
    <w:p w:rsidR="0058789D" w:rsidRDefault="0058789D" w:rsidP="0058789D">
      <w:pPr>
        <w:pStyle w:val="a0"/>
        <w:ind w:firstLineChars="0" w:firstLine="0"/>
        <w:jc w:val="center"/>
      </w:pPr>
      <w:r w:rsidRPr="000352FF">
        <w:rPr>
          <w:position w:val="-14"/>
        </w:rPr>
        <w:object w:dxaOrig="5980" w:dyaOrig="400">
          <v:shape id="_x0000_i1131" type="#_x0000_t75" style="width:299.1pt;height:19.95pt" o:ole="">
            <v:imagedata r:id="rId189" o:title=""/>
          </v:shape>
          <o:OLEObject Type="Embed" ProgID="Equation.DSMT4" ShapeID="_x0000_i1131" DrawAspect="Content" ObjectID="_1545430703"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2" type="#_x0000_t75" style="width:295.2pt;height:489.6pt" o:ole="">
            <v:imagedata r:id="rId191" o:title=""/>
          </v:shape>
          <o:OLEObject Type="Embed" ProgID="Visio.Drawing.15" ShapeID="_x0000_i1132" DrawAspect="Content" ObjectID="_1545430704"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w:t>
      </w:r>
      <w:r>
        <w:rPr>
          <w:rFonts w:ascii="Times New Roman" w:hint="eastAsia"/>
          <w:color w:val="000000" w:themeColor="text1"/>
        </w:rPr>
        <w:lastRenderedPageBreak/>
        <w:t>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算法在实际中被当做</w:t>
      </w:r>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bookmarkStart w:id="35" w:name="_Toc471204385"/>
      <w:r w:rsidRPr="00D571B9">
        <w:rPr>
          <w:rFonts w:hint="eastAsia"/>
        </w:rPr>
        <w:t>验证方法</w:t>
      </w:r>
      <w:r>
        <w:rPr>
          <w:rFonts w:hint="eastAsia"/>
        </w:rPr>
        <w:t>架构</w:t>
      </w:r>
      <w:bookmarkEnd w:id="35"/>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3" type="#_x0000_t75" style="width:455.8pt;height:265.85pt" o:ole="">
            <v:imagedata r:id="rId193" o:title=""/>
          </v:shape>
          <o:OLEObject Type="Embed" ProgID="Visio.Drawing.15" ShapeID="_x0000_i1133" DrawAspect="Content" ObjectID="_1545430705"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4" type="#_x0000_t75" style="width:453.6pt;height:321.25pt" o:ole="">
            <v:imagedata r:id="rId195" o:title=""/>
          </v:shape>
          <o:OLEObject Type="Embed" ProgID="Visio.Drawing.15" ShapeID="_x0000_i1134" DrawAspect="Content" ObjectID="_1545430706"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B13A35" w:rsidRPr="000352FF">
        <w:rPr>
          <w:position w:val="-6"/>
        </w:rPr>
        <w:object w:dxaOrig="240" w:dyaOrig="220">
          <v:shape id="_x0000_i1135" type="#_x0000_t75" style="width:12.2pt;height:10.5pt" o:ole="">
            <v:imagedata r:id="rId197" o:title=""/>
          </v:shape>
          <o:OLEObject Type="Embed" ProgID="Equation.DSMT4" ShapeID="_x0000_i1135" DrawAspect="Content" ObjectID="_1545430707"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bookmarkStart w:id="36" w:name="_Toc471204386"/>
      <w:r w:rsidRPr="00724BA0">
        <w:rPr>
          <w:rFonts w:hint="eastAsia"/>
        </w:rPr>
        <w:t>安全</w:t>
      </w:r>
      <w:r w:rsidRPr="00724BA0">
        <w:rPr>
          <w:rFonts w:hint="eastAsia"/>
        </w:rPr>
        <w:t>C</w:t>
      </w:r>
      <w:r w:rsidRPr="00724BA0">
        <w:rPr>
          <w:rFonts w:hint="eastAsia"/>
        </w:rPr>
        <w:t>编译器构建</w:t>
      </w:r>
      <w:r>
        <w:rPr>
          <w:rFonts w:hint="eastAsia"/>
        </w:rPr>
        <w:t>方法</w:t>
      </w:r>
      <w:bookmarkEnd w:id="36"/>
    </w:p>
    <w:p w:rsidR="0085272D" w:rsidRDefault="009D1078" w:rsidP="0085272D">
      <w:pPr>
        <w:pStyle w:val="3"/>
        <w:spacing w:before="156" w:after="156"/>
      </w:pPr>
      <w:bookmarkStart w:id="37" w:name="_Toc471204387"/>
      <w:r>
        <w:rPr>
          <w:rFonts w:hint="eastAsia"/>
        </w:rPr>
        <w:t>编译</w:t>
      </w:r>
      <w:r w:rsidR="00FA4BAD">
        <w:rPr>
          <w:rFonts w:hint="eastAsia"/>
        </w:rPr>
        <w:t>技术说明</w:t>
      </w:r>
      <w:bookmarkEnd w:id="37"/>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6" type="#_x0000_t75" style="width:453.6pt;height:207.7pt" o:ole="">
            <v:imagedata r:id="rId199" o:title=""/>
          </v:shape>
          <o:OLEObject Type="Embed" ProgID="Visio.Drawing.15" ShapeID="_x0000_i1136" DrawAspect="Content" ObjectID="_1545430708"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常量传播、冗余消除、复写传播和死代码消除等算法，这些算法会被设计为若干趟规模较小的处理过程。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r>
        <w:rPr>
          <w:rFonts w:hint="eastAsia"/>
        </w:rPr>
        <w:t>作出几点说明：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bookmarkStart w:id="38" w:name="_Toc471204388"/>
      <w:r>
        <w:rPr>
          <w:rFonts w:hint="eastAsia"/>
        </w:rPr>
        <w:t>编译构建方法</w:t>
      </w:r>
      <w:bookmarkEnd w:id="38"/>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CD39AD" w:rsidP="00FA471B">
      <w:pPr>
        <w:pStyle w:val="a0"/>
        <w:ind w:firstLineChars="0" w:firstLine="0"/>
      </w:pPr>
      <w:r>
        <w:object w:dxaOrig="8994" w:dyaOrig="5228">
          <v:shape id="_x0000_i1137" type="#_x0000_t75" style="width:449.7pt;height:261.4pt" o:ole="">
            <v:imagedata r:id="rId201" o:title=""/>
          </v:shape>
          <o:OLEObject Type="Embed" ProgID="Visio.Drawing.15" ShapeID="_x0000_i1137" DrawAspect="Content" ObjectID="_1545430709"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与后文</w:t>
      </w:r>
      <w:r w:rsidR="00C10005">
        <w:rPr>
          <w:rFonts w:hint="eastAsia"/>
        </w:rPr>
        <w:t>讨论到的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39" w:name="_Toc437382694"/>
      <w:r>
        <w:rPr>
          <w:rFonts w:hint="eastAsia"/>
        </w:rPr>
        <w:t>表</w:t>
      </w:r>
      <w:r>
        <w:rPr>
          <w:rFonts w:hint="eastAsia"/>
        </w:rPr>
        <w:t xml:space="preserve"> </w:t>
      </w:r>
      <w:r w:rsidR="006A4898">
        <w:rPr>
          <w:rFonts w:hint="eastAsia"/>
        </w:rPr>
        <w:t>X</w:t>
      </w:r>
      <w:r>
        <w:t xml:space="preserve"> </w:t>
      </w:r>
      <w:bookmarkEnd w:id="39"/>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138" type="#_x0000_t75" style="width:75.9pt;height:19.95pt" o:ole="">
            <v:imagedata r:id="rId203" o:title=""/>
          </v:shape>
          <o:OLEObject Type="Embed" ProgID="Equation.DSMT4" ShapeID="_x0000_i1138" DrawAspect="Content" ObjectID="_1545430710"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39" type="#_x0000_t75" style="width:11.1pt;height:13.85pt" o:ole="">
            <v:imagedata r:id="rId205" o:title=""/>
          </v:shape>
          <o:OLEObject Type="Embed" ProgID="Equation.DSMT4" ShapeID="_x0000_i1139" DrawAspect="Content" ObjectID="_1545430711" r:id="rId206"/>
        </w:object>
      </w:r>
      <w:r>
        <w:rPr>
          <w:rFonts w:hint="eastAsia"/>
        </w:rPr>
        <w:t>是有限状态集合，以及一个错误状态</w:t>
      </w:r>
      <w:r w:rsidRPr="000352FF">
        <w:rPr>
          <w:position w:val="-12"/>
        </w:rPr>
        <w:object w:dxaOrig="320" w:dyaOrig="360">
          <v:shape id="_x0000_i1140" type="#_x0000_t75" style="width:16.05pt;height:18.3pt" o:ole="">
            <v:imagedata r:id="rId207" o:title=""/>
          </v:shape>
          <o:OLEObject Type="Embed" ProgID="Equation.DSMT4" ShapeID="_x0000_i1140" DrawAspect="Content" ObjectID="_1545430712"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1" type="#_x0000_t75" style="width:12.75pt;height:14.95pt" o:ole="">
            <v:imagedata r:id="rId209" o:title=""/>
          </v:shape>
          <o:OLEObject Type="Embed" ProgID="Equation.DSMT4" ShapeID="_x0000_i1141" DrawAspect="Content" ObjectID="_1545430713"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42" type="#_x0000_t75" style="width:37.1pt;height:19.95pt" o:ole="">
            <v:imagedata r:id="rId211" o:title=""/>
          </v:shape>
          <o:OLEObject Type="Embed" ProgID="Equation.DSMT4" ShapeID="_x0000_i1142" DrawAspect="Content" ObjectID="_1545430714" r:id="rId212"/>
        </w:object>
      </w:r>
      <w:r>
        <w:rPr>
          <w:rFonts w:hint="eastAsia"/>
        </w:rPr>
        <w:t>是一种状态转移函数。它将</w:t>
      </w:r>
      <w:r w:rsidR="002D404D">
        <w:rPr>
          <w:rFonts w:hint="eastAsia"/>
        </w:rPr>
        <w:t>每个状态</w:t>
      </w:r>
      <w:r w:rsidR="004236BE" w:rsidRPr="00930A8C">
        <w:rPr>
          <w:position w:val="-6"/>
        </w:rPr>
        <w:object w:dxaOrig="560" w:dyaOrig="279">
          <v:shape id="_x0000_i1143" type="#_x0000_t75" style="width:28.25pt;height:13.85pt" o:ole="">
            <v:imagedata r:id="rId213" o:title=""/>
          </v:shape>
          <o:OLEObject Type="Embed" ProgID="Equation.DSMT4" ShapeID="_x0000_i1143" DrawAspect="Content" ObjectID="_1545430715" r:id="rId214"/>
        </w:object>
      </w:r>
      <w:r w:rsidR="004236BE">
        <w:rPr>
          <w:rFonts w:hint="eastAsia"/>
        </w:rPr>
        <w:t>和每个字符</w:t>
      </w:r>
      <w:r w:rsidR="004236BE" w:rsidRPr="00930A8C">
        <w:rPr>
          <w:position w:val="-6"/>
        </w:rPr>
        <w:object w:dxaOrig="560" w:dyaOrig="260">
          <v:shape id="_x0000_i1144" type="#_x0000_t75" style="width:28.25pt;height:12.75pt" o:ole="">
            <v:imagedata r:id="rId215" o:title=""/>
          </v:shape>
          <o:OLEObject Type="Embed" ProgID="Equation.DSMT4" ShapeID="_x0000_i1144" DrawAspect="Content" ObjectID="_1545430716" r:id="rId216"/>
        </w:object>
      </w:r>
      <w:r w:rsidR="004236BE">
        <w:rPr>
          <w:rFonts w:hint="eastAsia"/>
        </w:rPr>
        <w:t>的组合</w:t>
      </w:r>
      <w:r w:rsidR="004236BE" w:rsidRPr="00930A8C">
        <w:rPr>
          <w:position w:val="-14"/>
        </w:rPr>
        <w:object w:dxaOrig="560" w:dyaOrig="400">
          <v:shape id="_x0000_i1145" type="#_x0000_t75" style="width:28.25pt;height:19.95pt" o:ole="">
            <v:imagedata r:id="rId217" o:title=""/>
          </v:shape>
          <o:OLEObject Type="Embed" ProgID="Equation.DSMT4" ShapeID="_x0000_i1145" DrawAspect="Content" ObjectID="_1545430717" r:id="rId218"/>
        </w:object>
      </w:r>
      <w:r w:rsidR="004236BE">
        <w:rPr>
          <w:rFonts w:hint="eastAsia"/>
        </w:rPr>
        <w:t>映射到下一个状态。在状态</w:t>
      </w:r>
      <w:r w:rsidR="004236BE" w:rsidRPr="00930A8C">
        <w:rPr>
          <w:position w:val="-12"/>
        </w:rPr>
        <w:object w:dxaOrig="220" w:dyaOrig="360">
          <v:shape id="_x0000_i1146" type="#_x0000_t75" style="width:11.1pt;height:18.3pt" o:ole="">
            <v:imagedata r:id="rId219" o:title=""/>
          </v:shape>
          <o:OLEObject Type="Embed" ProgID="Equation.DSMT4" ShapeID="_x0000_i1146" DrawAspect="Content" ObjectID="_1545430718" r:id="rId220"/>
        </w:object>
      </w:r>
      <w:r w:rsidR="004236BE">
        <w:rPr>
          <w:rFonts w:hint="eastAsia"/>
        </w:rPr>
        <w:t>遇到输入字符</w:t>
      </w:r>
      <w:r w:rsidR="004236BE" w:rsidRPr="00930A8C">
        <w:rPr>
          <w:position w:val="-6"/>
        </w:rPr>
        <w:object w:dxaOrig="180" w:dyaOrig="220">
          <v:shape id="_x0000_i1147" type="#_x0000_t75" style="width:8.85pt;height:11.1pt" o:ole="">
            <v:imagedata r:id="rId221" o:title=""/>
          </v:shape>
          <o:OLEObject Type="Embed" ProgID="Equation.DSMT4" ShapeID="_x0000_i1147" DrawAspect="Content" ObjectID="_1545430719"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48" type="#_x0000_t75" style="width:78.1pt;height:19.95pt" o:ole="">
            <v:imagedata r:id="rId223" o:title=""/>
          </v:shape>
          <o:OLEObject Type="Embed" ProgID="Equation.DSMT4" ShapeID="_x0000_i1148" DrawAspect="Content" ObjectID="_1545430720"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49" type="#_x0000_t75" style="width:32.1pt;height:18.3pt" o:ole="">
            <v:imagedata r:id="rId225" o:title=""/>
          </v:shape>
          <o:OLEObject Type="Embed" ProgID="Equation.DSMT4" ShapeID="_x0000_i1149" DrawAspect="Content" ObjectID="_1545430721"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0" type="#_x0000_t75" style="width:14.95pt;height:18.3pt" o:ole="">
            <v:imagedata r:id="rId227" o:title=""/>
          </v:shape>
          <o:OLEObject Type="Embed" ProgID="Equation.DSMT4" ShapeID="_x0000_i1150" DrawAspect="Content" ObjectID="_1545430722" r:id="rId228"/>
        </w:object>
      </w:r>
      <w:r>
        <w:rPr>
          <w:rFonts w:hint="eastAsia"/>
        </w:rPr>
        <w:t>是</w:t>
      </w:r>
      <w:r w:rsidR="00C606D2">
        <w:rPr>
          <w:rFonts w:hint="eastAsia"/>
        </w:rPr>
        <w:t>接受</w:t>
      </w:r>
      <w:r>
        <w:rPr>
          <w:rFonts w:hint="eastAsia"/>
        </w:rPr>
        <w:t>状态，</w:t>
      </w:r>
      <w:r w:rsidRPr="00930A8C">
        <w:rPr>
          <w:position w:val="-12"/>
        </w:rPr>
        <w:object w:dxaOrig="740" w:dyaOrig="360">
          <v:shape id="_x0000_i1151" type="#_x0000_t75" style="width:37.1pt;height:18.3pt" o:ole="">
            <v:imagedata r:id="rId229" o:title=""/>
          </v:shape>
          <o:OLEObject Type="Embed" ProgID="Equation.DSMT4" ShapeID="_x0000_i1151" DrawAspect="Content" ObjectID="_1545430723"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2" type="#_x0000_t75" style="width:45.95pt;height:19.95pt" o:ole="">
            <v:imagedata r:id="rId231" o:title=""/>
          </v:shape>
          <o:OLEObject Type="Embed" ProgID="Equation.DSMT4" ShapeID="_x0000_i1152" DrawAspect="Content" ObjectID="_1545430724"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3" type="#_x0000_t75" style="width:12.2pt;height:18.3pt" o:ole="">
            <v:imagedata r:id="rId233" o:title=""/>
          </v:shape>
          <o:OLEObject Type="Embed" ProgID="Equation.DSMT4" ShapeID="_x0000_i1153" DrawAspect="Content" ObjectID="_1545430725" r:id="rId234"/>
        </w:object>
      </w:r>
      <w:r w:rsidR="00F1211C">
        <w:rPr>
          <w:rFonts w:hint="eastAsia"/>
        </w:rPr>
        <w:t>处理输入字符</w:t>
      </w:r>
      <w:r w:rsidR="00F1211C" w:rsidRPr="00930A8C">
        <w:rPr>
          <w:position w:val="-12"/>
        </w:rPr>
        <w:object w:dxaOrig="260" w:dyaOrig="360">
          <v:shape id="_x0000_i1154" type="#_x0000_t75" style="width:12.75pt;height:18.3pt" o:ole="">
            <v:imagedata r:id="rId235" o:title=""/>
          </v:shape>
          <o:OLEObject Type="Embed" ProgID="Equation.DSMT4" ShapeID="_x0000_i1154" DrawAspect="Content" ObjectID="_1545430726" r:id="rId236"/>
        </w:object>
      </w:r>
      <w:r w:rsidR="00F1211C">
        <w:rPr>
          <w:rFonts w:hint="eastAsia"/>
        </w:rPr>
        <w:t>所发生的状态转移。</w:t>
      </w:r>
      <w:r w:rsidR="00C606D2" w:rsidRPr="00930A8C">
        <w:rPr>
          <w:position w:val="-14"/>
        </w:rPr>
        <w:object w:dxaOrig="920" w:dyaOrig="400">
          <v:shape id="_x0000_i1155" type="#_x0000_t75" style="width:45.95pt;height:19.95pt" o:ole="">
            <v:imagedata r:id="rId231" o:title=""/>
          </v:shape>
          <o:OLEObject Type="Embed" ProgID="Equation.DSMT4" ShapeID="_x0000_i1155" DrawAspect="Content" ObjectID="_1545430727" r:id="rId237"/>
        </w:object>
      </w:r>
      <w:r w:rsidR="00C606D2">
        <w:rPr>
          <w:rFonts w:hint="eastAsia"/>
        </w:rPr>
        <w:t>产生的状态接下来作为输入，该状态连同</w:t>
      </w:r>
      <w:r w:rsidR="00C606D2" w:rsidRPr="00930A8C">
        <w:rPr>
          <w:position w:val="-12"/>
        </w:rPr>
        <w:object w:dxaOrig="260" w:dyaOrig="360">
          <v:shape id="_x0000_i1156" type="#_x0000_t75" style="width:12.75pt;height:18.3pt" o:ole="">
            <v:imagedata r:id="rId238" o:title=""/>
          </v:shape>
          <o:OLEObject Type="Embed" ProgID="Equation.DSMT4" ShapeID="_x0000_i1156" DrawAspect="Content" ObjectID="_1545430728" r:id="rId239"/>
        </w:object>
      </w:r>
      <w:r w:rsidR="00C606D2">
        <w:rPr>
          <w:rFonts w:hint="eastAsia"/>
        </w:rPr>
        <w:t>又输入到</w:t>
      </w:r>
      <w:r w:rsidR="00C606D2" w:rsidRPr="00930A8C">
        <w:rPr>
          <w:position w:val="-6"/>
        </w:rPr>
        <w:object w:dxaOrig="220" w:dyaOrig="279">
          <v:shape id="_x0000_i1157" type="#_x0000_t75" style="width:11.1pt;height:13.85pt" o:ole="">
            <v:imagedata r:id="rId240" o:title=""/>
          </v:shape>
          <o:OLEObject Type="Embed" ProgID="Equation.DSMT4" ShapeID="_x0000_i1157" DrawAspect="Content" ObjectID="_1545430729" r:id="rId241"/>
        </w:object>
      </w:r>
      <w:r w:rsidR="00C606D2">
        <w:rPr>
          <w:rFonts w:hint="eastAsia"/>
        </w:rPr>
        <w:t>产生下一个状态；依次类推，直至耗尽所有的输入。最后一次应用</w:t>
      </w:r>
      <w:r w:rsidR="00C606D2" w:rsidRPr="00930A8C">
        <w:rPr>
          <w:position w:val="-6"/>
        </w:rPr>
        <w:object w:dxaOrig="220" w:dyaOrig="279">
          <v:shape id="_x0000_i1158" type="#_x0000_t75" style="width:11.1pt;height:13.85pt" o:ole="">
            <v:imagedata r:id="rId240" o:title=""/>
          </v:shape>
          <o:OLEObject Type="Embed" ProgID="Equation.DSMT4" ShapeID="_x0000_i1158" DrawAspect="Content" ObjectID="_1545430730" r:id="rId242"/>
        </w:object>
      </w:r>
      <w:r w:rsidR="00C606D2">
        <w:rPr>
          <w:rFonts w:hint="eastAsia"/>
        </w:rPr>
        <w:t>的结果仍然是一个状态。如果该状态是</w:t>
      </w:r>
      <w:r w:rsidR="00C606D2" w:rsidRPr="00930A8C">
        <w:rPr>
          <w:position w:val="-12"/>
        </w:rPr>
        <w:object w:dxaOrig="300" w:dyaOrig="360">
          <v:shape id="_x0000_i1159" type="#_x0000_t75" style="width:14.95pt;height:18.3pt" o:ole="">
            <v:imagedata r:id="rId227" o:title=""/>
          </v:shape>
          <o:OLEObject Type="Embed" ProgID="Equation.DSMT4" ShapeID="_x0000_i1159" DrawAspect="Content" ObjectID="_1545430731" r:id="rId243"/>
        </w:object>
      </w:r>
      <w:r w:rsidR="00C606D2">
        <w:rPr>
          <w:rFonts w:hint="eastAsia"/>
        </w:rPr>
        <w:t>，那么串</w:t>
      </w:r>
      <w:r w:rsidR="00C606D2" w:rsidRPr="00930A8C">
        <w:rPr>
          <w:position w:val="-12"/>
        </w:rPr>
        <w:object w:dxaOrig="999" w:dyaOrig="360">
          <v:shape id="_x0000_i1160" type="#_x0000_t75" style="width:49.85pt;height:18.3pt" o:ole="">
            <v:imagedata r:id="rId244" o:title=""/>
          </v:shape>
          <o:OLEObject Type="Embed" ProgID="Equation.DSMT4" ShapeID="_x0000_i1160" DrawAspect="Content" ObjectID="_1545430732"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1" type="#_x0000_t75" style="width:14.95pt;height:18.85pt" o:ole="">
            <v:imagedata r:id="rId246" o:title=""/>
          </v:shape>
          <o:OLEObject Type="Embed" ProgID="Equation.DSMT4" ShapeID="_x0000_i1161" DrawAspect="Content" ObjectID="_1545430733" r:id="rId247"/>
        </w:object>
      </w:r>
      <w:r w:rsidR="00937430">
        <w:rPr>
          <w:rFonts w:hint="eastAsia"/>
        </w:rPr>
        <w:t>转移到错误状态</w:t>
      </w:r>
      <w:r w:rsidR="00937430" w:rsidRPr="000352FF">
        <w:rPr>
          <w:position w:val="-12"/>
        </w:rPr>
        <w:object w:dxaOrig="320" w:dyaOrig="360">
          <v:shape id="_x0000_i1162" type="#_x0000_t75" style="width:16.05pt;height:18.3pt" o:ole="">
            <v:imagedata r:id="rId207" o:title=""/>
          </v:shape>
          <o:OLEObject Type="Embed" ProgID="Equation.DSMT4" ShapeID="_x0000_i1162" DrawAspect="Content" ObjectID="_1545430734"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3" type="#_x0000_t75" style="width:86.95pt;height:19.95pt" o:ole="">
            <v:imagedata r:id="rId249" o:title=""/>
          </v:shape>
          <o:OLEObject Type="Embed" ProgID="Equation.DSMT4" ShapeID="_x0000_i1163" DrawAspect="Content" ObjectID="_1545430735"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4" type="#_x0000_t75" style="width:12.2pt;height:16.05pt" o:ole="">
            <v:imagedata r:id="rId251" o:title=""/>
          </v:shape>
          <o:OLEObject Type="Embed" ProgID="Equation.DSMT4" ShapeID="_x0000_i1164" DrawAspect="Content" ObjectID="_1545430736"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65" type="#_x0000_t75" style="width:11.1pt;height:12.2pt" o:ole="">
            <v:imagedata r:id="rId253" o:title=""/>
          </v:shape>
          <o:OLEObject Type="Embed" ProgID="Equation.DSMT4" ShapeID="_x0000_i1165" DrawAspect="Content" ObjectID="_1545430737"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66" type="#_x0000_t75" style="width:11.1pt;height:12.75pt" o:ole="">
            <v:imagedata r:id="rId255" o:title=""/>
          </v:shape>
          <o:OLEObject Type="Embed" ProgID="Equation.DSMT4" ShapeID="_x0000_i1166" DrawAspect="Content" ObjectID="_1545430738"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67" type="#_x0000_t75" style="width:12.2pt;height:18.3pt" o:ole="">
            <v:imagedata r:id="rId257" o:title=""/>
          </v:shape>
          <o:OLEObject Type="Embed" ProgID="Equation.DSMT4" ShapeID="_x0000_i1167" DrawAspect="Content" ObjectID="_1545430739"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68" type="#_x0000_t75" style="width:12.75pt;height:18.3pt" o:ole="">
            <v:imagedata r:id="rId259" o:title=""/>
          </v:shape>
          <o:OLEObject Type="Embed" ProgID="Equation.DSMT4" ShapeID="_x0000_i1168" DrawAspect="Content" ObjectID="_1545430740"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69" type="#_x0000_t75" style="width:12.75pt;height:12.75pt" o:ole="">
            <v:imagedata r:id="rId261" o:title=""/>
          </v:shape>
          <o:OLEObject Type="Embed" ProgID="Equation.DSMT4" ShapeID="_x0000_i1169" DrawAspect="Content" ObjectID="_1545430741" r:id="rId262"/>
        </w:object>
      </w:r>
      <w:r>
        <w:rPr>
          <w:rFonts w:hint="eastAsia"/>
        </w:rPr>
        <w:t>是终止状态集，</w:t>
      </w:r>
      <w:r w:rsidRPr="00930A8C">
        <w:rPr>
          <w:position w:val="-10"/>
        </w:rPr>
        <w:object w:dxaOrig="700" w:dyaOrig="320">
          <v:shape id="_x0000_i1170" type="#_x0000_t75" style="width:34.9pt;height:16.05pt" o:ole="">
            <v:imagedata r:id="rId263" o:title=""/>
          </v:shape>
          <o:OLEObject Type="Embed" ProgID="Equation.DSMT4" ShapeID="_x0000_i1170" DrawAspect="Content" ObjectID="_1545430742"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1" type="#_x0000_t75" style="width:116.85pt;height:22.15pt" o:ole="">
            <v:imagedata r:id="rId265" o:title=""/>
          </v:shape>
          <o:OLEObject Type="Embed" ProgID="Equation.DSMT4" ShapeID="_x0000_i1171" DrawAspect="Content" ObjectID="_1545430743"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2" type="#_x0000_t75" style="width:8.85pt;height:11.1pt" o:ole="">
            <v:imagedata r:id="rId267" o:title=""/>
          </v:shape>
          <o:OLEObject Type="Embed" ProgID="Equation.DSMT4" ShapeID="_x0000_i1172" DrawAspect="Content" ObjectID="_1545430744"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3" type="#_x0000_t75" style="width:63.15pt;height:22.15pt" o:ole="">
            <v:imagedata r:id="rId269" o:title=""/>
          </v:shape>
          <o:OLEObject Type="Embed" ProgID="Equation.DSMT4" ShapeID="_x0000_i1173" DrawAspect="Content" ObjectID="_1545430745" r:id="rId270"/>
        </w:object>
      </w:r>
      <w:r w:rsidR="00DC07DD">
        <w:rPr>
          <w:rFonts w:hint="eastAsia"/>
        </w:rPr>
        <w:t>。其中，</w:t>
      </w:r>
      <w:r w:rsidR="00560CAF" w:rsidRPr="00930A8C">
        <w:rPr>
          <w:position w:val="-6"/>
        </w:rPr>
        <w:object w:dxaOrig="300" w:dyaOrig="279">
          <v:shape id="_x0000_i1174" type="#_x0000_t75" style="width:14.95pt;height:13.85pt" o:ole="">
            <v:imagedata r:id="rId271" o:title=""/>
          </v:shape>
          <o:OLEObject Type="Embed" ProgID="Equation.DSMT4" ShapeID="_x0000_i1174" DrawAspect="Content" ObjectID="_1545430746" r:id="rId272"/>
        </w:object>
      </w:r>
      <w:r w:rsidR="00560CAF">
        <w:rPr>
          <w:rFonts w:hint="eastAsia"/>
        </w:rPr>
        <w:t>为跳转到的下一个状态，</w:t>
      </w:r>
      <w:r w:rsidR="00560CAF" w:rsidRPr="00930A8C">
        <w:rPr>
          <w:position w:val="-6"/>
        </w:rPr>
        <w:object w:dxaOrig="320" w:dyaOrig="279">
          <v:shape id="_x0000_i1175" type="#_x0000_t75" style="width:16.05pt;height:13.85pt" o:ole="">
            <v:imagedata r:id="rId273" o:title=""/>
          </v:shape>
          <o:OLEObject Type="Embed" ProgID="Equation.DSMT4" ShapeID="_x0000_i1175" DrawAspect="Content" ObjectID="_1545430747"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76" type="#_x0000_t75" style="width:11.1pt;height:14.95pt" o:ole="">
            <v:imagedata r:id="rId275" o:title=""/>
          </v:shape>
          <o:OLEObject Type="Embed" ProgID="Equation.DSMT4" ShapeID="_x0000_i1176" DrawAspect="Content" ObjectID="_1545430748"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77" type="#_x0000_t75" style="width:62.05pt;height:19.95pt" o:ole="">
            <v:imagedata r:id="rId277" o:title=""/>
          </v:shape>
          <o:OLEObject Type="Embed" ProgID="Equation.DSMT4" ShapeID="_x0000_i1177" DrawAspect="Content" ObjectID="_1545430749"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78" type="#_x0000_t75" style="width:12.2pt;height:18.3pt" o:ole="">
            <v:imagedata r:id="rId233" o:title=""/>
          </v:shape>
          <o:OLEObject Type="Embed" ProgID="Equation.DSMT4" ShapeID="_x0000_i1178" DrawAspect="Content" ObjectID="_1545430750"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79" type="#_x0000_t75" style="width:14.95pt;height:18.3pt" o:ole="">
            <v:imagedata r:id="rId280" o:title=""/>
          </v:shape>
          <o:OLEObject Type="Embed" ProgID="Equation.DSMT4" ShapeID="_x0000_i1179" DrawAspect="Content" ObjectID="_1545430751" r:id="rId281"/>
        </w:object>
      </w:r>
      <w:r w:rsidR="009037FC">
        <w:rPr>
          <w:rFonts w:hint="eastAsia"/>
        </w:rPr>
        <w:t>，处理输入单词</w:t>
      </w:r>
      <w:r w:rsidR="009037FC" w:rsidRPr="00930A8C">
        <w:rPr>
          <w:position w:val="-12"/>
        </w:rPr>
        <w:object w:dxaOrig="260" w:dyaOrig="360">
          <v:shape id="_x0000_i1180" type="#_x0000_t75" style="width:12.75pt;height:18.3pt" o:ole="">
            <v:imagedata r:id="rId235" o:title=""/>
          </v:shape>
          <o:OLEObject Type="Embed" ProgID="Equation.DSMT4" ShapeID="_x0000_i1180" DrawAspect="Content" ObjectID="_1545430752" r:id="rId282"/>
        </w:object>
      </w:r>
      <w:r w:rsidR="009037FC">
        <w:rPr>
          <w:rFonts w:hint="eastAsia"/>
        </w:rPr>
        <w:t>所发生的状态转移，用一个三元组</w:t>
      </w:r>
      <w:r w:rsidR="009037FC" w:rsidRPr="00930A8C">
        <w:rPr>
          <w:position w:val="-16"/>
        </w:rPr>
        <w:object w:dxaOrig="1480" w:dyaOrig="440">
          <v:shape id="_x0000_i1181" type="#_x0000_t75" style="width:74.2pt;height:22.15pt" o:ole="">
            <v:imagedata r:id="rId283" o:title=""/>
          </v:shape>
          <o:OLEObject Type="Embed" ProgID="Equation.DSMT4" ShapeID="_x0000_i1181" DrawAspect="Content" ObjectID="_1545430753" r:id="rId284"/>
        </w:object>
      </w:r>
      <w:r w:rsidR="009037FC">
        <w:rPr>
          <w:rFonts w:hint="eastAsia"/>
        </w:rPr>
        <w:t>表示</w:t>
      </w:r>
      <w:r w:rsidR="00BB46B9">
        <w:rPr>
          <w:rFonts w:hint="eastAsia"/>
        </w:rPr>
        <w:t>，把</w:t>
      </w:r>
      <w:r w:rsidR="00BB46B9" w:rsidRPr="00930A8C">
        <w:rPr>
          <w:position w:val="-12"/>
        </w:rPr>
        <w:object w:dxaOrig="260" w:dyaOrig="360">
          <v:shape id="_x0000_i1182" type="#_x0000_t75" style="width:12.75pt;height:18.3pt" o:ole="">
            <v:imagedata r:id="rId235" o:title=""/>
          </v:shape>
          <o:OLEObject Type="Embed" ProgID="Equation.DSMT4" ShapeID="_x0000_i1182" DrawAspect="Content" ObjectID="_1545430754"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3" type="#_x0000_t75" style="width:18.3pt;height:18.3pt" o:ole="">
            <v:imagedata r:id="rId286" o:title=""/>
          </v:shape>
          <o:OLEObject Type="Embed" ProgID="Equation.DSMT4" ShapeID="_x0000_i1183" DrawAspect="Content" ObjectID="_1545430755"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4" type="#_x0000_t75" style="width:53.15pt;height:19.95pt" o:ole="">
            <v:imagedata r:id="rId288" o:title=""/>
          </v:shape>
          <o:OLEObject Type="Embed" ProgID="Equation.DSMT4" ShapeID="_x0000_i1184" DrawAspect="Content" ObjectID="_1545430756"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85" type="#_x0000_t75" style="width:21.05pt;height:18.3pt" o:ole="">
            <v:imagedata r:id="rId290" o:title=""/>
          </v:shape>
          <o:OLEObject Type="Embed" ProgID="Equation.DSMT4" ShapeID="_x0000_i1185" DrawAspect="Content" ObjectID="_1545430757"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86" type="#_x0000_t75" style="width:68.1pt;height:19.95pt" o:ole="">
            <v:imagedata r:id="rId292" o:title=""/>
          </v:shape>
          <o:OLEObject Type="Embed" ProgID="Equation.DSMT4" ShapeID="_x0000_i1186" DrawAspect="Content" ObjectID="_1545430758"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bookmarkStart w:id="40" w:name="_Toc471204389"/>
      <w:r>
        <w:rPr>
          <w:rFonts w:hint="eastAsia"/>
        </w:rPr>
        <w:t>编译</w:t>
      </w:r>
      <w:r w:rsidR="00BB6903">
        <w:rPr>
          <w:rFonts w:hint="eastAsia"/>
        </w:rPr>
        <w:t>其它</w:t>
      </w:r>
      <w:r>
        <w:rPr>
          <w:rFonts w:hint="eastAsia"/>
        </w:rPr>
        <w:t>方法</w:t>
      </w:r>
      <w:bookmarkEnd w:id="40"/>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r w:rsidR="00746E96">
        <w:rPr>
          <w:rFonts w:hint="eastAsia"/>
        </w:rPr>
        <w:t>级软件</w:t>
      </w:r>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在预处理阶段使用栈的方式存储当前的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压入栈</w:t>
      </w:r>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，则弹出栈顶元素；若在复合语句内，只是行数加一，则把当前的栈顶元素加一。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，并不能使用一个直接的检验器集中完成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41" w:name="_Toc471204390"/>
      <w:r>
        <w:rPr>
          <w:rFonts w:hint="eastAsia"/>
        </w:rPr>
        <w:t>小结</w:t>
      </w:r>
      <w:bookmarkEnd w:id="41"/>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bookmarkStart w:id="42" w:name="_Toc471204391"/>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bookmarkEnd w:id="42"/>
    </w:p>
    <w:p w:rsidR="00892974" w:rsidRDefault="00892974" w:rsidP="00892974">
      <w:pPr>
        <w:pStyle w:val="2"/>
        <w:spacing w:before="156" w:after="156"/>
      </w:pPr>
      <w:bookmarkStart w:id="43" w:name="_Toc471204392"/>
      <w:r>
        <w:rPr>
          <w:rFonts w:hint="eastAsia"/>
        </w:rPr>
        <w:t>编译形式化验证</w:t>
      </w:r>
      <w:r w:rsidRPr="0013321A">
        <w:rPr>
          <w:rFonts w:hint="eastAsia"/>
        </w:rPr>
        <w:t>关键技术</w:t>
      </w:r>
      <w:bookmarkEnd w:id="43"/>
    </w:p>
    <w:p w:rsidR="00A257D7" w:rsidRDefault="00867B7C" w:rsidP="00867B7C">
      <w:pPr>
        <w:pStyle w:val="3"/>
        <w:spacing w:before="156" w:after="156"/>
      </w:pPr>
      <w:bookmarkStart w:id="44" w:name="_Toc471204393"/>
      <w:r w:rsidRPr="00867B7C">
        <w:rPr>
          <w:rFonts w:hint="eastAsia"/>
        </w:rPr>
        <w:t>文法单元和语义</w:t>
      </w:r>
      <w:bookmarkEnd w:id="44"/>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bookmarkStart w:id="45" w:name="_Toc471204394"/>
      <w:r w:rsidRPr="00903886">
        <w:rPr>
          <w:rFonts w:hint="eastAsia"/>
        </w:rPr>
        <w:t>目标码模式和命题</w:t>
      </w:r>
      <w:bookmarkEnd w:id="45"/>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612492" w:rsidTr="004371AA">
        <w:trPr>
          <w:jc w:val="center"/>
        </w:trPr>
        <w:tc>
          <w:tcPr>
            <w:tcW w:w="2689" w:type="dxa"/>
          </w:tcPr>
          <w:p w:rsidR="009E3042" w:rsidRPr="00612492" w:rsidRDefault="009E3042" w:rsidP="00607DF8">
            <w:pPr>
              <w:rPr>
                <w:sz w:val="21"/>
                <w:szCs w:val="21"/>
              </w:rPr>
            </w:pPr>
            <w:r w:rsidRPr="00612492">
              <w:rPr>
                <w:sz w:val="21"/>
                <w:szCs w:val="21"/>
              </w:rPr>
              <w:t>语句</w:t>
            </w:r>
          </w:p>
        </w:tc>
        <w:tc>
          <w:tcPr>
            <w:tcW w:w="2976" w:type="dxa"/>
          </w:tcPr>
          <w:p w:rsidR="009E3042" w:rsidRPr="00612492" w:rsidRDefault="009E3042" w:rsidP="00607DF8">
            <w:pPr>
              <w:rPr>
                <w:sz w:val="21"/>
                <w:szCs w:val="21"/>
              </w:rPr>
            </w:pPr>
            <w:r w:rsidRPr="00612492">
              <w:rPr>
                <w:sz w:val="21"/>
                <w:szCs w:val="21"/>
              </w:rPr>
              <w:t>C</w:t>
            </w:r>
            <w:r w:rsidRPr="00612492">
              <w:rPr>
                <w:sz w:val="21"/>
                <w:szCs w:val="21"/>
              </w:rPr>
              <w:t>文法单元</w:t>
            </w:r>
          </w:p>
        </w:tc>
        <w:tc>
          <w:tcPr>
            <w:tcW w:w="3402" w:type="dxa"/>
          </w:tcPr>
          <w:p w:rsidR="009E3042" w:rsidRPr="00612492" w:rsidRDefault="009E3042" w:rsidP="00607DF8">
            <w:pPr>
              <w:rPr>
                <w:sz w:val="21"/>
                <w:szCs w:val="21"/>
              </w:rPr>
            </w:pPr>
            <w:r w:rsidRPr="00612492">
              <w:rPr>
                <w:sz w:val="21"/>
                <w:szCs w:val="21"/>
              </w:rPr>
              <w:t>目标码模式</w:t>
            </w:r>
          </w:p>
        </w:tc>
      </w:tr>
      <w:tr w:rsidR="009E3042" w:rsidRPr="00612492" w:rsidTr="004371AA">
        <w:trPr>
          <w:jc w:val="center"/>
        </w:trPr>
        <w:tc>
          <w:tcPr>
            <w:tcW w:w="2689" w:type="dxa"/>
          </w:tcPr>
          <w:p w:rsidR="009E3042" w:rsidRPr="00612492" w:rsidRDefault="009E3042" w:rsidP="00607DF8">
            <w:pPr>
              <w:rPr>
                <w:sz w:val="21"/>
                <w:szCs w:val="21"/>
              </w:rPr>
            </w:pPr>
            <w:r w:rsidRPr="00612492">
              <w:rPr>
                <w:sz w:val="21"/>
                <w:szCs w:val="21"/>
                <w:lang w:val="de-DE"/>
              </w:rPr>
              <w:t>&lt;if-statement&gt;</w:t>
            </w:r>
          </w:p>
        </w:tc>
        <w:tc>
          <w:tcPr>
            <w:tcW w:w="2976" w:type="dxa"/>
          </w:tcPr>
          <w:p w:rsidR="009E3042" w:rsidRPr="00612492" w:rsidRDefault="009E3042" w:rsidP="00607DF8">
            <w:pPr>
              <w:rPr>
                <w:sz w:val="21"/>
                <w:szCs w:val="21"/>
              </w:rPr>
            </w:pPr>
            <w:r w:rsidRPr="00612492">
              <w:rPr>
                <w:sz w:val="21"/>
                <w:szCs w:val="21"/>
              </w:rPr>
              <w:t>if (&lt;LOG-EXP&gt;)</w:t>
            </w:r>
          </w:p>
          <w:p w:rsidR="009E3042" w:rsidRPr="00612492" w:rsidRDefault="009E3042" w:rsidP="00607DF8">
            <w:pPr>
              <w:rPr>
                <w:sz w:val="21"/>
                <w:szCs w:val="21"/>
              </w:rPr>
            </w:pPr>
            <w:r w:rsidRPr="00612492">
              <w:rPr>
                <w:sz w:val="21"/>
                <w:szCs w:val="21"/>
              </w:rPr>
              <w:t>{</w:t>
            </w:r>
          </w:p>
          <w:p w:rsidR="009E3042" w:rsidRPr="00612492" w:rsidRDefault="009E3042" w:rsidP="00607DF8">
            <w:pPr>
              <w:rPr>
                <w:sz w:val="21"/>
                <w:szCs w:val="21"/>
              </w:rPr>
            </w:pPr>
            <w:r w:rsidRPr="00612492">
              <w:rPr>
                <w:sz w:val="21"/>
                <w:szCs w:val="21"/>
              </w:rPr>
              <w:t xml:space="preserve">  &lt;STA-LIST_1&gt;</w:t>
            </w:r>
          </w:p>
          <w:p w:rsidR="009E3042" w:rsidRPr="00612492" w:rsidRDefault="009E3042" w:rsidP="00607DF8">
            <w:pPr>
              <w:rPr>
                <w:sz w:val="21"/>
                <w:szCs w:val="21"/>
              </w:rPr>
            </w:pPr>
            <w:r w:rsidRPr="00612492">
              <w:rPr>
                <w:sz w:val="21"/>
                <w:szCs w:val="21"/>
              </w:rPr>
              <w:t>}</w:t>
            </w:r>
          </w:p>
          <w:p w:rsidR="009E3042" w:rsidRPr="00612492" w:rsidRDefault="009E3042" w:rsidP="00607DF8">
            <w:pPr>
              <w:rPr>
                <w:sz w:val="21"/>
                <w:szCs w:val="21"/>
              </w:rPr>
            </w:pPr>
            <w:r w:rsidRPr="00612492">
              <w:rPr>
                <w:sz w:val="21"/>
                <w:szCs w:val="21"/>
              </w:rPr>
              <w:t>else</w:t>
            </w:r>
          </w:p>
          <w:p w:rsidR="009E3042" w:rsidRPr="00612492" w:rsidRDefault="009E3042" w:rsidP="00607DF8">
            <w:pPr>
              <w:rPr>
                <w:sz w:val="21"/>
                <w:szCs w:val="21"/>
              </w:rPr>
            </w:pPr>
            <w:r w:rsidRPr="00612492">
              <w:rPr>
                <w:sz w:val="21"/>
                <w:szCs w:val="21"/>
              </w:rPr>
              <w:t>{</w:t>
            </w:r>
          </w:p>
          <w:p w:rsidR="009E3042" w:rsidRPr="00612492" w:rsidRDefault="009E3042" w:rsidP="00607DF8">
            <w:pPr>
              <w:rPr>
                <w:sz w:val="21"/>
                <w:szCs w:val="21"/>
              </w:rPr>
            </w:pPr>
            <w:r w:rsidRPr="00612492">
              <w:rPr>
                <w:sz w:val="21"/>
                <w:szCs w:val="21"/>
              </w:rPr>
              <w:t xml:space="preserve">  &lt;STA-LIST_2&gt;</w:t>
            </w:r>
          </w:p>
          <w:p w:rsidR="009E3042" w:rsidRPr="00612492" w:rsidRDefault="009E3042" w:rsidP="00607DF8">
            <w:pPr>
              <w:rPr>
                <w:sz w:val="21"/>
                <w:szCs w:val="21"/>
              </w:rPr>
            </w:pPr>
            <w:r w:rsidRPr="00612492">
              <w:rPr>
                <w:sz w:val="21"/>
                <w:szCs w:val="21"/>
              </w:rPr>
              <w:t>}</w:t>
            </w:r>
          </w:p>
        </w:tc>
        <w:tc>
          <w:tcPr>
            <w:tcW w:w="3402" w:type="dxa"/>
          </w:tcPr>
          <w:p w:rsidR="009E3042" w:rsidRPr="00612492" w:rsidRDefault="009E3042" w:rsidP="00607DF8">
            <w:pPr>
              <w:ind w:firstLineChars="200" w:firstLine="420"/>
              <w:rPr>
                <w:sz w:val="21"/>
                <w:szCs w:val="21"/>
              </w:rPr>
            </w:pPr>
            <w:r w:rsidRPr="00612492">
              <w:rPr>
                <w:sz w:val="21"/>
                <w:szCs w:val="21"/>
              </w:rPr>
              <w:t>&lt;LOG-EXP&gt;</w:t>
            </w:r>
          </w:p>
          <w:p w:rsidR="009E3042" w:rsidRPr="00612492" w:rsidRDefault="009E3042" w:rsidP="00607DF8">
            <w:pPr>
              <w:rPr>
                <w:sz w:val="21"/>
                <w:szCs w:val="21"/>
              </w:rPr>
            </w:pPr>
            <w:r w:rsidRPr="00612492">
              <w:rPr>
                <w:sz w:val="21"/>
                <w:szCs w:val="21"/>
              </w:rPr>
              <w:t xml:space="preserve">    cmpi 7,0,0,0</w:t>
            </w:r>
          </w:p>
          <w:p w:rsidR="009E3042" w:rsidRPr="00612492" w:rsidRDefault="009E3042" w:rsidP="00607DF8">
            <w:pPr>
              <w:rPr>
                <w:sz w:val="21"/>
                <w:szCs w:val="21"/>
              </w:rPr>
            </w:pPr>
            <w:r w:rsidRPr="00612492">
              <w:rPr>
                <w:sz w:val="21"/>
                <w:szCs w:val="21"/>
              </w:rPr>
              <w:tab/>
              <w:t>beq 7</w:t>
            </w:r>
            <w:proofErr w:type="gramStart"/>
            <w:r w:rsidRPr="00612492">
              <w:rPr>
                <w:sz w:val="21"/>
                <w:szCs w:val="21"/>
              </w:rPr>
              <w:t>,.L</w:t>
            </w:r>
            <w:proofErr w:type="gramEnd"/>
            <w:r w:rsidRPr="00612492">
              <w:rPr>
                <w:sz w:val="21"/>
                <w:szCs w:val="21"/>
              </w:rPr>
              <w:t>1</w:t>
            </w:r>
          </w:p>
          <w:p w:rsidR="009E3042" w:rsidRPr="00612492" w:rsidRDefault="009E3042" w:rsidP="00607DF8">
            <w:pPr>
              <w:rPr>
                <w:sz w:val="21"/>
                <w:szCs w:val="21"/>
              </w:rPr>
            </w:pPr>
            <w:r w:rsidRPr="00612492">
              <w:rPr>
                <w:sz w:val="21"/>
                <w:szCs w:val="21"/>
              </w:rPr>
              <w:tab/>
              <w:t>&lt;STA-LIST_1&gt;</w:t>
            </w:r>
          </w:p>
          <w:p w:rsidR="009E3042" w:rsidRPr="00612492" w:rsidRDefault="009E3042" w:rsidP="00607DF8">
            <w:pPr>
              <w:rPr>
                <w:sz w:val="21"/>
                <w:szCs w:val="21"/>
              </w:rPr>
            </w:pPr>
            <w:r w:rsidRPr="00612492">
              <w:rPr>
                <w:sz w:val="21"/>
                <w:szCs w:val="21"/>
              </w:rPr>
              <w:tab/>
            </w:r>
            <w:proofErr w:type="gramStart"/>
            <w:r w:rsidRPr="00612492">
              <w:rPr>
                <w:sz w:val="21"/>
                <w:szCs w:val="21"/>
              </w:rPr>
              <w:t>b .L</w:t>
            </w:r>
            <w:proofErr w:type="gramEnd"/>
            <w:r w:rsidRPr="00612492">
              <w:rPr>
                <w:sz w:val="21"/>
                <w:szCs w:val="21"/>
              </w:rPr>
              <w:t>2</w:t>
            </w:r>
          </w:p>
          <w:p w:rsidR="009E3042" w:rsidRPr="00612492" w:rsidRDefault="009E3042" w:rsidP="00607DF8">
            <w:pPr>
              <w:rPr>
                <w:sz w:val="21"/>
                <w:szCs w:val="21"/>
              </w:rPr>
            </w:pPr>
            <w:proofErr w:type="gramStart"/>
            <w:r w:rsidRPr="00612492">
              <w:rPr>
                <w:sz w:val="21"/>
                <w:szCs w:val="21"/>
              </w:rPr>
              <w:t>.L</w:t>
            </w:r>
            <w:proofErr w:type="gramEnd"/>
            <w:r w:rsidRPr="00612492">
              <w:rPr>
                <w:sz w:val="21"/>
                <w:szCs w:val="21"/>
              </w:rPr>
              <w:t>1:</w:t>
            </w:r>
          </w:p>
          <w:p w:rsidR="009E3042" w:rsidRPr="00612492" w:rsidRDefault="009E3042" w:rsidP="00607DF8">
            <w:pPr>
              <w:rPr>
                <w:sz w:val="21"/>
                <w:szCs w:val="21"/>
              </w:rPr>
            </w:pPr>
            <w:r w:rsidRPr="00612492">
              <w:rPr>
                <w:sz w:val="21"/>
                <w:szCs w:val="21"/>
              </w:rPr>
              <w:tab/>
              <w:t>&lt;STA-LIST_2&gt;</w:t>
            </w:r>
          </w:p>
          <w:p w:rsidR="009E3042" w:rsidRPr="00612492" w:rsidRDefault="009E3042" w:rsidP="00607DF8">
            <w:pPr>
              <w:rPr>
                <w:sz w:val="21"/>
                <w:szCs w:val="21"/>
              </w:rPr>
            </w:pPr>
            <w:r w:rsidRPr="00612492">
              <w:rPr>
                <w:sz w:val="21"/>
                <w:szCs w:val="21"/>
              </w:rPr>
              <w:t>.L2:</w:t>
            </w:r>
          </w:p>
        </w:tc>
      </w:tr>
      <w:tr w:rsidR="009E3042" w:rsidRPr="00612492" w:rsidTr="004371AA">
        <w:trPr>
          <w:jc w:val="center"/>
        </w:trPr>
        <w:tc>
          <w:tcPr>
            <w:tcW w:w="2689" w:type="dxa"/>
          </w:tcPr>
          <w:p w:rsidR="009E3042" w:rsidRPr="00612492" w:rsidRDefault="009E3042" w:rsidP="00607DF8">
            <w:pPr>
              <w:rPr>
                <w:sz w:val="21"/>
                <w:szCs w:val="21"/>
              </w:rPr>
            </w:pPr>
            <w:r w:rsidRPr="00612492">
              <w:rPr>
                <w:sz w:val="21"/>
                <w:szCs w:val="21"/>
              </w:rPr>
              <w:t>&lt;while-statement&gt;</w:t>
            </w:r>
          </w:p>
        </w:tc>
        <w:tc>
          <w:tcPr>
            <w:tcW w:w="2976" w:type="dxa"/>
          </w:tcPr>
          <w:p w:rsidR="009E3042" w:rsidRPr="00612492" w:rsidRDefault="009E3042" w:rsidP="00607DF8">
            <w:pPr>
              <w:rPr>
                <w:sz w:val="21"/>
                <w:szCs w:val="21"/>
              </w:rPr>
            </w:pPr>
            <w:r w:rsidRPr="00612492">
              <w:rPr>
                <w:sz w:val="21"/>
                <w:szCs w:val="21"/>
              </w:rPr>
              <w:t>while (&lt;LOG-EXP&gt;)</w:t>
            </w:r>
          </w:p>
          <w:p w:rsidR="009E3042" w:rsidRPr="00612492" w:rsidRDefault="009E3042" w:rsidP="00607DF8">
            <w:pPr>
              <w:rPr>
                <w:sz w:val="21"/>
                <w:szCs w:val="21"/>
              </w:rPr>
            </w:pPr>
            <w:r w:rsidRPr="00612492">
              <w:rPr>
                <w:sz w:val="21"/>
                <w:szCs w:val="21"/>
              </w:rPr>
              <w:t>{</w:t>
            </w:r>
          </w:p>
          <w:p w:rsidR="009E3042" w:rsidRPr="00612492" w:rsidRDefault="009E3042" w:rsidP="00607DF8">
            <w:pPr>
              <w:rPr>
                <w:sz w:val="21"/>
                <w:szCs w:val="21"/>
              </w:rPr>
            </w:pPr>
            <w:r w:rsidRPr="00612492">
              <w:rPr>
                <w:sz w:val="21"/>
                <w:szCs w:val="21"/>
              </w:rPr>
              <w:t xml:space="preserve">  &lt;STA-LIST&gt;</w:t>
            </w:r>
          </w:p>
          <w:p w:rsidR="009E3042" w:rsidRPr="00612492" w:rsidRDefault="009E3042" w:rsidP="00607DF8">
            <w:pPr>
              <w:rPr>
                <w:sz w:val="21"/>
                <w:szCs w:val="21"/>
              </w:rPr>
            </w:pPr>
            <w:r w:rsidRPr="00612492">
              <w:rPr>
                <w:sz w:val="21"/>
                <w:szCs w:val="21"/>
              </w:rPr>
              <w:t>}</w:t>
            </w:r>
          </w:p>
        </w:tc>
        <w:tc>
          <w:tcPr>
            <w:tcW w:w="3402" w:type="dxa"/>
          </w:tcPr>
          <w:p w:rsidR="009E3042" w:rsidRPr="00612492" w:rsidRDefault="009E3042" w:rsidP="00607DF8">
            <w:pPr>
              <w:ind w:firstLineChars="200" w:firstLine="420"/>
              <w:rPr>
                <w:sz w:val="21"/>
                <w:szCs w:val="21"/>
              </w:rPr>
            </w:pPr>
            <w:proofErr w:type="gramStart"/>
            <w:r w:rsidRPr="00612492">
              <w:rPr>
                <w:sz w:val="21"/>
                <w:szCs w:val="21"/>
              </w:rPr>
              <w:t>b .L</w:t>
            </w:r>
            <w:proofErr w:type="gramEnd"/>
            <w:r w:rsidRPr="00612492">
              <w:rPr>
                <w:sz w:val="21"/>
                <w:szCs w:val="21"/>
              </w:rPr>
              <w:t>2</w:t>
            </w:r>
          </w:p>
          <w:p w:rsidR="009E3042" w:rsidRPr="00612492" w:rsidRDefault="009E3042" w:rsidP="00607DF8">
            <w:pPr>
              <w:rPr>
                <w:sz w:val="21"/>
                <w:szCs w:val="21"/>
              </w:rPr>
            </w:pPr>
            <w:proofErr w:type="gramStart"/>
            <w:r w:rsidRPr="00612492">
              <w:rPr>
                <w:sz w:val="21"/>
                <w:szCs w:val="21"/>
              </w:rPr>
              <w:t>.L</w:t>
            </w:r>
            <w:proofErr w:type="gramEnd"/>
            <w:r w:rsidRPr="00612492">
              <w:rPr>
                <w:sz w:val="21"/>
                <w:szCs w:val="21"/>
              </w:rPr>
              <w:t>1:</w:t>
            </w:r>
          </w:p>
          <w:p w:rsidR="009E3042" w:rsidRPr="00612492" w:rsidRDefault="009E3042" w:rsidP="00607DF8">
            <w:pPr>
              <w:rPr>
                <w:sz w:val="21"/>
                <w:szCs w:val="21"/>
              </w:rPr>
            </w:pPr>
            <w:r w:rsidRPr="00612492">
              <w:rPr>
                <w:sz w:val="21"/>
                <w:szCs w:val="21"/>
              </w:rPr>
              <w:tab/>
              <w:t>&lt;STA-LIST&gt;</w:t>
            </w:r>
          </w:p>
          <w:p w:rsidR="009E3042" w:rsidRPr="00612492" w:rsidRDefault="009E3042" w:rsidP="00607DF8">
            <w:pPr>
              <w:rPr>
                <w:sz w:val="21"/>
                <w:szCs w:val="21"/>
              </w:rPr>
            </w:pPr>
            <w:proofErr w:type="gramStart"/>
            <w:r w:rsidRPr="00612492">
              <w:rPr>
                <w:sz w:val="21"/>
                <w:szCs w:val="21"/>
              </w:rPr>
              <w:t>.L</w:t>
            </w:r>
            <w:proofErr w:type="gramEnd"/>
            <w:r w:rsidRPr="00612492">
              <w:rPr>
                <w:sz w:val="21"/>
                <w:szCs w:val="21"/>
              </w:rPr>
              <w:t>2:</w:t>
            </w:r>
          </w:p>
          <w:p w:rsidR="009E3042" w:rsidRPr="00612492" w:rsidRDefault="009E3042" w:rsidP="00607DF8">
            <w:pPr>
              <w:rPr>
                <w:sz w:val="21"/>
                <w:szCs w:val="21"/>
              </w:rPr>
            </w:pPr>
            <w:r w:rsidRPr="00612492">
              <w:rPr>
                <w:sz w:val="21"/>
                <w:szCs w:val="21"/>
              </w:rPr>
              <w:tab/>
              <w:t>&lt;LOG-EXP&gt;</w:t>
            </w:r>
          </w:p>
          <w:p w:rsidR="009E3042" w:rsidRPr="00612492" w:rsidRDefault="009E3042" w:rsidP="00607DF8">
            <w:pPr>
              <w:rPr>
                <w:sz w:val="21"/>
                <w:szCs w:val="21"/>
              </w:rPr>
            </w:pPr>
            <w:r w:rsidRPr="00612492">
              <w:rPr>
                <w:sz w:val="21"/>
                <w:szCs w:val="21"/>
              </w:rPr>
              <w:tab/>
              <w:t>cmpi 7,0,0,0</w:t>
            </w:r>
          </w:p>
          <w:p w:rsidR="009E3042" w:rsidRPr="00612492" w:rsidRDefault="009E3042" w:rsidP="00607DF8">
            <w:pPr>
              <w:rPr>
                <w:sz w:val="21"/>
                <w:szCs w:val="21"/>
              </w:rPr>
            </w:pPr>
            <w:r w:rsidRPr="00612492">
              <w:rPr>
                <w:sz w:val="21"/>
                <w:szCs w:val="21"/>
              </w:rPr>
              <w:tab/>
              <w:t>bne 7,.L1</w:t>
            </w:r>
          </w:p>
        </w:tc>
      </w:tr>
      <w:tr w:rsidR="009E3042" w:rsidRPr="00612492" w:rsidTr="004371AA">
        <w:trPr>
          <w:jc w:val="center"/>
        </w:trPr>
        <w:tc>
          <w:tcPr>
            <w:tcW w:w="2689" w:type="dxa"/>
          </w:tcPr>
          <w:p w:rsidR="009E3042" w:rsidRPr="00612492" w:rsidRDefault="009E3042" w:rsidP="00607DF8">
            <w:pPr>
              <w:rPr>
                <w:sz w:val="21"/>
                <w:szCs w:val="21"/>
              </w:rPr>
            </w:pPr>
            <w:r w:rsidRPr="00612492">
              <w:rPr>
                <w:sz w:val="21"/>
                <w:szCs w:val="21"/>
              </w:rPr>
              <w:t>&lt;do-while-statement&gt;</w:t>
            </w:r>
          </w:p>
        </w:tc>
        <w:tc>
          <w:tcPr>
            <w:tcW w:w="2976" w:type="dxa"/>
          </w:tcPr>
          <w:p w:rsidR="009E3042" w:rsidRPr="00612492" w:rsidRDefault="009E3042" w:rsidP="00607DF8">
            <w:pPr>
              <w:rPr>
                <w:sz w:val="21"/>
                <w:szCs w:val="21"/>
              </w:rPr>
            </w:pPr>
            <w:r w:rsidRPr="00612492">
              <w:rPr>
                <w:sz w:val="21"/>
                <w:szCs w:val="21"/>
              </w:rPr>
              <w:t>do</w:t>
            </w:r>
          </w:p>
          <w:p w:rsidR="009E3042" w:rsidRPr="00612492" w:rsidRDefault="009E3042" w:rsidP="00607DF8">
            <w:pPr>
              <w:rPr>
                <w:sz w:val="21"/>
                <w:szCs w:val="21"/>
              </w:rPr>
            </w:pPr>
            <w:r w:rsidRPr="00612492">
              <w:rPr>
                <w:sz w:val="21"/>
                <w:szCs w:val="21"/>
              </w:rPr>
              <w:t>{</w:t>
            </w:r>
          </w:p>
          <w:p w:rsidR="009E3042" w:rsidRPr="00612492" w:rsidRDefault="009E3042" w:rsidP="00607DF8">
            <w:pPr>
              <w:rPr>
                <w:sz w:val="21"/>
                <w:szCs w:val="21"/>
              </w:rPr>
            </w:pPr>
            <w:r w:rsidRPr="00612492">
              <w:rPr>
                <w:sz w:val="21"/>
                <w:szCs w:val="21"/>
              </w:rPr>
              <w:t xml:space="preserve">  &lt;STA-LIST&gt;</w:t>
            </w:r>
          </w:p>
          <w:p w:rsidR="009E3042" w:rsidRPr="00612492" w:rsidRDefault="009E3042" w:rsidP="00607DF8">
            <w:pPr>
              <w:rPr>
                <w:sz w:val="21"/>
                <w:szCs w:val="21"/>
              </w:rPr>
            </w:pPr>
            <w:r w:rsidRPr="00612492">
              <w:rPr>
                <w:sz w:val="21"/>
                <w:szCs w:val="21"/>
              </w:rPr>
              <w:t>} while (&lt;LOG-EXP&gt;);</w:t>
            </w:r>
          </w:p>
        </w:tc>
        <w:tc>
          <w:tcPr>
            <w:tcW w:w="3402" w:type="dxa"/>
          </w:tcPr>
          <w:p w:rsidR="009E3042" w:rsidRPr="00612492" w:rsidRDefault="009E3042" w:rsidP="00607DF8">
            <w:pPr>
              <w:rPr>
                <w:sz w:val="21"/>
                <w:szCs w:val="21"/>
              </w:rPr>
            </w:pPr>
            <w:proofErr w:type="gramStart"/>
            <w:r w:rsidRPr="00612492">
              <w:rPr>
                <w:sz w:val="21"/>
                <w:szCs w:val="21"/>
              </w:rPr>
              <w:t>.L</w:t>
            </w:r>
            <w:proofErr w:type="gramEnd"/>
            <w:r w:rsidRPr="00612492">
              <w:rPr>
                <w:sz w:val="21"/>
                <w:szCs w:val="21"/>
              </w:rPr>
              <w:t>1:</w:t>
            </w:r>
          </w:p>
          <w:p w:rsidR="009E3042" w:rsidRPr="00612492" w:rsidRDefault="009E3042" w:rsidP="00607DF8">
            <w:pPr>
              <w:rPr>
                <w:sz w:val="21"/>
                <w:szCs w:val="21"/>
              </w:rPr>
            </w:pPr>
            <w:r w:rsidRPr="00612492">
              <w:rPr>
                <w:sz w:val="21"/>
                <w:szCs w:val="21"/>
              </w:rPr>
              <w:t xml:space="preserve">    &lt;STA-LIST&gt;</w:t>
            </w:r>
          </w:p>
          <w:p w:rsidR="009E3042" w:rsidRPr="00612492" w:rsidRDefault="009E3042" w:rsidP="00607DF8">
            <w:pPr>
              <w:rPr>
                <w:sz w:val="21"/>
                <w:szCs w:val="21"/>
              </w:rPr>
            </w:pPr>
            <w:r w:rsidRPr="00612492">
              <w:rPr>
                <w:sz w:val="21"/>
                <w:szCs w:val="21"/>
              </w:rPr>
              <w:tab/>
              <w:t>&lt;LOG-EXP&gt;</w:t>
            </w:r>
          </w:p>
          <w:p w:rsidR="009E3042" w:rsidRPr="00612492" w:rsidRDefault="009E3042" w:rsidP="00607DF8">
            <w:pPr>
              <w:rPr>
                <w:sz w:val="21"/>
                <w:szCs w:val="21"/>
              </w:rPr>
            </w:pPr>
            <w:r w:rsidRPr="00612492">
              <w:rPr>
                <w:sz w:val="21"/>
                <w:szCs w:val="21"/>
              </w:rPr>
              <w:tab/>
              <w:t>cmpi 7,0,0,0</w:t>
            </w:r>
          </w:p>
          <w:p w:rsidR="009E3042" w:rsidRPr="00612492" w:rsidRDefault="009E3042" w:rsidP="00607DF8">
            <w:pPr>
              <w:rPr>
                <w:sz w:val="21"/>
                <w:szCs w:val="21"/>
              </w:rPr>
            </w:pPr>
            <w:r w:rsidRPr="00612492">
              <w:rPr>
                <w:sz w:val="21"/>
                <w:szCs w:val="21"/>
              </w:rPr>
              <w:tab/>
              <w:t>bne 7,.L1</w:t>
            </w:r>
          </w:p>
        </w:tc>
      </w:tr>
      <w:tr w:rsidR="009E3042" w:rsidRPr="00612492" w:rsidTr="004371AA">
        <w:trPr>
          <w:jc w:val="center"/>
        </w:trPr>
        <w:tc>
          <w:tcPr>
            <w:tcW w:w="2689" w:type="dxa"/>
          </w:tcPr>
          <w:p w:rsidR="009E3042" w:rsidRPr="00612492" w:rsidRDefault="009E3042" w:rsidP="00607DF8">
            <w:pPr>
              <w:rPr>
                <w:sz w:val="21"/>
                <w:szCs w:val="21"/>
              </w:rPr>
            </w:pPr>
            <w:r w:rsidRPr="00612492">
              <w:rPr>
                <w:sz w:val="21"/>
                <w:szCs w:val="21"/>
                <w:lang w:val="de-DE"/>
              </w:rPr>
              <w:t>&lt;for-statement&gt;</w:t>
            </w:r>
          </w:p>
        </w:tc>
        <w:tc>
          <w:tcPr>
            <w:tcW w:w="2976" w:type="dxa"/>
          </w:tcPr>
          <w:p w:rsidR="009E3042" w:rsidRPr="00612492" w:rsidRDefault="009E3042" w:rsidP="00607DF8">
            <w:pPr>
              <w:rPr>
                <w:sz w:val="21"/>
                <w:szCs w:val="21"/>
              </w:rPr>
            </w:pPr>
            <w:r w:rsidRPr="00612492">
              <w:rPr>
                <w:sz w:val="21"/>
                <w:szCs w:val="21"/>
              </w:rPr>
              <w:t xml:space="preserve">for(&lt;ASS-EXP_1&gt;; </w:t>
            </w:r>
          </w:p>
          <w:p w:rsidR="009E3042" w:rsidRPr="00612492" w:rsidRDefault="009E3042" w:rsidP="00607DF8">
            <w:pPr>
              <w:ind w:firstLineChars="200" w:firstLine="420"/>
              <w:rPr>
                <w:sz w:val="21"/>
                <w:szCs w:val="21"/>
              </w:rPr>
            </w:pPr>
            <w:r w:rsidRPr="00612492">
              <w:rPr>
                <w:sz w:val="21"/>
                <w:szCs w:val="21"/>
              </w:rPr>
              <w:lastRenderedPageBreak/>
              <w:t xml:space="preserve">&lt;LOG-EXP&gt;; </w:t>
            </w:r>
          </w:p>
          <w:p w:rsidR="009E3042" w:rsidRPr="00612492" w:rsidRDefault="009E3042" w:rsidP="00607DF8">
            <w:pPr>
              <w:ind w:firstLineChars="200" w:firstLine="420"/>
              <w:rPr>
                <w:sz w:val="21"/>
                <w:szCs w:val="21"/>
              </w:rPr>
            </w:pPr>
            <w:r w:rsidRPr="00612492">
              <w:rPr>
                <w:sz w:val="21"/>
                <w:szCs w:val="21"/>
              </w:rPr>
              <w:t>&lt;ASS-EXP_2&gt;)</w:t>
            </w:r>
          </w:p>
          <w:p w:rsidR="009E3042" w:rsidRPr="00612492" w:rsidRDefault="009E3042" w:rsidP="00607DF8">
            <w:pPr>
              <w:rPr>
                <w:sz w:val="21"/>
                <w:szCs w:val="21"/>
              </w:rPr>
            </w:pPr>
            <w:r w:rsidRPr="00612492">
              <w:rPr>
                <w:sz w:val="21"/>
                <w:szCs w:val="21"/>
              </w:rPr>
              <w:t>{</w:t>
            </w:r>
          </w:p>
          <w:p w:rsidR="009E3042" w:rsidRPr="00612492" w:rsidRDefault="009E3042" w:rsidP="00607DF8">
            <w:pPr>
              <w:rPr>
                <w:sz w:val="21"/>
                <w:szCs w:val="21"/>
              </w:rPr>
            </w:pPr>
            <w:r w:rsidRPr="00612492">
              <w:rPr>
                <w:sz w:val="21"/>
                <w:szCs w:val="21"/>
              </w:rPr>
              <w:t xml:space="preserve">   &lt;STA-LIST&gt;</w:t>
            </w:r>
          </w:p>
          <w:p w:rsidR="009E3042" w:rsidRPr="00612492" w:rsidRDefault="009E3042" w:rsidP="00607DF8">
            <w:pPr>
              <w:rPr>
                <w:sz w:val="21"/>
                <w:szCs w:val="21"/>
              </w:rPr>
            </w:pPr>
            <w:r w:rsidRPr="00612492">
              <w:rPr>
                <w:sz w:val="21"/>
                <w:szCs w:val="21"/>
              </w:rPr>
              <w:t>}</w:t>
            </w:r>
          </w:p>
        </w:tc>
        <w:tc>
          <w:tcPr>
            <w:tcW w:w="3402" w:type="dxa"/>
          </w:tcPr>
          <w:p w:rsidR="009E3042" w:rsidRPr="00612492" w:rsidRDefault="009E3042" w:rsidP="00607DF8">
            <w:pPr>
              <w:ind w:firstLineChars="200" w:firstLine="420"/>
              <w:rPr>
                <w:sz w:val="21"/>
                <w:szCs w:val="21"/>
              </w:rPr>
            </w:pPr>
            <w:r w:rsidRPr="00612492">
              <w:rPr>
                <w:sz w:val="21"/>
                <w:szCs w:val="21"/>
              </w:rPr>
              <w:lastRenderedPageBreak/>
              <w:t>&lt;ASS-EXP_1&gt;</w:t>
            </w:r>
          </w:p>
          <w:p w:rsidR="009E3042" w:rsidRPr="00612492" w:rsidRDefault="009E3042" w:rsidP="00607DF8">
            <w:pPr>
              <w:rPr>
                <w:sz w:val="21"/>
                <w:szCs w:val="21"/>
              </w:rPr>
            </w:pPr>
            <w:r w:rsidRPr="00612492">
              <w:rPr>
                <w:sz w:val="21"/>
                <w:szCs w:val="21"/>
              </w:rPr>
              <w:lastRenderedPageBreak/>
              <w:tab/>
            </w:r>
            <w:proofErr w:type="gramStart"/>
            <w:r w:rsidRPr="00612492">
              <w:rPr>
                <w:sz w:val="21"/>
                <w:szCs w:val="21"/>
              </w:rPr>
              <w:t>b .L</w:t>
            </w:r>
            <w:proofErr w:type="gramEnd"/>
            <w:r w:rsidRPr="00612492">
              <w:rPr>
                <w:sz w:val="21"/>
                <w:szCs w:val="21"/>
              </w:rPr>
              <w:t>2</w:t>
            </w:r>
          </w:p>
          <w:p w:rsidR="009E3042" w:rsidRPr="00612492" w:rsidRDefault="009E3042" w:rsidP="00607DF8">
            <w:pPr>
              <w:rPr>
                <w:sz w:val="21"/>
                <w:szCs w:val="21"/>
              </w:rPr>
            </w:pPr>
            <w:proofErr w:type="gramStart"/>
            <w:r w:rsidRPr="00612492">
              <w:rPr>
                <w:sz w:val="21"/>
                <w:szCs w:val="21"/>
              </w:rPr>
              <w:t>.L</w:t>
            </w:r>
            <w:proofErr w:type="gramEnd"/>
            <w:r w:rsidRPr="00612492">
              <w:rPr>
                <w:sz w:val="21"/>
                <w:szCs w:val="21"/>
              </w:rPr>
              <w:t>1:</w:t>
            </w:r>
          </w:p>
          <w:p w:rsidR="009E3042" w:rsidRPr="00612492" w:rsidRDefault="009E3042" w:rsidP="00607DF8">
            <w:pPr>
              <w:rPr>
                <w:sz w:val="21"/>
                <w:szCs w:val="21"/>
              </w:rPr>
            </w:pPr>
            <w:r w:rsidRPr="00612492">
              <w:rPr>
                <w:sz w:val="21"/>
                <w:szCs w:val="21"/>
              </w:rPr>
              <w:t xml:space="preserve">    &lt;STA-LIST&gt;</w:t>
            </w:r>
          </w:p>
          <w:p w:rsidR="009E3042" w:rsidRPr="00612492" w:rsidRDefault="009E3042" w:rsidP="00607DF8">
            <w:pPr>
              <w:rPr>
                <w:sz w:val="21"/>
                <w:szCs w:val="21"/>
              </w:rPr>
            </w:pPr>
            <w:r w:rsidRPr="00612492">
              <w:rPr>
                <w:sz w:val="21"/>
                <w:szCs w:val="21"/>
              </w:rPr>
              <w:t xml:space="preserve">    &lt;ASS-EXP_2&gt;</w:t>
            </w:r>
          </w:p>
          <w:p w:rsidR="009E3042" w:rsidRPr="00612492" w:rsidRDefault="009E3042" w:rsidP="00607DF8">
            <w:pPr>
              <w:rPr>
                <w:sz w:val="21"/>
                <w:szCs w:val="21"/>
              </w:rPr>
            </w:pPr>
            <w:proofErr w:type="gramStart"/>
            <w:r w:rsidRPr="00612492">
              <w:rPr>
                <w:sz w:val="21"/>
                <w:szCs w:val="21"/>
              </w:rPr>
              <w:t>.L</w:t>
            </w:r>
            <w:proofErr w:type="gramEnd"/>
            <w:r w:rsidRPr="00612492">
              <w:rPr>
                <w:sz w:val="21"/>
                <w:szCs w:val="21"/>
              </w:rPr>
              <w:t>2:</w:t>
            </w:r>
          </w:p>
          <w:p w:rsidR="009E3042" w:rsidRPr="00612492" w:rsidRDefault="009E3042" w:rsidP="00607DF8">
            <w:pPr>
              <w:rPr>
                <w:sz w:val="21"/>
                <w:szCs w:val="21"/>
              </w:rPr>
            </w:pPr>
            <w:r w:rsidRPr="00612492">
              <w:rPr>
                <w:sz w:val="21"/>
                <w:szCs w:val="21"/>
              </w:rPr>
              <w:tab/>
              <w:t>&lt;LOG-EXP&gt;</w:t>
            </w:r>
          </w:p>
          <w:p w:rsidR="009E3042" w:rsidRPr="00612492" w:rsidRDefault="009E3042" w:rsidP="00607DF8">
            <w:pPr>
              <w:rPr>
                <w:sz w:val="21"/>
                <w:szCs w:val="21"/>
              </w:rPr>
            </w:pPr>
            <w:r w:rsidRPr="00612492">
              <w:rPr>
                <w:sz w:val="21"/>
                <w:szCs w:val="21"/>
              </w:rPr>
              <w:tab/>
              <w:t>cmpi 7,0,0,0</w:t>
            </w:r>
          </w:p>
          <w:p w:rsidR="009E3042" w:rsidRPr="00612492" w:rsidRDefault="009E3042" w:rsidP="00607DF8">
            <w:pPr>
              <w:rPr>
                <w:sz w:val="21"/>
                <w:szCs w:val="21"/>
              </w:rPr>
            </w:pPr>
            <w:r w:rsidRPr="0061249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命题逻辑公理系统是从一些被当做</w:t>
      </w:r>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7,.L1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t>b .L2</w:t>
            </w:r>
          </w:p>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P1: GPR[0] = &lt;LOG-EXP&gt;</w:t>
            </w:r>
          </w:p>
          <w:p w:rsidR="00F53AC2" w:rsidRPr="00F53AC2" w:rsidRDefault="00F53AC2" w:rsidP="00DE066F">
            <w:pPr>
              <w:rPr>
                <w:sz w:val="21"/>
                <w:szCs w:val="21"/>
              </w:rPr>
            </w:pPr>
            <w:r w:rsidRPr="00F53AC2">
              <w:rPr>
                <w:sz w:val="21"/>
                <w:szCs w:val="21"/>
              </w:rPr>
              <w:t>P2: (GPR[0] &lt; 0 -&gt; CR[7] = b100) || (GPR[0] &gt; 0 -&gt; CR[7] = b010) || (GPR[0] == 0 -&gt; CR[7] = b001)</w:t>
            </w:r>
          </w:p>
          <w:p w:rsidR="00F53AC2" w:rsidRPr="00F53AC2" w:rsidRDefault="00F53AC2" w:rsidP="00DE066F">
            <w:pPr>
              <w:rPr>
                <w:sz w:val="21"/>
                <w:szCs w:val="21"/>
              </w:rPr>
            </w:pPr>
            <w:r w:rsidRPr="00F53AC2">
              <w:rPr>
                <w:sz w:val="21"/>
                <w:szCs w:val="21"/>
              </w:rPr>
              <w:t>P3: (CR[7]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P5: PC = PC + @.L2</w:t>
            </w:r>
          </w:p>
          <w:p w:rsidR="00F53AC2" w:rsidRPr="00F53AC2" w:rsidRDefault="00F53AC2" w:rsidP="00DE066F">
            <w:pPr>
              <w:rPr>
                <w:sz w:val="21"/>
                <w:szCs w:val="21"/>
              </w:rPr>
            </w:pPr>
            <w:r w:rsidRPr="00F53AC2">
              <w:rPr>
                <w:sz w:val="21"/>
                <w:szCs w:val="21"/>
              </w:rPr>
              <w:t>P6: .L1: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r w:rsidRPr="00F53AC2">
              <w:rPr>
                <w:sz w:val="21"/>
                <w:szCs w:val="21"/>
              </w:rPr>
              <w:t>b .L2</w:t>
            </w:r>
          </w:p>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r w:rsidRPr="00F53AC2">
              <w:rPr>
                <w:sz w:val="21"/>
                <w:szCs w:val="21"/>
              </w:rPr>
              <w:t>.L2: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PC = PC + @.L2</w:t>
            </w:r>
          </w:p>
          <w:p w:rsidR="00F53AC2" w:rsidRPr="00F53AC2" w:rsidRDefault="00F53AC2" w:rsidP="00DE066F">
            <w:pPr>
              <w:rPr>
                <w:sz w:val="21"/>
                <w:szCs w:val="21"/>
              </w:rPr>
            </w:pPr>
            <w:r w:rsidRPr="00F53AC2">
              <w:rPr>
                <w:sz w:val="21"/>
                <w:szCs w:val="21"/>
              </w:rPr>
              <w:t>P2: .L1: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 .L2:</w:t>
            </w:r>
          </w:p>
          <w:p w:rsidR="00F53AC2" w:rsidRPr="00F53AC2" w:rsidRDefault="00F53AC2" w:rsidP="00DE066F">
            <w:pPr>
              <w:rPr>
                <w:sz w:val="21"/>
                <w:szCs w:val="21"/>
              </w:rPr>
            </w:pPr>
            <w:r w:rsidRPr="00F53AC2">
              <w:rPr>
                <w:sz w:val="21"/>
                <w:szCs w:val="21"/>
              </w:rPr>
              <w:t>P5: GPR[0] = &lt;LOG-EXP&gt;</w:t>
            </w:r>
          </w:p>
          <w:p w:rsidR="00F53AC2" w:rsidRPr="00F53AC2" w:rsidRDefault="00F53AC2" w:rsidP="00DE066F">
            <w:pPr>
              <w:rPr>
                <w:sz w:val="21"/>
                <w:szCs w:val="21"/>
              </w:rPr>
            </w:pPr>
            <w:r w:rsidRPr="00F53AC2">
              <w:rPr>
                <w:sz w:val="21"/>
                <w:szCs w:val="21"/>
              </w:rPr>
              <w:t>P6: (GPR[0]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P1 = .L1: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P3 = GPR[0] = &lt;LOG-EXP&gt;</w:t>
            </w:r>
          </w:p>
          <w:p w:rsidR="00F53AC2" w:rsidRPr="00F53AC2" w:rsidRDefault="00F53AC2" w:rsidP="00DE066F">
            <w:pPr>
              <w:rPr>
                <w:sz w:val="21"/>
                <w:szCs w:val="21"/>
              </w:rPr>
            </w:pPr>
            <w:r w:rsidRPr="00F53AC2">
              <w:rPr>
                <w:sz w:val="21"/>
                <w:szCs w:val="21"/>
              </w:rPr>
              <w:t xml:space="preserve">P4 = GPR[0]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t>b .L2</w:t>
            </w:r>
          </w:p>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r w:rsidRPr="00F53AC2">
              <w:rPr>
                <w:sz w:val="21"/>
                <w:szCs w:val="21"/>
              </w:rPr>
              <w:t>.L2: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P2 = PC = PC + @.L2</w:t>
            </w:r>
          </w:p>
          <w:p w:rsidR="00F53AC2" w:rsidRPr="00F53AC2" w:rsidRDefault="00F53AC2" w:rsidP="00DE066F">
            <w:pPr>
              <w:rPr>
                <w:sz w:val="21"/>
                <w:szCs w:val="21"/>
              </w:rPr>
            </w:pPr>
            <w:r w:rsidRPr="00F53AC2">
              <w:rPr>
                <w:sz w:val="21"/>
                <w:szCs w:val="21"/>
              </w:rPr>
              <w:t>P3 = .L1: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P6 = .L2:</w:t>
            </w:r>
          </w:p>
          <w:p w:rsidR="00F53AC2" w:rsidRPr="00F53AC2" w:rsidRDefault="00F53AC2" w:rsidP="00DE066F">
            <w:pPr>
              <w:rPr>
                <w:sz w:val="21"/>
                <w:szCs w:val="21"/>
              </w:rPr>
            </w:pPr>
            <w:r w:rsidRPr="00F53AC2">
              <w:rPr>
                <w:sz w:val="21"/>
                <w:szCs w:val="21"/>
              </w:rPr>
              <w:t>P7 = GPR[0] = &lt;LOG-EXP&gt;</w:t>
            </w:r>
          </w:p>
          <w:p w:rsidR="00F53AC2" w:rsidRPr="00F53AC2" w:rsidRDefault="00F53AC2" w:rsidP="00DE066F">
            <w:pPr>
              <w:rPr>
                <w:sz w:val="21"/>
                <w:szCs w:val="21"/>
              </w:rPr>
            </w:pPr>
            <w:r w:rsidRPr="00F53AC2">
              <w:rPr>
                <w:sz w:val="21"/>
                <w:szCs w:val="21"/>
              </w:rPr>
              <w:t>P8 = GPR[0]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bookmarkStart w:id="46" w:name="_Toc471204395"/>
      <w:r>
        <w:rPr>
          <w:rFonts w:hint="eastAsia"/>
        </w:rPr>
        <w:t>推理</w:t>
      </w:r>
      <w:r w:rsidRPr="001969ED">
        <w:rPr>
          <w:rFonts w:hint="eastAsia"/>
        </w:rPr>
        <w:t>证明</w:t>
      </w:r>
      <w:bookmarkEnd w:id="46"/>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时，把</w:t>
      </w:r>
      <w:r w:rsidR="002E6DC1">
        <w:rPr>
          <w:rFonts w:hint="eastAsia"/>
        </w:rPr>
        <w:t>前提</w:t>
      </w:r>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0476BF" w:rsidRDefault="00C11156" w:rsidP="0049419F">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作为含有循环结构和不含有循环结构的代表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r w:rsidR="00C70501">
        <w:rPr>
          <w:rFonts w:hint="eastAsia"/>
        </w:rPr>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w:t>
      </w:r>
      <w:r w:rsidR="00833005">
        <w:rPr>
          <w:rFonts w:hint="eastAsia"/>
        </w:rPr>
        <w:lastRenderedPageBreak/>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.L2: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5B0E08" w:rsidRDefault="00720E22" w:rsidP="00253C02">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r w:rsidR="005B0E08">
        <w:rPr>
          <w:rFonts w:hint="eastAsia"/>
        </w:rPr>
        <w:t>下面将给出</w:t>
      </w:r>
      <w:r w:rsidR="001C4E37">
        <w:rPr>
          <w:rFonts w:hint="eastAsia"/>
        </w:rPr>
        <w:t>&lt;while</w:t>
      </w:r>
      <w:r w:rsidR="005B0E08" w:rsidRPr="00593EF3">
        <w:rPr>
          <w:rFonts w:hint="eastAsia"/>
        </w:rPr>
        <w:t>-statement&gt;</w:t>
      </w:r>
      <w:r w:rsidR="005B0E08">
        <w:rPr>
          <w:rFonts w:hint="eastAsia"/>
        </w:rPr>
        <w:t>文法单元对应的</w:t>
      </w:r>
      <w:r w:rsidR="005B0E08" w:rsidRPr="00593EF3">
        <w:rPr>
          <w:rFonts w:hint="eastAsia"/>
        </w:rPr>
        <w:t>目标码模式命题的证明</w:t>
      </w:r>
      <w:r w:rsidR="005B0E08">
        <w:rPr>
          <w:rFonts w:hint="eastAsia"/>
        </w:rPr>
        <w:t>过程，如表</w:t>
      </w:r>
      <w:r w:rsidR="005B0E08">
        <w:rPr>
          <w:rFonts w:hint="eastAsia"/>
        </w:rPr>
        <w:t>X</w:t>
      </w:r>
      <w:r w:rsidR="005B0E08">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lastRenderedPageBreak/>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00D012B5" w:rsidRPr="00D012B5">
        <w:t>P(0)</w:t>
      </w:r>
      <w:r w:rsidR="00D012B5" w:rsidRPr="00D012B5">
        <w:rPr>
          <w:rFonts w:ascii="Cambria Math" w:hAnsi="Cambria Math" w:cs="Cambria Math"/>
        </w:rPr>
        <w:t>⋀</w:t>
      </w:r>
      <w:r w:rsidR="00D012B5" w:rsidRPr="00D012B5">
        <w:t>(</w:t>
      </w:r>
      <w:r w:rsidR="00D012B5" w:rsidRPr="00D012B5">
        <w:rPr>
          <w:rFonts w:ascii="Cambria Math" w:hAnsi="Cambria Math" w:cs="Cambria Math"/>
        </w:rPr>
        <w:t>∀</w:t>
      </w:r>
      <w:r w:rsidR="00D012B5" w:rsidRPr="00D012B5">
        <w:t>n)(P(n)</w:t>
      </w:r>
      <w:r w:rsidR="00D012B5" w:rsidRPr="00D012B5">
        <w:rPr>
          <w:rFonts w:hint="eastAsia"/>
        </w:rPr>
        <w:t>→</w:t>
      </w:r>
      <w:r w:rsidR="00D012B5" w:rsidRPr="00D012B5">
        <w:t>P(s(n))</w:t>
      </w:r>
      <w:r w:rsidR="00D012B5">
        <w:rPr>
          <w:rFonts w:hint="eastAsia"/>
        </w:rPr>
        <w:t>)</w:t>
      </w:r>
      <w:r w:rsidR="00D012B5" w:rsidRPr="00D012B5">
        <w:rPr>
          <w:rFonts w:hint="eastAsia"/>
        </w:rPr>
        <w:t>→</w:t>
      </w:r>
      <w:r w:rsidR="00D012B5" w:rsidRPr="00D012B5">
        <w:t>(</w:t>
      </w:r>
      <w:r w:rsidR="00D012B5" w:rsidRPr="00D012B5">
        <w:rPr>
          <w:rFonts w:ascii="Cambria Math" w:hAnsi="Cambria Math" w:cs="Cambria Math"/>
        </w:rPr>
        <w:t>∀</w:t>
      </w:r>
      <w:r w:rsidR="00D012B5" w:rsidRPr="00D012B5">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(&lt;LOG-EXP&gt; &lt; 0 -&gt; PC = PC + @.L1)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r w:rsidRPr="005847EC">
              <w:rPr>
                <w:sz w:val="21"/>
                <w:szCs w:val="21"/>
              </w:rPr>
              <w:t>由前提有，当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(&lt;LOG-EXP&gt; &lt; 0 -&gt; &lt;STA-LIST&gt;) || (&lt;LOG-EXP&gt;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lastRenderedPageBreak/>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的基础上，进行一次循环，由前提有：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bookmarkStart w:id="47" w:name="_Toc471204396"/>
      <w:r>
        <w:rPr>
          <w:rFonts w:hint="eastAsia"/>
        </w:rPr>
        <w:lastRenderedPageBreak/>
        <w:t>编译形式化验证</w:t>
      </w:r>
      <w:r w:rsidR="00CE7F01">
        <w:rPr>
          <w:rFonts w:hint="eastAsia"/>
        </w:rPr>
        <w:t>算法</w:t>
      </w:r>
      <w:bookmarkEnd w:id="47"/>
    </w:p>
    <w:p w:rsidR="007836A9" w:rsidRDefault="00EC3EF9" w:rsidP="00EC3EF9">
      <w:pPr>
        <w:pStyle w:val="3"/>
        <w:spacing w:before="156" w:after="156"/>
      </w:pPr>
      <w:bookmarkStart w:id="48" w:name="_Toc471204397"/>
      <w:r w:rsidRPr="00EC3EF9">
        <w:rPr>
          <w:rFonts w:hint="eastAsia"/>
        </w:rPr>
        <w:t>命题映射算法</w:t>
      </w:r>
      <w:bookmarkEnd w:id="48"/>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49" w:name="_Toc437382725"/>
      <w:r>
        <w:rPr>
          <w:rFonts w:hint="eastAsia"/>
        </w:rPr>
        <w:t>表</w:t>
      </w:r>
      <w:r>
        <w:rPr>
          <w:rFonts w:hint="eastAsia"/>
        </w:rPr>
        <w:t xml:space="preserve"> </w:t>
      </w:r>
      <w:r>
        <w:t xml:space="preserve">X  </w:t>
      </w:r>
      <w:bookmarkEnd w:id="49"/>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3:     lines = line.split(regex)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t xml:space="preserve">5:     </w:t>
            </w:r>
            <w:r w:rsidRPr="000D3A2F">
              <w:rPr>
                <w:b/>
                <w:sz w:val="21"/>
                <w:szCs w:val="21"/>
              </w:rPr>
              <w:t>if</w:t>
            </w:r>
            <w:r w:rsidRPr="000D3A2F">
              <w:rPr>
                <w:sz w:val="21"/>
                <w:szCs w:val="21"/>
              </w:rPr>
              <w:t xml:space="preserve"> lines.length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lastRenderedPageBreak/>
              <w:t xml:space="preserve">7:     </w:t>
            </w:r>
            <w:r w:rsidRPr="000D3A2F">
              <w:rPr>
                <w:b/>
                <w:sz w:val="21"/>
                <w:szCs w:val="21"/>
              </w:rPr>
              <w:t>else if</w:t>
            </w:r>
            <w:r w:rsidRPr="000D3A2F">
              <w:rPr>
                <w:sz w:val="21"/>
                <w:szCs w:val="21"/>
              </w:rPr>
              <w:t xml:space="preserve"> lines.length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bookmarkStart w:id="50" w:name="_Toc471204398"/>
      <w:r w:rsidRPr="007F1D26">
        <w:rPr>
          <w:rFonts w:hint="eastAsia"/>
        </w:rPr>
        <w:t>自动推理算法</w:t>
      </w:r>
      <w:bookmarkEnd w:id="50"/>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的内容作出一定的修改，若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lastRenderedPageBreak/>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newProposition !=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bookmarkStart w:id="51" w:name="_Toc471204399"/>
      <w:r w:rsidRPr="00C0007A">
        <w:rPr>
          <w:rFonts w:hint="eastAsia"/>
        </w:rPr>
        <w:t>循环交互证明算法</w:t>
      </w:r>
      <w:bookmarkEnd w:id="51"/>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lastRenderedPageBreak/>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semantemeSet !=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lastRenderedPageBreak/>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时，待证结论是否成立；第二遍假设第</w:t>
      </w:r>
      <w:r w:rsidR="00BE654B">
        <w:rPr>
          <w:rFonts w:ascii="Times New Roman" w:hint="eastAsia"/>
          <w:szCs w:val="24"/>
        </w:rPr>
        <w:t>n=N</w:t>
      </w:r>
      <w:r w:rsidR="00BE654B">
        <w:rPr>
          <w:rFonts w:ascii="Times New Roman" w:hint="eastAsia"/>
          <w:szCs w:val="24"/>
        </w:rPr>
        <w:t>时待证结论成立，推导</w:t>
      </w:r>
      <w:r w:rsidR="00BE654B">
        <w:rPr>
          <w:rFonts w:ascii="Times New Roman" w:hint="eastAsia"/>
          <w:szCs w:val="24"/>
        </w:rPr>
        <w:t>n=N+1</w:t>
      </w:r>
      <w:r w:rsidR="00BE654B">
        <w:rPr>
          <w:rFonts w:ascii="Times New Roman" w:hint="eastAsia"/>
          <w:szCs w:val="24"/>
        </w:rPr>
        <w:t>时，待证结论是否成立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bookmarkStart w:id="52" w:name="_Toc471204400"/>
      <w:r w:rsidRPr="00AF3A0C">
        <w:rPr>
          <w:rFonts w:hint="eastAsia"/>
        </w:rPr>
        <w:t>安全</w:t>
      </w:r>
      <w:r w:rsidRPr="00AF3A0C">
        <w:rPr>
          <w:rFonts w:hint="eastAsia"/>
        </w:rPr>
        <w:t>C</w:t>
      </w:r>
      <w:r>
        <w:rPr>
          <w:rFonts w:hint="eastAsia"/>
        </w:rPr>
        <w:t>编译器构建关键技术</w:t>
      </w:r>
      <w:bookmarkEnd w:id="52"/>
    </w:p>
    <w:p w:rsidR="00E405C4" w:rsidRDefault="00ED5F83" w:rsidP="00E405C4">
      <w:pPr>
        <w:pStyle w:val="3"/>
        <w:spacing w:before="156" w:after="156"/>
      </w:pPr>
      <w:bookmarkStart w:id="53" w:name="_Toc471204401"/>
      <w:r>
        <w:rPr>
          <w:rFonts w:hint="eastAsia"/>
        </w:rPr>
        <w:t>词法</w:t>
      </w:r>
      <w:r w:rsidR="00D35956">
        <w:rPr>
          <w:rFonts w:hint="eastAsia"/>
        </w:rPr>
        <w:t>分析</w:t>
      </w:r>
      <w:r w:rsidR="00CE3DE8">
        <w:rPr>
          <w:rFonts w:hint="eastAsia"/>
        </w:rPr>
        <w:t>方法</w:t>
      </w:r>
      <w:bookmarkEnd w:id="53"/>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1199" type="#_x0000_t75" style="width:4in;height:96.9pt" o:ole="">
            <v:imagedata r:id="rId294" o:title=""/>
          </v:shape>
          <o:OLEObject Type="Embed" ProgID="Visio.Drawing.15" ShapeID="_x0000_i1199" DrawAspect="Content" ObjectID="_1545430759" r:id="rId295"/>
        </w:object>
      </w:r>
    </w:p>
    <w:p w:rsidR="00E9031E" w:rsidRPr="009B0C32" w:rsidRDefault="009B0C32" w:rsidP="00877752">
      <w:pPr>
        <w:pStyle w:val="a1"/>
      </w:pPr>
      <w:bookmarkStart w:id="54" w:name="_Toc437380724"/>
      <w:r>
        <w:rPr>
          <w:rFonts w:hint="eastAsia"/>
        </w:rPr>
        <w:t>图</w:t>
      </w:r>
      <w:r>
        <w:rPr>
          <w:rFonts w:hint="eastAsia"/>
        </w:rPr>
        <w:t xml:space="preserve"> </w:t>
      </w:r>
      <w:r w:rsidR="00FA34F1">
        <w:rPr>
          <w:rFonts w:hint="eastAsia"/>
        </w:rPr>
        <w:t>X</w:t>
      </w:r>
      <w:r>
        <w:t xml:space="preserve">  </w:t>
      </w:r>
      <w:bookmarkEnd w:id="54"/>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w:t>
      </w:r>
      <w:r w:rsidR="008D6223">
        <w:rPr>
          <w:rFonts w:hint="eastAsia"/>
        </w:rPr>
        <w:lastRenderedPageBreak/>
        <w:t>划线</w:t>
      </w:r>
      <w:r w:rsidR="0034145E">
        <w:rPr>
          <w:rFonts w:hint="eastAsia"/>
        </w:rPr>
        <w:t>。</w:t>
      </w:r>
    </w:p>
    <w:p w:rsidR="000A1E46" w:rsidRDefault="00877752" w:rsidP="00877752">
      <w:pPr>
        <w:pStyle w:val="a0"/>
        <w:ind w:firstLineChars="0" w:firstLine="0"/>
        <w:jc w:val="center"/>
      </w:pPr>
      <w:r>
        <w:object w:dxaOrig="9301" w:dyaOrig="5012">
          <v:shape id="_x0000_i1202" type="#_x0000_t75" style="width:384.9pt;height:207.7pt" o:ole="">
            <v:imagedata r:id="rId296" o:title=""/>
          </v:shape>
          <o:OLEObject Type="Embed" ProgID="Visio.Drawing.15" ShapeID="_x0000_i1202" DrawAspect="Content" ObjectID="_1545430760"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r w:rsidR="002A4656" w:rsidRPr="006A70E5">
              <w:rPr>
                <w:sz w:val="22"/>
                <w:szCs w:val="21"/>
              </w:rPr>
              <w:t>NextChar()</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NextState(state, char)</w:t>
            </w:r>
          </w:p>
          <w:p w:rsidR="00222D34" w:rsidRDefault="00CA35A8" w:rsidP="00B42293">
            <w:pPr>
              <w:pStyle w:val="a0"/>
              <w:ind w:firstLineChars="0" w:firstLine="0"/>
              <w:rPr>
                <w:sz w:val="22"/>
                <w:szCs w:val="21"/>
              </w:rPr>
            </w:pPr>
            <w:r>
              <w:rPr>
                <w:rFonts w:hint="eastAsia"/>
                <w:sz w:val="22"/>
                <w:szCs w:val="21"/>
              </w:rPr>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NextChar()</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sz w:val="22"/>
                <w:szCs w:val="21"/>
              </w:rPr>
            </w:pPr>
            <w:r>
              <w:rPr>
                <w:rFonts w:hint="eastAsia"/>
                <w:sz w:val="22"/>
                <w:szCs w:val="21"/>
              </w:rPr>
              <w:lastRenderedPageBreak/>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1189" type="#_x0000_t75" style="width:48.2pt;height:18.3pt" o:ole="">
                  <v:imagedata r:id="rId298" o:title=""/>
                </v:shape>
                <o:OLEObject Type="Embed" ProgID="Equation.DSMT4" ShapeID="_x0000_i1189" DrawAspect="Content" ObjectID="_1545430761"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1190" type="#_x0000_t75" style="width:368.85pt;height:280.8pt" o:ole="">
            <v:imagedata r:id="rId300" o:title=""/>
          </v:shape>
          <o:OLEObject Type="Embed" ProgID="Visio.Drawing.15" ShapeID="_x0000_i1190" DrawAspect="Content" ObjectID="_1545430762" r:id="rId301"/>
        </w:object>
      </w:r>
    </w:p>
    <w:p w:rsidR="00C77915" w:rsidRDefault="007059AB" w:rsidP="004C0766">
      <w:pPr>
        <w:pStyle w:val="a1"/>
      </w:pPr>
      <w:r>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lastRenderedPageBreak/>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标识符自动机的条件就是当前字符为为下划线或字母，而转到整数自动机的条件是当前字符为数字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bookmarkStart w:id="55" w:name="_Toc471204402"/>
      <w:r>
        <w:rPr>
          <w:rFonts w:hint="eastAsia"/>
        </w:rPr>
        <w:t>文法单元</w:t>
      </w:r>
      <w:r w:rsidR="00EB3EBE">
        <w:rPr>
          <w:rFonts w:hint="eastAsia"/>
        </w:rPr>
        <w:t>识别</w:t>
      </w:r>
      <w:r w:rsidR="00CE3DE8">
        <w:rPr>
          <w:rFonts w:hint="eastAsia"/>
        </w:rPr>
        <w:t>方法</w:t>
      </w:r>
      <w:bookmarkEnd w:id="55"/>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RPr="00E738A2" w:rsidTr="003163C5">
        <w:tc>
          <w:tcPr>
            <w:tcW w:w="9061" w:type="dxa"/>
          </w:tcPr>
          <w:p w:rsidR="003163C5" w:rsidRPr="00E738A2" w:rsidRDefault="003163C5" w:rsidP="003163C5">
            <w:pPr>
              <w:pStyle w:val="a0"/>
              <w:ind w:firstLineChars="0" w:firstLine="0"/>
              <w:rPr>
                <w:sz w:val="21"/>
                <w:szCs w:val="21"/>
              </w:rPr>
            </w:pPr>
            <w:r w:rsidRPr="00E738A2">
              <w:rPr>
                <w:sz w:val="21"/>
                <w:szCs w:val="21"/>
              </w:rPr>
              <w:t>if (&lt;LOG-EXP&gt;)</w:t>
            </w:r>
          </w:p>
          <w:p w:rsidR="003163C5" w:rsidRPr="00E738A2" w:rsidRDefault="003163C5" w:rsidP="003163C5">
            <w:pPr>
              <w:pStyle w:val="a0"/>
              <w:ind w:firstLineChars="0" w:firstLine="0"/>
              <w:rPr>
                <w:sz w:val="21"/>
                <w:szCs w:val="21"/>
              </w:rPr>
            </w:pPr>
            <w:r w:rsidRPr="00E738A2">
              <w:rPr>
                <w:sz w:val="21"/>
                <w:szCs w:val="21"/>
              </w:rPr>
              <w:t>{</w:t>
            </w:r>
          </w:p>
          <w:p w:rsidR="003163C5" w:rsidRPr="00E738A2" w:rsidRDefault="003163C5" w:rsidP="00FC40C0">
            <w:pPr>
              <w:pStyle w:val="a0"/>
              <w:ind w:firstLine="420"/>
              <w:rPr>
                <w:sz w:val="21"/>
                <w:szCs w:val="21"/>
              </w:rPr>
            </w:pPr>
            <w:r w:rsidRPr="00E738A2">
              <w:rPr>
                <w:sz w:val="21"/>
                <w:szCs w:val="21"/>
              </w:rPr>
              <w:t>&lt;STA-LIST_1&gt;</w:t>
            </w:r>
          </w:p>
          <w:p w:rsidR="003163C5" w:rsidRPr="00E738A2" w:rsidRDefault="003163C5" w:rsidP="003163C5">
            <w:pPr>
              <w:pStyle w:val="a0"/>
              <w:ind w:firstLineChars="0" w:firstLine="0"/>
              <w:rPr>
                <w:sz w:val="21"/>
                <w:szCs w:val="21"/>
              </w:rPr>
            </w:pPr>
            <w:r w:rsidRPr="00E738A2">
              <w:rPr>
                <w:sz w:val="21"/>
                <w:szCs w:val="21"/>
              </w:rPr>
              <w:t>}</w:t>
            </w:r>
          </w:p>
          <w:p w:rsidR="003163C5" w:rsidRPr="00E738A2" w:rsidRDefault="003163C5" w:rsidP="003163C5">
            <w:pPr>
              <w:pStyle w:val="a0"/>
              <w:ind w:firstLineChars="0" w:firstLine="0"/>
              <w:rPr>
                <w:sz w:val="21"/>
                <w:szCs w:val="21"/>
              </w:rPr>
            </w:pPr>
            <w:r w:rsidRPr="00E738A2">
              <w:rPr>
                <w:sz w:val="21"/>
                <w:szCs w:val="21"/>
              </w:rPr>
              <w:t>else</w:t>
            </w:r>
          </w:p>
          <w:p w:rsidR="003163C5" w:rsidRPr="00E738A2" w:rsidRDefault="003163C5" w:rsidP="003163C5">
            <w:pPr>
              <w:pStyle w:val="a0"/>
              <w:ind w:firstLineChars="0" w:firstLine="0"/>
              <w:rPr>
                <w:sz w:val="21"/>
                <w:szCs w:val="21"/>
              </w:rPr>
            </w:pPr>
            <w:r w:rsidRPr="00E738A2">
              <w:rPr>
                <w:sz w:val="21"/>
                <w:szCs w:val="21"/>
              </w:rPr>
              <w:t>{</w:t>
            </w:r>
          </w:p>
          <w:p w:rsidR="003163C5" w:rsidRPr="00E738A2" w:rsidRDefault="003163C5" w:rsidP="00FC40C0">
            <w:pPr>
              <w:pStyle w:val="a0"/>
              <w:ind w:firstLine="420"/>
              <w:rPr>
                <w:sz w:val="21"/>
                <w:szCs w:val="21"/>
              </w:rPr>
            </w:pPr>
            <w:r w:rsidRPr="00E738A2">
              <w:rPr>
                <w:sz w:val="21"/>
                <w:szCs w:val="21"/>
              </w:rPr>
              <w:t>&lt;STA-LIST_2&gt;</w:t>
            </w:r>
          </w:p>
          <w:p w:rsidR="003163C5" w:rsidRPr="00E738A2" w:rsidRDefault="003163C5" w:rsidP="00EA2022">
            <w:pPr>
              <w:pStyle w:val="a0"/>
              <w:ind w:firstLineChars="0" w:firstLine="0"/>
              <w:rPr>
                <w:sz w:val="21"/>
                <w:szCs w:val="21"/>
              </w:rPr>
            </w:pPr>
            <w:r w:rsidRPr="00E738A2">
              <w:rPr>
                <w:sz w:val="21"/>
                <w:szCs w:val="21"/>
              </w:rP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1191" type="#_x0000_t75" style="width:12.75pt;height:14.95pt" o:ole="">
            <v:imagedata r:id="rId209" o:title=""/>
          </v:shape>
          <o:OLEObject Type="Embed" ProgID="Equation.DSMT4" ShapeID="_x0000_i1191" DrawAspect="Content" ObjectID="_1545430763"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有限自动机，如图</w:t>
      </w:r>
      <w:r w:rsidR="004E7A2A">
        <w:rPr>
          <w:rFonts w:hint="eastAsia"/>
        </w:rPr>
        <w:t>X</w:t>
      </w:r>
      <w:r w:rsidR="004E7A2A">
        <w:rPr>
          <w:rFonts w:hint="eastAsia"/>
        </w:rPr>
        <w:t>所示。</w:t>
      </w:r>
    </w:p>
    <w:p w:rsidR="0023374D" w:rsidRDefault="00634C81" w:rsidP="0023374D">
      <w:pPr>
        <w:pStyle w:val="a1"/>
      </w:pPr>
      <w:r>
        <w:object w:dxaOrig="8866" w:dyaOrig="3826">
          <v:shape id="_x0000_i1192" type="#_x0000_t75" style="width:443.1pt;height:191.65pt" o:ole="">
            <v:imagedata r:id="rId303" o:title=""/>
          </v:shape>
          <o:OLEObject Type="Embed" ProgID="Visio.Drawing.15" ShapeID="_x0000_i1192" DrawAspect="Content" ObjectID="_1545430764"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子自动机之前需要</w:t>
      </w:r>
      <w:r w:rsidR="00D040A9">
        <w:rPr>
          <w:rFonts w:hint="eastAsia"/>
        </w:rPr>
        <w:t>一个栈</w:t>
      </w:r>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lastRenderedPageBreak/>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16032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Callback</w:t>
            </w:r>
            <w:r w:rsidR="003D6F57" w:rsidRPr="00DB063A">
              <w:rPr>
                <w:rFonts w:hint="eastAsia"/>
                <w:b/>
                <w:sz w:val="21"/>
                <w:szCs w:val="21"/>
              </w:rPr>
              <w:t xml:space="preserve"> </w:t>
            </w:r>
            <w:r w:rsidR="003D6F57" w:rsidRPr="00DB063A">
              <w:rPr>
                <w:b/>
                <w:sz w:val="21"/>
                <w:szCs w:val="21"/>
              </w:rPr>
              <w:t>Pushdown Automata</w:t>
            </w:r>
            <w:r w:rsidRPr="00DB063A">
              <w:rPr>
                <w:b/>
                <w:sz w:val="21"/>
                <w:szCs w:val="21"/>
              </w:rPr>
              <w:t xml:space="preserve"> Algorithm</w:t>
            </w:r>
          </w:p>
        </w:tc>
      </w:tr>
      <w:tr w:rsidR="007B20D1" w:rsidRPr="00DB063A" w:rsidTr="0016032D">
        <w:tc>
          <w:tcPr>
            <w:tcW w:w="5000" w:type="pct"/>
            <w:tcBorders>
              <w:top w:val="single" w:sz="8" w:space="0" w:color="auto"/>
              <w:left w:val="nil"/>
              <w:right w:val="nil"/>
            </w:tcBorders>
          </w:tcPr>
          <w:p w:rsidR="007B20D1" w:rsidRPr="00DB063A" w:rsidRDefault="007B20D1" w:rsidP="0016032D">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16032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16032D">
        <w:tc>
          <w:tcPr>
            <w:tcW w:w="5000" w:type="pct"/>
            <w:tcBorders>
              <w:left w:val="nil"/>
              <w:bottom w:val="single" w:sz="12" w:space="0" w:color="auto"/>
              <w:right w:val="nil"/>
            </w:tcBorders>
          </w:tcPr>
          <w:p w:rsidR="007B20D1" w:rsidRPr="00DB063A" w:rsidRDefault="007B20D1" w:rsidP="0016032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 xml:space="preserve">TokenStream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1193" type="#_x0000_t75" style="width:9.95pt;height:11.1pt" o:ole="">
                  <v:imagedata r:id="rId305" o:title=""/>
                </v:shape>
                <o:OLEObject Type="Embed" ProgID="Equation.DSMT4" ShapeID="_x0000_i1193" DrawAspect="Content" ObjectID="_1545430765" r:id="rId306"/>
              </w:object>
            </w:r>
            <w:r w:rsidR="006D2451" w:rsidRPr="00DB063A">
              <w:rPr>
                <w:sz w:val="21"/>
                <w:szCs w:val="21"/>
              </w:rPr>
              <w:t xml:space="preserve">) </w:t>
            </w:r>
          </w:p>
          <w:p w:rsidR="00CB004C" w:rsidRPr="00DB063A" w:rsidRDefault="008E72E1" w:rsidP="00CB004C">
            <w:pPr>
              <w:pStyle w:val="a0"/>
              <w:ind w:firstLineChars="0" w:firstLine="0"/>
              <w:rPr>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RollbackStack not empty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 xml:space="preserve">pop </w:t>
            </w:r>
            <w:r w:rsidR="006E0FC3">
              <w:rPr>
                <w:rFonts w:hint="eastAsia"/>
                <w:sz w:val="21"/>
                <w:szCs w:val="21"/>
              </w:rPr>
              <w:t>the</w:t>
            </w:r>
            <w:r w:rsidR="006E0FC3">
              <w:rPr>
                <w:sz w:val="21"/>
                <w:szCs w:val="21"/>
              </w:rPr>
              <w:t xml:space="preserve"> top of </w:t>
            </w:r>
            <w:r w:rsidR="00D43B94" w:rsidRPr="00DB063A">
              <w:rPr>
                <w:sz w:val="21"/>
                <w:szCs w:val="21"/>
              </w:rPr>
              <w:t>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6E0FC3">
              <w:rPr>
                <w:sz w:val="21"/>
                <w:szCs w:val="21"/>
              </w:rPr>
              <w:t xml:space="preserve"> the top of</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1194" type="#_x0000_t75" style="width:45.95pt;height:13.85pt" o:ole="">
                  <v:imagedata r:id="rId307" o:title=""/>
                </v:shape>
                <o:OLEObject Type="Embed" ProgID="Equation.DSMT4" ShapeID="_x0000_i1194" DrawAspect="Content" ObjectID="_1545430766"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Collections</w:t>
            </w:r>
          </w:p>
          <w:p w:rsidR="00745C87" w:rsidRPr="00DB063A" w:rsidRDefault="00102812" w:rsidP="00102812">
            <w:pPr>
              <w:pStyle w:val="a0"/>
              <w:ind w:firstLineChars="0" w:firstLine="0"/>
              <w:rPr>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sz w:val="21"/>
                <w:szCs w:val="21"/>
              </w:rPr>
            </w:pPr>
            <w:r>
              <w:rPr>
                <w:sz w:val="21"/>
                <w:szCs w:val="21"/>
              </w:rPr>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lastRenderedPageBreak/>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D62A5E">
              <w:rPr>
                <w:sz w:val="21"/>
                <w:szCs w:val="21"/>
              </w:rPr>
              <w:t>the top</w:t>
            </w:r>
            <w:r w:rsidR="009D641A">
              <w:rPr>
                <w:sz w:val="21"/>
                <w:szCs w:val="21"/>
              </w:rPr>
              <w:t xml:space="preserve"> of</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需要定义一个分析栈、一个回滚栈以及一个状态栈</w:t>
      </w:r>
      <w:r w:rsidR="002C539C" w:rsidRPr="00217AFA">
        <w:rPr>
          <w:rFonts w:hint="eastAsia"/>
          <w:szCs w:val="24"/>
        </w:rPr>
        <w:t>，</w:t>
      </w:r>
      <w:r w:rsidR="007F10DD" w:rsidRPr="00217AFA">
        <w:rPr>
          <w:rFonts w:hint="eastAsia"/>
          <w:szCs w:val="24"/>
        </w:rPr>
        <w:t>分析栈</w:t>
      </w:r>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，回滚栈中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szCs w:val="24"/>
        </w:rPr>
      </w:pPr>
      <w:r w:rsidRPr="00217AFA">
        <w:rPr>
          <w:rFonts w:hint="eastAsia"/>
          <w:szCs w:val="24"/>
        </w:rPr>
        <w:t>算法</w:t>
      </w:r>
      <w:r w:rsidR="00DC4E40">
        <w:rPr>
          <w:rFonts w:hint="eastAsia"/>
          <w:szCs w:val="24"/>
        </w:rPr>
        <w:t>以</w:t>
      </w:r>
      <w:r w:rsidR="00416A6E">
        <w:rPr>
          <w:rFonts w:hint="eastAsia"/>
          <w:szCs w:val="24"/>
        </w:rPr>
        <w:t>新建分析栈和回溯栈</w:t>
      </w:r>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返回空的状态集合。</w:t>
      </w:r>
      <w:r w:rsidR="0060500C">
        <w:rPr>
          <w:rFonts w:hint="eastAsia"/>
          <w:szCs w:val="24"/>
        </w:rPr>
        <w:t>然后，</w:t>
      </w:r>
      <w:r w:rsidR="00777115">
        <w:rPr>
          <w:rFonts w:hint="eastAsia"/>
          <w:szCs w:val="24"/>
        </w:rPr>
        <w:t>把当前读入的单词放入分析栈，下一个阶段的状态集合</w:t>
      </w:r>
      <w:r w:rsidR="00806CF7">
        <w:rPr>
          <w:rFonts w:hint="eastAsia"/>
          <w:szCs w:val="24"/>
        </w:rPr>
        <w:t>放</w:t>
      </w:r>
      <w:r w:rsidR="00777115">
        <w:rPr>
          <w:rFonts w:hint="eastAsia"/>
          <w:szCs w:val="24"/>
        </w:rPr>
        <w:t>入</w:t>
      </w:r>
      <w:r w:rsidR="00806CF7" w:rsidRPr="00217AFA">
        <w:rPr>
          <w:rFonts w:hint="eastAsia"/>
          <w:szCs w:val="24"/>
        </w:rPr>
        <w:t>回滚栈</w:t>
      </w:r>
      <w:r w:rsidR="00806CF7">
        <w:rPr>
          <w:rFonts w:hint="eastAsia"/>
          <w:szCs w:val="24"/>
        </w:rPr>
        <w:t>。</w:t>
      </w:r>
      <w:r w:rsidR="00E14825">
        <w:rPr>
          <w:rFonts w:hint="eastAsia"/>
          <w:szCs w:val="24"/>
        </w:rPr>
        <w:t>再次使用一个循环</w:t>
      </w:r>
      <w:r w:rsidR="002D4EEA">
        <w:rPr>
          <w:rFonts w:hint="eastAsia"/>
          <w:szCs w:val="24"/>
        </w:rPr>
        <w:t>来</w:t>
      </w:r>
      <w:r w:rsidR="00FD1F92">
        <w:rPr>
          <w:rFonts w:hint="eastAsia"/>
          <w:szCs w:val="24"/>
        </w:rPr>
        <w:t>遍历</w:t>
      </w:r>
      <w:r w:rsidR="002D4EEA">
        <w:rPr>
          <w:rFonts w:hint="eastAsia"/>
          <w:szCs w:val="24"/>
        </w:rPr>
        <w:t>回滚栈，从回滚栈顶取出一个状态集合</w:t>
      </w:r>
      <w:r w:rsidR="00867371">
        <w:rPr>
          <w:rFonts w:hint="eastAsia"/>
          <w:szCs w:val="24"/>
        </w:rPr>
        <w:t>作为当前状态集合</w:t>
      </w:r>
      <w:r w:rsidR="000225CF">
        <w:rPr>
          <w:rFonts w:hint="eastAsia"/>
          <w:szCs w:val="24"/>
        </w:rPr>
        <w:t>，然后遍历当前状态集合。</w:t>
      </w:r>
      <w:r w:rsidR="00C83BA2">
        <w:rPr>
          <w:rFonts w:hint="eastAsia"/>
          <w:szCs w:val="24"/>
        </w:rPr>
        <w:t>若当前状态为终止状态集合</w:t>
      </w:r>
      <w:r w:rsidR="00C83BA2">
        <w:rPr>
          <w:rFonts w:hint="eastAsia"/>
          <w:szCs w:val="24"/>
        </w:rPr>
        <w:t>F</w:t>
      </w:r>
      <w:r w:rsidR="00C83BA2">
        <w:rPr>
          <w:rFonts w:hint="eastAsia"/>
          <w:szCs w:val="24"/>
        </w:rPr>
        <w:t>的一个元素，则</w:t>
      </w:r>
      <w:r w:rsidR="003B20E1">
        <w:rPr>
          <w:rFonts w:hint="eastAsia"/>
          <w:szCs w:val="24"/>
        </w:rPr>
        <w:t>完成了一个自动机的识别过程，把分析栈中的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，把标识符加入</w:t>
      </w:r>
      <w:r w:rsidR="005F5106">
        <w:rPr>
          <w:rFonts w:hint="eastAsia"/>
          <w:szCs w:val="24"/>
        </w:rPr>
        <w:t>分析栈。</w:t>
      </w:r>
      <w:r w:rsidR="008B21FA">
        <w:rPr>
          <w:rFonts w:hint="eastAsia"/>
          <w:szCs w:val="24"/>
        </w:rPr>
        <w:t>若</w:t>
      </w:r>
      <w:r w:rsidR="008B21FA">
        <w:rPr>
          <w:rFonts w:hint="eastAsia"/>
          <w:szCs w:val="24"/>
        </w:rPr>
        <w:t>Rs</w:t>
      </w:r>
      <w:r w:rsidR="008B21FA">
        <w:rPr>
          <w:rFonts w:hint="eastAsia"/>
          <w:szCs w:val="24"/>
        </w:rPr>
        <w:t>为错误的状态，则</w:t>
      </w:r>
      <w:r w:rsidR="00276351">
        <w:rPr>
          <w:rFonts w:hint="eastAsia"/>
          <w:szCs w:val="24"/>
        </w:rPr>
        <w:t>子自动机识别过程出错，需要回溯输入</w:t>
      </w:r>
      <w:r w:rsidR="00276351" w:rsidRPr="00276351">
        <w:rPr>
          <w:rFonts w:hint="eastAsia"/>
          <w:szCs w:val="24"/>
        </w:rPr>
        <w:t>单词流</w:t>
      </w:r>
      <w:r w:rsidR="009C0966">
        <w:rPr>
          <w:rFonts w:hint="eastAsia"/>
          <w:szCs w:val="24"/>
        </w:rPr>
        <w:t>，这个过程由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函数并把相应的单词和状态入栈。</w:t>
      </w:r>
      <w:r w:rsidR="00A10DBF">
        <w:rPr>
          <w:rFonts w:hint="eastAsia"/>
          <w:szCs w:val="24"/>
        </w:rPr>
        <w:t>最后，当遍历完当前状态集合却没有一个状态能最终到达自动机的终止状态，则说明父状态无效且</w:t>
      </w:r>
      <w:r w:rsidR="00284CD1">
        <w:rPr>
          <w:rFonts w:hint="eastAsia"/>
          <w:szCs w:val="24"/>
        </w:rPr>
        <w:t>在</w:t>
      </w:r>
      <w:r w:rsidR="00286365">
        <w:rPr>
          <w:rFonts w:hint="eastAsia"/>
          <w:szCs w:val="24"/>
        </w:rPr>
        <w:t>此</w:t>
      </w:r>
      <w:r w:rsidR="00717349">
        <w:rPr>
          <w:rFonts w:hint="eastAsia"/>
          <w:szCs w:val="24"/>
        </w:rPr>
        <w:t>状态</w:t>
      </w:r>
      <w:r w:rsidR="00A10DBF">
        <w:rPr>
          <w:rFonts w:hint="eastAsia"/>
          <w:szCs w:val="24"/>
        </w:rPr>
        <w:t>输入的单词也是无效的，故需要从分析栈中取出栈顶的元素</w:t>
      </w:r>
      <w:r w:rsidR="00386173">
        <w:rPr>
          <w:rFonts w:hint="eastAsia"/>
          <w:szCs w:val="24"/>
        </w:rPr>
        <w:t>。</w:t>
      </w:r>
    </w:p>
    <w:p w:rsidR="000556CA" w:rsidRDefault="00EB41F3" w:rsidP="000521F6">
      <w:pPr>
        <w:pStyle w:val="3"/>
        <w:spacing w:before="156" w:after="156"/>
      </w:pPr>
      <w:bookmarkStart w:id="56" w:name="_Toc471204403"/>
      <w:r>
        <w:rPr>
          <w:rFonts w:hint="eastAsia"/>
        </w:rPr>
        <w:lastRenderedPageBreak/>
        <w:t>层级编码方法</w:t>
      </w:r>
      <w:bookmarkEnd w:id="56"/>
    </w:p>
    <w:p w:rsidR="00B526AF" w:rsidRDefault="00BB7B16" w:rsidP="00D93EDA">
      <w:pPr>
        <w:pStyle w:val="a0"/>
        <w:ind w:firstLineChars="0" w:firstLine="420"/>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r w:rsidR="00F8709B" w:rsidRPr="00F8709B">
        <w:rPr>
          <w:rFonts w:hint="eastAsia"/>
        </w:rPr>
        <w:t>级软件</w:t>
      </w:r>
      <w:r w:rsidR="00F8709B">
        <w:rPr>
          <w:rFonts w:hint="eastAsia"/>
        </w:rPr>
        <w:t>标准编译验证系统</w:t>
      </w:r>
      <w:r w:rsidR="004C748F">
        <w:rPr>
          <w:rFonts w:hint="eastAsia"/>
        </w:rPr>
        <w:t>的</w:t>
      </w:r>
      <w:r w:rsidR="00766AB7">
        <w:rPr>
          <w:rFonts w:hint="eastAsia"/>
        </w:rPr>
        <w:t>重要保证。</w:t>
      </w:r>
      <w:r w:rsidR="00A25A00">
        <w:rPr>
          <w:rFonts w:hint="eastAsia"/>
        </w:rPr>
        <w:t>实践</w:t>
      </w:r>
      <w:r w:rsidR="00032BAF">
        <w:rPr>
          <w:rFonts w:hint="eastAsia"/>
        </w:rPr>
        <w:t>中</w:t>
      </w:r>
      <w:r w:rsidR="001A636E">
        <w:rPr>
          <w:rFonts w:hint="eastAsia"/>
        </w:rPr>
        <w:t>输入的源文件一般包含多个</w:t>
      </w:r>
      <w:r w:rsidR="000B573A">
        <w:rPr>
          <w:rFonts w:hint="eastAsia"/>
        </w:rPr>
        <w:t>子</w:t>
      </w:r>
      <w:r w:rsidR="001A636E">
        <w:rPr>
          <w:rFonts w:hint="eastAsia"/>
        </w:rPr>
        <w:t>文件，</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16032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16032D">
        <w:tc>
          <w:tcPr>
            <w:tcW w:w="5000" w:type="pct"/>
            <w:tcBorders>
              <w:top w:val="single" w:sz="8" w:space="0" w:color="auto"/>
              <w:left w:val="nil"/>
              <w:right w:val="nil"/>
            </w:tcBorders>
          </w:tcPr>
          <w:p w:rsidR="00D64DCF" w:rsidRPr="00D308D1" w:rsidRDefault="00D64DCF" w:rsidP="0016032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16032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16032D">
        <w:tc>
          <w:tcPr>
            <w:tcW w:w="5000" w:type="pct"/>
            <w:tcBorders>
              <w:left w:val="nil"/>
              <w:bottom w:val="single" w:sz="12" w:space="0" w:color="auto"/>
              <w:right w:val="nil"/>
            </w:tcBorders>
          </w:tcPr>
          <w:p w:rsidR="00D64DCF" w:rsidRPr="00D308D1" w:rsidRDefault="00D64DCF" w:rsidP="0016032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16032D">
            <w:pPr>
              <w:pStyle w:val="a0"/>
              <w:ind w:firstLineChars="0" w:firstLine="0"/>
              <w:rPr>
                <w:sz w:val="21"/>
                <w:szCs w:val="21"/>
              </w:rPr>
            </w:pPr>
            <w:r w:rsidRPr="00D308D1">
              <w:rPr>
                <w:sz w:val="21"/>
                <w:szCs w:val="21"/>
              </w:rPr>
              <w:t xml:space="preserve">2: </w:t>
            </w:r>
            <w:r w:rsidR="005E6122" w:rsidRPr="00D308D1">
              <w:rPr>
                <w:sz w:val="21"/>
                <w:szCs w:val="21"/>
              </w:rPr>
              <w:t>push 1 to statck</w:t>
            </w:r>
          </w:p>
          <w:p w:rsidR="00D64DCF" w:rsidRPr="00D308D1" w:rsidRDefault="00E715A3" w:rsidP="0016032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 xml:space="preserve">SourceCode </w:t>
            </w:r>
            <w:r w:rsidR="009C0B5C" w:rsidRPr="00E655CF">
              <w:rPr>
                <w:rFonts w:eastAsia="楷体"/>
                <w:b/>
                <w:kern w:val="0"/>
                <w:sz w:val="21"/>
                <w:szCs w:val="21"/>
              </w:rPr>
              <w:t>do</w:t>
            </w:r>
          </w:p>
          <w:p w:rsidR="00E715A3" w:rsidRPr="00D308D1" w:rsidRDefault="00E655CF" w:rsidP="0016032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16032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16032D">
            <w:pPr>
              <w:pStyle w:val="a0"/>
              <w:ind w:firstLineChars="0" w:firstLine="0"/>
              <w:rPr>
                <w:sz w:val="21"/>
                <w:szCs w:val="21"/>
              </w:rPr>
            </w:pPr>
            <w:r>
              <w:rPr>
                <w:sz w:val="21"/>
                <w:szCs w:val="21"/>
              </w:rPr>
              <w:t xml:space="preserve">6:         </w:t>
            </w:r>
            <w:r w:rsidR="00582611" w:rsidRPr="00D308D1">
              <w:rPr>
                <w:sz w:val="21"/>
                <w:szCs w:val="21"/>
              </w:rPr>
              <w:t xml:space="preserve">pop </w:t>
            </w:r>
            <w:r w:rsidR="003F04FF">
              <w:rPr>
                <w:rFonts w:hint="eastAsia"/>
                <w:sz w:val="21"/>
                <w:szCs w:val="21"/>
              </w:rPr>
              <w:t>the</w:t>
            </w:r>
            <w:r w:rsidR="003F04FF">
              <w:rPr>
                <w:sz w:val="21"/>
                <w:szCs w:val="21"/>
              </w:rPr>
              <w:t xml:space="preserve"> top</w:t>
            </w:r>
            <w:r w:rsidR="00084CC9">
              <w:rPr>
                <w:sz w:val="21"/>
                <w:szCs w:val="21"/>
              </w:rPr>
              <w:t xml:space="preserve"> </w:t>
            </w:r>
            <w:r w:rsidR="003F04FF">
              <w:rPr>
                <w:sz w:val="21"/>
                <w:szCs w:val="21"/>
              </w:rPr>
              <w:t xml:space="preserve">of </w:t>
            </w:r>
            <w:r w:rsidR="00582611" w:rsidRPr="00D308D1">
              <w:rPr>
                <w:sz w:val="21"/>
                <w:szCs w:val="21"/>
              </w:rPr>
              <w:t>stack to tmp</w:t>
            </w:r>
          </w:p>
          <w:p w:rsidR="00894717" w:rsidRPr="00D308D1" w:rsidRDefault="00E655CF" w:rsidP="0016032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16032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line.length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16032D">
            <w:pPr>
              <w:pStyle w:val="a0"/>
              <w:ind w:firstLineChars="0" w:firstLine="0"/>
              <w:rPr>
                <w:sz w:val="21"/>
                <w:szCs w:val="21"/>
              </w:rPr>
            </w:pPr>
            <w:r>
              <w:rPr>
                <w:sz w:val="21"/>
                <w:szCs w:val="21"/>
              </w:rPr>
              <w:t xml:space="preserve">11:        </w:t>
            </w:r>
            <w:r w:rsidR="00C5001C" w:rsidRPr="00D308D1">
              <w:rPr>
                <w:sz w:val="21"/>
                <w:szCs w:val="21"/>
              </w:rPr>
              <w:t>add tmpLibs</w:t>
            </w:r>
            <w:r w:rsidR="00F1294B" w:rsidRPr="00D308D1">
              <w:rPr>
                <w:sz w:val="21"/>
                <w:szCs w:val="21"/>
              </w:rPr>
              <w:t xml:space="preserve"> to libsList</w:t>
            </w:r>
          </w:p>
          <w:p w:rsidR="001D4668" w:rsidRPr="00D308D1" w:rsidRDefault="00795CB8" w:rsidP="0016032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16032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16032D">
            <w:pPr>
              <w:pStyle w:val="a0"/>
              <w:ind w:firstLineChars="0" w:firstLine="0"/>
              <w:rPr>
                <w:sz w:val="21"/>
                <w:szCs w:val="21"/>
              </w:rPr>
            </w:pPr>
            <w:r>
              <w:rPr>
                <w:sz w:val="21"/>
                <w:szCs w:val="21"/>
              </w:rPr>
              <w:t xml:space="preserve">14:        </w:t>
            </w:r>
            <w:r w:rsidR="001D4668" w:rsidRPr="00D308D1">
              <w:rPr>
                <w:sz w:val="21"/>
                <w:szCs w:val="21"/>
              </w:rPr>
              <w:t>push 0 to statck</w:t>
            </w:r>
          </w:p>
          <w:p w:rsidR="00255850" w:rsidRPr="00D308D1" w:rsidRDefault="00795CB8" w:rsidP="0016032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16032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line.length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w:t>
            </w:r>
            <w:r w:rsidR="006E0FC3">
              <w:rPr>
                <w:sz w:val="21"/>
                <w:szCs w:val="21"/>
              </w:rPr>
              <w:t xml:space="preserve"> </w:t>
            </w:r>
            <w:r w:rsidR="006E0FC3">
              <w:rPr>
                <w:rFonts w:hint="eastAsia"/>
                <w:sz w:val="21"/>
                <w:szCs w:val="21"/>
              </w:rPr>
              <w:t>the</w:t>
            </w:r>
            <w:r w:rsidR="006E0FC3">
              <w:rPr>
                <w:sz w:val="21"/>
                <w:szCs w:val="21"/>
              </w:rPr>
              <w:t xml:space="preserve"> top of </w:t>
            </w:r>
            <w:r w:rsidR="001D4668" w:rsidRPr="00D308D1">
              <w:rPr>
                <w:sz w:val="21"/>
                <w:szCs w:val="21"/>
              </w:rPr>
              <w:t>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16032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16032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libsList</w:t>
            </w:r>
            <w:r>
              <w:rPr>
                <w:sz w:val="21"/>
                <w:szCs w:val="21"/>
              </w:rPr>
              <w:t xml:space="preserve"> </w:t>
            </w:r>
            <w:r w:rsidRPr="004C711E">
              <w:rPr>
                <w:b/>
                <w:sz w:val="21"/>
                <w:szCs w:val="21"/>
              </w:rPr>
              <w:t>do</w:t>
            </w:r>
          </w:p>
          <w:p w:rsidR="00F762FF" w:rsidRPr="00D308D1" w:rsidRDefault="00A31FDD" w:rsidP="0016032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16032D">
            <w:pPr>
              <w:pStyle w:val="a0"/>
              <w:ind w:firstLineChars="0" w:firstLine="0"/>
              <w:rPr>
                <w:sz w:val="21"/>
                <w:szCs w:val="21"/>
              </w:rPr>
            </w:pPr>
            <w:r>
              <w:rPr>
                <w:sz w:val="21"/>
                <w:szCs w:val="21"/>
              </w:rPr>
              <w:t xml:space="preserve">23: </w:t>
            </w:r>
            <w:r w:rsidR="00F762FF" w:rsidRPr="004C711E">
              <w:rPr>
                <w:b/>
                <w:sz w:val="21"/>
                <w:szCs w:val="21"/>
              </w:rPr>
              <w:t>end for</w:t>
            </w:r>
          </w:p>
        </w:tc>
      </w:tr>
    </w:tbl>
    <w:p w:rsidR="00B64419" w:rsidRPr="00F84557" w:rsidRDefault="008E1A18" w:rsidP="00B64419">
      <w:pPr>
        <w:pStyle w:val="a0"/>
        <w:ind w:firstLineChars="0" w:firstLine="420"/>
        <w:rPr>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编号栈和</w:t>
      </w:r>
      <w:r w:rsidR="00873C35" w:rsidRPr="00450700">
        <w:rPr>
          <w:szCs w:val="24"/>
        </w:rPr>
        <w:t>文件名</w:t>
      </w:r>
      <w:r w:rsidR="007C0CF5" w:rsidRPr="00450700">
        <w:rPr>
          <w:szCs w:val="24"/>
        </w:rPr>
        <w:t>列表</w:t>
      </w:r>
      <w:r w:rsidR="002F0FCA" w:rsidRPr="00450700">
        <w:rPr>
          <w:szCs w:val="24"/>
        </w:rPr>
        <w:t>开始</w:t>
      </w:r>
      <w:r w:rsidR="007C0CF5" w:rsidRPr="00450700">
        <w:rPr>
          <w:szCs w:val="24"/>
        </w:rPr>
        <w:t>。</w:t>
      </w:r>
      <w:r w:rsidR="00FC6E56" w:rsidRPr="00450700">
        <w:rPr>
          <w:szCs w:val="24"/>
        </w:rPr>
        <w:t>首先，</w:t>
      </w:r>
      <w:r w:rsidR="00032BAF" w:rsidRPr="00450700">
        <w:rPr>
          <w:szCs w:val="24"/>
        </w:rPr>
        <w:t>向编号栈</w:t>
      </w:r>
      <w:r w:rsidR="00032BAF">
        <w:rPr>
          <w:rFonts w:hint="eastAsia"/>
          <w:szCs w:val="24"/>
        </w:rPr>
        <w:t>中</w:t>
      </w:r>
      <w:r w:rsidR="00032BAF" w:rsidRPr="00450700">
        <w:rPr>
          <w:szCs w:val="24"/>
        </w:rPr>
        <w:t>放入元素</w:t>
      </w:r>
      <w:r w:rsidR="00032BAF" w:rsidRPr="00450700">
        <w:rPr>
          <w:szCs w:val="24"/>
        </w:rPr>
        <w:t>1</w:t>
      </w:r>
      <w:r w:rsidR="00032BAF">
        <w:rPr>
          <w:rFonts w:hint="eastAsia"/>
          <w:szCs w:val="24"/>
        </w:rPr>
        <w:t>，</w:t>
      </w:r>
      <w:r w:rsidR="00983DD7">
        <w:rPr>
          <w:rFonts w:hint="eastAsia"/>
          <w:szCs w:val="24"/>
        </w:rPr>
        <w:t>并</w:t>
      </w:r>
      <w:r w:rsidR="00EF729A" w:rsidRPr="00450700">
        <w:rPr>
          <w:szCs w:val="24"/>
        </w:rPr>
        <w:t>以行为单位遍历输入的源代码，</w:t>
      </w:r>
      <w:r w:rsidR="008C2980" w:rsidRPr="00450700">
        <w:rPr>
          <w:szCs w:val="24"/>
        </w:rPr>
        <w:t>若</w:t>
      </w:r>
      <w:r w:rsidR="00211CC2">
        <w:rPr>
          <w:rFonts w:hint="eastAsia"/>
          <w:szCs w:val="24"/>
        </w:rPr>
        <w:t>当前</w:t>
      </w:r>
      <w:r w:rsidR="00990589" w:rsidRPr="00450700">
        <w:rPr>
          <w:szCs w:val="24"/>
        </w:rPr>
        <w:t>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编号栈</w:t>
      </w:r>
      <w:r w:rsidR="00CC428A" w:rsidRPr="00450700">
        <w:rPr>
          <w:szCs w:val="24"/>
        </w:rPr>
        <w:t>栈顶元素</w:t>
      </w:r>
      <w:r w:rsidR="003F5FF6" w:rsidRPr="00450700">
        <w:rPr>
          <w:szCs w:val="24"/>
        </w:rPr>
        <w:t>使层级减一，</w:t>
      </w:r>
      <w:r w:rsidR="00A113B9" w:rsidRPr="00450700">
        <w:rPr>
          <w:szCs w:val="24"/>
        </w:rPr>
        <w:t>同时</w:t>
      </w:r>
      <w:r w:rsidR="006264FC" w:rsidRPr="00450700">
        <w:rPr>
          <w:szCs w:val="24"/>
        </w:rPr>
        <w:t>使</w:t>
      </w:r>
      <w:r w:rsidR="00C834B8" w:rsidRPr="00450700">
        <w:rPr>
          <w:szCs w:val="24"/>
        </w:rPr>
        <w:t>弹出元素后的</w:t>
      </w:r>
      <w:r w:rsidR="00540C57" w:rsidRPr="00450700">
        <w:rPr>
          <w:szCs w:val="24"/>
        </w:rPr>
        <w:t>编号栈栈顶元素</w:t>
      </w:r>
      <w:r w:rsidR="004A70EE" w:rsidRPr="00450700">
        <w:rPr>
          <w:szCs w:val="24"/>
        </w:rPr>
        <w:t>加一。</w:t>
      </w:r>
      <w:r w:rsidR="00255FCE" w:rsidRPr="00450700">
        <w:rPr>
          <w:szCs w:val="24"/>
        </w:rPr>
        <w:t>然后，</w:t>
      </w:r>
      <w:r w:rsidR="00211CC2">
        <w:rPr>
          <w:szCs w:val="24"/>
        </w:rPr>
        <w:t>若当前</w:t>
      </w:r>
      <w:r w:rsidR="00EF2E41" w:rsidRPr="00450700">
        <w:rPr>
          <w:szCs w:val="24"/>
        </w:rPr>
        <w:t>行</w:t>
      </w:r>
      <w:r w:rsidR="00211CC2">
        <w:rPr>
          <w:rFonts w:hint="eastAsia"/>
          <w:szCs w:val="24"/>
        </w:rPr>
        <w:t>长度</w:t>
      </w:r>
      <w:r w:rsidR="003B20AF">
        <w:rPr>
          <w:szCs w:val="24"/>
        </w:rPr>
        <w:t>不为</w:t>
      </w:r>
      <w:r w:rsidR="003B20AF">
        <w:rPr>
          <w:szCs w:val="24"/>
        </w:rPr>
        <w:t>0</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返回当前</w:t>
      </w:r>
      <w:r w:rsidR="00983DD7">
        <w:rPr>
          <w:rFonts w:hint="eastAsia"/>
          <w:szCs w:val="24"/>
        </w:rPr>
        <w:t>行</w:t>
      </w:r>
      <w:r w:rsidR="009F7F09" w:rsidRPr="00450700">
        <w:rPr>
          <w:szCs w:val="24"/>
        </w:rPr>
        <w:t>中可能存在的</w:t>
      </w:r>
      <w:r w:rsidR="00F0391C">
        <w:rPr>
          <w:rFonts w:hint="eastAsia"/>
          <w:szCs w:val="24"/>
        </w:rPr>
        <w:t>代表</w:t>
      </w:r>
      <w:r w:rsidR="009F7F09" w:rsidRPr="00450700">
        <w:rPr>
          <w:szCs w:val="24"/>
        </w:rPr>
        <w:t>文件名</w:t>
      </w:r>
      <w:r w:rsidR="00F0391C">
        <w:rPr>
          <w:rFonts w:hint="eastAsia"/>
          <w:szCs w:val="24"/>
        </w:rPr>
        <w:t>的单词</w:t>
      </w:r>
      <w:r w:rsidR="00C72AEC" w:rsidRPr="00450700">
        <w:rPr>
          <w:szCs w:val="24"/>
        </w:rPr>
        <w:t>并</w:t>
      </w:r>
      <w:r w:rsidR="00DE175E" w:rsidRPr="00450700">
        <w:rPr>
          <w:szCs w:val="24"/>
        </w:rPr>
        <w:t>加入</w:t>
      </w:r>
      <w:r w:rsidR="00C72AEC" w:rsidRPr="00450700">
        <w:rPr>
          <w:szCs w:val="24"/>
        </w:rPr>
        <w:t>文件名</w:t>
      </w:r>
      <w:r w:rsidR="00211CC2">
        <w:rPr>
          <w:rFonts w:hint="eastAsia"/>
          <w:szCs w:val="24"/>
        </w:rPr>
        <w:t>列表</w:t>
      </w:r>
      <w:r w:rsidR="00D47A37">
        <w:rPr>
          <w:rFonts w:hint="eastAsia"/>
          <w:szCs w:val="24"/>
        </w:rPr>
        <w:t>中</w:t>
      </w:r>
      <w:r w:rsidR="002A307C" w:rsidRPr="00450700">
        <w:rPr>
          <w:szCs w:val="24"/>
        </w:rPr>
        <w:t>。</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，则说明此行为复合语句的入口，需要向编号栈放入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B64419">
        <w:rPr>
          <w:szCs w:val="24"/>
        </w:rPr>
        <w:t>当前</w:t>
      </w:r>
      <w:r w:rsidR="00B64419" w:rsidRPr="00450700">
        <w:rPr>
          <w:szCs w:val="24"/>
        </w:rPr>
        <w:t>行</w:t>
      </w:r>
      <w:r w:rsidR="00B64419">
        <w:rPr>
          <w:rFonts w:hint="eastAsia"/>
          <w:szCs w:val="24"/>
        </w:rPr>
        <w:t>长度</w:t>
      </w:r>
      <w:r w:rsidR="00B64419">
        <w:rPr>
          <w:szCs w:val="24"/>
        </w:rPr>
        <w:t>不为</w:t>
      </w:r>
      <w:r w:rsidR="00B64419">
        <w:rPr>
          <w:szCs w:val="24"/>
        </w:rPr>
        <w:t>0</w:t>
      </w:r>
      <w:r w:rsidR="004B402F" w:rsidRPr="00450700">
        <w:rPr>
          <w:szCs w:val="24"/>
        </w:rPr>
        <w:t>，则使编号栈栈顶元素加一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57" w:name="_Toc471204404"/>
      <w:r>
        <w:rPr>
          <w:rFonts w:hint="eastAsia"/>
        </w:rPr>
        <w:t>小结</w:t>
      </w:r>
      <w:bookmarkEnd w:id="57"/>
    </w:p>
    <w:p w:rsidR="00037248" w:rsidRDefault="00AF28FB" w:rsidP="00AF28FB">
      <w:pPr>
        <w:pStyle w:val="a0"/>
        <w:ind w:firstLine="480"/>
      </w:pPr>
      <w:r w:rsidRPr="00AF28FB">
        <w:rPr>
          <w:rFonts w:hint="eastAsia"/>
        </w:rPr>
        <w:t>本章主要针对</w:t>
      </w:r>
      <w:r w:rsidR="00C035F4" w:rsidRPr="00C035F4">
        <w:rPr>
          <w:rFonts w:hint="eastAsia"/>
        </w:rPr>
        <w:t>编译形式化验证与安全</w:t>
      </w:r>
      <w:r w:rsidR="00C035F4" w:rsidRPr="00C035F4">
        <w:rPr>
          <w:rFonts w:hint="eastAsia"/>
        </w:rPr>
        <w:t>C</w:t>
      </w:r>
      <w:r w:rsidR="00C035F4">
        <w:rPr>
          <w:rFonts w:hint="eastAsia"/>
        </w:rPr>
        <w:t>编译系统</w:t>
      </w:r>
      <w:r w:rsidR="00B94B0B">
        <w:rPr>
          <w:rFonts w:hint="eastAsia"/>
        </w:rPr>
        <w:t>构建过程中</w:t>
      </w:r>
      <w:r>
        <w:rPr>
          <w:rFonts w:hint="eastAsia"/>
        </w:rPr>
        <w:t>所用到的关键技术进行研究，具体</w:t>
      </w:r>
      <w:r w:rsidRPr="00AF28FB">
        <w:rPr>
          <w:rFonts w:hint="eastAsia"/>
        </w:rPr>
        <w:t>如下：</w:t>
      </w:r>
    </w:p>
    <w:p w:rsidR="00AB2A7F" w:rsidRDefault="00FF46C2" w:rsidP="00AB2A7F">
      <w:pPr>
        <w:pStyle w:val="a0"/>
        <w:ind w:firstLineChars="0" w:firstLine="420"/>
      </w:pPr>
      <w:r>
        <w:rPr>
          <w:rFonts w:hint="eastAsia"/>
        </w:rPr>
        <w:t>（</w:t>
      </w:r>
      <w:r>
        <w:rPr>
          <w:rFonts w:hint="eastAsia"/>
        </w:rPr>
        <w:t>1</w:t>
      </w:r>
      <w:r>
        <w:rPr>
          <w:rFonts w:hint="eastAsia"/>
        </w:rPr>
        <w:t>）</w:t>
      </w:r>
      <w:r w:rsidR="00AB2A7F">
        <w:rPr>
          <w:rFonts w:hint="eastAsia"/>
        </w:rPr>
        <w:t>定义了</w:t>
      </w:r>
      <w:r w:rsidR="00AB2A7F" w:rsidRPr="00013126">
        <w:rPr>
          <w:rFonts w:hint="eastAsia"/>
        </w:rPr>
        <w:t>编译形式化验证</w:t>
      </w:r>
      <w:r w:rsidR="00AB2A7F">
        <w:rPr>
          <w:rFonts w:hint="eastAsia"/>
        </w:rPr>
        <w:t>过程中的关键概念，即</w:t>
      </w:r>
      <w:r w:rsidR="00AB2A7F" w:rsidRPr="00DC3986">
        <w:rPr>
          <w:rFonts w:hint="eastAsia"/>
        </w:rPr>
        <w:t>文法单元和语义</w:t>
      </w:r>
      <w:r w:rsidR="00AB2A7F">
        <w:rPr>
          <w:rFonts w:hint="eastAsia"/>
        </w:rPr>
        <w:t>、</w:t>
      </w:r>
      <w:r w:rsidR="00AB2A7F" w:rsidRPr="00DC3986">
        <w:rPr>
          <w:rFonts w:hint="eastAsia"/>
        </w:rPr>
        <w:t>目标码模式和命题</w:t>
      </w:r>
      <w:r w:rsidR="00AB2A7F">
        <w:rPr>
          <w:rFonts w:hint="eastAsia"/>
        </w:rPr>
        <w:t>。基于上述概念使用形式推理的方法证明了文法单元和</w:t>
      </w:r>
      <w:r w:rsidR="00AB2A7F" w:rsidRPr="00DC3986">
        <w:rPr>
          <w:rFonts w:hint="eastAsia"/>
        </w:rPr>
        <w:t>目标码模式</w:t>
      </w:r>
      <w:r w:rsidR="00AB2A7F">
        <w:rPr>
          <w:rFonts w:hint="eastAsia"/>
        </w:rPr>
        <w:t>语义的一致性，并且对于含有循环结构的文法单元使用了限定数学归纳法来证明，最后给出了整个证明过程的证明序列。</w:t>
      </w:r>
    </w:p>
    <w:p w:rsidR="00C2280C" w:rsidRPr="00DB5611" w:rsidRDefault="00FF46C2" w:rsidP="006451D6">
      <w:pPr>
        <w:pStyle w:val="a0"/>
        <w:ind w:firstLineChars="0" w:firstLine="420"/>
      </w:pPr>
      <w:r>
        <w:rPr>
          <w:rFonts w:hint="eastAsia"/>
        </w:rPr>
        <w:t>（</w:t>
      </w:r>
      <w:r>
        <w:rPr>
          <w:rFonts w:hint="eastAsia"/>
        </w:rPr>
        <w:t>2</w:t>
      </w:r>
      <w:r>
        <w:rPr>
          <w:rFonts w:hint="eastAsia"/>
        </w:rPr>
        <w:t>）</w:t>
      </w:r>
      <w:r w:rsidR="00615B9A">
        <w:rPr>
          <w:rFonts w:hint="eastAsia"/>
        </w:rPr>
        <w:t>提出了</w:t>
      </w:r>
      <w:r w:rsidR="00E428B8">
        <w:rPr>
          <w:rFonts w:hint="eastAsia"/>
        </w:rPr>
        <w:t>三个</w:t>
      </w:r>
      <w:r w:rsidR="0032446E">
        <w:rPr>
          <w:rFonts w:hint="eastAsia"/>
        </w:rPr>
        <w:t>应用</w:t>
      </w:r>
      <w:r w:rsidR="002038B0">
        <w:rPr>
          <w:rFonts w:hint="eastAsia"/>
        </w:rPr>
        <w:t>于</w:t>
      </w:r>
      <w:r w:rsidR="00E428B8" w:rsidRPr="00C035F4">
        <w:rPr>
          <w:rFonts w:hint="eastAsia"/>
        </w:rPr>
        <w:t>编译形式化验证</w:t>
      </w:r>
      <w:r w:rsidR="00D06015">
        <w:rPr>
          <w:rFonts w:hint="eastAsia"/>
        </w:rPr>
        <w:t>过程</w:t>
      </w:r>
      <w:r w:rsidR="00DB5611">
        <w:rPr>
          <w:rFonts w:hint="eastAsia"/>
        </w:rPr>
        <w:t>中</w:t>
      </w:r>
      <w:r w:rsidR="002038B0">
        <w:rPr>
          <w:rFonts w:hint="eastAsia"/>
        </w:rPr>
        <w:t>的算法</w:t>
      </w:r>
      <w:r w:rsidR="00DB5611">
        <w:rPr>
          <w:rFonts w:hint="eastAsia"/>
        </w:rPr>
        <w:t>。</w:t>
      </w:r>
      <w:r w:rsidR="00660D80" w:rsidRPr="00660D80">
        <w:rPr>
          <w:rFonts w:hint="eastAsia"/>
        </w:rPr>
        <w:t>命题映射算法</w:t>
      </w:r>
      <w:r w:rsidR="00596871">
        <w:rPr>
          <w:rFonts w:hint="eastAsia"/>
        </w:rPr>
        <w:t>的作用是把目标码模式转换为命题的形式，便于</w:t>
      </w:r>
      <w:r w:rsidR="00596871" w:rsidRPr="00596871">
        <w:rPr>
          <w:rFonts w:hint="eastAsia"/>
        </w:rPr>
        <w:t>后续的推理</w:t>
      </w:r>
      <w:r w:rsidR="00596871">
        <w:rPr>
          <w:rFonts w:hint="eastAsia"/>
        </w:rPr>
        <w:t>和</w:t>
      </w:r>
      <w:r w:rsidR="00596871" w:rsidRPr="00596871">
        <w:rPr>
          <w:rFonts w:hint="eastAsia"/>
        </w:rPr>
        <w:t>证明</w:t>
      </w:r>
      <w:r w:rsidR="00596871">
        <w:rPr>
          <w:rFonts w:hint="eastAsia"/>
        </w:rPr>
        <w:t>；</w:t>
      </w:r>
      <w:r w:rsidR="00244CC8" w:rsidRPr="00244CC8">
        <w:rPr>
          <w:rFonts w:hint="eastAsia"/>
        </w:rPr>
        <w:t>自动推理算法</w:t>
      </w:r>
      <w:r w:rsidR="00077F28">
        <w:rPr>
          <w:rFonts w:hint="eastAsia"/>
        </w:rPr>
        <w:t>是</w:t>
      </w:r>
      <w:r w:rsidR="004D6832" w:rsidRPr="00C035F4">
        <w:rPr>
          <w:rFonts w:hint="eastAsia"/>
        </w:rPr>
        <w:t>验证</w:t>
      </w:r>
      <w:r w:rsidR="004D6832">
        <w:rPr>
          <w:rFonts w:hint="eastAsia"/>
        </w:rPr>
        <w:t>过程的核心，</w:t>
      </w:r>
      <w:r w:rsidR="00C70E71">
        <w:rPr>
          <w:rFonts w:hint="eastAsia"/>
        </w:rPr>
        <w:t>它基于</w:t>
      </w:r>
      <w:r w:rsidR="009030D6">
        <w:rPr>
          <w:rFonts w:hint="eastAsia"/>
        </w:rPr>
        <w:t>本文构建的</w:t>
      </w:r>
      <w:r w:rsidR="00C70E71">
        <w:rPr>
          <w:rFonts w:hint="eastAsia"/>
        </w:rPr>
        <w:t>命题逻辑</w:t>
      </w:r>
      <w:r w:rsidR="009030D6">
        <w:rPr>
          <w:rFonts w:hint="eastAsia"/>
        </w:rPr>
        <w:t>系统</w:t>
      </w:r>
      <w:r w:rsidR="007E060B">
        <w:rPr>
          <w:rFonts w:hint="eastAsia"/>
        </w:rPr>
        <w:t>，使用前提集</w:t>
      </w:r>
      <w:r w:rsidR="004506F6">
        <w:rPr>
          <w:rFonts w:hint="eastAsia"/>
        </w:rPr>
        <w:t>和推理规则</w:t>
      </w:r>
      <w:r w:rsidR="0066201A">
        <w:rPr>
          <w:rFonts w:hint="eastAsia"/>
        </w:rPr>
        <w:t>推导出一系列新命题，把这些新的命题作为定理加入前提中进行后续的证明</w:t>
      </w:r>
      <w:r w:rsidR="00F33CB8">
        <w:rPr>
          <w:rFonts w:hint="eastAsia"/>
        </w:rPr>
        <w:t>；</w:t>
      </w:r>
      <w:r w:rsidR="00D451FD" w:rsidRPr="00D451FD">
        <w:rPr>
          <w:rFonts w:hint="eastAsia"/>
        </w:rPr>
        <w:t>循环交互证明算法</w:t>
      </w:r>
      <w:r w:rsidR="00D451FD">
        <w:rPr>
          <w:rFonts w:hint="eastAsia"/>
        </w:rPr>
        <w:t>主要用于含有</w:t>
      </w:r>
      <w:r w:rsidR="000470C4">
        <w:rPr>
          <w:rFonts w:hint="eastAsia"/>
        </w:rPr>
        <w:t>循环结构的文法单元的证明，其</w:t>
      </w:r>
      <w:r w:rsidR="000470C4" w:rsidRPr="000470C4">
        <w:rPr>
          <w:rFonts w:hint="eastAsia"/>
        </w:rPr>
        <w:t>理论基础是限定数学归纳法</w:t>
      </w:r>
      <w:r w:rsidR="000470C4">
        <w:rPr>
          <w:rFonts w:hint="eastAsia"/>
        </w:rPr>
        <w:t>。</w:t>
      </w:r>
    </w:p>
    <w:p w:rsidR="00C2280C" w:rsidRPr="00FF46C2" w:rsidRDefault="00FF46C2" w:rsidP="00C3285D">
      <w:pPr>
        <w:pStyle w:val="a0"/>
        <w:ind w:firstLineChars="0" w:firstLine="420"/>
      </w:pPr>
      <w:r>
        <w:rPr>
          <w:rFonts w:hint="eastAsia"/>
        </w:rPr>
        <w:t>（</w:t>
      </w:r>
      <w:r>
        <w:rPr>
          <w:rFonts w:hint="eastAsia"/>
        </w:rPr>
        <w:t>3</w:t>
      </w:r>
      <w:r>
        <w:rPr>
          <w:rFonts w:hint="eastAsia"/>
        </w:rPr>
        <w:t>）</w:t>
      </w:r>
      <w:r w:rsidR="00005A98">
        <w:rPr>
          <w:rFonts w:hint="eastAsia"/>
        </w:rPr>
        <w:t>提出了</w:t>
      </w:r>
      <w:r w:rsidR="0070754D">
        <w:rPr>
          <w:rFonts w:hint="eastAsia"/>
        </w:rPr>
        <w:t>构建</w:t>
      </w:r>
      <w:r w:rsidR="00005A98" w:rsidRPr="00005A98">
        <w:rPr>
          <w:rFonts w:hint="eastAsia"/>
        </w:rPr>
        <w:t>安全</w:t>
      </w:r>
      <w:r w:rsidR="00005A98" w:rsidRPr="00005A98">
        <w:rPr>
          <w:rFonts w:hint="eastAsia"/>
        </w:rPr>
        <w:t>C</w:t>
      </w:r>
      <w:r w:rsidR="00005A98">
        <w:rPr>
          <w:rFonts w:hint="eastAsia"/>
        </w:rPr>
        <w:t>编译系统的关键方法。使用</w:t>
      </w:r>
      <w:r w:rsidR="00005A98" w:rsidRPr="00005A98">
        <w:rPr>
          <w:rFonts w:hint="eastAsia"/>
        </w:rPr>
        <w:t>有限自动机识别算法</w:t>
      </w:r>
      <w:r w:rsidR="00005A98">
        <w:rPr>
          <w:rFonts w:hint="eastAsia"/>
        </w:rPr>
        <w:t>和自动机的并操作</w:t>
      </w:r>
      <w:r w:rsidR="005E307B">
        <w:rPr>
          <w:rFonts w:hint="eastAsia"/>
        </w:rPr>
        <w:t>完成了</w:t>
      </w:r>
      <w:r w:rsidR="009C3F5D">
        <w:rPr>
          <w:rFonts w:hint="eastAsia"/>
        </w:rPr>
        <w:t>源代码中词法记号的识别</w:t>
      </w:r>
      <w:r w:rsidR="00C0716D">
        <w:rPr>
          <w:rFonts w:hint="eastAsia"/>
        </w:rPr>
        <w:t>，</w:t>
      </w:r>
      <w:r w:rsidR="009C3F5D">
        <w:rPr>
          <w:rFonts w:hint="eastAsia"/>
        </w:rPr>
        <w:t>设计了</w:t>
      </w:r>
      <w:r w:rsidR="009C3F5D" w:rsidRPr="009C3F5D">
        <w:rPr>
          <w:rFonts w:hint="eastAsia"/>
        </w:rPr>
        <w:t>回调式下推自动机算法</w:t>
      </w:r>
      <w:r w:rsidR="009C3F5D">
        <w:rPr>
          <w:rFonts w:hint="eastAsia"/>
        </w:rPr>
        <w:t>从单词流中</w:t>
      </w:r>
      <w:r w:rsidR="00C0716D">
        <w:rPr>
          <w:rFonts w:hint="eastAsia"/>
        </w:rPr>
        <w:t>获得了包含的文法单元</w:t>
      </w:r>
      <w:r w:rsidR="00C3285D">
        <w:rPr>
          <w:rFonts w:hint="eastAsia"/>
        </w:rPr>
        <w:t>。最后</w:t>
      </w:r>
      <w:r w:rsidR="00743B63">
        <w:rPr>
          <w:rFonts w:hint="eastAsia"/>
        </w:rPr>
        <w:t>，</w:t>
      </w:r>
      <w:r w:rsidR="000111A4">
        <w:rPr>
          <w:rFonts w:hint="eastAsia"/>
        </w:rPr>
        <w:t>给</w:t>
      </w:r>
      <w:r w:rsidR="00743B63">
        <w:rPr>
          <w:rFonts w:hint="eastAsia"/>
        </w:rPr>
        <w:t>出了</w:t>
      </w:r>
      <w:r w:rsidR="005F67C1">
        <w:rPr>
          <w:rFonts w:hint="eastAsia"/>
        </w:rPr>
        <w:t>层级编码</w:t>
      </w:r>
      <w:r w:rsidR="00BA647A">
        <w:rPr>
          <w:rFonts w:hint="eastAsia"/>
        </w:rPr>
        <w:t>方法</w:t>
      </w:r>
      <w:r w:rsidR="005F67C1" w:rsidRPr="005F67C1">
        <w:rPr>
          <w:rFonts w:hint="eastAsia"/>
        </w:rPr>
        <w:t>完成了</w:t>
      </w:r>
      <w:r w:rsidR="005F67C1" w:rsidRPr="005F67C1">
        <w:rPr>
          <w:rFonts w:hint="eastAsia"/>
        </w:rPr>
        <w:t>DO178B/C</w:t>
      </w:r>
      <w:r w:rsidR="005F67C1" w:rsidRPr="005F67C1">
        <w:rPr>
          <w:rFonts w:hint="eastAsia"/>
        </w:rPr>
        <w:t>规定的</w:t>
      </w:r>
      <w:r w:rsidR="005F67C1" w:rsidRPr="005F67C1">
        <w:rPr>
          <w:rFonts w:hint="eastAsia"/>
        </w:rPr>
        <w:t>A</w:t>
      </w:r>
      <w:r w:rsidR="005F67C1" w:rsidRPr="005F67C1">
        <w:rPr>
          <w:rFonts w:hint="eastAsia"/>
        </w:rPr>
        <w:t>级软件可追踪性需求</w:t>
      </w:r>
      <w:r w:rsidR="005F67C1">
        <w:rPr>
          <w:rFonts w:hint="eastAsia"/>
        </w:rPr>
        <w:t>。</w:t>
      </w:r>
    </w:p>
    <w:p w:rsidR="00AF28FB" w:rsidRPr="00AF28FB" w:rsidRDefault="00AF28FB" w:rsidP="00C3285D">
      <w:pPr>
        <w:widowControl/>
        <w:jc w:val="left"/>
        <w:rPr>
          <w:rFonts w:eastAsiaTheme="minorEastAsia"/>
          <w:sz w:val="24"/>
          <w:szCs w:val="30"/>
        </w:rPr>
      </w:pPr>
      <w:r>
        <w:br w:type="page"/>
      </w:r>
    </w:p>
    <w:p w:rsidR="001862F0" w:rsidRDefault="00582C7F" w:rsidP="001862F0">
      <w:pPr>
        <w:pStyle w:val="1"/>
        <w:spacing w:before="156" w:after="156"/>
      </w:pPr>
      <w:bookmarkStart w:id="58" w:name="_Toc404284481"/>
      <w:bookmarkStart w:id="59" w:name="_Toc471204405"/>
      <w:r>
        <w:rPr>
          <w:rFonts w:hint="eastAsia"/>
        </w:rPr>
        <w:lastRenderedPageBreak/>
        <w:t>编译验证工具的</w:t>
      </w:r>
      <w:r w:rsidR="00B14B51">
        <w:rPr>
          <w:rFonts w:hint="eastAsia"/>
        </w:rPr>
        <w:t>设计与</w:t>
      </w:r>
      <w:r>
        <w:rPr>
          <w:rFonts w:hint="eastAsia"/>
        </w:rPr>
        <w:t>实现</w:t>
      </w:r>
      <w:bookmarkEnd w:id="58"/>
      <w:bookmarkEnd w:id="59"/>
    </w:p>
    <w:p w:rsidR="000D66DF" w:rsidRDefault="00242C02" w:rsidP="00242C02">
      <w:pPr>
        <w:pStyle w:val="2"/>
        <w:spacing w:before="156" w:after="156"/>
      </w:pPr>
      <w:bookmarkStart w:id="60" w:name="_Toc471204406"/>
      <w:bookmarkStart w:id="61" w:name="_Toc404284483"/>
      <w:bookmarkStart w:id="62" w:name="_Toc404284485"/>
      <w:r>
        <w:rPr>
          <w:rFonts w:hint="eastAsia"/>
        </w:rPr>
        <w:t>编译验证工具的</w:t>
      </w:r>
      <w:r w:rsidR="00C92BF7">
        <w:rPr>
          <w:rFonts w:hint="eastAsia"/>
        </w:rPr>
        <w:t>设计</w:t>
      </w:r>
      <w:bookmarkEnd w:id="60"/>
    </w:p>
    <w:p w:rsidR="00090439" w:rsidRDefault="00905479" w:rsidP="0032160B">
      <w:pPr>
        <w:pStyle w:val="a0"/>
        <w:ind w:firstLineChars="0" w:firstLine="420"/>
      </w:pPr>
      <w:r>
        <w:rPr>
          <w:rFonts w:hint="eastAsia"/>
        </w:rPr>
        <w:t>本文设计并实现的编译验证</w:t>
      </w:r>
      <w:r w:rsidR="00A64220">
        <w:rPr>
          <w:rFonts w:hint="eastAsia"/>
        </w:rPr>
        <w:t>工具主要</w:t>
      </w:r>
      <w:r w:rsidR="0032160B">
        <w:rPr>
          <w:rFonts w:hint="eastAsia"/>
        </w:rPr>
        <w:t>工作流</w:t>
      </w:r>
      <w:r w:rsidRPr="00905479">
        <w:rPr>
          <w:rFonts w:hint="eastAsia"/>
        </w:rPr>
        <w:t>程</w:t>
      </w:r>
      <w:r w:rsidR="00A64220">
        <w:rPr>
          <w:rFonts w:hint="eastAsia"/>
        </w:rPr>
        <w:t>为</w:t>
      </w:r>
      <w:r w:rsidR="001131EA">
        <w:rPr>
          <w:rFonts w:hint="eastAsia"/>
        </w:rPr>
        <w:t>：</w:t>
      </w:r>
      <w:r w:rsidR="00371DFD">
        <w:rPr>
          <w:rFonts w:hint="eastAsia"/>
        </w:rPr>
        <w:t>对输入的源代码进行</w:t>
      </w:r>
      <w:r w:rsidR="00B8356A">
        <w:rPr>
          <w:rFonts w:hint="eastAsia"/>
        </w:rPr>
        <w:t>预处理和词法分析</w:t>
      </w:r>
      <w:r w:rsidR="00334FC7">
        <w:rPr>
          <w:rFonts w:hint="eastAsia"/>
        </w:rPr>
        <w:t>把输入的</w:t>
      </w:r>
      <w:r w:rsidR="004A088D">
        <w:rPr>
          <w:rFonts w:hint="eastAsia"/>
        </w:rPr>
        <w:t>字符流转化为单词流；</w:t>
      </w:r>
      <w:r w:rsidR="00D8723A">
        <w:rPr>
          <w:rFonts w:hint="eastAsia"/>
        </w:rPr>
        <w:t>使用</w:t>
      </w:r>
      <w:r w:rsidR="00094875">
        <w:rPr>
          <w:rFonts w:hint="eastAsia"/>
        </w:rPr>
        <w:t>下推自动机识别算法把</w:t>
      </w:r>
      <w:r w:rsidR="000120BA">
        <w:rPr>
          <w:rFonts w:hint="eastAsia"/>
        </w:rPr>
        <w:t>单词流转化为文法单元集；</w:t>
      </w:r>
      <w:r w:rsidR="001E022C">
        <w:rPr>
          <w:rFonts w:hint="eastAsia"/>
        </w:rPr>
        <w:t>生成</w:t>
      </w:r>
      <w:r w:rsidR="00FD4C28">
        <w:rPr>
          <w:rFonts w:hint="eastAsia"/>
        </w:rPr>
        <w:t>文法单元对应的目标码模式并进行文法单元和目标码模式的语义一致性验证；</w:t>
      </w:r>
      <w:r w:rsidR="00485D57">
        <w:rPr>
          <w:rFonts w:hint="eastAsia"/>
        </w:rPr>
        <w:t>最后，</w:t>
      </w:r>
      <w:r w:rsidR="00FB2C75">
        <w:rPr>
          <w:rFonts w:hint="eastAsia"/>
        </w:rPr>
        <w:t>进行</w:t>
      </w:r>
      <w:r w:rsidR="00485D57">
        <w:rPr>
          <w:rFonts w:hint="eastAsia"/>
        </w:rPr>
        <w:t>目标代码</w:t>
      </w:r>
      <w:r w:rsidR="00FB2C75">
        <w:rPr>
          <w:rFonts w:hint="eastAsia"/>
        </w:rPr>
        <w:t>的</w:t>
      </w:r>
      <w:r w:rsidR="00B67240">
        <w:rPr>
          <w:rFonts w:hint="eastAsia"/>
        </w:rPr>
        <w:t>集成和</w:t>
      </w:r>
      <w:r w:rsidR="00FB2C75">
        <w:rPr>
          <w:rFonts w:hint="eastAsia"/>
        </w:rPr>
        <w:t>生成</w:t>
      </w:r>
      <w:r w:rsidR="00591AA6">
        <w:rPr>
          <w:rFonts w:hint="eastAsia"/>
        </w:rPr>
        <w:t>。</w:t>
      </w:r>
      <w:r w:rsidR="0032160B">
        <w:rPr>
          <w:rFonts w:hint="eastAsia"/>
        </w:rPr>
        <w:t>基于上述工作</w:t>
      </w:r>
      <w:r w:rsidR="00C254CA">
        <w:rPr>
          <w:rFonts w:hint="eastAsia"/>
        </w:rPr>
        <w:t>流程，下面</w:t>
      </w:r>
      <w:r w:rsidR="00693BD5">
        <w:rPr>
          <w:rFonts w:hint="eastAsia"/>
        </w:rPr>
        <w:t>将给出</w:t>
      </w:r>
      <w:r w:rsidR="003B2C0D">
        <w:rPr>
          <w:rFonts w:hint="eastAsia"/>
        </w:rPr>
        <w:t>编译验证</w:t>
      </w:r>
      <w:r w:rsidR="007C66D8">
        <w:rPr>
          <w:rFonts w:hint="eastAsia"/>
        </w:rPr>
        <w:t>工具</w:t>
      </w:r>
      <w:r w:rsidR="003B2C0D">
        <w:rPr>
          <w:rFonts w:hint="eastAsia"/>
        </w:rPr>
        <w:t>的</w:t>
      </w:r>
      <w:r w:rsidR="007C66D8">
        <w:rPr>
          <w:rFonts w:hint="eastAsia"/>
        </w:rPr>
        <w:t>系统架构，如图</w:t>
      </w:r>
      <w:r w:rsidR="007C66D8">
        <w:rPr>
          <w:rFonts w:hint="eastAsia"/>
        </w:rPr>
        <w:t>X</w:t>
      </w:r>
      <w:r w:rsidR="007C66D8">
        <w:rPr>
          <w:rFonts w:hint="eastAsia"/>
        </w:rPr>
        <w:t>所示。</w:t>
      </w:r>
    </w:p>
    <w:p w:rsidR="000D757E" w:rsidRPr="00123E2A" w:rsidRDefault="000F13DF" w:rsidP="00DF08CB">
      <w:pPr>
        <w:pStyle w:val="a0"/>
        <w:ind w:firstLineChars="0" w:firstLine="0"/>
        <w:jc w:val="center"/>
      </w:pPr>
      <w:r>
        <w:object w:dxaOrig="8287" w:dyaOrig="7020">
          <v:shape id="_x0000_i1195" type="#_x0000_t75" style="width:414.3pt;height:351.15pt" o:ole="">
            <v:imagedata r:id="rId309" o:title=""/>
          </v:shape>
          <o:OLEObject Type="Embed" ProgID="Visio.Drawing.15" ShapeID="_x0000_i1195" DrawAspect="Content" ObjectID="_1545430767" r:id="rId310"/>
        </w:object>
      </w:r>
    </w:p>
    <w:p w:rsidR="00DF08CB" w:rsidRPr="00DC79B2" w:rsidRDefault="00DF08CB" w:rsidP="00DF08CB">
      <w:pPr>
        <w:pStyle w:val="aff"/>
        <w:spacing w:beforeLines="50" w:before="156" w:afterLines="50" w:after="156"/>
      </w:pPr>
      <w:bookmarkStart w:id="63" w:name="_Ref407029453"/>
      <w:bookmarkStart w:id="64" w:name="_Toc407133851"/>
      <w:r w:rsidRPr="00DC79B2">
        <w:rPr>
          <w:rFonts w:hint="eastAsia"/>
        </w:rPr>
        <w:t>图</w:t>
      </w:r>
      <w:bookmarkEnd w:id="63"/>
      <w:r>
        <w:rPr>
          <w:rFonts w:hint="eastAsia"/>
        </w:rPr>
        <w:t xml:space="preserve"> </w:t>
      </w:r>
      <w:r>
        <w:t>X</w:t>
      </w:r>
      <w:r w:rsidRPr="00DC79B2">
        <w:rPr>
          <w:rFonts w:hint="eastAsia"/>
        </w:rPr>
        <w:t xml:space="preserve">  </w:t>
      </w:r>
      <w:bookmarkEnd w:id="64"/>
      <w:r w:rsidR="00C279F4" w:rsidRPr="00C279F4">
        <w:rPr>
          <w:rFonts w:hint="eastAsia"/>
        </w:rPr>
        <w:t>编译</w:t>
      </w:r>
      <w:r w:rsidR="00097329">
        <w:rPr>
          <w:rFonts w:hint="eastAsia"/>
        </w:rPr>
        <w:t>验证</w:t>
      </w:r>
      <w:r w:rsidR="00C279F4" w:rsidRPr="00C279F4">
        <w:rPr>
          <w:rFonts w:hint="eastAsia"/>
        </w:rPr>
        <w:t>系统框架</w:t>
      </w:r>
    </w:p>
    <w:p w:rsidR="00AC07EF" w:rsidRDefault="00DD18FC" w:rsidP="00090439">
      <w:pPr>
        <w:pStyle w:val="a0"/>
        <w:ind w:firstLineChars="0" w:firstLine="0"/>
      </w:pPr>
      <w:r>
        <w:tab/>
      </w:r>
      <w:r w:rsidR="004B0A1D">
        <w:rPr>
          <w:rFonts w:hint="eastAsia"/>
        </w:rPr>
        <w:t>上</w:t>
      </w:r>
      <w:r w:rsidR="004B0A1D" w:rsidRPr="004B0A1D">
        <w:rPr>
          <w:rFonts w:hint="eastAsia"/>
        </w:rPr>
        <w:t>图中，</w:t>
      </w:r>
      <w:r w:rsidR="00BC0ECB">
        <w:rPr>
          <w:rFonts w:hint="eastAsia"/>
        </w:rPr>
        <w:t>编译验证系统主要</w:t>
      </w:r>
      <w:r w:rsidR="00EB343B">
        <w:rPr>
          <w:rFonts w:hint="eastAsia"/>
        </w:rPr>
        <w:t>由</w:t>
      </w:r>
      <w:r w:rsidR="004E6F41">
        <w:rPr>
          <w:rFonts w:hint="eastAsia"/>
        </w:rPr>
        <w:t>编译前端模块、编译后端模块、形式验证模块和</w:t>
      </w:r>
      <w:r w:rsidR="009C69E8">
        <w:rPr>
          <w:rFonts w:hint="eastAsia"/>
        </w:rPr>
        <w:t>用户界面模块</w:t>
      </w:r>
      <w:r w:rsidR="00635E31">
        <w:rPr>
          <w:rFonts w:hint="eastAsia"/>
        </w:rPr>
        <w:t>四</w:t>
      </w:r>
      <w:r w:rsidR="00FD6821">
        <w:rPr>
          <w:rFonts w:hint="eastAsia"/>
        </w:rPr>
        <w:t>个</w:t>
      </w:r>
      <w:r w:rsidR="00635E31">
        <w:rPr>
          <w:rFonts w:hint="eastAsia"/>
        </w:rPr>
        <w:t>部分</w:t>
      </w:r>
      <w:r w:rsidR="00CC101F">
        <w:rPr>
          <w:rFonts w:hint="eastAsia"/>
        </w:rPr>
        <w:t>组成，各个模块的功能描述如下</w:t>
      </w:r>
      <w:r w:rsidR="00ED66BC">
        <w:rPr>
          <w:rFonts w:hint="eastAsia"/>
        </w:rPr>
        <w:t>。</w:t>
      </w:r>
    </w:p>
    <w:p w:rsidR="00892283" w:rsidRPr="00AC07EF" w:rsidRDefault="0025750F" w:rsidP="00090439">
      <w:pPr>
        <w:pStyle w:val="a0"/>
        <w:ind w:firstLineChars="0" w:firstLine="0"/>
      </w:pPr>
      <w:r>
        <w:tab/>
      </w:r>
      <w:r w:rsidR="009A63D0">
        <w:rPr>
          <w:rFonts w:hint="eastAsia"/>
        </w:rPr>
        <w:t>编译前端模块：</w:t>
      </w:r>
      <w:r w:rsidR="00D22482">
        <w:rPr>
          <w:rFonts w:hint="eastAsia"/>
        </w:rPr>
        <w:t>对</w:t>
      </w:r>
      <w:r w:rsidR="003901F7">
        <w:rPr>
          <w:rFonts w:hint="eastAsia"/>
        </w:rPr>
        <w:t>用户</w:t>
      </w:r>
      <w:r w:rsidR="00DC33CD">
        <w:rPr>
          <w:rFonts w:hint="eastAsia"/>
        </w:rPr>
        <w:t>输入</w:t>
      </w:r>
      <w:r w:rsidR="00DA21CB">
        <w:rPr>
          <w:rFonts w:hint="eastAsia"/>
        </w:rPr>
        <w:t>的</w:t>
      </w:r>
      <w:r w:rsidR="001C2F29">
        <w:rPr>
          <w:rFonts w:hint="eastAsia"/>
        </w:rPr>
        <w:t>源</w:t>
      </w:r>
      <w:r w:rsidR="00805933">
        <w:rPr>
          <w:rFonts w:hint="eastAsia"/>
        </w:rPr>
        <w:t>代码</w:t>
      </w:r>
      <w:r w:rsidR="00DA21CB">
        <w:rPr>
          <w:rFonts w:hint="eastAsia"/>
        </w:rPr>
        <w:t>进行处理</w:t>
      </w:r>
      <w:r w:rsidR="009E4CE3">
        <w:rPr>
          <w:rFonts w:hint="eastAsia"/>
        </w:rPr>
        <w:t>以生成文法单元集合</w:t>
      </w:r>
      <w:r w:rsidR="00C037F3">
        <w:rPr>
          <w:rFonts w:hint="eastAsia"/>
        </w:rPr>
        <w:t>传递</w:t>
      </w:r>
      <w:r w:rsidR="009E4CE3">
        <w:rPr>
          <w:rFonts w:hint="eastAsia"/>
        </w:rPr>
        <w:t>给编译后端模块使用</w:t>
      </w:r>
      <w:r w:rsidR="00C63E97">
        <w:rPr>
          <w:rFonts w:hint="eastAsia"/>
        </w:rPr>
        <w:t>。</w:t>
      </w:r>
      <w:r w:rsidR="009E4CE3">
        <w:rPr>
          <w:rFonts w:hint="eastAsia"/>
        </w:rPr>
        <w:t>主要</w:t>
      </w:r>
      <w:r w:rsidR="00D90E27">
        <w:rPr>
          <w:rFonts w:hint="eastAsia"/>
        </w:rPr>
        <w:t>的</w:t>
      </w:r>
      <w:r w:rsidR="007A76E6">
        <w:rPr>
          <w:rFonts w:hint="eastAsia"/>
        </w:rPr>
        <w:t>处理过程为</w:t>
      </w:r>
      <w:r w:rsidR="00F60161">
        <w:rPr>
          <w:rFonts w:hint="eastAsia"/>
        </w:rPr>
        <w:t>首先</w:t>
      </w:r>
      <w:r w:rsidR="002C2D10">
        <w:rPr>
          <w:rFonts w:hint="eastAsia"/>
        </w:rPr>
        <w:t>预处理源程序去除掉无用的信息等，然后</w:t>
      </w:r>
      <w:r w:rsidR="000A7031">
        <w:rPr>
          <w:rFonts w:hint="eastAsia"/>
        </w:rPr>
        <w:t>对其进行</w:t>
      </w:r>
      <w:r w:rsidR="005E3BC4">
        <w:rPr>
          <w:rFonts w:hint="eastAsia"/>
        </w:rPr>
        <w:t>词法分析和层级编码把</w:t>
      </w:r>
      <w:r w:rsidR="00FC3C2C">
        <w:rPr>
          <w:rFonts w:hint="eastAsia"/>
        </w:rPr>
        <w:t>字符流转换为具有一定次序的单词流，接着使用下推自动机</w:t>
      </w:r>
      <w:r w:rsidR="00595400">
        <w:rPr>
          <w:rFonts w:hint="eastAsia"/>
        </w:rPr>
        <w:t>算法</w:t>
      </w:r>
      <w:r w:rsidR="00FC3C2C">
        <w:rPr>
          <w:rFonts w:hint="eastAsia"/>
        </w:rPr>
        <w:t>从</w:t>
      </w:r>
      <w:r w:rsidR="00FC3C2C">
        <w:rPr>
          <w:rFonts w:hint="eastAsia"/>
        </w:rPr>
        <w:lastRenderedPageBreak/>
        <w:t>单词流中识别</w:t>
      </w:r>
      <w:r w:rsidR="007853B1">
        <w:rPr>
          <w:rFonts w:hint="eastAsia"/>
        </w:rPr>
        <w:t>出</w:t>
      </w:r>
      <w:r w:rsidR="007853B1" w:rsidRPr="007853B1">
        <w:rPr>
          <w:rFonts w:hint="eastAsia"/>
        </w:rPr>
        <w:t>文法单元</w:t>
      </w:r>
      <w:r w:rsidR="00984A23">
        <w:rPr>
          <w:rFonts w:hint="eastAsia"/>
        </w:rPr>
        <w:t>并保存在</w:t>
      </w:r>
      <w:r w:rsidR="00A27101">
        <w:rPr>
          <w:rFonts w:hint="eastAsia"/>
        </w:rPr>
        <w:t>集合中，</w:t>
      </w:r>
      <w:r w:rsidR="00A447AF">
        <w:rPr>
          <w:rFonts w:hint="eastAsia"/>
        </w:rPr>
        <w:t>最后</w:t>
      </w:r>
      <w:r w:rsidR="00D24BA2">
        <w:rPr>
          <w:rFonts w:hint="eastAsia"/>
        </w:rPr>
        <w:t>需要</w:t>
      </w:r>
      <w:r w:rsidR="00076103">
        <w:rPr>
          <w:rFonts w:hint="eastAsia"/>
        </w:rPr>
        <w:t>进行安全</w:t>
      </w:r>
      <w:r w:rsidR="00076103">
        <w:rPr>
          <w:rFonts w:hint="eastAsia"/>
        </w:rPr>
        <w:t>C</w:t>
      </w:r>
      <w:r w:rsidR="00076103">
        <w:rPr>
          <w:rFonts w:hint="eastAsia"/>
        </w:rPr>
        <w:t>检验</w:t>
      </w:r>
      <w:r w:rsidR="00AC0B20">
        <w:rPr>
          <w:rFonts w:hint="eastAsia"/>
        </w:rPr>
        <w:t>以保证输入的源代码必须符合</w:t>
      </w:r>
      <w:r w:rsidR="00D24BA2">
        <w:rPr>
          <w:rFonts w:hint="eastAsia"/>
        </w:rPr>
        <w:t>安全</w:t>
      </w:r>
      <w:r w:rsidR="00D24BA2">
        <w:rPr>
          <w:rFonts w:hint="eastAsia"/>
        </w:rPr>
        <w:t>C</w:t>
      </w:r>
      <w:r w:rsidR="00D24BA2">
        <w:rPr>
          <w:rFonts w:hint="eastAsia"/>
        </w:rPr>
        <w:t>子集规范</w:t>
      </w:r>
      <w:r w:rsidR="00AE5D74">
        <w:rPr>
          <w:rFonts w:hint="eastAsia"/>
        </w:rPr>
        <w:t>，检验过程</w:t>
      </w:r>
      <w:r w:rsidR="00B84B89">
        <w:rPr>
          <w:rFonts w:hint="eastAsia"/>
        </w:rPr>
        <w:t>其实是</w:t>
      </w:r>
      <w:r w:rsidR="008C447E">
        <w:rPr>
          <w:rFonts w:hint="eastAsia"/>
        </w:rPr>
        <w:t>嵌套在前面的几个步骤中的。</w:t>
      </w:r>
    </w:p>
    <w:p w:rsidR="000A562B" w:rsidRPr="000208F7" w:rsidRDefault="009A63D0" w:rsidP="000208F7">
      <w:pPr>
        <w:pStyle w:val="a0"/>
        <w:ind w:firstLineChars="0" w:firstLine="420"/>
      </w:pPr>
      <w:r>
        <w:rPr>
          <w:rFonts w:hint="eastAsia"/>
        </w:rPr>
        <w:t>编译后端模块：</w:t>
      </w:r>
      <w:r w:rsidR="006B7F1D">
        <w:rPr>
          <w:rFonts w:hint="eastAsia"/>
        </w:rPr>
        <w:t>接收</w:t>
      </w:r>
      <w:r w:rsidR="002C2A8F">
        <w:rPr>
          <w:rFonts w:hint="eastAsia"/>
        </w:rPr>
        <w:t>输入的文法单元集合并基于形式验证</w:t>
      </w:r>
      <w:r w:rsidR="00A11A55">
        <w:rPr>
          <w:rFonts w:hint="eastAsia"/>
        </w:rPr>
        <w:t>模块</w:t>
      </w:r>
      <w:r w:rsidR="00D57C2D">
        <w:rPr>
          <w:rFonts w:hint="eastAsia"/>
        </w:rPr>
        <w:t>返回的</w:t>
      </w:r>
      <w:r w:rsidR="00C26618">
        <w:rPr>
          <w:rFonts w:hint="eastAsia"/>
        </w:rPr>
        <w:t>结果</w:t>
      </w:r>
      <w:r w:rsidR="003B50CE">
        <w:rPr>
          <w:rFonts w:hint="eastAsia"/>
        </w:rPr>
        <w:t>决定</w:t>
      </w:r>
      <w:r w:rsidR="00847838">
        <w:rPr>
          <w:rFonts w:hint="eastAsia"/>
        </w:rPr>
        <w:t>是否</w:t>
      </w:r>
      <w:r w:rsidR="006F13B9">
        <w:rPr>
          <w:rFonts w:hint="eastAsia"/>
        </w:rPr>
        <w:t>生成</w:t>
      </w:r>
      <w:r w:rsidR="00C26618">
        <w:rPr>
          <w:rFonts w:hint="eastAsia"/>
        </w:rPr>
        <w:t>目标代码。</w:t>
      </w:r>
      <w:r w:rsidR="0011603A">
        <w:rPr>
          <w:rFonts w:hint="eastAsia"/>
        </w:rPr>
        <w:t>主要的处理过程为</w:t>
      </w:r>
      <w:r w:rsidR="005A3565">
        <w:rPr>
          <w:rFonts w:hint="eastAsia"/>
        </w:rPr>
        <w:t>遍历输入的</w:t>
      </w:r>
      <w:r w:rsidR="0036191E">
        <w:rPr>
          <w:rFonts w:hint="eastAsia"/>
        </w:rPr>
        <w:t>文法单元集合，对每个</w:t>
      </w:r>
      <w:r w:rsidR="003D3C68">
        <w:rPr>
          <w:rFonts w:hint="eastAsia"/>
        </w:rPr>
        <w:t>遍历到的</w:t>
      </w:r>
      <w:r w:rsidR="0036191E">
        <w:rPr>
          <w:rFonts w:hint="eastAsia"/>
        </w:rPr>
        <w:t>文法</w:t>
      </w:r>
      <w:r w:rsidR="003D3C68">
        <w:rPr>
          <w:rFonts w:hint="eastAsia"/>
        </w:rPr>
        <w:t>单元生成相应的目标码模式，把</w:t>
      </w:r>
      <w:r w:rsidR="002E23D7">
        <w:rPr>
          <w:rFonts w:hint="eastAsia"/>
        </w:rPr>
        <w:t>文法单元和对应的目标码模式传递形式验证模块来验证</w:t>
      </w:r>
      <w:r w:rsidR="007E5D32">
        <w:rPr>
          <w:rFonts w:hint="eastAsia"/>
        </w:rPr>
        <w:t>。</w:t>
      </w:r>
      <w:r w:rsidR="00027C67">
        <w:rPr>
          <w:rFonts w:hint="eastAsia"/>
        </w:rPr>
        <w:t>若文法单元的语义一致性验证通过，则</w:t>
      </w:r>
      <w:r w:rsidR="007E5D32">
        <w:rPr>
          <w:rFonts w:hint="eastAsia"/>
        </w:rPr>
        <w:t>依据</w:t>
      </w:r>
      <w:r w:rsidR="008904EF">
        <w:rPr>
          <w:rFonts w:hint="eastAsia"/>
        </w:rPr>
        <w:t>当前的</w:t>
      </w:r>
      <w:r w:rsidR="00176555">
        <w:rPr>
          <w:rFonts w:hint="eastAsia"/>
        </w:rPr>
        <w:t>编译</w:t>
      </w:r>
      <w:r w:rsidR="008904EF">
        <w:rPr>
          <w:rFonts w:hint="eastAsia"/>
        </w:rPr>
        <w:t>后端</w:t>
      </w:r>
      <w:r w:rsidR="00176555">
        <w:rPr>
          <w:rFonts w:hint="eastAsia"/>
        </w:rPr>
        <w:t>语境（寄存器和内存等），生成目标代码；否则，给出</w:t>
      </w:r>
      <w:r w:rsidR="000208F7">
        <w:rPr>
          <w:rFonts w:hint="eastAsia"/>
        </w:rPr>
        <w:t>编译验证错误的相关信息。</w:t>
      </w:r>
    </w:p>
    <w:p w:rsidR="0027771E" w:rsidRDefault="0027771E" w:rsidP="00090439">
      <w:pPr>
        <w:pStyle w:val="a0"/>
        <w:ind w:firstLineChars="0" w:firstLine="0"/>
      </w:pPr>
      <w:r>
        <w:tab/>
      </w:r>
      <w:r w:rsidR="0000310B">
        <w:rPr>
          <w:rFonts w:hint="eastAsia"/>
        </w:rPr>
        <w:t>形式验证模块：</w:t>
      </w:r>
      <w:r w:rsidR="007B1BD3">
        <w:rPr>
          <w:rFonts w:hint="eastAsia"/>
        </w:rPr>
        <w:t>进行</w:t>
      </w:r>
      <w:r w:rsidR="000867A2" w:rsidRPr="000867A2">
        <w:rPr>
          <w:rFonts w:hint="eastAsia"/>
        </w:rPr>
        <w:t>文法单元和目标码模式的编译语义</w:t>
      </w:r>
      <w:r w:rsidR="007F5D44">
        <w:rPr>
          <w:rFonts w:hint="eastAsia"/>
        </w:rPr>
        <w:t>形式验证。</w:t>
      </w:r>
      <w:r w:rsidR="00C77234">
        <w:rPr>
          <w:rFonts w:hint="eastAsia"/>
        </w:rPr>
        <w:t>主要的处理过程为</w:t>
      </w:r>
      <w:r w:rsidR="00036D1A">
        <w:rPr>
          <w:rFonts w:hint="eastAsia"/>
        </w:rPr>
        <w:t>根据</w:t>
      </w:r>
      <w:r w:rsidR="00F145EC">
        <w:rPr>
          <w:rFonts w:hint="eastAsia"/>
        </w:rPr>
        <w:t>目标机器的专用公理</w:t>
      </w:r>
      <w:r w:rsidR="009C4C74">
        <w:rPr>
          <w:rFonts w:hint="eastAsia"/>
        </w:rPr>
        <w:t>使用命题映射算法</w:t>
      </w:r>
      <w:r w:rsidR="000F13DF">
        <w:rPr>
          <w:rFonts w:hint="eastAsia"/>
        </w:rPr>
        <w:t>把输入的</w:t>
      </w:r>
      <w:r w:rsidR="000F13DF" w:rsidRPr="000867A2">
        <w:rPr>
          <w:rFonts w:hint="eastAsia"/>
        </w:rPr>
        <w:t>目标码模式</w:t>
      </w:r>
      <w:r w:rsidR="000F13DF">
        <w:rPr>
          <w:rFonts w:hint="eastAsia"/>
        </w:rPr>
        <w:t>转换为命题的形式，对于不包含循环结构的目标码模式</w:t>
      </w:r>
      <w:r w:rsidR="005F283C">
        <w:rPr>
          <w:rFonts w:hint="eastAsia"/>
        </w:rPr>
        <w:t>命题</w:t>
      </w:r>
      <w:r w:rsidR="000F13DF">
        <w:rPr>
          <w:rFonts w:hint="eastAsia"/>
        </w:rPr>
        <w:t>直接使用自动推理算法</w:t>
      </w:r>
      <w:r w:rsidR="00305CD1">
        <w:rPr>
          <w:rFonts w:hint="eastAsia"/>
        </w:rPr>
        <w:t>依据命题逻辑</w:t>
      </w:r>
      <w:r w:rsidR="00B00177">
        <w:rPr>
          <w:rFonts w:hint="eastAsia"/>
        </w:rPr>
        <w:t>公理</w:t>
      </w:r>
      <w:r w:rsidR="00305CD1">
        <w:rPr>
          <w:rFonts w:hint="eastAsia"/>
        </w:rPr>
        <w:t>系统的推理规则和前提</w:t>
      </w:r>
      <w:r w:rsidR="00172BE7">
        <w:rPr>
          <w:rFonts w:hint="eastAsia"/>
        </w:rPr>
        <w:t>即可</w:t>
      </w:r>
      <w:r w:rsidR="000D0B25">
        <w:rPr>
          <w:rFonts w:hint="eastAsia"/>
        </w:rPr>
        <w:t>推导</w:t>
      </w:r>
      <w:r w:rsidR="00AD05E7">
        <w:rPr>
          <w:rFonts w:hint="eastAsia"/>
        </w:rPr>
        <w:t>出</w:t>
      </w:r>
      <w:r w:rsidR="000D0B25">
        <w:rPr>
          <w:rFonts w:hint="eastAsia"/>
        </w:rPr>
        <w:t>其</w:t>
      </w:r>
      <w:r w:rsidR="00873952">
        <w:rPr>
          <w:rFonts w:hint="eastAsia"/>
        </w:rPr>
        <w:t>语义</w:t>
      </w:r>
      <w:r w:rsidR="00CB7ED7">
        <w:rPr>
          <w:rFonts w:hint="eastAsia"/>
        </w:rPr>
        <w:t>并</w:t>
      </w:r>
      <w:r w:rsidR="00416FE0">
        <w:rPr>
          <w:rFonts w:hint="eastAsia"/>
        </w:rPr>
        <w:t>进行</w:t>
      </w:r>
      <w:r w:rsidR="007269CB">
        <w:rPr>
          <w:rFonts w:hint="eastAsia"/>
        </w:rPr>
        <w:t>语义一致性检验</w:t>
      </w:r>
      <w:r w:rsidR="00AE63D3">
        <w:rPr>
          <w:rFonts w:hint="eastAsia"/>
        </w:rPr>
        <w:t>；</w:t>
      </w:r>
      <w:r w:rsidR="00873952">
        <w:rPr>
          <w:rFonts w:hint="eastAsia"/>
        </w:rPr>
        <w:t>但对于包含循环结构的目标码模式命题</w:t>
      </w:r>
      <w:r w:rsidR="00C74B94">
        <w:rPr>
          <w:rFonts w:hint="eastAsia"/>
        </w:rPr>
        <w:t>，</w:t>
      </w:r>
      <w:r w:rsidR="008B24BB">
        <w:rPr>
          <w:rFonts w:hint="eastAsia"/>
        </w:rPr>
        <w:t>则需要使用</w:t>
      </w:r>
      <w:r w:rsidR="002402FF">
        <w:rPr>
          <w:rFonts w:hint="eastAsia"/>
        </w:rPr>
        <w:t>循环交互证明算法</w:t>
      </w:r>
      <w:r w:rsidR="00C87C78">
        <w:rPr>
          <w:rFonts w:hint="eastAsia"/>
        </w:rPr>
        <w:t>和</w:t>
      </w:r>
      <w:r w:rsidR="004F6400">
        <w:rPr>
          <w:rFonts w:hint="eastAsia"/>
        </w:rPr>
        <w:t>循环不变式</w:t>
      </w:r>
      <w:r w:rsidR="006547E8">
        <w:rPr>
          <w:rFonts w:hint="eastAsia"/>
        </w:rPr>
        <w:t>才能</w:t>
      </w:r>
      <w:r w:rsidR="007F63BB">
        <w:rPr>
          <w:rFonts w:hint="eastAsia"/>
        </w:rPr>
        <w:t>进行</w:t>
      </w:r>
      <w:r w:rsidR="006913D4">
        <w:rPr>
          <w:rFonts w:hint="eastAsia"/>
        </w:rPr>
        <w:t>语义一致性的</w:t>
      </w:r>
      <w:r w:rsidR="003F1934">
        <w:rPr>
          <w:rFonts w:hint="eastAsia"/>
        </w:rPr>
        <w:t>证明</w:t>
      </w:r>
      <w:r w:rsidR="00347017">
        <w:rPr>
          <w:rFonts w:hint="eastAsia"/>
        </w:rPr>
        <w:t>。</w:t>
      </w:r>
    </w:p>
    <w:p w:rsidR="0027771E" w:rsidRDefault="000504AB" w:rsidP="000504AB">
      <w:pPr>
        <w:pStyle w:val="a0"/>
        <w:ind w:firstLineChars="0" w:firstLine="420"/>
      </w:pPr>
      <w:r>
        <w:rPr>
          <w:rFonts w:hint="eastAsia"/>
        </w:rPr>
        <w:t>用户界面模块：</w:t>
      </w:r>
      <w:r w:rsidR="006835F4">
        <w:rPr>
          <w:rFonts w:hint="eastAsia"/>
        </w:rPr>
        <w:t>用户</w:t>
      </w:r>
      <w:r w:rsidR="00D37F1F">
        <w:rPr>
          <w:rFonts w:hint="eastAsia"/>
        </w:rPr>
        <w:t>与</w:t>
      </w:r>
      <w:r w:rsidR="006835F4">
        <w:rPr>
          <w:rFonts w:hint="eastAsia"/>
        </w:rPr>
        <w:t>程序</w:t>
      </w:r>
      <w:r w:rsidR="00195D8F">
        <w:rPr>
          <w:rFonts w:hint="eastAsia"/>
        </w:rPr>
        <w:t>进行</w:t>
      </w:r>
      <w:r w:rsidR="00D37F1F">
        <w:rPr>
          <w:rFonts w:hint="eastAsia"/>
        </w:rPr>
        <w:t>交互的接口</w:t>
      </w:r>
      <w:r w:rsidR="00A11931">
        <w:rPr>
          <w:rFonts w:hint="eastAsia"/>
        </w:rPr>
        <w:t>，</w:t>
      </w:r>
      <w:r w:rsidR="00546A58">
        <w:rPr>
          <w:rFonts w:hint="eastAsia"/>
        </w:rPr>
        <w:t>辅助编译和验证</w:t>
      </w:r>
      <w:r w:rsidR="00A11931">
        <w:rPr>
          <w:rFonts w:hint="eastAsia"/>
        </w:rPr>
        <w:t>整个</w:t>
      </w:r>
      <w:r w:rsidR="00546A58">
        <w:rPr>
          <w:rFonts w:hint="eastAsia"/>
        </w:rPr>
        <w:t>过程</w:t>
      </w:r>
      <w:r w:rsidR="004838DE">
        <w:rPr>
          <w:rFonts w:hint="eastAsia"/>
        </w:rPr>
        <w:t>。</w:t>
      </w:r>
      <w:r w:rsidR="00A02EB5">
        <w:rPr>
          <w:rFonts w:hint="eastAsia"/>
        </w:rPr>
        <w:t>用户使用界面工具向程序发送请求信息，程序</w:t>
      </w:r>
      <w:r w:rsidR="00EA38B6" w:rsidRPr="00F126DC">
        <w:rPr>
          <w:rFonts w:hint="eastAsia"/>
        </w:rPr>
        <w:t>接收用户请求消息</w:t>
      </w:r>
      <w:r w:rsidR="00F14B18">
        <w:rPr>
          <w:rFonts w:hint="eastAsia"/>
        </w:rPr>
        <w:t>后</w:t>
      </w:r>
      <w:r w:rsidR="00AE5596">
        <w:rPr>
          <w:rFonts w:hint="eastAsia"/>
        </w:rPr>
        <w:t>调用后台</w:t>
      </w:r>
      <w:r w:rsidR="00F14B18">
        <w:rPr>
          <w:rFonts w:hint="eastAsia"/>
        </w:rPr>
        <w:t>模块</w:t>
      </w:r>
      <w:r w:rsidR="00833197">
        <w:rPr>
          <w:rFonts w:hint="eastAsia"/>
        </w:rPr>
        <w:t>完成请求，</w:t>
      </w:r>
      <w:r w:rsidR="004241F0">
        <w:rPr>
          <w:rFonts w:hint="eastAsia"/>
        </w:rPr>
        <w:t>返回</w:t>
      </w:r>
      <w:r w:rsidR="00C16B9D">
        <w:rPr>
          <w:rFonts w:hint="eastAsia"/>
        </w:rPr>
        <w:t>处理结果</w:t>
      </w:r>
      <w:r w:rsidR="00833197">
        <w:rPr>
          <w:rFonts w:hint="eastAsia"/>
        </w:rPr>
        <w:t>并显示</w:t>
      </w:r>
      <w:r w:rsidR="00E60014">
        <w:rPr>
          <w:rFonts w:hint="eastAsia"/>
        </w:rPr>
        <w:t>出来</w:t>
      </w:r>
      <w:r w:rsidR="0016032D">
        <w:rPr>
          <w:rFonts w:hint="eastAsia"/>
        </w:rPr>
        <w:t>。</w:t>
      </w:r>
    </w:p>
    <w:p w:rsidR="00DB0FFA" w:rsidRDefault="001A3113" w:rsidP="00090439">
      <w:pPr>
        <w:pStyle w:val="a0"/>
        <w:ind w:firstLineChars="0" w:firstLine="0"/>
      </w:pPr>
      <w:r>
        <w:tab/>
      </w:r>
      <w:r w:rsidR="00133808">
        <w:rPr>
          <w:rFonts w:hint="eastAsia"/>
        </w:rPr>
        <w:t>最后，</w:t>
      </w:r>
      <w:r w:rsidR="00C529EA">
        <w:rPr>
          <w:rFonts w:hint="eastAsia"/>
        </w:rPr>
        <w:t>上图中基础设施</w:t>
      </w:r>
      <w:r w:rsidR="00307B59">
        <w:rPr>
          <w:rFonts w:hint="eastAsia"/>
        </w:rPr>
        <w:t>指的是一些</w:t>
      </w:r>
      <w:r w:rsidR="002409A4">
        <w:rPr>
          <w:rFonts w:hint="eastAsia"/>
        </w:rPr>
        <w:t>基础的</w:t>
      </w:r>
      <w:r w:rsidR="00F80451">
        <w:rPr>
          <w:rFonts w:hint="eastAsia"/>
        </w:rPr>
        <w:t>公共操作</w:t>
      </w:r>
      <w:r w:rsidR="00D179F3">
        <w:rPr>
          <w:rFonts w:hint="eastAsia"/>
        </w:rPr>
        <w:t>，</w:t>
      </w:r>
      <w:r w:rsidR="00D90027">
        <w:rPr>
          <w:rFonts w:hint="eastAsia"/>
        </w:rPr>
        <w:t>与具体的</w:t>
      </w:r>
      <w:r w:rsidR="002C5550">
        <w:rPr>
          <w:rFonts w:hint="eastAsia"/>
        </w:rPr>
        <w:t>业务</w:t>
      </w:r>
      <w:r w:rsidR="00D90027">
        <w:rPr>
          <w:rFonts w:hint="eastAsia"/>
        </w:rPr>
        <w:t>模块</w:t>
      </w:r>
      <w:r w:rsidR="00643A6F">
        <w:rPr>
          <w:rFonts w:hint="eastAsia"/>
        </w:rPr>
        <w:t>进行了</w:t>
      </w:r>
      <w:r w:rsidR="0081276F">
        <w:rPr>
          <w:rFonts w:hint="eastAsia"/>
        </w:rPr>
        <w:t>解耦</w:t>
      </w:r>
      <w:r w:rsidR="00D177FC">
        <w:rPr>
          <w:rFonts w:hint="eastAsia"/>
        </w:rPr>
        <w:t>。</w:t>
      </w:r>
      <w:r w:rsidR="00FA7E57">
        <w:rPr>
          <w:rFonts w:hint="eastAsia"/>
        </w:rPr>
        <w:t>主要包括</w:t>
      </w:r>
      <w:r w:rsidR="00B4519D">
        <w:rPr>
          <w:rFonts w:hint="eastAsia"/>
        </w:rPr>
        <w:t>日志</w:t>
      </w:r>
      <w:r w:rsidR="00015A69">
        <w:rPr>
          <w:rFonts w:hint="eastAsia"/>
        </w:rPr>
        <w:t>记录</w:t>
      </w:r>
      <w:r w:rsidR="0064717B">
        <w:rPr>
          <w:rFonts w:hint="eastAsia"/>
        </w:rPr>
        <w:t>、错误</w:t>
      </w:r>
      <w:r w:rsidR="00015A69">
        <w:rPr>
          <w:rFonts w:hint="eastAsia"/>
        </w:rPr>
        <w:t>处理</w:t>
      </w:r>
      <w:r w:rsidR="0064717B">
        <w:rPr>
          <w:rFonts w:hint="eastAsia"/>
        </w:rPr>
        <w:t>以及</w:t>
      </w:r>
      <w:r w:rsidR="00B96F9E">
        <w:rPr>
          <w:rFonts w:hint="eastAsia"/>
        </w:rPr>
        <w:t>目标码、证明序列</w:t>
      </w:r>
      <w:r w:rsidR="001F3E14">
        <w:rPr>
          <w:rFonts w:hint="eastAsia"/>
        </w:rPr>
        <w:t>和</w:t>
      </w:r>
      <w:r w:rsidR="0049008B">
        <w:rPr>
          <w:rFonts w:hint="eastAsia"/>
        </w:rPr>
        <w:t>其它一些中间结果的生成</w:t>
      </w:r>
      <w:r w:rsidR="002C3079">
        <w:rPr>
          <w:rFonts w:hint="eastAsia"/>
        </w:rPr>
        <w:t>和保存</w:t>
      </w:r>
      <w:r w:rsidR="00AE10E7">
        <w:rPr>
          <w:rFonts w:hint="eastAsia"/>
        </w:rPr>
        <w:t>，由于其</w:t>
      </w:r>
      <w:r w:rsidR="00F17036">
        <w:rPr>
          <w:rFonts w:hint="eastAsia"/>
        </w:rPr>
        <w:t>在程序中应用的非常</w:t>
      </w:r>
      <w:r w:rsidR="00BD0264">
        <w:rPr>
          <w:rFonts w:hint="eastAsia"/>
        </w:rPr>
        <w:t>广泛且</w:t>
      </w:r>
      <w:r w:rsidR="00CF1D8E">
        <w:rPr>
          <w:rFonts w:hint="eastAsia"/>
        </w:rPr>
        <w:t>比较简单，后文中将</w:t>
      </w:r>
      <w:r w:rsidR="00D177FC">
        <w:rPr>
          <w:rFonts w:hint="eastAsia"/>
        </w:rPr>
        <w:t>不</w:t>
      </w:r>
      <w:r w:rsidR="005534D5">
        <w:rPr>
          <w:rFonts w:hint="eastAsia"/>
        </w:rPr>
        <w:t>会</w:t>
      </w:r>
      <w:r w:rsidR="00802DF9">
        <w:rPr>
          <w:rFonts w:hint="eastAsia"/>
        </w:rPr>
        <w:t>单独</w:t>
      </w:r>
      <w:r w:rsidR="00CF1D8E">
        <w:rPr>
          <w:rFonts w:hint="eastAsia"/>
        </w:rPr>
        <w:t>赘述。</w:t>
      </w:r>
    </w:p>
    <w:p w:rsidR="00F616A7" w:rsidRPr="00F616A7" w:rsidRDefault="00C92BF7" w:rsidP="00C92BF7">
      <w:pPr>
        <w:pStyle w:val="2"/>
        <w:spacing w:before="156" w:after="156"/>
      </w:pPr>
      <w:bookmarkStart w:id="65" w:name="_Toc471204407"/>
      <w:r w:rsidRPr="00C92BF7">
        <w:rPr>
          <w:rFonts w:hint="eastAsia"/>
        </w:rPr>
        <w:t>编译验证工具的实现</w:t>
      </w:r>
      <w:bookmarkEnd w:id="65"/>
    </w:p>
    <w:p w:rsidR="00F45EF3" w:rsidRDefault="00BF1EF3" w:rsidP="00BF1EF3">
      <w:pPr>
        <w:pStyle w:val="3"/>
        <w:spacing w:before="156" w:after="156"/>
      </w:pPr>
      <w:bookmarkStart w:id="66" w:name="_Toc471204408"/>
      <w:bookmarkEnd w:id="61"/>
      <w:bookmarkEnd w:id="62"/>
      <w:r w:rsidRPr="00BF1EF3">
        <w:rPr>
          <w:rFonts w:hint="eastAsia"/>
        </w:rPr>
        <w:t>编译前端模块</w:t>
      </w:r>
      <w:bookmarkEnd w:id="66"/>
    </w:p>
    <w:p w:rsidR="00A862CF" w:rsidRPr="00A862CF" w:rsidRDefault="000A6A8A" w:rsidP="00A862CF">
      <w:pPr>
        <w:pStyle w:val="af8"/>
        <w:spacing w:line="360" w:lineRule="auto"/>
        <w:rPr>
          <w:rFonts w:ascii="Times New Roman"/>
        </w:rPr>
      </w:pPr>
      <w:r>
        <w:rPr>
          <w:rFonts w:hint="eastAsia"/>
        </w:rPr>
        <w:t>编译前端模块</w:t>
      </w:r>
      <w:r w:rsidR="00CD71F3">
        <w:rPr>
          <w:rFonts w:hint="eastAsia"/>
        </w:rPr>
        <w:t>主要任务</w:t>
      </w:r>
      <w:r w:rsidR="00626A4B">
        <w:rPr>
          <w:rFonts w:hint="eastAsia"/>
        </w:rPr>
        <w:t>是理解</w:t>
      </w:r>
      <w:r w:rsidR="006C220D">
        <w:rPr>
          <w:rFonts w:hint="eastAsia"/>
        </w:rPr>
        <w:t>源代码</w:t>
      </w:r>
      <w:r w:rsidR="00A4233A">
        <w:rPr>
          <w:rFonts w:hint="eastAsia"/>
        </w:rPr>
        <w:t>并</w:t>
      </w:r>
      <w:r w:rsidR="00973D2C">
        <w:rPr>
          <w:rFonts w:hint="eastAsia"/>
        </w:rPr>
        <w:t>将其分析结果记录下来</w:t>
      </w:r>
      <w:r w:rsidR="0091782A">
        <w:rPr>
          <w:rFonts w:hint="eastAsia"/>
        </w:rPr>
        <w:t>，以供后端稍后使用。</w:t>
      </w:r>
      <w:r w:rsidR="0030667B">
        <w:rPr>
          <w:rFonts w:hint="eastAsia"/>
        </w:rPr>
        <w:t>该模块</w:t>
      </w:r>
      <w:r w:rsidR="00A830F1">
        <w:rPr>
          <w:rFonts w:hint="eastAsia"/>
        </w:rPr>
        <w:t>主体为</w:t>
      </w:r>
      <w:r w:rsidR="008D5F56">
        <w:rPr>
          <w:rFonts w:hint="eastAsia"/>
        </w:rPr>
        <w:t>两个核心类</w:t>
      </w:r>
      <w:r w:rsidR="0070270D" w:rsidRPr="00A830F1">
        <w:rPr>
          <w:rFonts w:ascii="Times New Roman"/>
        </w:rPr>
        <w:t>Lexer</w:t>
      </w:r>
      <w:r w:rsidR="0070270D">
        <w:rPr>
          <w:rFonts w:hint="eastAsia"/>
        </w:rPr>
        <w:t>和</w:t>
      </w:r>
      <w:r w:rsidR="00487BCE" w:rsidRPr="00487BCE">
        <w:rPr>
          <w:rFonts w:ascii="Times New Roman"/>
        </w:rPr>
        <w:t>Recognizer</w:t>
      </w:r>
      <w:r w:rsidR="00487BCE">
        <w:rPr>
          <w:rFonts w:ascii="Times New Roman" w:hint="eastAsia"/>
        </w:rPr>
        <w:t>，</w:t>
      </w:r>
      <w:r w:rsidR="00454547">
        <w:rPr>
          <w:rFonts w:ascii="Times New Roman" w:hint="eastAsia"/>
        </w:rPr>
        <w:t>其中，</w:t>
      </w:r>
      <w:r w:rsidR="00454547" w:rsidRPr="00A830F1">
        <w:rPr>
          <w:rFonts w:ascii="Times New Roman"/>
        </w:rPr>
        <w:t>Lexer</w:t>
      </w:r>
      <w:r w:rsidR="00454547">
        <w:rPr>
          <w:rFonts w:ascii="Times New Roman" w:hint="eastAsia"/>
        </w:rPr>
        <w:t>完成</w:t>
      </w:r>
      <w:r w:rsidR="00EF55D3">
        <w:rPr>
          <w:rFonts w:ascii="Times New Roman" w:hint="eastAsia"/>
        </w:rPr>
        <w:t>对输入源代码的预处理、词法分析</w:t>
      </w:r>
      <w:r w:rsidR="00BB4C9D">
        <w:rPr>
          <w:rFonts w:ascii="Times New Roman" w:hint="eastAsia"/>
        </w:rPr>
        <w:t>、</w:t>
      </w:r>
      <w:r w:rsidR="00EF55D3">
        <w:rPr>
          <w:rFonts w:ascii="Times New Roman" w:hint="eastAsia"/>
        </w:rPr>
        <w:t>层级编码和</w:t>
      </w:r>
      <w:r w:rsidR="00BB4C9D">
        <w:rPr>
          <w:rFonts w:ascii="Times New Roman" w:hint="eastAsia"/>
        </w:rPr>
        <w:t>安全</w:t>
      </w:r>
      <w:r w:rsidR="00BB4C9D">
        <w:rPr>
          <w:rFonts w:ascii="Times New Roman" w:hint="eastAsia"/>
        </w:rPr>
        <w:t>C</w:t>
      </w:r>
      <w:r w:rsidR="00BB4C9D">
        <w:rPr>
          <w:rFonts w:ascii="Times New Roman" w:hint="eastAsia"/>
        </w:rPr>
        <w:t>检验</w:t>
      </w:r>
      <w:r w:rsidR="008840D8">
        <w:rPr>
          <w:rFonts w:ascii="Times New Roman" w:hint="eastAsia"/>
        </w:rPr>
        <w:t>等</w:t>
      </w:r>
      <w:r w:rsidR="00BB4C9D">
        <w:rPr>
          <w:rFonts w:ascii="Times New Roman" w:hint="eastAsia"/>
        </w:rPr>
        <w:t>功能，</w:t>
      </w:r>
      <w:r w:rsidR="00BB4C9D" w:rsidRPr="00487BCE">
        <w:rPr>
          <w:rFonts w:ascii="Times New Roman"/>
        </w:rPr>
        <w:t>Recognizer</w:t>
      </w:r>
      <w:r w:rsidR="005F3CF6">
        <w:rPr>
          <w:rFonts w:ascii="Times New Roman" w:hint="eastAsia"/>
        </w:rPr>
        <w:t>主要</w:t>
      </w:r>
      <w:r w:rsidR="00903D75">
        <w:rPr>
          <w:rFonts w:ascii="Times New Roman" w:hint="eastAsia"/>
        </w:rPr>
        <w:t>任务是</w:t>
      </w:r>
      <w:r w:rsidR="0035542E">
        <w:rPr>
          <w:rFonts w:ascii="Times New Roman" w:hint="eastAsia"/>
        </w:rPr>
        <w:t>对</w:t>
      </w:r>
      <w:r w:rsidR="0079182F">
        <w:rPr>
          <w:rFonts w:ascii="Times New Roman" w:hint="eastAsia"/>
        </w:rPr>
        <w:t>文法单元</w:t>
      </w:r>
      <w:r w:rsidR="0035542E">
        <w:rPr>
          <w:rFonts w:ascii="Times New Roman" w:hint="eastAsia"/>
        </w:rPr>
        <w:t>进行</w:t>
      </w:r>
      <w:r w:rsidR="0079182F">
        <w:rPr>
          <w:rFonts w:ascii="Times New Roman" w:hint="eastAsia"/>
        </w:rPr>
        <w:t>识别等。</w:t>
      </w:r>
      <w:r w:rsidR="007E2A63" w:rsidRPr="00A830F1">
        <w:rPr>
          <w:rFonts w:ascii="Times New Roman"/>
        </w:rPr>
        <w:t>Lexer</w:t>
      </w:r>
      <w:r w:rsidR="007E2A63">
        <w:rPr>
          <w:rFonts w:ascii="Times New Roman" w:hint="eastAsia"/>
        </w:rPr>
        <w:t>Utils</w:t>
      </w:r>
      <w:r w:rsidR="007E2A63">
        <w:rPr>
          <w:rFonts w:ascii="Times New Roman" w:hint="eastAsia"/>
        </w:rPr>
        <w:t>和</w:t>
      </w:r>
      <w:r w:rsidR="007E2A63" w:rsidRPr="00487BCE">
        <w:rPr>
          <w:rFonts w:ascii="Times New Roman"/>
        </w:rPr>
        <w:t>Recognizer</w:t>
      </w:r>
      <w:r w:rsidR="007E2A63">
        <w:rPr>
          <w:rFonts w:ascii="Times New Roman" w:hint="eastAsia"/>
        </w:rPr>
        <w:t>Utils</w:t>
      </w:r>
      <w:r w:rsidR="007E2A63">
        <w:rPr>
          <w:rFonts w:ascii="Times New Roman" w:hint="eastAsia"/>
        </w:rPr>
        <w:t>是</w:t>
      </w:r>
      <w:r w:rsidR="00151B8C">
        <w:rPr>
          <w:rFonts w:ascii="Times New Roman" w:hint="eastAsia"/>
        </w:rPr>
        <w:t>两个</w:t>
      </w:r>
      <w:r w:rsidR="00001DA4">
        <w:rPr>
          <w:rFonts w:ascii="Times New Roman" w:hint="eastAsia"/>
        </w:rPr>
        <w:t>辅助</w:t>
      </w:r>
      <w:r w:rsidR="005E01EA">
        <w:rPr>
          <w:rFonts w:hint="eastAsia"/>
        </w:rPr>
        <w:t>核心类</w:t>
      </w:r>
      <w:r w:rsidR="00F55AE1">
        <w:rPr>
          <w:rFonts w:ascii="Times New Roman" w:hint="eastAsia"/>
        </w:rPr>
        <w:t>工作的</w:t>
      </w:r>
      <w:r w:rsidR="00151B8C">
        <w:rPr>
          <w:rFonts w:ascii="Times New Roman" w:hint="eastAsia"/>
        </w:rPr>
        <w:t>工具类</w:t>
      </w:r>
      <w:r w:rsidR="002649D7">
        <w:rPr>
          <w:rFonts w:ascii="Times New Roman" w:hint="eastAsia"/>
        </w:rPr>
        <w:t>，</w:t>
      </w:r>
      <w:r w:rsidR="00547E4F">
        <w:rPr>
          <w:rFonts w:ascii="Times New Roman" w:hint="eastAsia"/>
        </w:rPr>
        <w:t>它们是从核心类中把一些</w:t>
      </w:r>
      <w:r w:rsidR="00A7067F">
        <w:rPr>
          <w:rFonts w:ascii="Times New Roman" w:hint="eastAsia"/>
        </w:rPr>
        <w:t>重复</w:t>
      </w:r>
      <w:r w:rsidR="0067164D">
        <w:rPr>
          <w:rFonts w:ascii="Times New Roman" w:hint="eastAsia"/>
        </w:rPr>
        <w:t>使用的</w:t>
      </w:r>
      <w:r w:rsidR="00F361E6">
        <w:rPr>
          <w:rFonts w:ascii="Times New Roman" w:hint="eastAsia"/>
        </w:rPr>
        <w:t>方法</w:t>
      </w:r>
      <w:r w:rsidR="00547E4F">
        <w:rPr>
          <w:rFonts w:ascii="Times New Roman" w:hint="eastAsia"/>
        </w:rPr>
        <w:t>抽取</w:t>
      </w:r>
      <w:r w:rsidR="00BB5D3B">
        <w:rPr>
          <w:rFonts w:ascii="Times New Roman" w:hint="eastAsia"/>
        </w:rPr>
        <w:t>出来</w:t>
      </w:r>
      <w:r w:rsidR="003424CE">
        <w:rPr>
          <w:rFonts w:ascii="Times New Roman" w:hint="eastAsia"/>
        </w:rPr>
        <w:t>并</w:t>
      </w:r>
      <w:r w:rsidR="00810CDA">
        <w:rPr>
          <w:rFonts w:ascii="Times New Roman" w:hint="eastAsia"/>
        </w:rPr>
        <w:t>集成</w:t>
      </w:r>
      <w:r w:rsidR="00AE16E5">
        <w:rPr>
          <w:rFonts w:ascii="Times New Roman" w:hint="eastAsia"/>
        </w:rPr>
        <w:t>到一起所</w:t>
      </w:r>
      <w:r w:rsidR="00075578">
        <w:rPr>
          <w:rFonts w:ascii="Times New Roman" w:hint="eastAsia"/>
        </w:rPr>
        <w:t>构成</w:t>
      </w:r>
      <w:r w:rsidR="00AE16E5">
        <w:rPr>
          <w:rFonts w:ascii="Times New Roman" w:hint="eastAsia"/>
        </w:rPr>
        <w:t>的</w:t>
      </w:r>
      <w:r w:rsidR="00E30790">
        <w:rPr>
          <w:rFonts w:ascii="Times New Roman" w:hint="eastAsia"/>
        </w:rPr>
        <w:t>，</w:t>
      </w:r>
      <w:r w:rsidR="008C6BE6">
        <w:rPr>
          <w:rFonts w:ascii="Times New Roman" w:hint="eastAsia"/>
        </w:rPr>
        <w:t>这些方法一般是静态方法</w:t>
      </w:r>
      <w:r w:rsidR="00E30790">
        <w:rPr>
          <w:rFonts w:ascii="Times New Roman" w:hint="eastAsia"/>
        </w:rPr>
        <w:t>。</w:t>
      </w:r>
      <w:r w:rsidR="00EE09C5">
        <w:rPr>
          <w:rFonts w:ascii="Times New Roman" w:hint="eastAsia"/>
        </w:rPr>
        <w:t>Token</w:t>
      </w:r>
      <w:r w:rsidR="00EE09C5">
        <w:rPr>
          <w:rFonts w:ascii="Times New Roman" w:hint="eastAsia"/>
        </w:rPr>
        <w:t>类</w:t>
      </w:r>
      <w:r w:rsidR="00075578">
        <w:rPr>
          <w:rFonts w:ascii="Times New Roman" w:hint="eastAsia"/>
        </w:rPr>
        <w:t>是</w:t>
      </w:r>
      <w:r w:rsidR="000911D9">
        <w:rPr>
          <w:rFonts w:ascii="Times New Roman" w:hint="eastAsia"/>
        </w:rPr>
        <w:t>词法分析所产生的结果，</w:t>
      </w:r>
      <w:r w:rsidR="002812AC">
        <w:rPr>
          <w:rFonts w:ascii="Times New Roman" w:hint="eastAsia"/>
        </w:rPr>
        <w:t>表示一个一个的单词。</w:t>
      </w:r>
      <w:r w:rsidR="00AA21D3" w:rsidRPr="00AA21D3">
        <w:rPr>
          <w:rFonts w:ascii="Times New Roman"/>
        </w:rPr>
        <w:t>SyntaxUnitNode</w:t>
      </w:r>
      <w:r w:rsidR="00AA21D3">
        <w:rPr>
          <w:rFonts w:ascii="Times New Roman" w:hint="eastAsia"/>
        </w:rPr>
        <w:t>类是</w:t>
      </w:r>
      <w:r w:rsidR="00DF05B4">
        <w:rPr>
          <w:rFonts w:ascii="Times New Roman" w:hint="eastAsia"/>
        </w:rPr>
        <w:t>构成文法单元的节点</w:t>
      </w:r>
      <w:r w:rsidR="003D5B71">
        <w:rPr>
          <w:rFonts w:ascii="Times New Roman" w:hint="eastAsia"/>
        </w:rPr>
        <w:t>。</w:t>
      </w:r>
      <w:r w:rsidR="003D5B71" w:rsidRPr="003D5B71">
        <w:rPr>
          <w:rFonts w:ascii="Times New Roman"/>
        </w:rPr>
        <w:t>SyntaxUnitCollections</w:t>
      </w:r>
      <w:r w:rsidR="00EB3464">
        <w:rPr>
          <w:rFonts w:ascii="Times New Roman" w:hint="eastAsia"/>
        </w:rPr>
        <w:t>类</w:t>
      </w:r>
      <w:r w:rsidR="000560A8">
        <w:rPr>
          <w:rFonts w:ascii="Times New Roman" w:hint="eastAsia"/>
        </w:rPr>
        <w:t>代表</w:t>
      </w:r>
      <w:r w:rsidR="003D5B71">
        <w:rPr>
          <w:rFonts w:ascii="Times New Roman" w:hint="eastAsia"/>
        </w:rPr>
        <w:t>文法单元的集合，是</w:t>
      </w:r>
      <w:r w:rsidR="00D43865">
        <w:rPr>
          <w:rFonts w:ascii="Times New Roman" w:hint="eastAsia"/>
        </w:rPr>
        <w:t>前端</w:t>
      </w:r>
      <w:r w:rsidR="00570BA8">
        <w:rPr>
          <w:rFonts w:ascii="Times New Roman" w:hint="eastAsia"/>
        </w:rPr>
        <w:t>经过一系列处理</w:t>
      </w:r>
      <w:r w:rsidR="006D241B">
        <w:rPr>
          <w:rFonts w:ascii="Times New Roman" w:hint="eastAsia"/>
        </w:rPr>
        <w:t>所生成</w:t>
      </w:r>
      <w:r w:rsidR="00D43865">
        <w:rPr>
          <w:rFonts w:ascii="Times New Roman" w:hint="eastAsia"/>
        </w:rPr>
        <w:t>的</w:t>
      </w:r>
      <w:r w:rsidR="00D916CF">
        <w:rPr>
          <w:rFonts w:ascii="Times New Roman" w:hint="eastAsia"/>
        </w:rPr>
        <w:t>最终</w:t>
      </w:r>
      <w:r w:rsidR="0038414A">
        <w:rPr>
          <w:rFonts w:ascii="Times New Roman" w:hint="eastAsia"/>
        </w:rPr>
        <w:t>结果</w:t>
      </w:r>
      <w:r w:rsidR="00344E51">
        <w:rPr>
          <w:rFonts w:ascii="Times New Roman" w:hint="eastAsia"/>
        </w:rPr>
        <w:t>，也</w:t>
      </w:r>
      <w:r w:rsidR="00A749B0">
        <w:rPr>
          <w:rFonts w:ascii="Times New Roman" w:hint="eastAsia"/>
        </w:rPr>
        <w:t>是后端模块的输入</w:t>
      </w:r>
      <w:r w:rsidR="001128EE">
        <w:rPr>
          <w:rFonts w:ascii="Times New Roman" w:hint="eastAsia"/>
        </w:rPr>
        <w:t>。</w:t>
      </w:r>
      <w:r w:rsidR="00197F52">
        <w:rPr>
          <w:rFonts w:ascii="Times New Roman" w:hint="eastAsia"/>
        </w:rPr>
        <w:t>下面将给出</w:t>
      </w:r>
      <w:r w:rsidR="00A503D9" w:rsidRPr="00A503D9">
        <w:rPr>
          <w:rFonts w:ascii="Times New Roman" w:hint="eastAsia"/>
        </w:rPr>
        <w:t>编译前端模块类图</w:t>
      </w:r>
      <w:r w:rsidR="00A503D9">
        <w:rPr>
          <w:rFonts w:ascii="Times New Roman" w:hint="eastAsia"/>
        </w:rPr>
        <w:t>，如图</w:t>
      </w:r>
      <w:r w:rsidR="00A503D9">
        <w:rPr>
          <w:rFonts w:ascii="Times New Roman" w:hint="eastAsia"/>
        </w:rPr>
        <w:t>X</w:t>
      </w:r>
      <w:r w:rsidR="00A503D9">
        <w:rPr>
          <w:rFonts w:ascii="Times New Roman" w:hint="eastAsia"/>
        </w:rPr>
        <w:t>所示。</w:t>
      </w:r>
    </w:p>
    <w:p w:rsidR="008B7B45" w:rsidRDefault="00DC525C" w:rsidP="001D6077">
      <w:pPr>
        <w:pStyle w:val="af8"/>
        <w:spacing w:line="360" w:lineRule="auto"/>
        <w:ind w:firstLine="0"/>
        <w:jc w:val="center"/>
      </w:pPr>
      <w:r w:rsidRPr="00DC525C">
        <w:rPr>
          <w:noProof/>
        </w:rPr>
        <w:lastRenderedPageBreak/>
        <w:drawing>
          <wp:inline distT="0" distB="0" distL="0" distR="0">
            <wp:extent cx="5760085" cy="4359388"/>
            <wp:effectExtent l="0" t="0" r="0" b="3175"/>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760085" cy="4359388"/>
                    </a:xfrm>
                    <a:prstGeom prst="rect">
                      <a:avLst/>
                    </a:prstGeom>
                    <a:noFill/>
                    <a:ln>
                      <a:noFill/>
                    </a:ln>
                  </pic:spPr>
                </pic:pic>
              </a:graphicData>
            </a:graphic>
          </wp:inline>
        </w:drawing>
      </w:r>
    </w:p>
    <w:p w:rsidR="00902E38" w:rsidRPr="00902E38" w:rsidRDefault="00902E38" w:rsidP="001D6077">
      <w:pPr>
        <w:pStyle w:val="af8"/>
        <w:spacing w:line="360" w:lineRule="auto"/>
        <w:ind w:firstLine="0"/>
        <w:jc w:val="center"/>
        <w:rPr>
          <w:b/>
          <w:sz w:val="21"/>
          <w:szCs w:val="21"/>
        </w:rPr>
      </w:pPr>
      <w:bookmarkStart w:id="67" w:name="_Ref407006014"/>
      <w:bookmarkStart w:id="68" w:name="_Toc407133853"/>
      <w:r w:rsidRPr="00902E38">
        <w:rPr>
          <w:rFonts w:hint="eastAsia"/>
          <w:b/>
          <w:sz w:val="21"/>
          <w:szCs w:val="21"/>
        </w:rPr>
        <w:t>图</w:t>
      </w:r>
      <w:r w:rsidR="007E2A63">
        <w:rPr>
          <w:rFonts w:hint="eastAsia"/>
          <w:b/>
          <w:sz w:val="21"/>
          <w:szCs w:val="21"/>
        </w:rPr>
        <w:t xml:space="preserve"> </w:t>
      </w:r>
      <w:bookmarkEnd w:id="67"/>
      <w:r w:rsidR="007E2A63">
        <w:rPr>
          <w:rFonts w:hint="eastAsia"/>
          <w:b/>
          <w:sz w:val="21"/>
          <w:szCs w:val="21"/>
        </w:rPr>
        <w:t>X</w:t>
      </w:r>
      <w:r w:rsidRPr="00902E38">
        <w:rPr>
          <w:rFonts w:hint="eastAsia"/>
          <w:b/>
          <w:sz w:val="21"/>
          <w:szCs w:val="21"/>
        </w:rPr>
        <w:t xml:space="preserve">  </w:t>
      </w:r>
      <w:r w:rsidR="00FF5CC5" w:rsidRPr="00FF5CC5">
        <w:rPr>
          <w:rFonts w:hint="eastAsia"/>
          <w:b/>
          <w:sz w:val="21"/>
          <w:szCs w:val="21"/>
        </w:rPr>
        <w:t>编译前端模块</w:t>
      </w:r>
      <w:r w:rsidRPr="00902E38">
        <w:rPr>
          <w:rFonts w:hint="eastAsia"/>
          <w:b/>
          <w:sz w:val="21"/>
          <w:szCs w:val="21"/>
        </w:rPr>
        <w:t>类图</w:t>
      </w:r>
      <w:bookmarkEnd w:id="68"/>
    </w:p>
    <w:p w:rsidR="004C0F86" w:rsidRPr="00CC4C01" w:rsidRDefault="005E2C7F" w:rsidP="008B7B45">
      <w:pPr>
        <w:pStyle w:val="af8"/>
        <w:spacing w:line="360" w:lineRule="auto"/>
        <w:ind w:firstLine="0"/>
        <w:rPr>
          <w:rFonts w:ascii="Times New Roman"/>
        </w:rPr>
      </w:pPr>
      <w:r>
        <w:tab/>
      </w:r>
      <w:r w:rsidR="00D931A2" w:rsidRPr="00CC4C01">
        <w:rPr>
          <w:rFonts w:ascii="Times New Roman"/>
        </w:rPr>
        <w:t>上图中，</w:t>
      </w:r>
      <w:r w:rsidR="0099457B" w:rsidRPr="00CC4C01">
        <w:rPr>
          <w:rFonts w:ascii="Times New Roman"/>
        </w:rPr>
        <w:t>Lexer</w:t>
      </w:r>
      <w:r w:rsidR="0099457B" w:rsidRPr="00CC4C01">
        <w:rPr>
          <w:rFonts w:ascii="Times New Roman"/>
        </w:rPr>
        <w:t>类调用</w:t>
      </w:r>
      <w:r w:rsidR="0099457B" w:rsidRPr="00CC4C01">
        <w:rPr>
          <w:rFonts w:ascii="Times New Roman"/>
        </w:rPr>
        <w:t>LexerUtils</w:t>
      </w:r>
      <w:r w:rsidR="0099457B" w:rsidRPr="00CC4C01">
        <w:rPr>
          <w:rFonts w:ascii="Times New Roman"/>
        </w:rPr>
        <w:t>类中的方法，所以二者是依赖的关系</w:t>
      </w:r>
      <w:r w:rsidR="00CD7888" w:rsidRPr="00CC4C01">
        <w:rPr>
          <w:rFonts w:ascii="Times New Roman"/>
        </w:rPr>
        <w:t>。</w:t>
      </w:r>
      <w:r w:rsidR="00CD7888" w:rsidRPr="00CC4C01">
        <w:rPr>
          <w:rFonts w:ascii="Times New Roman"/>
        </w:rPr>
        <w:t>Recognizer</w:t>
      </w:r>
      <w:r w:rsidR="00CD7888" w:rsidRPr="00CC4C01">
        <w:rPr>
          <w:rFonts w:ascii="Times New Roman"/>
        </w:rPr>
        <w:t>类和</w:t>
      </w:r>
      <w:r w:rsidR="00F46627" w:rsidRPr="00CC4C01">
        <w:rPr>
          <w:rFonts w:ascii="Times New Roman"/>
        </w:rPr>
        <w:t>RecognizerUtils</w:t>
      </w:r>
      <w:r w:rsidR="00F46627" w:rsidRPr="00CC4C01">
        <w:rPr>
          <w:rFonts w:ascii="Times New Roman"/>
        </w:rPr>
        <w:t>类之间也是</w:t>
      </w:r>
      <w:r w:rsidR="00DF3188" w:rsidRPr="00CC4C01">
        <w:rPr>
          <w:rFonts w:ascii="Times New Roman"/>
        </w:rPr>
        <w:t>依赖关系</w:t>
      </w:r>
      <w:r w:rsidR="00F46627" w:rsidRPr="00CC4C01">
        <w:rPr>
          <w:rFonts w:ascii="Times New Roman"/>
        </w:rPr>
        <w:t>。</w:t>
      </w:r>
      <w:r w:rsidR="00AD7CAE" w:rsidRPr="00CC4C01">
        <w:rPr>
          <w:rFonts w:ascii="Times New Roman"/>
        </w:rPr>
        <w:t>Lexer</w:t>
      </w:r>
      <w:r w:rsidR="00AD7CAE" w:rsidRPr="00CC4C01">
        <w:rPr>
          <w:rFonts w:ascii="Times New Roman"/>
        </w:rPr>
        <w:t>类</w:t>
      </w:r>
      <w:r w:rsidR="00AD7CAE">
        <w:rPr>
          <w:rFonts w:ascii="Times New Roman" w:hint="eastAsia"/>
        </w:rPr>
        <w:t>输出的结果</w:t>
      </w:r>
      <w:r w:rsidR="00AD7CAE">
        <w:rPr>
          <w:rFonts w:ascii="Times New Roman" w:hint="eastAsia"/>
        </w:rPr>
        <w:t>tokens</w:t>
      </w:r>
      <w:r w:rsidR="00AD7CAE">
        <w:rPr>
          <w:rFonts w:ascii="Times New Roman" w:hint="eastAsia"/>
        </w:rPr>
        <w:t>作为了</w:t>
      </w:r>
      <w:r w:rsidR="00AD7CAE" w:rsidRPr="00CC4C01">
        <w:rPr>
          <w:rFonts w:ascii="Times New Roman"/>
        </w:rPr>
        <w:t>Recognizer</w:t>
      </w:r>
      <w:r w:rsidR="00AD7CAE">
        <w:rPr>
          <w:rFonts w:ascii="Times New Roman" w:hint="eastAsia"/>
        </w:rPr>
        <w:t>类的输入，所以二者是关联关系。</w:t>
      </w:r>
      <w:r w:rsidR="00F46627" w:rsidRPr="00CC4C01">
        <w:rPr>
          <w:rFonts w:ascii="Times New Roman"/>
        </w:rPr>
        <w:t>其它</w:t>
      </w:r>
      <w:r w:rsidR="00FC52C6" w:rsidRPr="00CC4C01">
        <w:rPr>
          <w:rFonts w:ascii="Times New Roman"/>
        </w:rPr>
        <w:t>类，</w:t>
      </w:r>
      <w:r w:rsidR="00240B5A" w:rsidRPr="00CC4C01">
        <w:rPr>
          <w:rFonts w:ascii="Times New Roman"/>
        </w:rPr>
        <w:t>即</w:t>
      </w:r>
      <w:r w:rsidR="00FC52C6" w:rsidRPr="00CC4C01">
        <w:rPr>
          <w:rFonts w:ascii="Times New Roman"/>
        </w:rPr>
        <w:t>Token</w:t>
      </w:r>
      <w:r w:rsidR="00240B5A" w:rsidRPr="00CC4C01">
        <w:rPr>
          <w:rFonts w:ascii="Times New Roman"/>
        </w:rPr>
        <w:t>、</w:t>
      </w:r>
      <w:r w:rsidR="00240B5A" w:rsidRPr="00CC4C01">
        <w:rPr>
          <w:rFonts w:ascii="Times New Roman"/>
        </w:rPr>
        <w:t>SyntaxUnitNode</w:t>
      </w:r>
      <w:r w:rsidR="00240B5A" w:rsidRPr="00CC4C01">
        <w:rPr>
          <w:rFonts w:ascii="Times New Roman"/>
        </w:rPr>
        <w:t>等</w:t>
      </w:r>
      <w:r w:rsidR="00FC52C6" w:rsidRPr="00CC4C01">
        <w:rPr>
          <w:rFonts w:ascii="Times New Roman"/>
        </w:rPr>
        <w:t>，是核心类</w:t>
      </w:r>
      <w:r w:rsidR="00253F3D" w:rsidRPr="00CC4C01">
        <w:rPr>
          <w:rFonts w:ascii="Times New Roman"/>
        </w:rPr>
        <w:t>中</w:t>
      </w:r>
      <w:r w:rsidR="00240B5A" w:rsidRPr="00CC4C01">
        <w:rPr>
          <w:rFonts w:ascii="Times New Roman"/>
        </w:rPr>
        <w:t>存储数据的部分，所以</w:t>
      </w:r>
      <w:r w:rsidR="009F7E66" w:rsidRPr="00CC4C01">
        <w:rPr>
          <w:rFonts w:ascii="Times New Roman"/>
        </w:rPr>
        <w:t>与核心类之间是聚合的关系</w:t>
      </w:r>
      <w:r w:rsidR="004C0F86">
        <w:rPr>
          <w:rFonts w:ascii="Times New Roman" w:hint="eastAsia"/>
        </w:rPr>
        <w:t>。</w:t>
      </w:r>
      <w:r w:rsidR="00F151BA">
        <w:rPr>
          <w:rFonts w:ascii="Times New Roman" w:hint="eastAsia"/>
        </w:rPr>
        <w:t>注意，上述</w:t>
      </w:r>
      <w:r w:rsidR="002D7551">
        <w:rPr>
          <w:rFonts w:ascii="Times New Roman" w:hint="eastAsia"/>
        </w:rPr>
        <w:t>类图中</w:t>
      </w:r>
      <w:r w:rsidR="00B726BE">
        <w:rPr>
          <w:rFonts w:ascii="Times New Roman" w:hint="eastAsia"/>
        </w:rPr>
        <w:t>出于篇幅的考虑只列出了部分属性和</w:t>
      </w:r>
      <w:r w:rsidR="005C612A">
        <w:rPr>
          <w:rFonts w:ascii="Times New Roman" w:hint="eastAsia"/>
        </w:rPr>
        <w:t>公</w:t>
      </w:r>
      <w:r w:rsidR="00F82212">
        <w:rPr>
          <w:rFonts w:ascii="Times New Roman" w:hint="eastAsia"/>
        </w:rPr>
        <w:t>有的、核心的方法</w:t>
      </w:r>
      <w:r w:rsidR="00F151BA">
        <w:rPr>
          <w:rFonts w:ascii="Times New Roman" w:hint="eastAsia"/>
        </w:rPr>
        <w:t>。</w:t>
      </w:r>
      <w:r w:rsidR="004C0F86">
        <w:rPr>
          <w:rFonts w:ascii="Times New Roman" w:hint="eastAsia"/>
        </w:rPr>
        <w:t>下面将简要介绍一下</w:t>
      </w:r>
      <w:r w:rsidR="008522B7">
        <w:rPr>
          <w:rFonts w:ascii="Times New Roman" w:hint="eastAsia"/>
        </w:rPr>
        <w:t>各</w:t>
      </w:r>
      <w:r w:rsidR="004C0F86">
        <w:rPr>
          <w:rFonts w:ascii="Times New Roman" w:hint="eastAsia"/>
        </w:rPr>
        <w:t>类</w:t>
      </w:r>
      <w:r w:rsidR="0075340A">
        <w:rPr>
          <w:rFonts w:ascii="Times New Roman" w:hint="eastAsia"/>
        </w:rPr>
        <w:t>的成员</w:t>
      </w:r>
      <w:r w:rsidR="00BB17DC">
        <w:rPr>
          <w:rFonts w:ascii="Times New Roman" w:hint="eastAsia"/>
        </w:rPr>
        <w:t>情况。</w:t>
      </w:r>
    </w:p>
    <w:p w:rsidR="00127593" w:rsidRDefault="00AA16F3" w:rsidP="00127593">
      <w:pPr>
        <w:pStyle w:val="af8"/>
        <w:spacing w:line="360" w:lineRule="auto"/>
        <w:ind w:firstLine="0"/>
      </w:pPr>
      <w:r w:rsidRPr="00CC4C01">
        <w:rPr>
          <w:rFonts w:ascii="Times New Roman"/>
        </w:rPr>
        <w:tab/>
      </w:r>
      <w:r w:rsidR="00260394" w:rsidRPr="00CC4C01">
        <w:rPr>
          <w:rFonts w:ascii="Times New Roman"/>
        </w:rPr>
        <w:t>Lexer</w:t>
      </w:r>
      <w:r w:rsidR="00260394" w:rsidRPr="00CC4C01">
        <w:rPr>
          <w:rFonts w:ascii="Times New Roman"/>
        </w:rPr>
        <w:t>类</w:t>
      </w:r>
      <w:r w:rsidR="002314F5" w:rsidRPr="00CC4C01">
        <w:rPr>
          <w:rFonts w:ascii="Times New Roman"/>
        </w:rPr>
        <w:t>是词法分析的核心类，其成员说明如下表</w:t>
      </w:r>
      <w:r w:rsidR="002314F5" w:rsidRPr="00CC4C01">
        <w:rPr>
          <w:rFonts w:ascii="Times New Roman"/>
        </w:rPr>
        <w:t>X</w:t>
      </w:r>
      <w:r w:rsidR="002314F5" w:rsidRPr="00CC4C01">
        <w:rPr>
          <w:rFonts w:ascii="Times New Roman"/>
        </w:rPr>
        <w:t>所示</w:t>
      </w:r>
      <w:r w:rsidR="002314F5">
        <w:rPr>
          <w:rFonts w:hint="eastAsia"/>
        </w:rPr>
        <w:t>。</w:t>
      </w:r>
      <w:bookmarkStart w:id="69" w:name="_Toc406689152"/>
    </w:p>
    <w:p w:rsidR="00CC4C01" w:rsidRPr="00127593" w:rsidRDefault="00CC4C01" w:rsidP="0012759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X  Lexer</w:t>
      </w:r>
      <w:r w:rsidR="004F0D90" w:rsidRPr="00127593">
        <w:rPr>
          <w:rFonts w:ascii="Times New Roman"/>
          <w:b/>
          <w:sz w:val="21"/>
          <w:szCs w:val="21"/>
        </w:rPr>
        <w:t>类</w:t>
      </w:r>
      <w:r w:rsidRPr="00127593">
        <w:rPr>
          <w:rFonts w:ascii="Times New Roman"/>
          <w:b/>
          <w:sz w:val="21"/>
          <w:szCs w:val="21"/>
        </w:rPr>
        <w:t>成员</w:t>
      </w:r>
      <w:bookmarkEnd w:id="69"/>
      <w:r w:rsidRPr="00127593">
        <w:rPr>
          <w:rFonts w:ascii="Times New Roman"/>
          <w:b/>
          <w:sz w:val="21"/>
          <w:szCs w:val="21"/>
        </w:rPr>
        <w:t>说明</w:t>
      </w:r>
    </w:p>
    <w:tbl>
      <w:tblPr>
        <w:tblStyle w:val="a9"/>
        <w:tblW w:w="0" w:type="auto"/>
        <w:tblInd w:w="108" w:type="dxa"/>
        <w:tblLook w:val="04A0" w:firstRow="1" w:lastRow="0" w:firstColumn="1" w:lastColumn="0" w:noHBand="0" w:noVBand="1"/>
      </w:tblPr>
      <w:tblGrid>
        <w:gridCol w:w="2573"/>
        <w:gridCol w:w="6380"/>
      </w:tblGrid>
      <w:tr w:rsidR="00CC4C01" w:rsidRPr="0017624F" w:rsidTr="008D3528">
        <w:tc>
          <w:tcPr>
            <w:tcW w:w="2072" w:type="dxa"/>
          </w:tcPr>
          <w:p w:rsidR="00CC4C01" w:rsidRPr="0017624F" w:rsidRDefault="00CC4C01" w:rsidP="00836F7B">
            <w:pPr>
              <w:pStyle w:val="a0"/>
              <w:ind w:firstLineChars="0" w:firstLine="0"/>
              <w:rPr>
                <w:sz w:val="21"/>
                <w:szCs w:val="21"/>
              </w:rPr>
            </w:pPr>
            <w:r w:rsidRPr="0017624F">
              <w:rPr>
                <w:sz w:val="21"/>
                <w:szCs w:val="21"/>
              </w:rPr>
              <w:t>成员</w:t>
            </w:r>
          </w:p>
        </w:tc>
        <w:tc>
          <w:tcPr>
            <w:tcW w:w="6881" w:type="dxa"/>
          </w:tcPr>
          <w:p w:rsidR="00CC4C01" w:rsidRPr="0017624F" w:rsidRDefault="00CC4C01" w:rsidP="00836F7B">
            <w:pPr>
              <w:pStyle w:val="a0"/>
              <w:ind w:firstLineChars="0" w:firstLine="0"/>
              <w:rPr>
                <w:sz w:val="21"/>
                <w:szCs w:val="21"/>
              </w:rPr>
            </w:pPr>
            <w:r w:rsidRPr="0017624F">
              <w:rPr>
                <w:sz w:val="21"/>
                <w:szCs w:val="21"/>
              </w:rPr>
              <w:t>说明</w:t>
            </w:r>
          </w:p>
        </w:tc>
      </w:tr>
      <w:tr w:rsidR="00CC4C01" w:rsidRPr="0017624F" w:rsidTr="008D3528">
        <w:tc>
          <w:tcPr>
            <w:tcW w:w="2072" w:type="dxa"/>
          </w:tcPr>
          <w:p w:rsidR="00CC4C01" w:rsidRPr="0017624F" w:rsidRDefault="000B413B" w:rsidP="00836F7B">
            <w:pPr>
              <w:pStyle w:val="a0"/>
              <w:ind w:firstLineChars="0" w:firstLine="0"/>
              <w:rPr>
                <w:sz w:val="21"/>
                <w:szCs w:val="21"/>
              </w:rPr>
            </w:pPr>
            <w:r w:rsidRPr="0017624F">
              <w:rPr>
                <w:color w:val="000000"/>
                <w:sz w:val="21"/>
                <w:szCs w:val="21"/>
              </w:rPr>
              <w:t>srcDir</w:t>
            </w:r>
          </w:p>
        </w:tc>
        <w:tc>
          <w:tcPr>
            <w:tcW w:w="6881" w:type="dxa"/>
          </w:tcPr>
          <w:p w:rsidR="00CC4C01" w:rsidRPr="0017624F" w:rsidRDefault="00B17477" w:rsidP="00836F7B">
            <w:pPr>
              <w:pStyle w:val="a0"/>
              <w:ind w:firstLineChars="0" w:firstLine="0"/>
              <w:rPr>
                <w:sz w:val="21"/>
                <w:szCs w:val="21"/>
              </w:rPr>
            </w:pPr>
            <w:r>
              <w:rPr>
                <w:rFonts w:hint="eastAsia"/>
                <w:sz w:val="21"/>
                <w:szCs w:val="21"/>
              </w:rPr>
              <w:t>源文件所在目录</w:t>
            </w:r>
          </w:p>
        </w:tc>
      </w:tr>
      <w:tr w:rsidR="008D3528" w:rsidRPr="0017624F" w:rsidTr="008D3528">
        <w:tc>
          <w:tcPr>
            <w:tcW w:w="2072" w:type="dxa"/>
          </w:tcPr>
          <w:p w:rsidR="008D3528" w:rsidRPr="0017624F" w:rsidRDefault="00A33B28" w:rsidP="00836F7B">
            <w:pPr>
              <w:pStyle w:val="a0"/>
              <w:ind w:firstLineChars="0" w:firstLine="0"/>
              <w:rPr>
                <w:sz w:val="21"/>
                <w:szCs w:val="21"/>
              </w:rPr>
            </w:pPr>
            <w:r w:rsidRPr="0017624F">
              <w:rPr>
                <w:sz w:val="21"/>
                <w:szCs w:val="21"/>
              </w:rPr>
              <w:t>srcName</w:t>
            </w:r>
          </w:p>
        </w:tc>
        <w:tc>
          <w:tcPr>
            <w:tcW w:w="6881" w:type="dxa"/>
          </w:tcPr>
          <w:p w:rsidR="008D3528" w:rsidRPr="0017624F" w:rsidRDefault="00B17477" w:rsidP="00836F7B">
            <w:pPr>
              <w:pStyle w:val="a0"/>
              <w:ind w:firstLineChars="0" w:firstLine="0"/>
              <w:rPr>
                <w:sz w:val="21"/>
                <w:szCs w:val="21"/>
              </w:rPr>
            </w:pPr>
            <w:r>
              <w:rPr>
                <w:rFonts w:hint="eastAsia"/>
                <w:sz w:val="21"/>
                <w:szCs w:val="21"/>
              </w:rPr>
              <w:t>源文件名称</w:t>
            </w:r>
          </w:p>
        </w:tc>
      </w:tr>
      <w:tr w:rsidR="003020AB" w:rsidRPr="0017624F" w:rsidTr="008D3528">
        <w:tc>
          <w:tcPr>
            <w:tcW w:w="2072" w:type="dxa"/>
          </w:tcPr>
          <w:p w:rsidR="003020AB" w:rsidRPr="0017624F" w:rsidRDefault="00AD7CAE" w:rsidP="00836F7B">
            <w:pPr>
              <w:pStyle w:val="a0"/>
              <w:ind w:firstLineChars="0" w:firstLine="0"/>
              <w:rPr>
                <w:sz w:val="21"/>
                <w:szCs w:val="21"/>
              </w:rPr>
            </w:pPr>
            <w:r w:rsidRPr="0017624F">
              <w:rPr>
                <w:sz w:val="21"/>
                <w:szCs w:val="21"/>
              </w:rPr>
              <w:t>srcs</w:t>
            </w:r>
          </w:p>
        </w:tc>
        <w:tc>
          <w:tcPr>
            <w:tcW w:w="6881" w:type="dxa"/>
          </w:tcPr>
          <w:p w:rsidR="003020AB" w:rsidRPr="0017624F" w:rsidRDefault="000C1ABF" w:rsidP="00836F7B">
            <w:pPr>
              <w:pStyle w:val="a0"/>
              <w:ind w:firstLineChars="0" w:firstLine="0"/>
              <w:rPr>
                <w:sz w:val="21"/>
                <w:szCs w:val="21"/>
              </w:rPr>
            </w:pPr>
            <w:r>
              <w:rPr>
                <w:rFonts w:hint="eastAsia"/>
                <w:sz w:val="21"/>
                <w:szCs w:val="21"/>
              </w:rPr>
              <w:t>源代码</w:t>
            </w:r>
            <w:r w:rsidR="00CA0C22">
              <w:rPr>
                <w:rFonts w:hint="eastAsia"/>
                <w:sz w:val="21"/>
                <w:szCs w:val="21"/>
              </w:rPr>
              <w:t>存储</w:t>
            </w:r>
            <w:r w:rsidR="000D7C46">
              <w:rPr>
                <w:rFonts w:hint="eastAsia"/>
                <w:sz w:val="21"/>
                <w:szCs w:val="21"/>
              </w:rPr>
              <w:t>的</w:t>
            </w:r>
            <w:r w:rsidR="00CA0C22">
              <w:rPr>
                <w:rFonts w:hint="eastAsia"/>
                <w:sz w:val="21"/>
                <w:szCs w:val="21"/>
              </w:rPr>
              <w:t>列表</w:t>
            </w:r>
            <w:r>
              <w:rPr>
                <w:rFonts w:hint="eastAsia"/>
                <w:sz w:val="21"/>
                <w:szCs w:val="21"/>
              </w:rPr>
              <w:t>（</w:t>
            </w:r>
            <w:r w:rsidR="000D7C46">
              <w:rPr>
                <w:rFonts w:hint="eastAsia"/>
                <w:sz w:val="21"/>
                <w:szCs w:val="21"/>
              </w:rPr>
              <w:t>预处理后的</w:t>
            </w:r>
            <w:r>
              <w:rPr>
                <w:rFonts w:hint="eastAsia"/>
                <w:sz w:val="21"/>
                <w:szCs w:val="21"/>
              </w:rPr>
              <w:t>源代码）</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tokens</w:t>
            </w:r>
          </w:p>
        </w:tc>
        <w:tc>
          <w:tcPr>
            <w:tcW w:w="6881" w:type="dxa"/>
          </w:tcPr>
          <w:p w:rsidR="003020AB" w:rsidRPr="0017624F" w:rsidRDefault="009363A6" w:rsidP="00836F7B">
            <w:pPr>
              <w:pStyle w:val="a0"/>
              <w:ind w:firstLineChars="0" w:firstLine="0"/>
              <w:rPr>
                <w:sz w:val="21"/>
                <w:szCs w:val="21"/>
              </w:rPr>
            </w:pPr>
            <w:r>
              <w:rPr>
                <w:rFonts w:hint="eastAsia"/>
                <w:sz w:val="21"/>
                <w:szCs w:val="21"/>
              </w:rPr>
              <w:t>词法分析生成的单词流</w:t>
            </w:r>
            <w:r w:rsidR="00770EE8">
              <w:rPr>
                <w:rFonts w:hint="eastAsia"/>
                <w:sz w:val="21"/>
                <w:szCs w:val="21"/>
              </w:rPr>
              <w:t>列表</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logger</w:t>
            </w:r>
          </w:p>
        </w:tc>
        <w:tc>
          <w:tcPr>
            <w:tcW w:w="6881" w:type="dxa"/>
          </w:tcPr>
          <w:p w:rsidR="003020AB" w:rsidRPr="0017624F" w:rsidRDefault="00DA7B15" w:rsidP="00836F7B">
            <w:pPr>
              <w:pStyle w:val="a0"/>
              <w:ind w:firstLineChars="0" w:firstLine="0"/>
              <w:rPr>
                <w:sz w:val="21"/>
                <w:szCs w:val="21"/>
              </w:rPr>
            </w:pPr>
            <w:r>
              <w:rPr>
                <w:rFonts w:hint="eastAsia"/>
                <w:sz w:val="21"/>
                <w:szCs w:val="21"/>
              </w:rPr>
              <w:t>日志记录</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lastRenderedPageBreak/>
              <w:t>getSrcs()</w:t>
            </w:r>
          </w:p>
        </w:tc>
        <w:tc>
          <w:tcPr>
            <w:tcW w:w="6881" w:type="dxa"/>
          </w:tcPr>
          <w:p w:rsidR="0017624F" w:rsidRPr="0017624F" w:rsidRDefault="00F216A3" w:rsidP="00836F7B">
            <w:pPr>
              <w:pStyle w:val="a0"/>
              <w:ind w:firstLineChars="0" w:firstLine="0"/>
              <w:rPr>
                <w:sz w:val="21"/>
                <w:szCs w:val="21"/>
              </w:rPr>
            </w:pPr>
            <w:r>
              <w:rPr>
                <w:rFonts w:hint="eastAsia"/>
                <w:sz w:val="21"/>
                <w:szCs w:val="21"/>
              </w:rPr>
              <w:t>外界</w:t>
            </w:r>
            <w:r w:rsidR="00971EF9">
              <w:rPr>
                <w:rFonts w:hint="eastAsia"/>
                <w:sz w:val="21"/>
                <w:szCs w:val="21"/>
              </w:rPr>
              <w:t>获取</w:t>
            </w:r>
            <w:r w:rsidR="006529F7">
              <w:rPr>
                <w:rFonts w:hint="eastAsia"/>
                <w:sz w:val="21"/>
                <w:szCs w:val="21"/>
              </w:rPr>
              <w:t>源代码</w:t>
            </w:r>
            <w:r w:rsidR="00FB5381">
              <w:rPr>
                <w:rFonts w:hint="eastAsia"/>
                <w:sz w:val="21"/>
                <w:szCs w:val="21"/>
              </w:rPr>
              <w:t>列表</w:t>
            </w:r>
            <w:r>
              <w:rPr>
                <w:rFonts w:hint="eastAsia"/>
                <w:sz w:val="21"/>
                <w:szCs w:val="21"/>
              </w:rPr>
              <w:t>的接口。</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t>getTokens()</w:t>
            </w:r>
          </w:p>
        </w:tc>
        <w:tc>
          <w:tcPr>
            <w:tcW w:w="6881" w:type="dxa"/>
          </w:tcPr>
          <w:p w:rsidR="0017624F" w:rsidRPr="0017624F" w:rsidRDefault="00816BBD" w:rsidP="00836F7B">
            <w:pPr>
              <w:pStyle w:val="a0"/>
              <w:ind w:firstLineChars="0" w:firstLine="0"/>
              <w:rPr>
                <w:sz w:val="21"/>
                <w:szCs w:val="21"/>
              </w:rPr>
            </w:pPr>
            <w:r>
              <w:rPr>
                <w:rFonts w:hint="eastAsia"/>
                <w:sz w:val="21"/>
                <w:szCs w:val="21"/>
              </w:rPr>
              <w:t>外界获取单词流列表的接口。</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runLexer()</w:t>
            </w:r>
          </w:p>
        </w:tc>
        <w:tc>
          <w:tcPr>
            <w:tcW w:w="6881" w:type="dxa"/>
          </w:tcPr>
          <w:p w:rsidR="003020AB" w:rsidRPr="0017624F" w:rsidRDefault="005E78ED" w:rsidP="0083717C">
            <w:pPr>
              <w:pStyle w:val="a0"/>
              <w:ind w:firstLineChars="0" w:firstLine="0"/>
              <w:rPr>
                <w:sz w:val="21"/>
                <w:szCs w:val="21"/>
              </w:rPr>
            </w:pPr>
            <w:r>
              <w:rPr>
                <w:rFonts w:hint="eastAsia"/>
                <w:sz w:val="21"/>
                <w:szCs w:val="21"/>
              </w:rPr>
              <w:t>词法分析主体，</w:t>
            </w:r>
            <w:r w:rsidR="0083717C">
              <w:rPr>
                <w:rFonts w:hint="eastAsia"/>
                <w:sz w:val="21"/>
                <w:szCs w:val="21"/>
              </w:rPr>
              <w:t>调用</w:t>
            </w:r>
            <w:r w:rsidR="00255838">
              <w:rPr>
                <w:rFonts w:hint="eastAsia"/>
                <w:sz w:val="21"/>
                <w:szCs w:val="21"/>
              </w:rPr>
              <w:t>其它处理函数完成词法分析整个过程。</w:t>
            </w:r>
            <w:r w:rsidR="0083717C" w:rsidRPr="0017624F">
              <w:rPr>
                <w:rFonts w:hint="eastAsia"/>
                <w:sz w:val="21"/>
                <w:szCs w:val="21"/>
              </w:rPr>
              <w:t xml:space="preserve"> </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preProccess(String)</w:t>
            </w:r>
          </w:p>
        </w:tc>
        <w:tc>
          <w:tcPr>
            <w:tcW w:w="6881" w:type="dxa"/>
          </w:tcPr>
          <w:p w:rsidR="00323544" w:rsidRPr="00435895" w:rsidRDefault="002473E5" w:rsidP="00836F7B">
            <w:pPr>
              <w:pStyle w:val="a0"/>
              <w:ind w:firstLineChars="0" w:firstLine="0"/>
              <w:rPr>
                <w:sz w:val="21"/>
                <w:szCs w:val="21"/>
              </w:rPr>
            </w:pPr>
            <w:r>
              <w:rPr>
                <w:rFonts w:hint="eastAsia"/>
                <w:sz w:val="21"/>
                <w:szCs w:val="21"/>
              </w:rPr>
              <w:t>读入源代码文件，对其进行预处理</w:t>
            </w:r>
            <w:r w:rsidR="00435895">
              <w:rPr>
                <w:rFonts w:hint="eastAsia"/>
                <w:sz w:val="21"/>
                <w:szCs w:val="21"/>
              </w:rPr>
              <w:t>把结果存储在</w:t>
            </w:r>
            <w:r w:rsidR="00435895">
              <w:rPr>
                <w:rFonts w:hint="eastAsia"/>
                <w:sz w:val="21"/>
                <w:szCs w:val="21"/>
              </w:rPr>
              <w:t>src</w:t>
            </w:r>
            <w:r w:rsidR="00435895">
              <w:rPr>
                <w:sz w:val="21"/>
                <w:szCs w:val="21"/>
              </w:rPr>
              <w:t>s</w:t>
            </w:r>
            <w:r w:rsidR="00435895">
              <w:rPr>
                <w:rFonts w:hint="eastAsia"/>
                <w:sz w:val="21"/>
                <w:szCs w:val="21"/>
              </w:rPr>
              <w:t>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solveLine(String,...)</w:t>
            </w:r>
          </w:p>
        </w:tc>
        <w:tc>
          <w:tcPr>
            <w:tcW w:w="6881" w:type="dxa"/>
          </w:tcPr>
          <w:p w:rsidR="00323544" w:rsidRPr="0017624F" w:rsidRDefault="00636240" w:rsidP="00836F7B">
            <w:pPr>
              <w:pStyle w:val="a0"/>
              <w:ind w:firstLineChars="0" w:firstLine="0"/>
              <w:rPr>
                <w:sz w:val="21"/>
                <w:szCs w:val="21"/>
              </w:rPr>
            </w:pPr>
            <w:r>
              <w:rPr>
                <w:rFonts w:hint="eastAsia"/>
                <w:sz w:val="21"/>
                <w:szCs w:val="21"/>
              </w:rPr>
              <w:t>对输入行进行匹配</w:t>
            </w:r>
            <w:r w:rsidR="00C41EE8">
              <w:rPr>
                <w:rFonts w:hint="eastAsia"/>
                <w:sz w:val="21"/>
                <w:szCs w:val="21"/>
              </w:rPr>
              <w:t>识别其中的单词，同时</w:t>
            </w:r>
            <w:r w:rsidR="004A56E6">
              <w:rPr>
                <w:rFonts w:hint="eastAsia"/>
                <w:sz w:val="21"/>
                <w:szCs w:val="21"/>
              </w:rPr>
              <w:t>生成此行对应的编号。</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solveMultipleFile(String,...)</w:t>
            </w:r>
          </w:p>
        </w:tc>
        <w:tc>
          <w:tcPr>
            <w:tcW w:w="6881" w:type="dxa"/>
          </w:tcPr>
          <w:p w:rsidR="00323544" w:rsidRPr="0017624F" w:rsidRDefault="004A56E6" w:rsidP="00836F7B">
            <w:pPr>
              <w:pStyle w:val="a0"/>
              <w:ind w:firstLineChars="0" w:firstLine="0"/>
              <w:rPr>
                <w:sz w:val="21"/>
                <w:szCs w:val="21"/>
              </w:rPr>
            </w:pPr>
            <w:r>
              <w:rPr>
                <w:rFonts w:hint="eastAsia"/>
                <w:sz w:val="21"/>
                <w:szCs w:val="21"/>
              </w:rPr>
              <w:t>处理</w:t>
            </w:r>
            <w:r w:rsidR="00AE7012">
              <w:rPr>
                <w:rFonts w:hint="eastAsia"/>
                <w:sz w:val="21"/>
                <w:szCs w:val="21"/>
              </w:rPr>
              <w:t>包含</w:t>
            </w:r>
            <w:r>
              <w:rPr>
                <w:rFonts w:hint="eastAsia"/>
                <w:sz w:val="21"/>
                <w:szCs w:val="21"/>
              </w:rPr>
              <w:t>多个源代码文件的情况</w:t>
            </w:r>
            <w:r w:rsidR="00FD388E">
              <w:rPr>
                <w:rFonts w:hint="eastAsia"/>
                <w:sz w:val="21"/>
                <w:szCs w:val="21"/>
              </w:rPr>
              <w:t>。</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secureCheck()</w:t>
            </w:r>
          </w:p>
        </w:tc>
        <w:tc>
          <w:tcPr>
            <w:tcW w:w="6881" w:type="dxa"/>
          </w:tcPr>
          <w:p w:rsidR="00323544" w:rsidRPr="0017624F" w:rsidRDefault="00FD388E" w:rsidP="00836F7B">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w:t>
            </w:r>
            <w:r w:rsidR="005B55EE">
              <w:rPr>
                <w:rFonts w:hint="eastAsia"/>
                <w:sz w:val="21"/>
                <w:szCs w:val="21"/>
              </w:rPr>
              <w:t>集中检测，</w:t>
            </w:r>
            <w:r w:rsidR="00456591">
              <w:rPr>
                <w:rFonts w:hint="eastAsia"/>
                <w:sz w:val="21"/>
                <w:szCs w:val="21"/>
              </w:rPr>
              <w:t>只能检测部分规则，其它规则</w:t>
            </w:r>
            <w:r w:rsidR="00D04C6C">
              <w:rPr>
                <w:rFonts w:hint="eastAsia"/>
                <w:sz w:val="21"/>
                <w:szCs w:val="21"/>
              </w:rPr>
              <w:t>分散实现在前端代码中。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outputLexer()</w:t>
            </w:r>
          </w:p>
        </w:tc>
        <w:tc>
          <w:tcPr>
            <w:tcW w:w="6881" w:type="dxa"/>
          </w:tcPr>
          <w:p w:rsidR="00323544" w:rsidRPr="0017624F" w:rsidRDefault="00D04C6C" w:rsidP="00836F7B">
            <w:pPr>
              <w:pStyle w:val="a0"/>
              <w:ind w:firstLineChars="0" w:firstLine="0"/>
              <w:rPr>
                <w:sz w:val="21"/>
                <w:szCs w:val="21"/>
              </w:rPr>
            </w:pPr>
            <w:r>
              <w:rPr>
                <w:rFonts w:hint="eastAsia"/>
                <w:sz w:val="21"/>
                <w:szCs w:val="21"/>
              </w:rPr>
              <w:t>输出整个词法分析</w:t>
            </w:r>
            <w:r w:rsidR="00AF5D87">
              <w:rPr>
                <w:rFonts w:hint="eastAsia"/>
                <w:sz w:val="21"/>
                <w:szCs w:val="21"/>
              </w:rPr>
              <w:t>模块。</w:t>
            </w:r>
          </w:p>
        </w:tc>
      </w:tr>
    </w:tbl>
    <w:p w:rsidR="00D9228F" w:rsidRDefault="00FB0F55" w:rsidP="008B7B45">
      <w:pPr>
        <w:pStyle w:val="af8"/>
        <w:spacing w:line="360" w:lineRule="auto"/>
        <w:ind w:firstLine="0"/>
      </w:pPr>
      <w:r>
        <w:tab/>
      </w:r>
      <w:r w:rsidR="007A7505" w:rsidRPr="00CC4C01">
        <w:rPr>
          <w:rFonts w:ascii="Times New Roman"/>
        </w:rPr>
        <w:t>Recognizer</w:t>
      </w:r>
      <w:r w:rsidR="008F797D">
        <w:rPr>
          <w:rFonts w:ascii="Times New Roman" w:hint="eastAsia"/>
        </w:rPr>
        <w:t>类的</w:t>
      </w:r>
      <w:r w:rsidR="007A7505">
        <w:rPr>
          <w:rFonts w:ascii="Times New Roman" w:hint="eastAsia"/>
        </w:rPr>
        <w:t>功能是从输入的单词流中识别出文法单元</w:t>
      </w:r>
      <w:r w:rsidR="00FD1CF4">
        <w:rPr>
          <w:rFonts w:ascii="Times New Roman" w:hint="eastAsia"/>
        </w:rPr>
        <w:t>，传递给</w:t>
      </w:r>
      <w:r w:rsidR="008F797D">
        <w:rPr>
          <w:rFonts w:ascii="Times New Roman" w:hint="eastAsia"/>
        </w:rPr>
        <w:t>编译后端模块使用</w:t>
      </w:r>
      <w:r w:rsidR="00EB18F0">
        <w:rPr>
          <w:rFonts w:ascii="Times New Roman" w:hint="eastAsia"/>
        </w:rPr>
        <w:t>，</w:t>
      </w:r>
      <w:r w:rsidR="00EB18F0" w:rsidRPr="00EB18F0">
        <w:rPr>
          <w:rFonts w:ascii="Times New Roman" w:hint="eastAsia"/>
        </w:rPr>
        <w:t>其成员说明如下表</w:t>
      </w:r>
      <w:r w:rsidR="00EB18F0" w:rsidRPr="00EB18F0">
        <w:rPr>
          <w:rFonts w:ascii="Times New Roman" w:hint="eastAsia"/>
        </w:rPr>
        <w:t>X</w:t>
      </w:r>
      <w:r w:rsidR="00EB18F0" w:rsidRPr="00EB18F0">
        <w:rPr>
          <w:rFonts w:ascii="Times New Roman" w:hint="eastAsia"/>
        </w:rPr>
        <w:t>所示</w:t>
      </w:r>
      <w:r w:rsidR="00543B58">
        <w:rPr>
          <w:rFonts w:ascii="Times New Roman" w:hint="eastAsia"/>
        </w:rPr>
        <w:t>。</w:t>
      </w:r>
    </w:p>
    <w:p w:rsidR="00EB18F0" w:rsidRPr="00127593" w:rsidRDefault="00EB18F0" w:rsidP="00EB18F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B18F0">
        <w:rPr>
          <w:rFonts w:ascii="Times New Roman"/>
          <w:b/>
          <w:sz w:val="21"/>
          <w:szCs w:val="21"/>
        </w:rPr>
        <w:t>Recognizer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EB18F0" w:rsidRPr="0017624F" w:rsidTr="00EB18F0">
        <w:tc>
          <w:tcPr>
            <w:tcW w:w="2573" w:type="dxa"/>
          </w:tcPr>
          <w:p w:rsidR="00EB18F0" w:rsidRPr="0017624F" w:rsidRDefault="00EB18F0" w:rsidP="00836F7B">
            <w:pPr>
              <w:pStyle w:val="a0"/>
              <w:ind w:firstLineChars="0" w:firstLine="0"/>
              <w:rPr>
                <w:sz w:val="21"/>
                <w:szCs w:val="21"/>
              </w:rPr>
            </w:pPr>
            <w:r w:rsidRPr="0017624F">
              <w:rPr>
                <w:sz w:val="21"/>
                <w:szCs w:val="21"/>
              </w:rPr>
              <w:t>成员</w:t>
            </w:r>
          </w:p>
        </w:tc>
        <w:tc>
          <w:tcPr>
            <w:tcW w:w="6380" w:type="dxa"/>
          </w:tcPr>
          <w:p w:rsidR="00EB18F0" w:rsidRPr="0017624F" w:rsidRDefault="00EB18F0" w:rsidP="00836F7B">
            <w:pPr>
              <w:pStyle w:val="a0"/>
              <w:ind w:firstLineChars="0" w:firstLine="0"/>
              <w:rPr>
                <w:sz w:val="21"/>
                <w:szCs w:val="21"/>
              </w:rPr>
            </w:pPr>
            <w:r w:rsidRPr="0017624F">
              <w:rPr>
                <w:sz w:val="21"/>
                <w:szCs w:val="21"/>
              </w:rPr>
              <w:t>说明</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tokens</w:t>
            </w:r>
          </w:p>
        </w:tc>
        <w:tc>
          <w:tcPr>
            <w:tcW w:w="6380" w:type="dxa"/>
          </w:tcPr>
          <w:p w:rsidR="00EB18F0" w:rsidRPr="0017624F" w:rsidRDefault="00A76B72" w:rsidP="00836F7B">
            <w:pPr>
              <w:pStyle w:val="a0"/>
              <w:ind w:firstLineChars="0" w:firstLine="0"/>
              <w:rPr>
                <w:sz w:val="21"/>
                <w:szCs w:val="21"/>
              </w:rPr>
            </w:pPr>
            <w:r>
              <w:rPr>
                <w:rFonts w:hint="eastAsia"/>
                <w:sz w:val="21"/>
                <w:szCs w:val="21"/>
              </w:rPr>
              <w:t>输入</w:t>
            </w:r>
            <w:r w:rsidR="001D5BCB">
              <w:rPr>
                <w:rFonts w:hint="eastAsia"/>
                <w:sz w:val="21"/>
                <w:szCs w:val="21"/>
              </w:rPr>
              <w:t>的</w:t>
            </w:r>
            <w:r w:rsidR="00BB6B69">
              <w:rPr>
                <w:rFonts w:hint="eastAsia"/>
                <w:sz w:val="21"/>
                <w:szCs w:val="21"/>
              </w:rPr>
              <w:t>单词流列表</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index</w:t>
            </w:r>
          </w:p>
        </w:tc>
        <w:tc>
          <w:tcPr>
            <w:tcW w:w="6380" w:type="dxa"/>
          </w:tcPr>
          <w:p w:rsidR="00EB18F0" w:rsidRPr="0017624F" w:rsidRDefault="005636D9" w:rsidP="00836F7B">
            <w:pPr>
              <w:pStyle w:val="a0"/>
              <w:ind w:firstLineChars="0" w:firstLine="0"/>
              <w:rPr>
                <w:sz w:val="21"/>
                <w:szCs w:val="21"/>
              </w:rPr>
            </w:pPr>
            <w:r>
              <w:rPr>
                <w:rFonts w:hint="eastAsia"/>
                <w:sz w:val="21"/>
                <w:szCs w:val="21"/>
              </w:rPr>
              <w:t>当前遍历到单词</w:t>
            </w:r>
            <w:r w:rsidR="006858C6">
              <w:rPr>
                <w:rFonts w:hint="eastAsia"/>
                <w:sz w:val="21"/>
                <w:szCs w:val="21"/>
              </w:rPr>
              <w:t>的</w:t>
            </w:r>
            <w:r w:rsidR="00625A24">
              <w:rPr>
                <w:rFonts w:hint="eastAsia"/>
                <w:sz w:val="21"/>
                <w:szCs w:val="21"/>
              </w:rPr>
              <w:t>索引</w:t>
            </w:r>
          </w:p>
        </w:tc>
      </w:tr>
      <w:tr w:rsidR="00EB18F0" w:rsidRPr="0017624F" w:rsidTr="00EB18F0">
        <w:tc>
          <w:tcPr>
            <w:tcW w:w="2573" w:type="dxa"/>
          </w:tcPr>
          <w:p w:rsidR="00EB18F0" w:rsidRPr="0017624F" w:rsidRDefault="0051750B" w:rsidP="00836F7B">
            <w:pPr>
              <w:pStyle w:val="a0"/>
              <w:ind w:firstLineChars="0" w:firstLine="0"/>
              <w:rPr>
                <w:sz w:val="21"/>
                <w:szCs w:val="21"/>
              </w:rPr>
            </w:pPr>
            <w:r w:rsidRPr="0051750B">
              <w:rPr>
                <w:sz w:val="21"/>
                <w:szCs w:val="21"/>
              </w:rPr>
              <w:t>co</w:t>
            </w:r>
            <w:r>
              <w:rPr>
                <w:sz w:val="21"/>
                <w:szCs w:val="21"/>
              </w:rPr>
              <w:t>llections</w:t>
            </w:r>
          </w:p>
        </w:tc>
        <w:tc>
          <w:tcPr>
            <w:tcW w:w="6380" w:type="dxa"/>
          </w:tcPr>
          <w:p w:rsidR="00EB18F0" w:rsidRPr="0017624F" w:rsidRDefault="00A66EA6" w:rsidP="00836F7B">
            <w:pPr>
              <w:pStyle w:val="a0"/>
              <w:ind w:firstLineChars="0" w:firstLine="0"/>
              <w:rPr>
                <w:sz w:val="21"/>
                <w:szCs w:val="21"/>
              </w:rPr>
            </w:pPr>
            <w:r>
              <w:rPr>
                <w:rFonts w:hint="eastAsia"/>
                <w:sz w:val="21"/>
                <w:szCs w:val="21"/>
              </w:rPr>
              <w:t>输出的文法单元集合</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logger</w:t>
            </w:r>
          </w:p>
        </w:tc>
        <w:tc>
          <w:tcPr>
            <w:tcW w:w="6380" w:type="dxa"/>
          </w:tcPr>
          <w:p w:rsidR="00EB18F0" w:rsidRPr="0017624F" w:rsidRDefault="000E1883" w:rsidP="00836F7B">
            <w:pPr>
              <w:pStyle w:val="a0"/>
              <w:ind w:firstLineChars="0" w:firstLine="0"/>
              <w:rPr>
                <w:sz w:val="21"/>
                <w:szCs w:val="21"/>
              </w:rPr>
            </w:pPr>
            <w:r>
              <w:rPr>
                <w:rFonts w:hint="eastAsia"/>
                <w:sz w:val="21"/>
                <w:szCs w:val="21"/>
              </w:rPr>
              <w:t>日志记录</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getCollections()</w:t>
            </w:r>
          </w:p>
        </w:tc>
        <w:tc>
          <w:tcPr>
            <w:tcW w:w="6380" w:type="dxa"/>
          </w:tcPr>
          <w:p w:rsidR="00A33270" w:rsidRPr="0017624F" w:rsidRDefault="00150083" w:rsidP="00836F7B">
            <w:pPr>
              <w:pStyle w:val="a0"/>
              <w:ind w:firstLineChars="0" w:firstLine="0"/>
              <w:rPr>
                <w:sz w:val="21"/>
                <w:szCs w:val="21"/>
              </w:rPr>
            </w:pPr>
            <w:r>
              <w:rPr>
                <w:rFonts w:hint="eastAsia"/>
                <w:sz w:val="21"/>
                <w:szCs w:val="21"/>
              </w:rPr>
              <w:t>外界获取</w:t>
            </w:r>
            <w:r w:rsidR="00316C19">
              <w:rPr>
                <w:rFonts w:hint="eastAsia"/>
                <w:sz w:val="21"/>
                <w:szCs w:val="21"/>
              </w:rPr>
              <w:t>文法单元集合</w:t>
            </w:r>
            <w:r>
              <w:rPr>
                <w:rFonts w:hint="eastAsia"/>
                <w:sz w:val="21"/>
                <w:szCs w:val="21"/>
              </w:rPr>
              <w:t>的接口。</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runRecognizer()</w:t>
            </w:r>
          </w:p>
        </w:tc>
        <w:tc>
          <w:tcPr>
            <w:tcW w:w="6380" w:type="dxa"/>
          </w:tcPr>
          <w:p w:rsidR="00A33270" w:rsidRPr="0017624F" w:rsidRDefault="008970BE" w:rsidP="00836F7B">
            <w:pPr>
              <w:pStyle w:val="a0"/>
              <w:ind w:firstLineChars="0" w:firstLine="0"/>
              <w:rPr>
                <w:sz w:val="21"/>
                <w:szCs w:val="21"/>
              </w:rPr>
            </w:pPr>
            <w:r>
              <w:rPr>
                <w:rFonts w:hint="eastAsia"/>
                <w:sz w:val="21"/>
                <w:szCs w:val="21"/>
              </w:rPr>
              <w:t>文法单元识别</w:t>
            </w:r>
            <w:r w:rsidR="00124E2F">
              <w:rPr>
                <w:rFonts w:hint="eastAsia"/>
                <w:sz w:val="21"/>
                <w:szCs w:val="21"/>
              </w:rPr>
              <w:t>的</w:t>
            </w:r>
            <w:r>
              <w:rPr>
                <w:rFonts w:hint="eastAsia"/>
                <w:sz w:val="21"/>
                <w:szCs w:val="21"/>
              </w:rPr>
              <w:t>主体，</w:t>
            </w:r>
            <w:r w:rsidR="00521E57">
              <w:rPr>
                <w:rFonts w:hint="eastAsia"/>
                <w:sz w:val="21"/>
                <w:szCs w:val="21"/>
              </w:rPr>
              <w:t>遍历输入读入单词流使用下推自动算法从中识别出文法单元</w:t>
            </w:r>
            <w:r w:rsidR="00DC080B">
              <w:rPr>
                <w:rFonts w:hint="eastAsia"/>
                <w:sz w:val="21"/>
                <w:szCs w:val="21"/>
              </w:rPr>
              <w:t>，并加入到文法单元集合中。</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judgeSentencePattern()</w:t>
            </w:r>
          </w:p>
        </w:tc>
        <w:tc>
          <w:tcPr>
            <w:tcW w:w="6380" w:type="dxa"/>
          </w:tcPr>
          <w:p w:rsidR="00A33270" w:rsidRPr="0017624F" w:rsidRDefault="006A2CD8" w:rsidP="00836F7B">
            <w:pPr>
              <w:pStyle w:val="a0"/>
              <w:ind w:firstLineChars="0" w:firstLine="0"/>
              <w:rPr>
                <w:sz w:val="21"/>
                <w:szCs w:val="21"/>
              </w:rPr>
            </w:pPr>
            <w:r>
              <w:rPr>
                <w:rFonts w:hint="eastAsia"/>
                <w:sz w:val="21"/>
                <w:szCs w:val="21"/>
              </w:rPr>
              <w:t>表示判断当前分析栈中的单词可能构成的文法单元的类型。</w:t>
            </w:r>
          </w:p>
        </w:tc>
      </w:tr>
      <w:tr w:rsidR="00180640" w:rsidRPr="0017624F" w:rsidTr="00EB18F0">
        <w:tc>
          <w:tcPr>
            <w:tcW w:w="2573" w:type="dxa"/>
          </w:tcPr>
          <w:p w:rsidR="00180640" w:rsidRPr="00927C9E" w:rsidRDefault="00180640" w:rsidP="00836F7B">
            <w:pPr>
              <w:pStyle w:val="a0"/>
              <w:ind w:firstLineChars="0" w:firstLine="0"/>
              <w:rPr>
                <w:sz w:val="21"/>
                <w:szCs w:val="21"/>
              </w:rPr>
            </w:pPr>
            <w:r w:rsidRPr="0017624F">
              <w:rPr>
                <w:sz w:val="21"/>
                <w:szCs w:val="21"/>
              </w:rPr>
              <w:t>secureCheck()</w:t>
            </w:r>
          </w:p>
        </w:tc>
        <w:tc>
          <w:tcPr>
            <w:tcW w:w="6380" w:type="dxa"/>
          </w:tcPr>
          <w:p w:rsidR="00180640" w:rsidRPr="0017624F" w:rsidRDefault="001339E0" w:rsidP="00836F7B">
            <w:pPr>
              <w:pStyle w:val="a0"/>
              <w:ind w:firstLineChars="0" w:firstLine="0"/>
              <w:rPr>
                <w:sz w:val="21"/>
                <w:szCs w:val="21"/>
              </w:rPr>
            </w:pPr>
            <w:r>
              <w:rPr>
                <w:rFonts w:hint="eastAsia"/>
                <w:sz w:val="21"/>
                <w:szCs w:val="21"/>
              </w:rPr>
              <w:t>同词法分析中的安全</w:t>
            </w:r>
            <w:r>
              <w:rPr>
                <w:rFonts w:hint="eastAsia"/>
                <w:sz w:val="21"/>
                <w:szCs w:val="21"/>
              </w:rPr>
              <w:t>C</w:t>
            </w:r>
            <w:r w:rsidR="002351B3">
              <w:rPr>
                <w:rFonts w:hint="eastAsia"/>
                <w:sz w:val="21"/>
                <w:szCs w:val="21"/>
              </w:rPr>
              <w:t>检验</w:t>
            </w:r>
            <w:r>
              <w:rPr>
                <w:rFonts w:hint="eastAsia"/>
                <w:sz w:val="21"/>
                <w:szCs w:val="21"/>
              </w:rPr>
              <w:t>，这里</w:t>
            </w:r>
            <w:r w:rsidR="000C291F">
              <w:rPr>
                <w:rFonts w:hint="eastAsia"/>
                <w:sz w:val="21"/>
                <w:szCs w:val="21"/>
              </w:rPr>
              <w:t>主要</w:t>
            </w:r>
            <w:r w:rsidR="002351B3">
              <w:rPr>
                <w:rFonts w:hint="eastAsia"/>
                <w:sz w:val="21"/>
                <w:szCs w:val="21"/>
              </w:rPr>
              <w:t>检验源代码中是否含有递归函数。</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outputRecognizer()</w:t>
            </w:r>
          </w:p>
        </w:tc>
        <w:tc>
          <w:tcPr>
            <w:tcW w:w="6380" w:type="dxa"/>
          </w:tcPr>
          <w:p w:rsidR="00A33270" w:rsidRPr="0017624F" w:rsidRDefault="008C4081" w:rsidP="00836F7B">
            <w:pPr>
              <w:pStyle w:val="a0"/>
              <w:ind w:firstLineChars="0" w:firstLine="0"/>
              <w:rPr>
                <w:sz w:val="21"/>
                <w:szCs w:val="21"/>
              </w:rPr>
            </w:pPr>
            <w:r>
              <w:rPr>
                <w:rFonts w:hint="eastAsia"/>
                <w:sz w:val="21"/>
                <w:szCs w:val="21"/>
              </w:rPr>
              <w:t>输出文法单元识别模块。</w:t>
            </w:r>
          </w:p>
        </w:tc>
      </w:tr>
    </w:tbl>
    <w:p w:rsidR="004975D9" w:rsidRDefault="00500BE9" w:rsidP="008B7B45">
      <w:pPr>
        <w:pStyle w:val="af8"/>
        <w:spacing w:line="360" w:lineRule="auto"/>
        <w:ind w:firstLine="0"/>
        <w:rPr>
          <w:rFonts w:ascii="Times New Roman"/>
        </w:rPr>
      </w:pPr>
      <w:r>
        <w:tab/>
      </w:r>
      <w:r w:rsidRPr="00D90C7B">
        <w:rPr>
          <w:rFonts w:ascii="Times New Roman"/>
        </w:rPr>
        <w:t>Token</w:t>
      </w:r>
      <w:r w:rsidRPr="00D90C7B">
        <w:rPr>
          <w:rFonts w:ascii="Times New Roman"/>
        </w:rPr>
        <w:t>类</w:t>
      </w:r>
      <w:r w:rsidR="00991B6A" w:rsidRPr="00D90C7B">
        <w:rPr>
          <w:rFonts w:ascii="Times New Roman"/>
        </w:rPr>
        <w:t>定了识别出的单词的存储</w:t>
      </w:r>
      <w:r w:rsidR="0098167F" w:rsidRPr="00D90C7B">
        <w:rPr>
          <w:rFonts w:ascii="Times New Roman"/>
        </w:rPr>
        <w:t>模板</w:t>
      </w:r>
      <w:r w:rsidR="00C27F78" w:rsidRPr="00D90C7B">
        <w:rPr>
          <w:rFonts w:ascii="Times New Roman"/>
        </w:rPr>
        <w:t>，</w:t>
      </w:r>
      <w:r w:rsidR="00543B58" w:rsidRPr="00D90C7B">
        <w:rPr>
          <w:rFonts w:ascii="Times New Roman"/>
        </w:rPr>
        <w:t>其成员说明如下表</w:t>
      </w:r>
      <w:r w:rsidR="00543B58" w:rsidRPr="00D90C7B">
        <w:rPr>
          <w:rFonts w:ascii="Times New Roman"/>
        </w:rPr>
        <w:t>X</w:t>
      </w:r>
      <w:r w:rsidR="00543B58" w:rsidRPr="00D90C7B">
        <w:rPr>
          <w:rFonts w:ascii="Times New Roman"/>
        </w:rPr>
        <w:t>所示</w:t>
      </w:r>
      <w:r w:rsidR="00D147B6">
        <w:rPr>
          <w:rFonts w:ascii="Times New Roman" w:hint="eastAsia"/>
        </w:rPr>
        <w:t>。</w:t>
      </w:r>
    </w:p>
    <w:p w:rsidR="00AB1E62" w:rsidRPr="00127593" w:rsidRDefault="00AB1E62" w:rsidP="00AB1E6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Token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AB1E62" w:rsidRPr="0017624F" w:rsidTr="00836F7B">
        <w:tc>
          <w:tcPr>
            <w:tcW w:w="2573" w:type="dxa"/>
          </w:tcPr>
          <w:p w:rsidR="00AB1E62" w:rsidRPr="0017624F" w:rsidRDefault="00AB1E62" w:rsidP="00836F7B">
            <w:pPr>
              <w:pStyle w:val="a0"/>
              <w:ind w:firstLineChars="0" w:firstLine="0"/>
              <w:rPr>
                <w:sz w:val="21"/>
                <w:szCs w:val="21"/>
              </w:rPr>
            </w:pPr>
            <w:r w:rsidRPr="0017624F">
              <w:rPr>
                <w:sz w:val="21"/>
                <w:szCs w:val="21"/>
              </w:rPr>
              <w:t>成员</w:t>
            </w:r>
          </w:p>
        </w:tc>
        <w:tc>
          <w:tcPr>
            <w:tcW w:w="6380" w:type="dxa"/>
          </w:tcPr>
          <w:p w:rsidR="00AB1E62" w:rsidRPr="0017624F" w:rsidRDefault="00AB1E62" w:rsidP="00836F7B">
            <w:pPr>
              <w:pStyle w:val="a0"/>
              <w:ind w:firstLineChars="0" w:firstLine="0"/>
              <w:rPr>
                <w:sz w:val="21"/>
                <w:szCs w:val="21"/>
              </w:rPr>
            </w:pPr>
            <w:r w:rsidRPr="0017624F">
              <w:rPr>
                <w:sz w:val="21"/>
                <w:szCs w:val="21"/>
              </w:rPr>
              <w:t>说明</w:t>
            </w:r>
          </w:p>
        </w:tc>
      </w:tr>
      <w:tr w:rsidR="00AB1E62" w:rsidRPr="0017624F" w:rsidTr="00836F7B">
        <w:tc>
          <w:tcPr>
            <w:tcW w:w="2573" w:type="dxa"/>
          </w:tcPr>
          <w:p w:rsidR="00AB1E62" w:rsidRPr="0017624F" w:rsidRDefault="00F77CEA" w:rsidP="00836F7B">
            <w:pPr>
              <w:pStyle w:val="a0"/>
              <w:ind w:firstLineChars="0" w:firstLine="0"/>
              <w:rPr>
                <w:sz w:val="21"/>
                <w:szCs w:val="21"/>
              </w:rPr>
            </w:pPr>
            <w:r w:rsidRPr="00F77CEA">
              <w:rPr>
                <w:sz w:val="21"/>
                <w:szCs w:val="21"/>
              </w:rPr>
              <w:t>value</w:t>
            </w:r>
          </w:p>
        </w:tc>
        <w:tc>
          <w:tcPr>
            <w:tcW w:w="6380" w:type="dxa"/>
          </w:tcPr>
          <w:p w:rsidR="00AB1E62" w:rsidRPr="0017624F" w:rsidRDefault="005D2726" w:rsidP="00836F7B">
            <w:pPr>
              <w:pStyle w:val="a0"/>
              <w:ind w:firstLineChars="0" w:firstLine="0"/>
              <w:rPr>
                <w:sz w:val="21"/>
                <w:szCs w:val="21"/>
              </w:rPr>
            </w:pPr>
            <w:r>
              <w:rPr>
                <w:rFonts w:hint="eastAsia"/>
                <w:sz w:val="21"/>
                <w:szCs w:val="21"/>
              </w:rPr>
              <w:t>单词的</w:t>
            </w:r>
            <w:r w:rsidR="00276677">
              <w:rPr>
                <w:rFonts w:hint="eastAsia"/>
                <w:sz w:val="21"/>
                <w:szCs w:val="21"/>
              </w:rPr>
              <w:t>字符串</w:t>
            </w:r>
            <w:r>
              <w:rPr>
                <w:rFonts w:hint="eastAsia"/>
                <w:sz w:val="21"/>
                <w:szCs w:val="21"/>
              </w:rPr>
              <w:t>值</w:t>
            </w:r>
          </w:p>
        </w:tc>
      </w:tr>
      <w:tr w:rsidR="009B465C" w:rsidRPr="0017624F" w:rsidTr="00836F7B">
        <w:tc>
          <w:tcPr>
            <w:tcW w:w="2573" w:type="dxa"/>
          </w:tcPr>
          <w:p w:rsidR="009B465C" w:rsidRPr="0017624F" w:rsidRDefault="00F77CEA" w:rsidP="00836F7B">
            <w:pPr>
              <w:pStyle w:val="a0"/>
              <w:ind w:firstLineChars="0" w:firstLine="0"/>
              <w:rPr>
                <w:sz w:val="21"/>
                <w:szCs w:val="21"/>
              </w:rPr>
            </w:pPr>
            <w:r w:rsidRPr="00F77CEA">
              <w:rPr>
                <w:sz w:val="21"/>
                <w:szCs w:val="21"/>
              </w:rPr>
              <w:t>type</w:t>
            </w:r>
          </w:p>
        </w:tc>
        <w:tc>
          <w:tcPr>
            <w:tcW w:w="6380" w:type="dxa"/>
          </w:tcPr>
          <w:p w:rsidR="009B465C" w:rsidRPr="0017624F" w:rsidRDefault="00B81D3E" w:rsidP="00836F7B">
            <w:pPr>
              <w:pStyle w:val="a0"/>
              <w:ind w:firstLineChars="0" w:firstLine="0"/>
              <w:rPr>
                <w:sz w:val="21"/>
                <w:szCs w:val="21"/>
              </w:rPr>
            </w:pPr>
            <w:r>
              <w:rPr>
                <w:rFonts w:hint="eastAsia"/>
                <w:sz w:val="21"/>
                <w:szCs w:val="21"/>
              </w:rPr>
              <w:t>单词的</w:t>
            </w:r>
            <w:r w:rsidR="005F5CEC">
              <w:rPr>
                <w:rFonts w:hint="eastAsia"/>
                <w:sz w:val="21"/>
                <w:szCs w:val="21"/>
              </w:rPr>
              <w:t>字符串类型</w:t>
            </w:r>
            <w:r w:rsidR="00192A9B">
              <w:rPr>
                <w:rFonts w:hint="eastAsia"/>
                <w:sz w:val="21"/>
                <w:szCs w:val="21"/>
              </w:rPr>
              <w:t>（如整数、标识符等）</w:t>
            </w:r>
          </w:p>
        </w:tc>
      </w:tr>
      <w:tr w:rsidR="009B465C" w:rsidRPr="0017624F" w:rsidTr="00836F7B">
        <w:tc>
          <w:tcPr>
            <w:tcW w:w="2573" w:type="dxa"/>
          </w:tcPr>
          <w:p w:rsidR="009B465C" w:rsidRPr="0017624F" w:rsidRDefault="009118DF" w:rsidP="00836F7B">
            <w:pPr>
              <w:pStyle w:val="a0"/>
              <w:ind w:firstLineChars="0" w:firstLine="0"/>
              <w:rPr>
                <w:sz w:val="21"/>
                <w:szCs w:val="21"/>
              </w:rPr>
            </w:pPr>
            <w:r>
              <w:rPr>
                <w:sz w:val="21"/>
                <w:szCs w:val="21"/>
              </w:rPr>
              <w:lastRenderedPageBreak/>
              <w:t>label</w:t>
            </w:r>
          </w:p>
        </w:tc>
        <w:tc>
          <w:tcPr>
            <w:tcW w:w="6380" w:type="dxa"/>
          </w:tcPr>
          <w:p w:rsidR="009B465C" w:rsidRPr="0017624F" w:rsidRDefault="009F2544" w:rsidP="00836F7B">
            <w:pPr>
              <w:pStyle w:val="a0"/>
              <w:ind w:firstLineChars="0" w:firstLine="0"/>
              <w:rPr>
                <w:sz w:val="21"/>
                <w:szCs w:val="21"/>
              </w:rPr>
            </w:pPr>
            <w:r>
              <w:rPr>
                <w:rFonts w:hint="eastAsia"/>
                <w:sz w:val="21"/>
                <w:szCs w:val="21"/>
              </w:rPr>
              <w:t>单词的编号</w:t>
            </w:r>
          </w:p>
        </w:tc>
      </w:tr>
      <w:tr w:rsidR="00ED4211" w:rsidRPr="0017624F" w:rsidTr="00836F7B">
        <w:tc>
          <w:tcPr>
            <w:tcW w:w="2573" w:type="dxa"/>
          </w:tcPr>
          <w:p w:rsidR="00ED4211" w:rsidRPr="00F77CEA" w:rsidRDefault="00ED4211" w:rsidP="00836F7B">
            <w:pPr>
              <w:pStyle w:val="a0"/>
              <w:ind w:firstLineChars="0" w:firstLine="0"/>
              <w:rPr>
                <w:sz w:val="21"/>
                <w:szCs w:val="21"/>
              </w:rPr>
            </w:pPr>
            <w:r w:rsidRPr="00ED4211">
              <w:rPr>
                <w:sz w:val="21"/>
                <w:szCs w:val="21"/>
              </w:rPr>
              <w:t>getValue()</w:t>
            </w:r>
          </w:p>
        </w:tc>
        <w:tc>
          <w:tcPr>
            <w:tcW w:w="6380" w:type="dxa"/>
          </w:tcPr>
          <w:p w:rsidR="00ED4211" w:rsidRPr="0017624F" w:rsidRDefault="00F9719F" w:rsidP="00836F7B">
            <w:pPr>
              <w:pStyle w:val="a0"/>
              <w:ind w:firstLineChars="0" w:firstLine="0"/>
              <w:rPr>
                <w:sz w:val="21"/>
                <w:szCs w:val="21"/>
              </w:rPr>
            </w:pPr>
            <w:r>
              <w:rPr>
                <w:rFonts w:hint="eastAsia"/>
                <w:sz w:val="21"/>
                <w:szCs w:val="21"/>
              </w:rPr>
              <w:t>获取单词的字符串值（</w:t>
            </w:r>
            <w:r w:rsidR="00F86859">
              <w:rPr>
                <w:rFonts w:hint="eastAsia"/>
                <w:sz w:val="21"/>
                <w:szCs w:val="21"/>
              </w:rPr>
              <w:t>属性的获取方法，其它属性略去</w:t>
            </w:r>
            <w:r>
              <w:rPr>
                <w:rFonts w:hint="eastAsia"/>
                <w:sz w:val="21"/>
                <w:szCs w:val="21"/>
              </w:rPr>
              <w:t>）</w:t>
            </w:r>
            <w:r w:rsidR="008F2326">
              <w:rPr>
                <w:rFonts w:hint="eastAsia"/>
                <w:sz w:val="21"/>
                <w:szCs w:val="21"/>
              </w:rPr>
              <w:t>。</w:t>
            </w:r>
          </w:p>
        </w:tc>
      </w:tr>
      <w:tr w:rsidR="00ED4211" w:rsidRPr="0017624F" w:rsidTr="00836F7B">
        <w:tc>
          <w:tcPr>
            <w:tcW w:w="2573" w:type="dxa"/>
          </w:tcPr>
          <w:p w:rsidR="00ED4211" w:rsidRPr="00ED4211" w:rsidRDefault="00ED4211" w:rsidP="00836F7B">
            <w:pPr>
              <w:pStyle w:val="a0"/>
              <w:ind w:firstLineChars="0" w:firstLine="0"/>
              <w:rPr>
                <w:sz w:val="21"/>
                <w:szCs w:val="21"/>
              </w:rPr>
            </w:pPr>
            <w:r w:rsidRPr="00ED4211">
              <w:rPr>
                <w:sz w:val="21"/>
                <w:szCs w:val="21"/>
              </w:rPr>
              <w:t>setValue(String)</w:t>
            </w:r>
          </w:p>
        </w:tc>
        <w:tc>
          <w:tcPr>
            <w:tcW w:w="6380" w:type="dxa"/>
          </w:tcPr>
          <w:p w:rsidR="00ED4211" w:rsidRPr="0017624F" w:rsidRDefault="00F86859" w:rsidP="00836F7B">
            <w:pPr>
              <w:pStyle w:val="a0"/>
              <w:ind w:firstLineChars="0" w:firstLine="0"/>
              <w:rPr>
                <w:sz w:val="21"/>
                <w:szCs w:val="21"/>
              </w:rPr>
            </w:pPr>
            <w:r>
              <w:rPr>
                <w:rFonts w:hint="eastAsia"/>
                <w:sz w:val="21"/>
                <w:szCs w:val="21"/>
              </w:rPr>
              <w:t>设置单词的字符串值（属性的设置方法，其它属性略去）</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equals(Object)</w:t>
            </w:r>
          </w:p>
        </w:tc>
        <w:tc>
          <w:tcPr>
            <w:tcW w:w="6380" w:type="dxa"/>
          </w:tcPr>
          <w:p w:rsidR="00ED4211" w:rsidRPr="0017624F" w:rsidRDefault="005C2DFD"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F63E7">
              <w:rPr>
                <w:rFonts w:hint="eastAsia"/>
                <w:sz w:val="21"/>
                <w:szCs w:val="21"/>
              </w:rPr>
              <w:t>类</w:t>
            </w:r>
            <w:r w:rsidR="00507713">
              <w:rPr>
                <w:rFonts w:hint="eastAsia"/>
                <w:sz w:val="21"/>
                <w:szCs w:val="21"/>
              </w:rPr>
              <w:t>相等的方法，</w:t>
            </w:r>
            <w:r w:rsidR="000B6897">
              <w:rPr>
                <w:rFonts w:hint="eastAsia"/>
                <w:sz w:val="21"/>
                <w:szCs w:val="21"/>
              </w:rPr>
              <w:t>重写了</w:t>
            </w:r>
            <w:r w:rsidR="000B6897">
              <w:rPr>
                <w:rFonts w:hint="eastAsia"/>
                <w:sz w:val="21"/>
                <w:szCs w:val="21"/>
              </w:rPr>
              <w:t>Object</w:t>
            </w:r>
            <w:r w:rsidR="000B6897">
              <w:rPr>
                <w:rFonts w:hint="eastAsia"/>
                <w:sz w:val="21"/>
                <w:szCs w:val="21"/>
              </w:rPr>
              <w:t>类中的默认</w:t>
            </w:r>
            <w:r w:rsidR="000B6897" w:rsidRPr="00424CEF">
              <w:rPr>
                <w:sz w:val="21"/>
                <w:szCs w:val="21"/>
              </w:rPr>
              <w:t>equals</w:t>
            </w:r>
            <w:r w:rsidR="000B6897">
              <w:rPr>
                <w:rFonts w:hint="eastAsia"/>
                <w:sz w:val="21"/>
                <w:szCs w:val="21"/>
              </w:rPr>
              <w:t>方法</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hashCode()</w:t>
            </w:r>
          </w:p>
        </w:tc>
        <w:tc>
          <w:tcPr>
            <w:tcW w:w="6380" w:type="dxa"/>
          </w:tcPr>
          <w:p w:rsidR="00ED4211" w:rsidRPr="0017624F" w:rsidRDefault="00300942"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13412">
              <w:rPr>
                <w:rFonts w:hint="eastAsia"/>
                <w:sz w:val="21"/>
                <w:szCs w:val="21"/>
              </w:rPr>
              <w:t>类生成哈希值的</w:t>
            </w:r>
            <w:r>
              <w:rPr>
                <w:rFonts w:hint="eastAsia"/>
                <w:sz w:val="21"/>
                <w:szCs w:val="21"/>
              </w:rPr>
              <w:t>方法，重写了</w:t>
            </w:r>
            <w:r>
              <w:rPr>
                <w:rFonts w:hint="eastAsia"/>
                <w:sz w:val="21"/>
                <w:szCs w:val="21"/>
              </w:rPr>
              <w:t>Object</w:t>
            </w:r>
            <w:r>
              <w:rPr>
                <w:rFonts w:hint="eastAsia"/>
                <w:sz w:val="21"/>
                <w:szCs w:val="21"/>
              </w:rPr>
              <w:t>类中的默认</w:t>
            </w:r>
            <w:r w:rsidR="00413412" w:rsidRPr="00424CEF">
              <w:rPr>
                <w:sz w:val="21"/>
                <w:szCs w:val="21"/>
              </w:rPr>
              <w:t>hashCode</w:t>
            </w:r>
            <w:r>
              <w:rPr>
                <w:rFonts w:hint="eastAsia"/>
                <w:sz w:val="21"/>
                <w:szCs w:val="21"/>
              </w:rPr>
              <w:t>方法。</w:t>
            </w:r>
          </w:p>
        </w:tc>
      </w:tr>
      <w:tr w:rsidR="00424CEF" w:rsidRPr="0017624F" w:rsidTr="00836F7B">
        <w:tc>
          <w:tcPr>
            <w:tcW w:w="2573" w:type="dxa"/>
          </w:tcPr>
          <w:p w:rsidR="00424CEF" w:rsidRPr="00424CEF" w:rsidRDefault="004261E0" w:rsidP="00836F7B">
            <w:pPr>
              <w:pStyle w:val="a0"/>
              <w:ind w:firstLineChars="0" w:firstLine="0"/>
              <w:rPr>
                <w:sz w:val="21"/>
                <w:szCs w:val="21"/>
              </w:rPr>
            </w:pPr>
            <w:r w:rsidRPr="004261E0">
              <w:rPr>
                <w:sz w:val="21"/>
                <w:szCs w:val="21"/>
              </w:rPr>
              <w:t>toString()</w:t>
            </w:r>
          </w:p>
        </w:tc>
        <w:tc>
          <w:tcPr>
            <w:tcW w:w="6380" w:type="dxa"/>
          </w:tcPr>
          <w:p w:rsidR="00424CEF" w:rsidRPr="0017624F" w:rsidRDefault="00A26E02" w:rsidP="005B0483">
            <w:pPr>
              <w:pStyle w:val="a0"/>
              <w:ind w:firstLineChars="0" w:firstLine="0"/>
              <w:rPr>
                <w:sz w:val="21"/>
                <w:szCs w:val="21"/>
              </w:rPr>
            </w:pPr>
            <w:r>
              <w:rPr>
                <w:rFonts w:hint="eastAsia"/>
                <w:sz w:val="21"/>
                <w:szCs w:val="21"/>
              </w:rPr>
              <w:t>自定义</w:t>
            </w:r>
            <w:r w:rsidR="0010703A">
              <w:rPr>
                <w:rFonts w:hint="eastAsia"/>
                <w:sz w:val="21"/>
                <w:szCs w:val="21"/>
              </w:rPr>
              <w:t>Token</w:t>
            </w:r>
            <w:r>
              <w:rPr>
                <w:rFonts w:hint="eastAsia"/>
                <w:sz w:val="21"/>
                <w:szCs w:val="21"/>
              </w:rPr>
              <w:t>类的</w:t>
            </w:r>
            <w:r w:rsidR="007E7FF3" w:rsidRPr="007E7FF3">
              <w:rPr>
                <w:rFonts w:hint="eastAsia"/>
                <w:sz w:val="21"/>
                <w:szCs w:val="21"/>
              </w:rPr>
              <w:t>字符串表示</w:t>
            </w:r>
            <w:r w:rsidR="008C35FC">
              <w:rPr>
                <w:rFonts w:hint="eastAsia"/>
                <w:sz w:val="21"/>
                <w:szCs w:val="21"/>
              </w:rPr>
              <w:t>。</w:t>
            </w:r>
          </w:p>
        </w:tc>
      </w:tr>
    </w:tbl>
    <w:p w:rsidR="00D90C7B" w:rsidRPr="00CD2731" w:rsidRDefault="00833999" w:rsidP="00737615">
      <w:pPr>
        <w:pStyle w:val="af8"/>
        <w:spacing w:line="360" w:lineRule="auto"/>
        <w:rPr>
          <w:rFonts w:ascii="Times New Roman"/>
        </w:rPr>
      </w:pPr>
      <w:r w:rsidRPr="00CD2731">
        <w:rPr>
          <w:rFonts w:ascii="Times New Roman"/>
        </w:rPr>
        <w:t>SyntaxUnitNode</w:t>
      </w:r>
      <w:r w:rsidR="007C2CA2">
        <w:rPr>
          <w:rFonts w:ascii="Times New Roman" w:hint="eastAsia"/>
        </w:rPr>
        <w:t>类定义构成文法单元节点的模板</w:t>
      </w:r>
      <w:r w:rsidR="00E773AB">
        <w:rPr>
          <w:rFonts w:ascii="Times New Roman" w:hint="eastAsia"/>
        </w:rPr>
        <w:t>，</w:t>
      </w:r>
      <w:r w:rsidR="009630C7" w:rsidRPr="00D90C7B">
        <w:rPr>
          <w:rFonts w:ascii="Times New Roman"/>
        </w:rPr>
        <w:t>其成员说明如下表</w:t>
      </w:r>
      <w:r w:rsidR="009630C7" w:rsidRPr="00D90C7B">
        <w:rPr>
          <w:rFonts w:ascii="Times New Roman"/>
        </w:rPr>
        <w:t>X</w:t>
      </w:r>
      <w:r w:rsidR="009630C7" w:rsidRPr="00D90C7B">
        <w:rPr>
          <w:rFonts w:ascii="Times New Roman"/>
        </w:rPr>
        <w:t>所示</w:t>
      </w:r>
      <w:r w:rsidR="009630C7">
        <w:rPr>
          <w:rFonts w:ascii="Times New Roman" w:hint="eastAsia"/>
        </w:rPr>
        <w:t>。</w:t>
      </w:r>
    </w:p>
    <w:p w:rsidR="00F13B45" w:rsidRPr="00127593" w:rsidRDefault="00F13B45" w:rsidP="00F13B45">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3B45">
        <w:rPr>
          <w:rFonts w:ascii="Times New Roman"/>
          <w:b/>
          <w:sz w:val="21"/>
          <w:szCs w:val="21"/>
        </w:rPr>
        <w:t>SyntaxUnitNode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F13B45" w:rsidRPr="0017624F" w:rsidTr="00836F7B">
        <w:tc>
          <w:tcPr>
            <w:tcW w:w="2573" w:type="dxa"/>
          </w:tcPr>
          <w:p w:rsidR="00F13B45" w:rsidRPr="0017624F" w:rsidRDefault="00F13B45" w:rsidP="00836F7B">
            <w:pPr>
              <w:pStyle w:val="a0"/>
              <w:ind w:firstLineChars="0" w:firstLine="0"/>
              <w:rPr>
                <w:sz w:val="21"/>
                <w:szCs w:val="21"/>
              </w:rPr>
            </w:pPr>
            <w:r w:rsidRPr="0017624F">
              <w:rPr>
                <w:sz w:val="21"/>
                <w:szCs w:val="21"/>
              </w:rPr>
              <w:t>成员</w:t>
            </w:r>
          </w:p>
        </w:tc>
        <w:tc>
          <w:tcPr>
            <w:tcW w:w="6380" w:type="dxa"/>
          </w:tcPr>
          <w:p w:rsidR="00F13B45" w:rsidRPr="0017624F" w:rsidRDefault="00F13B45" w:rsidP="00836F7B">
            <w:pPr>
              <w:pStyle w:val="a0"/>
              <w:ind w:firstLineChars="0" w:firstLine="0"/>
              <w:rPr>
                <w:sz w:val="21"/>
                <w:szCs w:val="21"/>
              </w:rPr>
            </w:pPr>
            <w:r w:rsidRPr="0017624F">
              <w:rPr>
                <w:sz w:val="21"/>
                <w:szCs w:val="21"/>
              </w:rPr>
              <w:t>说明</w:t>
            </w:r>
          </w:p>
        </w:tc>
      </w:tr>
      <w:tr w:rsidR="00F13B45" w:rsidRPr="0017624F" w:rsidTr="00836F7B">
        <w:tc>
          <w:tcPr>
            <w:tcW w:w="2573" w:type="dxa"/>
          </w:tcPr>
          <w:p w:rsidR="00F13B45" w:rsidRPr="0017624F" w:rsidRDefault="00D066EC" w:rsidP="00836F7B">
            <w:pPr>
              <w:pStyle w:val="a0"/>
              <w:ind w:firstLineChars="0" w:firstLine="0"/>
              <w:rPr>
                <w:sz w:val="21"/>
                <w:szCs w:val="21"/>
              </w:rPr>
            </w:pPr>
            <w:r w:rsidRPr="00D066EC">
              <w:rPr>
                <w:sz w:val="21"/>
                <w:szCs w:val="21"/>
              </w:rPr>
              <w:t>father</w:t>
            </w:r>
          </w:p>
        </w:tc>
        <w:tc>
          <w:tcPr>
            <w:tcW w:w="6380" w:type="dxa"/>
          </w:tcPr>
          <w:p w:rsidR="00F13B45" w:rsidRPr="0017624F" w:rsidRDefault="001167EB"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77544E" w:rsidRPr="0017624F" w:rsidTr="00836F7B">
        <w:tc>
          <w:tcPr>
            <w:tcW w:w="2573" w:type="dxa"/>
          </w:tcPr>
          <w:p w:rsidR="0077544E" w:rsidRPr="0017624F" w:rsidRDefault="00B4282A" w:rsidP="00836F7B">
            <w:pPr>
              <w:pStyle w:val="a0"/>
              <w:ind w:firstLineChars="0" w:firstLine="0"/>
              <w:rPr>
                <w:sz w:val="21"/>
                <w:szCs w:val="21"/>
              </w:rPr>
            </w:pPr>
            <w:r w:rsidRPr="00B4282A">
              <w:rPr>
                <w:sz w:val="21"/>
                <w:szCs w:val="21"/>
              </w:rPr>
              <w:t>left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001167EB" w:rsidRPr="001167EB">
              <w:rPr>
                <w:rFonts w:hint="eastAsia"/>
                <w:sz w:val="21"/>
                <w:szCs w:val="21"/>
              </w:rPr>
              <w:t>文法单元节点的</w:t>
            </w:r>
            <w:r w:rsidR="001167EB">
              <w:rPr>
                <w:rFonts w:hint="eastAsia"/>
                <w:sz w:val="21"/>
                <w:szCs w:val="21"/>
              </w:rPr>
              <w:t>左节点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right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extraInfo</w:t>
            </w:r>
          </w:p>
        </w:tc>
        <w:tc>
          <w:tcPr>
            <w:tcW w:w="6380" w:type="dxa"/>
          </w:tcPr>
          <w:p w:rsidR="0077544E" w:rsidRPr="0017624F" w:rsidRDefault="00796A61" w:rsidP="00836F7B">
            <w:pPr>
              <w:pStyle w:val="a0"/>
              <w:ind w:firstLineChars="0" w:firstLine="0"/>
              <w:rPr>
                <w:sz w:val="21"/>
                <w:szCs w:val="21"/>
              </w:rPr>
            </w:pPr>
            <w:r>
              <w:rPr>
                <w:rFonts w:hint="eastAsia"/>
                <w:sz w:val="21"/>
                <w:szCs w:val="21"/>
              </w:rPr>
              <w:t>记录的其它</w:t>
            </w:r>
            <w:r w:rsidR="009C5013">
              <w:rPr>
                <w:rFonts w:hint="eastAsia"/>
                <w:sz w:val="21"/>
                <w:szCs w:val="21"/>
              </w:rPr>
              <w:t>属性</w:t>
            </w:r>
            <w:r w:rsidRPr="00796A61">
              <w:rPr>
                <w:rFonts w:hint="eastAsia"/>
                <w:sz w:val="21"/>
                <w:szCs w:val="21"/>
              </w:rPr>
              <w:t>信息</w:t>
            </w:r>
            <w:r w:rsidR="004464BA">
              <w:rPr>
                <w:rFonts w:hint="eastAsia"/>
                <w:sz w:val="21"/>
                <w:szCs w:val="21"/>
              </w:rPr>
              <w:t>（</w:t>
            </w:r>
            <w:r>
              <w:rPr>
                <w:rFonts w:hint="eastAsia"/>
                <w:sz w:val="21"/>
                <w:szCs w:val="21"/>
              </w:rPr>
              <w:t>如</w:t>
            </w:r>
            <w:r w:rsidR="003D1B4C">
              <w:rPr>
                <w:rFonts w:hint="eastAsia"/>
                <w:sz w:val="21"/>
                <w:szCs w:val="21"/>
              </w:rPr>
              <w:t>节点的类型等</w:t>
            </w:r>
            <w:r w:rsidR="004464BA">
              <w:rPr>
                <w:rFonts w:hint="eastAsia"/>
                <w:sz w:val="21"/>
                <w:szCs w:val="21"/>
              </w:rPr>
              <w:t>）</w:t>
            </w:r>
          </w:p>
        </w:tc>
      </w:tr>
      <w:tr w:rsidR="0077544E" w:rsidRPr="0017624F" w:rsidTr="00836F7B">
        <w:tc>
          <w:tcPr>
            <w:tcW w:w="2573" w:type="dxa"/>
          </w:tcPr>
          <w:p w:rsidR="0077544E" w:rsidRPr="0017624F" w:rsidRDefault="00D65AB5" w:rsidP="00836F7B">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77544E" w:rsidRPr="0017624F" w:rsidRDefault="001A5CE9" w:rsidP="001A5CE9">
            <w:pPr>
              <w:pStyle w:val="a0"/>
              <w:ind w:firstLineChars="0" w:firstLine="0"/>
              <w:rPr>
                <w:sz w:val="21"/>
                <w:szCs w:val="21"/>
              </w:rPr>
            </w:pPr>
            <w:r>
              <w:rPr>
                <w:rFonts w:hint="eastAsia"/>
                <w:sz w:val="21"/>
                <w:szCs w:val="21"/>
              </w:rPr>
              <w:t>文法单元节点的构造函数</w:t>
            </w:r>
            <w:r w:rsidR="00FA10BF">
              <w:rPr>
                <w:rFonts w:hint="eastAsia"/>
                <w:sz w:val="21"/>
                <w:szCs w:val="21"/>
              </w:rPr>
              <w:t>。</w:t>
            </w:r>
          </w:p>
        </w:tc>
      </w:tr>
      <w:tr w:rsidR="0077544E" w:rsidRPr="0017624F" w:rsidTr="00836F7B">
        <w:tc>
          <w:tcPr>
            <w:tcW w:w="2573" w:type="dxa"/>
          </w:tcPr>
          <w:p w:rsidR="0077544E" w:rsidRPr="0017624F" w:rsidRDefault="002A7F72" w:rsidP="00836F7B">
            <w:pPr>
              <w:pStyle w:val="a0"/>
              <w:ind w:firstLineChars="0" w:firstLine="0"/>
              <w:rPr>
                <w:sz w:val="21"/>
                <w:szCs w:val="21"/>
              </w:rPr>
            </w:pPr>
            <w:r w:rsidRPr="002A7F72">
              <w:rPr>
                <w:sz w:val="21"/>
                <w:szCs w:val="21"/>
              </w:rPr>
              <w:t>getExtraInfo()</w:t>
            </w:r>
          </w:p>
        </w:tc>
        <w:tc>
          <w:tcPr>
            <w:tcW w:w="6380" w:type="dxa"/>
          </w:tcPr>
          <w:p w:rsidR="0077544E" w:rsidRPr="0017624F" w:rsidRDefault="009C5013" w:rsidP="00836F7B">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77544E" w:rsidRPr="0017624F" w:rsidTr="00836F7B">
        <w:tc>
          <w:tcPr>
            <w:tcW w:w="2573" w:type="dxa"/>
          </w:tcPr>
          <w:p w:rsidR="0077544E" w:rsidRPr="0017624F" w:rsidRDefault="00FB194E" w:rsidP="00836F7B">
            <w:pPr>
              <w:pStyle w:val="a0"/>
              <w:ind w:firstLineChars="0" w:firstLine="0"/>
              <w:rPr>
                <w:sz w:val="21"/>
                <w:szCs w:val="21"/>
              </w:rPr>
            </w:pPr>
            <w:r>
              <w:rPr>
                <w:sz w:val="21"/>
                <w:szCs w:val="21"/>
              </w:rPr>
              <w:t>setExtraInfo(…</w:t>
            </w:r>
            <w:r w:rsidRPr="00FB194E">
              <w:rPr>
                <w:sz w:val="21"/>
                <w:szCs w:val="21"/>
              </w:rPr>
              <w:t>)</w:t>
            </w:r>
          </w:p>
        </w:tc>
        <w:tc>
          <w:tcPr>
            <w:tcW w:w="6380" w:type="dxa"/>
          </w:tcPr>
          <w:p w:rsidR="0077544E" w:rsidRPr="0017624F" w:rsidRDefault="00320826" w:rsidP="00836F7B">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77544E" w:rsidRPr="0017624F" w:rsidTr="00836F7B">
        <w:tc>
          <w:tcPr>
            <w:tcW w:w="2573" w:type="dxa"/>
          </w:tcPr>
          <w:p w:rsidR="0077544E" w:rsidRPr="0017624F" w:rsidRDefault="00EE0C06" w:rsidP="00836F7B">
            <w:pPr>
              <w:pStyle w:val="a0"/>
              <w:ind w:firstLineChars="0" w:firstLine="0"/>
              <w:rPr>
                <w:sz w:val="21"/>
                <w:szCs w:val="21"/>
              </w:rPr>
            </w:pPr>
            <w:r w:rsidRPr="00EE0C06">
              <w:rPr>
                <w:sz w:val="21"/>
                <w:szCs w:val="21"/>
              </w:rPr>
              <w:t>toString()</w:t>
            </w:r>
          </w:p>
        </w:tc>
        <w:tc>
          <w:tcPr>
            <w:tcW w:w="6380" w:type="dxa"/>
          </w:tcPr>
          <w:p w:rsidR="0077544E" w:rsidRPr="0017624F" w:rsidRDefault="009019AD" w:rsidP="00836F7B">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9B41CE" w:rsidRPr="00CD2731" w:rsidRDefault="00B0315B" w:rsidP="008B7B45">
      <w:pPr>
        <w:pStyle w:val="af8"/>
        <w:spacing w:line="360" w:lineRule="auto"/>
        <w:ind w:firstLine="0"/>
        <w:rPr>
          <w:rFonts w:ascii="Times New Roman"/>
        </w:rPr>
      </w:pPr>
      <w:r>
        <w:rPr>
          <w:rFonts w:ascii="Times New Roman"/>
        </w:rPr>
        <w:tab/>
      </w:r>
      <w:r w:rsidRPr="00B0315B">
        <w:rPr>
          <w:rFonts w:ascii="Times New Roman"/>
        </w:rPr>
        <w:t>SyntaxUnitCollections</w:t>
      </w:r>
      <w:r>
        <w:rPr>
          <w:rFonts w:ascii="Times New Roman" w:hint="eastAsia"/>
        </w:rPr>
        <w:t>类定义了</w:t>
      </w:r>
      <w:r w:rsidR="00122C39">
        <w:rPr>
          <w:rFonts w:ascii="Times New Roman" w:hint="eastAsia"/>
        </w:rPr>
        <w:t>存储文法单元的集合的模板，</w:t>
      </w:r>
      <w:r w:rsidR="00122C39" w:rsidRPr="00D90C7B">
        <w:rPr>
          <w:rFonts w:ascii="Times New Roman"/>
        </w:rPr>
        <w:t>其成员说明如下表</w:t>
      </w:r>
      <w:r w:rsidR="00122C39" w:rsidRPr="00D90C7B">
        <w:rPr>
          <w:rFonts w:ascii="Times New Roman"/>
        </w:rPr>
        <w:t>X</w:t>
      </w:r>
      <w:r w:rsidR="00122C39" w:rsidRPr="00D90C7B">
        <w:rPr>
          <w:rFonts w:ascii="Times New Roman"/>
        </w:rPr>
        <w:t>所示</w:t>
      </w:r>
      <w:r w:rsidR="00122C39">
        <w:rPr>
          <w:rFonts w:ascii="Times New Roman" w:hint="eastAsia"/>
        </w:rPr>
        <w:t>。</w:t>
      </w:r>
    </w:p>
    <w:p w:rsidR="003A75AD" w:rsidRPr="00127593" w:rsidRDefault="003A75AD" w:rsidP="003A75A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1E0571" w:rsidRPr="001E0571">
        <w:rPr>
          <w:rFonts w:ascii="Times New Roman"/>
          <w:b/>
          <w:sz w:val="21"/>
          <w:szCs w:val="21"/>
        </w:rPr>
        <w:t>SyntaxUnitCollections</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3A75AD" w:rsidRPr="000351F9" w:rsidTr="00836F7B">
        <w:tc>
          <w:tcPr>
            <w:tcW w:w="2573" w:type="dxa"/>
          </w:tcPr>
          <w:p w:rsidR="003A75AD" w:rsidRPr="000351F9" w:rsidRDefault="003A75AD" w:rsidP="00836F7B">
            <w:pPr>
              <w:pStyle w:val="a0"/>
              <w:ind w:firstLineChars="0" w:firstLine="0"/>
              <w:rPr>
                <w:sz w:val="21"/>
                <w:szCs w:val="21"/>
              </w:rPr>
            </w:pPr>
            <w:r w:rsidRPr="000351F9">
              <w:rPr>
                <w:sz w:val="21"/>
                <w:szCs w:val="21"/>
              </w:rPr>
              <w:t>成员</w:t>
            </w:r>
          </w:p>
        </w:tc>
        <w:tc>
          <w:tcPr>
            <w:tcW w:w="6380" w:type="dxa"/>
          </w:tcPr>
          <w:p w:rsidR="003A75AD" w:rsidRPr="000351F9" w:rsidRDefault="003A75AD" w:rsidP="00836F7B">
            <w:pPr>
              <w:pStyle w:val="a0"/>
              <w:ind w:firstLineChars="0" w:firstLine="0"/>
              <w:rPr>
                <w:sz w:val="21"/>
                <w:szCs w:val="21"/>
              </w:rPr>
            </w:pPr>
            <w:r w:rsidRPr="000351F9">
              <w:rPr>
                <w:sz w:val="21"/>
                <w:szCs w:val="21"/>
              </w:rPr>
              <w:t>说明</w:t>
            </w:r>
          </w:p>
        </w:tc>
      </w:tr>
      <w:tr w:rsidR="003A75AD" w:rsidRPr="000351F9" w:rsidTr="00836F7B">
        <w:tc>
          <w:tcPr>
            <w:tcW w:w="2573" w:type="dxa"/>
          </w:tcPr>
          <w:p w:rsidR="003A75AD" w:rsidRPr="000351F9" w:rsidRDefault="00F14382" w:rsidP="00836F7B">
            <w:pPr>
              <w:pStyle w:val="a0"/>
              <w:ind w:firstLineChars="0" w:firstLine="0"/>
              <w:rPr>
                <w:sz w:val="21"/>
                <w:szCs w:val="21"/>
              </w:rPr>
            </w:pPr>
            <w:r w:rsidRPr="000351F9">
              <w:rPr>
                <w:sz w:val="21"/>
                <w:szCs w:val="21"/>
              </w:rPr>
              <w:t>root</w:t>
            </w:r>
          </w:p>
        </w:tc>
        <w:tc>
          <w:tcPr>
            <w:tcW w:w="6380" w:type="dxa"/>
          </w:tcPr>
          <w:p w:rsidR="003A75AD" w:rsidRPr="000351F9" w:rsidRDefault="006240E2" w:rsidP="006240E2">
            <w:pPr>
              <w:pStyle w:val="a0"/>
              <w:ind w:firstLineChars="0" w:firstLine="0"/>
              <w:rPr>
                <w:sz w:val="21"/>
                <w:szCs w:val="21"/>
              </w:rPr>
            </w:pPr>
            <w:r w:rsidRPr="000351F9">
              <w:rPr>
                <w:sz w:val="21"/>
                <w:szCs w:val="21"/>
              </w:rPr>
              <w:t>指向</w:t>
            </w:r>
            <w:r w:rsidR="00040D50" w:rsidRPr="000351F9">
              <w:rPr>
                <w:sz w:val="21"/>
                <w:szCs w:val="21"/>
              </w:rPr>
              <w:t>文法单元</w:t>
            </w:r>
            <w:r w:rsidR="008B1A8C" w:rsidRPr="000351F9">
              <w:rPr>
                <w:sz w:val="21"/>
                <w:szCs w:val="21"/>
              </w:rPr>
              <w:t>集合</w:t>
            </w:r>
            <w:r w:rsidRPr="000351F9">
              <w:rPr>
                <w:sz w:val="21"/>
                <w:szCs w:val="21"/>
              </w:rPr>
              <w:t>最</w:t>
            </w:r>
            <w:r w:rsidR="00CF7B01" w:rsidRPr="000351F9">
              <w:rPr>
                <w:sz w:val="21"/>
                <w:szCs w:val="21"/>
              </w:rPr>
              <w:t>上面的</w:t>
            </w:r>
            <w:r w:rsidR="00040D50" w:rsidRPr="000351F9">
              <w:rPr>
                <w:sz w:val="21"/>
                <w:szCs w:val="21"/>
              </w:rPr>
              <w:t>元素</w:t>
            </w:r>
          </w:p>
        </w:tc>
      </w:tr>
      <w:tr w:rsidR="0077544E" w:rsidRPr="000351F9" w:rsidTr="00836F7B">
        <w:tc>
          <w:tcPr>
            <w:tcW w:w="2573" w:type="dxa"/>
          </w:tcPr>
          <w:p w:rsidR="0077544E" w:rsidRPr="000351F9" w:rsidRDefault="00F11D33" w:rsidP="00836F7B">
            <w:pPr>
              <w:pStyle w:val="a0"/>
              <w:ind w:firstLineChars="0" w:firstLine="0"/>
              <w:rPr>
                <w:sz w:val="21"/>
                <w:szCs w:val="21"/>
              </w:rPr>
            </w:pPr>
            <w:r w:rsidRPr="000351F9">
              <w:rPr>
                <w:sz w:val="21"/>
                <w:szCs w:val="21"/>
              </w:rPr>
              <w:t>current</w:t>
            </w:r>
          </w:p>
        </w:tc>
        <w:tc>
          <w:tcPr>
            <w:tcW w:w="6380" w:type="dxa"/>
          </w:tcPr>
          <w:p w:rsidR="0077544E" w:rsidRPr="000351F9" w:rsidRDefault="00826E20" w:rsidP="00836F7B">
            <w:pPr>
              <w:pStyle w:val="a0"/>
              <w:ind w:firstLineChars="0" w:firstLine="0"/>
              <w:rPr>
                <w:sz w:val="21"/>
                <w:szCs w:val="21"/>
              </w:rPr>
            </w:pPr>
            <w:r w:rsidRPr="000351F9">
              <w:rPr>
                <w:sz w:val="21"/>
                <w:szCs w:val="21"/>
              </w:rPr>
              <w:t>指向文法单元集合当前的元素</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SyntaxUnitCollections()</w:t>
            </w:r>
          </w:p>
        </w:tc>
        <w:tc>
          <w:tcPr>
            <w:tcW w:w="6380" w:type="dxa"/>
          </w:tcPr>
          <w:p w:rsidR="0077544E" w:rsidRPr="000351F9" w:rsidRDefault="00527CC2" w:rsidP="00836F7B">
            <w:pPr>
              <w:pStyle w:val="a0"/>
              <w:ind w:firstLineChars="0" w:firstLine="0"/>
              <w:rPr>
                <w:sz w:val="21"/>
                <w:szCs w:val="21"/>
              </w:rPr>
            </w:pPr>
            <w:r w:rsidRPr="000351F9">
              <w:rPr>
                <w:sz w:val="21"/>
                <w:szCs w:val="21"/>
              </w:rPr>
              <w:t>新定义一个空的文法单元集合。</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getCurrent()</w:t>
            </w:r>
          </w:p>
        </w:tc>
        <w:tc>
          <w:tcPr>
            <w:tcW w:w="6380" w:type="dxa"/>
          </w:tcPr>
          <w:p w:rsidR="0077544E" w:rsidRPr="000351F9" w:rsidRDefault="00527CC2" w:rsidP="00836F7B">
            <w:pPr>
              <w:pStyle w:val="a0"/>
              <w:ind w:firstLineChars="0" w:firstLine="0"/>
              <w:rPr>
                <w:sz w:val="21"/>
                <w:szCs w:val="21"/>
              </w:rPr>
            </w:pPr>
            <w:r w:rsidRPr="000351F9">
              <w:rPr>
                <w:sz w:val="21"/>
                <w:szCs w:val="21"/>
              </w:rPr>
              <w:t>获取</w:t>
            </w:r>
            <w:r w:rsidR="004B0F99" w:rsidRPr="000351F9">
              <w:rPr>
                <w:sz w:val="21"/>
                <w:szCs w:val="21"/>
              </w:rPr>
              <w:t>当前的元素</w:t>
            </w:r>
            <w:r w:rsidRPr="000351F9">
              <w:rPr>
                <w:sz w:val="21"/>
                <w:szCs w:val="21"/>
              </w:rPr>
              <w:t>（属性的获取方法，其它属性略去）。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setCurrent(…)</w:t>
            </w:r>
          </w:p>
        </w:tc>
        <w:tc>
          <w:tcPr>
            <w:tcW w:w="6380" w:type="dxa"/>
          </w:tcPr>
          <w:p w:rsidR="0077544E" w:rsidRPr="000351F9" w:rsidRDefault="00527CC2" w:rsidP="004B0F99">
            <w:pPr>
              <w:pStyle w:val="a0"/>
              <w:ind w:firstLineChars="0" w:firstLine="0"/>
              <w:rPr>
                <w:sz w:val="21"/>
                <w:szCs w:val="21"/>
              </w:rPr>
            </w:pPr>
            <w:r w:rsidRPr="000351F9">
              <w:rPr>
                <w:sz w:val="21"/>
                <w:szCs w:val="21"/>
              </w:rPr>
              <w:t>设置</w:t>
            </w:r>
            <w:r w:rsidR="004B0F99" w:rsidRPr="000351F9">
              <w:rPr>
                <w:sz w:val="21"/>
                <w:szCs w:val="21"/>
              </w:rPr>
              <w:t>当前的元素</w:t>
            </w:r>
            <w:r w:rsidRPr="000351F9">
              <w:rPr>
                <w:sz w:val="21"/>
                <w:szCs w:val="21"/>
              </w:rPr>
              <w:t>（属性的设置方法，其它属性略去）。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addChildNode(…)</w:t>
            </w:r>
          </w:p>
        </w:tc>
        <w:tc>
          <w:tcPr>
            <w:tcW w:w="6380" w:type="dxa"/>
          </w:tcPr>
          <w:p w:rsidR="0077544E" w:rsidRPr="000351F9" w:rsidRDefault="00527CC2" w:rsidP="00836F7B">
            <w:pPr>
              <w:pStyle w:val="a0"/>
              <w:ind w:firstLineChars="0" w:firstLine="0"/>
              <w:rPr>
                <w:sz w:val="21"/>
                <w:szCs w:val="21"/>
              </w:rPr>
            </w:pPr>
            <w:r w:rsidRPr="000351F9">
              <w:rPr>
                <w:sz w:val="21"/>
                <w:szCs w:val="21"/>
              </w:rPr>
              <w:t>向集合中增添一个文法单元。</w:t>
            </w:r>
          </w:p>
        </w:tc>
      </w:tr>
    </w:tbl>
    <w:p w:rsidR="00376707" w:rsidRPr="00DE7BE0" w:rsidRDefault="00111BE3" w:rsidP="008B7B45">
      <w:pPr>
        <w:pStyle w:val="af8"/>
        <w:spacing w:line="360" w:lineRule="auto"/>
        <w:ind w:firstLine="0"/>
        <w:rPr>
          <w:rFonts w:ascii="Times New Roman"/>
        </w:rPr>
      </w:pPr>
      <w:r>
        <w:rPr>
          <w:rFonts w:ascii="Times New Roman"/>
        </w:rPr>
        <w:tab/>
      </w:r>
      <w:r w:rsidR="00DE7BE0">
        <w:rPr>
          <w:rFonts w:ascii="Times New Roman" w:hint="eastAsia"/>
        </w:rPr>
        <w:t>最后，</w:t>
      </w:r>
      <w:r w:rsidR="006C0E28" w:rsidRPr="006C0E28">
        <w:rPr>
          <w:rFonts w:ascii="Times New Roman"/>
        </w:rPr>
        <w:t>LexerUtils</w:t>
      </w:r>
      <w:r w:rsidR="002404AA">
        <w:rPr>
          <w:rFonts w:ascii="Times New Roman" w:hint="eastAsia"/>
        </w:rPr>
        <w:t>类</w:t>
      </w:r>
      <w:r w:rsidR="006C0E28">
        <w:rPr>
          <w:rFonts w:ascii="Times New Roman" w:hint="eastAsia"/>
        </w:rPr>
        <w:t>和</w:t>
      </w:r>
      <w:r w:rsidR="008406E6" w:rsidRPr="008406E6">
        <w:rPr>
          <w:rFonts w:ascii="Times New Roman"/>
        </w:rPr>
        <w:t>RecognizerUtils</w:t>
      </w:r>
      <w:r w:rsidR="00D82331">
        <w:rPr>
          <w:rFonts w:ascii="Times New Roman" w:hint="eastAsia"/>
        </w:rPr>
        <w:t>类</w:t>
      </w:r>
      <w:r w:rsidR="007C705F">
        <w:rPr>
          <w:rFonts w:ascii="Times New Roman" w:hint="eastAsia"/>
        </w:rPr>
        <w:t>主要包含了一些</w:t>
      </w:r>
      <w:r w:rsidR="00FD30AC">
        <w:rPr>
          <w:rFonts w:ascii="Times New Roman" w:hint="eastAsia"/>
        </w:rPr>
        <w:t>具有公共</w:t>
      </w:r>
      <w:r w:rsidR="000040B5">
        <w:rPr>
          <w:rFonts w:ascii="Times New Roman" w:hint="eastAsia"/>
        </w:rPr>
        <w:t>功能的静态方法，</w:t>
      </w:r>
      <w:r w:rsidR="000040B5">
        <w:rPr>
          <w:rFonts w:ascii="Times New Roman" w:hint="eastAsia"/>
        </w:rPr>
        <w:lastRenderedPageBreak/>
        <w:t>如</w:t>
      </w:r>
      <w:r w:rsidR="00F74378">
        <w:rPr>
          <w:rFonts w:ascii="Times New Roman" w:hint="eastAsia"/>
        </w:rPr>
        <w:t>跳过字符流中的空格，判断单词是否是关键字，判断单词是否是内置类型等，</w:t>
      </w:r>
      <w:r w:rsidR="00370B66">
        <w:rPr>
          <w:rFonts w:ascii="Times New Roman" w:hint="eastAsia"/>
        </w:rPr>
        <w:t>比较简单。</w:t>
      </w:r>
    </w:p>
    <w:p w:rsidR="006D409B" w:rsidRDefault="005C6E08" w:rsidP="005C6E08">
      <w:pPr>
        <w:pStyle w:val="3"/>
        <w:spacing w:before="156" w:after="156"/>
      </w:pPr>
      <w:bookmarkStart w:id="70" w:name="_Toc471204409"/>
      <w:r w:rsidRPr="005C6E08">
        <w:rPr>
          <w:rFonts w:hint="eastAsia"/>
        </w:rPr>
        <w:t>编译后端模块</w:t>
      </w:r>
      <w:bookmarkEnd w:id="70"/>
    </w:p>
    <w:p w:rsidR="006D66B4" w:rsidRPr="00B55C6E" w:rsidRDefault="00486727" w:rsidP="00A42BAF">
      <w:pPr>
        <w:pStyle w:val="af8"/>
        <w:spacing w:line="360" w:lineRule="auto"/>
        <w:rPr>
          <w:rFonts w:ascii="Times New Roman"/>
        </w:rPr>
      </w:pPr>
      <w:r w:rsidRPr="00B55C6E">
        <w:rPr>
          <w:rFonts w:ascii="Times New Roman"/>
        </w:rPr>
        <w:t>编译</w:t>
      </w:r>
      <w:r w:rsidR="00A141F0" w:rsidRPr="00B55C6E">
        <w:rPr>
          <w:rFonts w:ascii="Times New Roman"/>
        </w:rPr>
        <w:t>后端</w:t>
      </w:r>
      <w:r w:rsidR="00E61A93" w:rsidRPr="00B55C6E">
        <w:rPr>
          <w:rFonts w:ascii="Times New Roman"/>
        </w:rPr>
        <w:t>模块会遍历输入的文法单元集合并针对</w:t>
      </w:r>
      <w:r w:rsidR="00427FD3" w:rsidRPr="00B55C6E">
        <w:rPr>
          <w:rFonts w:ascii="Times New Roman"/>
        </w:rPr>
        <w:t>验证结果和</w:t>
      </w:r>
      <w:r w:rsidR="00E61A93" w:rsidRPr="00B55C6E">
        <w:rPr>
          <w:rFonts w:ascii="Times New Roman"/>
        </w:rPr>
        <w:t>目标机的指令集输出目标代码。</w:t>
      </w:r>
      <w:r w:rsidR="00C06169" w:rsidRPr="00B55C6E">
        <w:rPr>
          <w:rFonts w:ascii="Times New Roman"/>
        </w:rPr>
        <w:t>该模块</w:t>
      </w:r>
      <w:r w:rsidR="006B1684" w:rsidRPr="00B55C6E">
        <w:rPr>
          <w:rFonts w:ascii="Times New Roman"/>
        </w:rPr>
        <w:t>的主体</w:t>
      </w:r>
      <w:r w:rsidR="006D66B4" w:rsidRPr="00B55C6E">
        <w:rPr>
          <w:rFonts w:ascii="Times New Roman"/>
        </w:rPr>
        <w:t>是</w:t>
      </w:r>
      <w:r w:rsidR="006D66B4" w:rsidRPr="00B55C6E">
        <w:rPr>
          <w:rFonts w:ascii="Times New Roman"/>
        </w:rPr>
        <w:t>Assembler</w:t>
      </w:r>
      <w:r w:rsidR="008D2372" w:rsidRPr="00B55C6E">
        <w:rPr>
          <w:rFonts w:ascii="Times New Roman"/>
        </w:rPr>
        <w:t>类</w:t>
      </w:r>
      <w:r w:rsidR="00BD4084" w:rsidRPr="00B55C6E">
        <w:rPr>
          <w:rFonts w:ascii="Times New Roman"/>
        </w:rPr>
        <w:t>，</w:t>
      </w:r>
      <w:r w:rsidR="00667AFE" w:rsidRPr="00B55C6E">
        <w:rPr>
          <w:rFonts w:ascii="Times New Roman"/>
        </w:rPr>
        <w:t>其任务</w:t>
      </w:r>
      <w:r w:rsidR="00C37268" w:rsidRPr="00B55C6E">
        <w:rPr>
          <w:rFonts w:ascii="Times New Roman"/>
        </w:rPr>
        <w:t>是</w:t>
      </w:r>
      <w:r w:rsidR="009A7AA6" w:rsidRPr="00B55C6E">
        <w:rPr>
          <w:rFonts w:ascii="Times New Roman"/>
        </w:rPr>
        <w:t>把</w:t>
      </w:r>
      <w:r w:rsidR="008C5328" w:rsidRPr="00B55C6E">
        <w:rPr>
          <w:rFonts w:ascii="Times New Roman"/>
        </w:rPr>
        <w:t>输入的文法单元集合</w:t>
      </w:r>
      <w:r w:rsidR="00A35A8F" w:rsidRPr="00B55C6E">
        <w:rPr>
          <w:rFonts w:ascii="Times New Roman"/>
        </w:rPr>
        <w:t>转变</w:t>
      </w:r>
      <w:r w:rsidR="008A5D65" w:rsidRPr="00B55C6E">
        <w:rPr>
          <w:rFonts w:ascii="Times New Roman"/>
        </w:rPr>
        <w:t>为</w:t>
      </w:r>
      <w:r w:rsidR="009764B0" w:rsidRPr="00B55C6E">
        <w:rPr>
          <w:rFonts w:ascii="Times New Roman"/>
        </w:rPr>
        <w:t>目标机器代码</w:t>
      </w:r>
      <w:r w:rsidR="006B12E8" w:rsidRPr="00B55C6E">
        <w:rPr>
          <w:rFonts w:ascii="Times New Roman"/>
        </w:rPr>
        <w:t>。</w:t>
      </w:r>
      <w:r w:rsidR="00AE73A1" w:rsidRPr="00B55C6E">
        <w:rPr>
          <w:rFonts w:ascii="Times New Roman"/>
        </w:rPr>
        <w:t>AssemblerExpression</w:t>
      </w:r>
      <w:r w:rsidR="00882D3C" w:rsidRPr="00B55C6E">
        <w:rPr>
          <w:rFonts w:ascii="Times New Roman"/>
        </w:rPr>
        <w:t>类</w:t>
      </w:r>
      <w:r w:rsidR="00B20F78">
        <w:rPr>
          <w:rFonts w:ascii="Times New Roman" w:hint="eastAsia"/>
        </w:rPr>
        <w:t>是</w:t>
      </w:r>
      <w:r w:rsidR="007A6A2A">
        <w:rPr>
          <w:rFonts w:ascii="Times New Roman" w:hint="eastAsia"/>
        </w:rPr>
        <w:t>专门</w:t>
      </w:r>
      <w:r w:rsidR="00AE73A1" w:rsidRPr="00B55C6E">
        <w:rPr>
          <w:rFonts w:ascii="Times New Roman"/>
        </w:rPr>
        <w:t>处理表达式文法单元的类</w:t>
      </w:r>
      <w:r w:rsidR="00DD1DBA">
        <w:rPr>
          <w:rFonts w:ascii="Times New Roman" w:hint="eastAsia"/>
        </w:rPr>
        <w:t>，</w:t>
      </w:r>
      <w:r w:rsidR="00D36D46">
        <w:rPr>
          <w:rFonts w:ascii="Times New Roman" w:hint="eastAsia"/>
        </w:rPr>
        <w:t>其</w:t>
      </w:r>
      <w:r w:rsidR="001E7D66">
        <w:rPr>
          <w:rFonts w:ascii="Times New Roman" w:hint="eastAsia"/>
        </w:rPr>
        <w:t>简化了</w:t>
      </w:r>
      <w:r w:rsidR="00DD1DBA" w:rsidRPr="00B55C6E">
        <w:rPr>
          <w:rFonts w:ascii="Times New Roman"/>
        </w:rPr>
        <w:t>Assembler</w:t>
      </w:r>
      <w:r w:rsidR="00DD1DBA">
        <w:rPr>
          <w:rFonts w:ascii="Times New Roman" w:hint="eastAsia"/>
        </w:rPr>
        <w:t>类</w:t>
      </w:r>
      <w:r w:rsidR="001E7D66">
        <w:rPr>
          <w:rFonts w:ascii="Times New Roman" w:hint="eastAsia"/>
        </w:rPr>
        <w:t>的</w:t>
      </w:r>
      <w:r w:rsidR="00DD1DBA">
        <w:rPr>
          <w:rFonts w:ascii="Times New Roman" w:hint="eastAsia"/>
        </w:rPr>
        <w:t>实现</w:t>
      </w:r>
      <w:r w:rsidR="00AE73A1" w:rsidRPr="00B55C6E">
        <w:rPr>
          <w:rFonts w:ascii="Times New Roman"/>
        </w:rPr>
        <w:t>。</w:t>
      </w:r>
      <w:r w:rsidR="00762437" w:rsidRPr="00B55C6E">
        <w:rPr>
          <w:rFonts w:ascii="Times New Roman"/>
        </w:rPr>
        <w:t>LexerUtils</w:t>
      </w:r>
      <w:r w:rsidR="00762437" w:rsidRPr="00B55C6E">
        <w:rPr>
          <w:rFonts w:ascii="Times New Roman"/>
        </w:rPr>
        <w:t>辅助核心类工作的工具类</w:t>
      </w:r>
      <w:r w:rsidR="00362CB8">
        <w:rPr>
          <w:rFonts w:ascii="Times New Roman" w:hint="eastAsia"/>
        </w:rPr>
        <w:t>，包含一些静态变量和静态方法</w:t>
      </w:r>
      <w:r w:rsidR="00762437" w:rsidRPr="00B55C6E">
        <w:rPr>
          <w:rFonts w:ascii="Times New Roman"/>
        </w:rPr>
        <w:t>。</w:t>
      </w:r>
      <w:r w:rsidR="009108F3" w:rsidRPr="00B55C6E">
        <w:rPr>
          <w:rFonts w:ascii="Times New Roman"/>
        </w:rPr>
        <w:t>AssemblerDTO</w:t>
      </w:r>
      <w:r w:rsidR="009108F3" w:rsidRPr="00B55C6E">
        <w:rPr>
          <w:rFonts w:ascii="Times New Roman"/>
        </w:rPr>
        <w:t>是一个数据传输类，封装了</w:t>
      </w:r>
      <w:r w:rsidR="00331DA6" w:rsidRPr="00B55C6E">
        <w:rPr>
          <w:rFonts w:ascii="Times New Roman"/>
        </w:rPr>
        <w:t>目标机器的语境信息</w:t>
      </w:r>
      <w:r w:rsidR="009108F3" w:rsidRPr="00B55C6E">
        <w:rPr>
          <w:rFonts w:ascii="Times New Roman"/>
        </w:rPr>
        <w:t>。</w:t>
      </w:r>
      <w:r w:rsidR="00331DA6" w:rsidRPr="00B55C6E">
        <w:rPr>
          <w:rFonts w:ascii="Times New Roman"/>
        </w:rPr>
        <w:t>AssemblerFileHandler</w:t>
      </w:r>
      <w:r w:rsidR="00331DA6" w:rsidRPr="00B55C6E">
        <w:rPr>
          <w:rFonts w:ascii="Times New Roman"/>
        </w:rPr>
        <w:t>类</w:t>
      </w:r>
      <w:r w:rsidR="002B2CD4" w:rsidRPr="00B55C6E">
        <w:rPr>
          <w:rFonts w:ascii="Times New Roman"/>
        </w:rPr>
        <w:t>维护着生成的目标代码，可以生成目标</w:t>
      </w:r>
      <w:r w:rsidR="00DD2D74" w:rsidRPr="00B55C6E">
        <w:rPr>
          <w:rFonts w:ascii="Times New Roman"/>
        </w:rPr>
        <w:t>代码</w:t>
      </w:r>
      <w:r w:rsidR="002B2CD4" w:rsidRPr="00B55C6E">
        <w:rPr>
          <w:rFonts w:ascii="Times New Roman"/>
        </w:rPr>
        <w:t>文件</w:t>
      </w:r>
      <w:r w:rsidR="00C31627" w:rsidRPr="00B55C6E">
        <w:rPr>
          <w:rFonts w:ascii="Times New Roman"/>
        </w:rPr>
        <w:t>。</w:t>
      </w:r>
      <w:r w:rsidR="006B12E8" w:rsidRPr="00B55C6E">
        <w:rPr>
          <w:rFonts w:ascii="Times New Roman"/>
        </w:rPr>
        <w:t>下面将给出编译后端模块的类图，如图</w:t>
      </w:r>
      <w:r w:rsidR="006B12E8" w:rsidRPr="00B55C6E">
        <w:rPr>
          <w:rFonts w:ascii="Times New Roman"/>
        </w:rPr>
        <w:t>X</w:t>
      </w:r>
      <w:r w:rsidR="006B12E8" w:rsidRPr="00B55C6E">
        <w:rPr>
          <w:rFonts w:ascii="Times New Roman"/>
        </w:rPr>
        <w:t>所示。</w:t>
      </w:r>
    </w:p>
    <w:p w:rsidR="00B84618" w:rsidRDefault="006624B5" w:rsidP="006624B5">
      <w:pPr>
        <w:pStyle w:val="af8"/>
        <w:spacing w:line="360" w:lineRule="auto"/>
        <w:ind w:firstLine="0"/>
        <w:jc w:val="center"/>
      </w:pPr>
      <w:r w:rsidRPr="006624B5">
        <w:rPr>
          <w:noProof/>
        </w:rPr>
        <w:drawing>
          <wp:inline distT="0" distB="0" distL="0" distR="0">
            <wp:extent cx="5760085" cy="4298571"/>
            <wp:effectExtent l="0" t="0" r="0" b="6985"/>
            <wp:docPr id="14" name="图片 14" descr="C:\Users\destiny\Desktop\绘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destiny\Desktop\绘图11.pn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760085" cy="4298571"/>
                    </a:xfrm>
                    <a:prstGeom prst="rect">
                      <a:avLst/>
                    </a:prstGeom>
                    <a:noFill/>
                    <a:ln>
                      <a:noFill/>
                    </a:ln>
                  </pic:spPr>
                </pic:pic>
              </a:graphicData>
            </a:graphic>
          </wp:inline>
        </w:drawing>
      </w:r>
    </w:p>
    <w:p w:rsidR="006624B5" w:rsidRPr="00902E38" w:rsidRDefault="006624B5" w:rsidP="006624B5">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006D66B4">
        <w:rPr>
          <w:rFonts w:hint="eastAsia"/>
          <w:b/>
          <w:sz w:val="21"/>
          <w:szCs w:val="21"/>
        </w:rPr>
        <w:t>编译后</w:t>
      </w:r>
      <w:r w:rsidRPr="00FF5CC5">
        <w:rPr>
          <w:rFonts w:hint="eastAsia"/>
          <w:b/>
          <w:sz w:val="21"/>
          <w:szCs w:val="21"/>
        </w:rPr>
        <w:t>端模块</w:t>
      </w:r>
      <w:r w:rsidRPr="00902E38">
        <w:rPr>
          <w:rFonts w:hint="eastAsia"/>
          <w:b/>
          <w:sz w:val="21"/>
          <w:szCs w:val="21"/>
        </w:rPr>
        <w:t>类图</w:t>
      </w:r>
    </w:p>
    <w:p w:rsidR="006A57BF" w:rsidRPr="0080117A" w:rsidRDefault="00A42BAF" w:rsidP="006A57BF">
      <w:pPr>
        <w:pStyle w:val="af8"/>
        <w:spacing w:line="360" w:lineRule="auto"/>
        <w:ind w:firstLine="0"/>
        <w:rPr>
          <w:rFonts w:ascii="Times New Roman"/>
        </w:rPr>
      </w:pPr>
      <w:r>
        <w:rPr>
          <w:rFonts w:ascii="Times New Roman"/>
        </w:rPr>
        <w:tab/>
      </w:r>
      <w:r w:rsidR="00B55C6E" w:rsidRPr="0080117A">
        <w:rPr>
          <w:rFonts w:ascii="Times New Roman"/>
        </w:rPr>
        <w:t>上图中，</w:t>
      </w:r>
      <w:r w:rsidR="00C41BD4" w:rsidRPr="00B55C6E">
        <w:rPr>
          <w:rFonts w:ascii="Times New Roman"/>
        </w:rPr>
        <w:t>Assembler</w:t>
      </w:r>
      <w:r w:rsidR="00C41BD4">
        <w:rPr>
          <w:rFonts w:ascii="Times New Roman" w:hint="eastAsia"/>
        </w:rPr>
        <w:t>类调用了</w:t>
      </w:r>
      <w:r w:rsidR="00C41BD4" w:rsidRPr="00B55C6E">
        <w:rPr>
          <w:rFonts w:ascii="Times New Roman"/>
        </w:rPr>
        <w:t>LexerUtils</w:t>
      </w:r>
      <w:r w:rsidR="00C41BD4">
        <w:rPr>
          <w:rFonts w:ascii="Times New Roman" w:hint="eastAsia"/>
        </w:rPr>
        <w:t>类中的方法，故二者是</w:t>
      </w:r>
      <w:r w:rsidR="002F15A7">
        <w:rPr>
          <w:rFonts w:ascii="Times New Roman" w:hint="eastAsia"/>
        </w:rPr>
        <w:t>依赖</w:t>
      </w:r>
      <w:r w:rsidR="002F5BF6">
        <w:rPr>
          <w:rFonts w:ascii="Times New Roman" w:hint="eastAsia"/>
        </w:rPr>
        <w:t>关系。</w:t>
      </w:r>
      <w:r w:rsidR="00DC3CBB" w:rsidRPr="00B55C6E">
        <w:rPr>
          <w:rFonts w:ascii="Times New Roman"/>
        </w:rPr>
        <w:t>AssemblerExpression</w:t>
      </w:r>
      <w:r w:rsidR="00DC3CBB">
        <w:rPr>
          <w:rFonts w:ascii="Times New Roman" w:hint="eastAsia"/>
        </w:rPr>
        <w:t>类</w:t>
      </w:r>
      <w:r w:rsidR="00C7219B">
        <w:rPr>
          <w:rFonts w:ascii="Times New Roman" w:hint="eastAsia"/>
        </w:rPr>
        <w:t>是</w:t>
      </w:r>
      <w:r w:rsidR="00C7219B" w:rsidRPr="00B55C6E">
        <w:rPr>
          <w:rFonts w:ascii="Times New Roman"/>
        </w:rPr>
        <w:t>从</w:t>
      </w:r>
      <w:r w:rsidR="00C7219B" w:rsidRPr="00B55C6E">
        <w:rPr>
          <w:rFonts w:ascii="Times New Roman"/>
        </w:rPr>
        <w:t>Assemble</w:t>
      </w:r>
      <w:r w:rsidR="00C7219B" w:rsidRPr="00B55C6E">
        <w:rPr>
          <w:rFonts w:ascii="Times New Roman"/>
        </w:rPr>
        <w:t>类中独立出来</w:t>
      </w:r>
      <w:r w:rsidR="00DF3E6C">
        <w:rPr>
          <w:rFonts w:ascii="Times New Roman" w:hint="eastAsia"/>
        </w:rPr>
        <w:t>的部分</w:t>
      </w:r>
      <w:r w:rsidR="00A573CA">
        <w:rPr>
          <w:rFonts w:ascii="Times New Roman" w:hint="eastAsia"/>
        </w:rPr>
        <w:t>函数</w:t>
      </w:r>
      <w:r w:rsidR="0023661F">
        <w:rPr>
          <w:rFonts w:ascii="Times New Roman" w:hint="eastAsia"/>
        </w:rPr>
        <w:t>所构成的</w:t>
      </w:r>
      <w:r w:rsidR="002779E9">
        <w:rPr>
          <w:rFonts w:ascii="Times New Roman" w:hint="eastAsia"/>
        </w:rPr>
        <w:t>，</w:t>
      </w:r>
      <w:r w:rsidR="0023661F">
        <w:rPr>
          <w:rFonts w:ascii="Times New Roman" w:hint="eastAsia"/>
        </w:rPr>
        <w:t>故</w:t>
      </w:r>
      <w:r w:rsidR="00A573CA">
        <w:rPr>
          <w:rFonts w:ascii="Times New Roman" w:hint="eastAsia"/>
        </w:rPr>
        <w:t>二者</w:t>
      </w:r>
      <w:r w:rsidR="0023661F">
        <w:rPr>
          <w:rFonts w:ascii="Times New Roman" w:hint="eastAsia"/>
        </w:rPr>
        <w:t>是聚合关系。</w:t>
      </w:r>
      <w:r w:rsidR="0023661F" w:rsidRPr="0023661F">
        <w:rPr>
          <w:rFonts w:ascii="Times New Roman"/>
        </w:rPr>
        <w:t>AssemblerDTO</w:t>
      </w:r>
      <w:r w:rsidR="0023661F">
        <w:rPr>
          <w:rFonts w:ascii="Times New Roman" w:hint="eastAsia"/>
        </w:rPr>
        <w:t>类是</w:t>
      </w:r>
      <w:r w:rsidR="0023661F" w:rsidRPr="00B55C6E">
        <w:rPr>
          <w:rFonts w:ascii="Times New Roman"/>
        </w:rPr>
        <w:t>Assembler</w:t>
      </w:r>
      <w:r w:rsidR="0023661F">
        <w:rPr>
          <w:rFonts w:ascii="Times New Roman" w:hint="eastAsia"/>
        </w:rPr>
        <w:t>类和</w:t>
      </w:r>
      <w:r w:rsidR="0023661F" w:rsidRPr="00B55C6E">
        <w:rPr>
          <w:rFonts w:ascii="Times New Roman"/>
        </w:rPr>
        <w:t>AssemblerExpression</w:t>
      </w:r>
      <w:r w:rsidR="0023661F">
        <w:rPr>
          <w:rFonts w:ascii="Times New Roman" w:hint="eastAsia"/>
        </w:rPr>
        <w:t>类</w:t>
      </w:r>
      <w:r w:rsidR="006373A6">
        <w:rPr>
          <w:rFonts w:ascii="Times New Roman" w:hint="eastAsia"/>
        </w:rPr>
        <w:t>共享数据的类，故</w:t>
      </w:r>
      <w:r w:rsidR="00773796">
        <w:rPr>
          <w:rFonts w:ascii="Times New Roman" w:hint="eastAsia"/>
        </w:rPr>
        <w:t>与二者都是组合的关系。</w:t>
      </w:r>
      <w:r w:rsidR="00BC6D46" w:rsidRPr="00BC6D46">
        <w:rPr>
          <w:rFonts w:ascii="Times New Roman"/>
        </w:rPr>
        <w:t>AssemblerFileHandler</w:t>
      </w:r>
      <w:r w:rsidR="00BC6D46">
        <w:rPr>
          <w:rFonts w:ascii="Times New Roman" w:hint="eastAsia"/>
        </w:rPr>
        <w:t>类</w:t>
      </w:r>
      <w:r w:rsidR="00893B57">
        <w:rPr>
          <w:rFonts w:ascii="Times New Roman" w:hint="eastAsia"/>
        </w:rPr>
        <w:t>是</w:t>
      </w:r>
      <w:r w:rsidR="00893B57" w:rsidRPr="0023661F">
        <w:rPr>
          <w:rFonts w:ascii="Times New Roman"/>
        </w:rPr>
        <w:t>AssemblerDTO</w:t>
      </w:r>
      <w:r w:rsidR="00893B57">
        <w:rPr>
          <w:rFonts w:ascii="Times New Roman" w:hint="eastAsia"/>
        </w:rPr>
        <w:t>类中的变量，故二者</w:t>
      </w:r>
      <w:r w:rsidR="00893B57">
        <w:rPr>
          <w:rFonts w:ascii="Times New Roman" w:hint="eastAsia"/>
        </w:rPr>
        <w:lastRenderedPageBreak/>
        <w:t>是组合的关系。</w:t>
      </w:r>
      <w:r w:rsidR="005F41FF" w:rsidRPr="005F41FF">
        <w:rPr>
          <w:rFonts w:ascii="Times New Roman" w:hint="eastAsia"/>
        </w:rPr>
        <w:t>下面将简要介绍一下各类的成员情况。</w:t>
      </w:r>
    </w:p>
    <w:p w:rsidR="006A57BF" w:rsidRPr="0080117A" w:rsidRDefault="00833783" w:rsidP="006A57BF">
      <w:pPr>
        <w:pStyle w:val="af8"/>
        <w:spacing w:line="360" w:lineRule="auto"/>
        <w:ind w:firstLine="0"/>
        <w:rPr>
          <w:rFonts w:ascii="Times New Roman"/>
        </w:rPr>
      </w:pPr>
      <w:r>
        <w:rPr>
          <w:rFonts w:ascii="Times New Roman"/>
        </w:rPr>
        <w:tab/>
      </w:r>
      <w:r w:rsidR="000A3DCC" w:rsidRPr="00B55C6E">
        <w:rPr>
          <w:rFonts w:ascii="Times New Roman"/>
        </w:rPr>
        <w:t>Assembler</w:t>
      </w:r>
      <w:r w:rsidR="002205D3" w:rsidRPr="00CC4C01">
        <w:rPr>
          <w:rFonts w:ascii="Times New Roman"/>
        </w:rPr>
        <w:t>类</w:t>
      </w:r>
      <w:r w:rsidR="006748A0">
        <w:rPr>
          <w:rFonts w:ascii="Times New Roman"/>
        </w:rPr>
        <w:t>是</w:t>
      </w:r>
      <w:r w:rsidR="006748A0">
        <w:rPr>
          <w:rFonts w:ascii="Times New Roman" w:hint="eastAsia"/>
        </w:rPr>
        <w:t>后端目标代码生成</w:t>
      </w:r>
      <w:r w:rsidR="002205D3" w:rsidRPr="00CC4C01">
        <w:rPr>
          <w:rFonts w:ascii="Times New Roman"/>
        </w:rPr>
        <w:t>的核心类，其成员说明如下表</w:t>
      </w:r>
      <w:r w:rsidR="002205D3" w:rsidRPr="00CC4C01">
        <w:rPr>
          <w:rFonts w:ascii="Times New Roman"/>
        </w:rPr>
        <w:t>X</w:t>
      </w:r>
      <w:r w:rsidR="002205D3" w:rsidRPr="00CC4C01">
        <w:rPr>
          <w:rFonts w:ascii="Times New Roman"/>
        </w:rPr>
        <w:t>所示</w:t>
      </w:r>
      <w:r w:rsidR="002205D3">
        <w:rPr>
          <w:rFonts w:hint="eastAsia"/>
        </w:rPr>
        <w:t>。</w:t>
      </w:r>
    </w:p>
    <w:p w:rsidR="004932FC" w:rsidRPr="00127593" w:rsidRDefault="004932FC" w:rsidP="004932F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F369A0" w:rsidRPr="00F369A0">
        <w:rPr>
          <w:rFonts w:ascii="Times New Roman"/>
          <w:b/>
          <w:sz w:val="21"/>
          <w:szCs w:val="21"/>
        </w:rPr>
        <w:t>Assembler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4932FC" w:rsidRPr="00A11C48" w:rsidTr="0067683A">
        <w:tc>
          <w:tcPr>
            <w:tcW w:w="2573" w:type="dxa"/>
          </w:tcPr>
          <w:p w:rsidR="004932FC" w:rsidRPr="00A11C48" w:rsidRDefault="004932FC" w:rsidP="0067683A">
            <w:pPr>
              <w:pStyle w:val="a0"/>
              <w:ind w:firstLineChars="0" w:firstLine="0"/>
              <w:rPr>
                <w:sz w:val="21"/>
                <w:szCs w:val="21"/>
              </w:rPr>
            </w:pPr>
            <w:r w:rsidRPr="00A11C48">
              <w:rPr>
                <w:sz w:val="21"/>
                <w:szCs w:val="21"/>
              </w:rPr>
              <w:t>成员</w:t>
            </w:r>
          </w:p>
        </w:tc>
        <w:tc>
          <w:tcPr>
            <w:tcW w:w="6380" w:type="dxa"/>
          </w:tcPr>
          <w:p w:rsidR="004932FC" w:rsidRPr="00A11C48" w:rsidRDefault="004932FC" w:rsidP="0067683A">
            <w:pPr>
              <w:pStyle w:val="a0"/>
              <w:ind w:firstLineChars="0" w:firstLine="0"/>
              <w:rPr>
                <w:sz w:val="21"/>
                <w:szCs w:val="21"/>
              </w:rPr>
            </w:pPr>
            <w:r w:rsidRPr="00A11C48">
              <w:rPr>
                <w:sz w:val="21"/>
                <w:szCs w:val="21"/>
              </w:rPr>
              <w:t>说明</w:t>
            </w:r>
          </w:p>
        </w:tc>
      </w:tr>
      <w:tr w:rsidR="004932FC" w:rsidRPr="00A11C48" w:rsidTr="0067683A">
        <w:tc>
          <w:tcPr>
            <w:tcW w:w="2573" w:type="dxa"/>
          </w:tcPr>
          <w:p w:rsidR="004932FC" w:rsidRPr="00A11C48" w:rsidRDefault="00CE2CF3" w:rsidP="0067683A">
            <w:pPr>
              <w:pStyle w:val="a0"/>
              <w:ind w:firstLineChars="0" w:firstLine="0"/>
              <w:rPr>
                <w:sz w:val="21"/>
                <w:szCs w:val="21"/>
              </w:rPr>
            </w:pPr>
            <w:r w:rsidRPr="00A11C48">
              <w:rPr>
                <w:sz w:val="21"/>
                <w:szCs w:val="21"/>
              </w:rPr>
              <w:t>collections</w:t>
            </w:r>
          </w:p>
        </w:tc>
        <w:tc>
          <w:tcPr>
            <w:tcW w:w="6380" w:type="dxa"/>
          </w:tcPr>
          <w:p w:rsidR="004932FC" w:rsidRPr="00A11C48" w:rsidRDefault="007C064C" w:rsidP="0067683A">
            <w:pPr>
              <w:pStyle w:val="a0"/>
              <w:ind w:firstLineChars="0" w:firstLine="0"/>
              <w:rPr>
                <w:sz w:val="21"/>
                <w:szCs w:val="21"/>
              </w:rPr>
            </w:pPr>
            <w:r w:rsidRPr="00A11C48">
              <w:rPr>
                <w:sz w:val="21"/>
                <w:szCs w:val="21"/>
              </w:rPr>
              <w:t>输入的文法单元集合</w:t>
            </w:r>
          </w:p>
        </w:tc>
      </w:tr>
      <w:tr w:rsidR="00BD1120" w:rsidRPr="00A11C48" w:rsidTr="0067683A">
        <w:tc>
          <w:tcPr>
            <w:tcW w:w="2573" w:type="dxa"/>
          </w:tcPr>
          <w:p w:rsidR="00BD1120" w:rsidRPr="00A11C48" w:rsidRDefault="00CE2CF3" w:rsidP="0067683A">
            <w:pPr>
              <w:pStyle w:val="a0"/>
              <w:ind w:firstLineChars="0" w:firstLine="0"/>
              <w:rPr>
                <w:sz w:val="21"/>
                <w:szCs w:val="21"/>
              </w:rPr>
            </w:pPr>
            <w:r w:rsidRPr="00A11C48">
              <w:rPr>
                <w:sz w:val="21"/>
                <w:szCs w:val="21"/>
              </w:rPr>
              <w:t>assemblerDTO</w:t>
            </w:r>
          </w:p>
        </w:tc>
        <w:tc>
          <w:tcPr>
            <w:tcW w:w="6380" w:type="dxa"/>
          </w:tcPr>
          <w:p w:rsidR="00BD1120" w:rsidRPr="00A11C48" w:rsidRDefault="00072CD7" w:rsidP="0067683A">
            <w:pPr>
              <w:pStyle w:val="a0"/>
              <w:ind w:firstLineChars="0" w:firstLine="0"/>
              <w:rPr>
                <w:sz w:val="21"/>
                <w:szCs w:val="21"/>
              </w:rPr>
            </w:pPr>
            <w:r w:rsidRPr="00A11C48">
              <w:rPr>
                <w:sz w:val="21"/>
                <w:szCs w:val="21"/>
              </w:rPr>
              <w:t>数据传输类</w:t>
            </w:r>
            <w:r w:rsidR="00BA5C0C"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recorder</w:t>
            </w:r>
          </w:p>
        </w:tc>
        <w:tc>
          <w:tcPr>
            <w:tcW w:w="6380" w:type="dxa"/>
          </w:tcPr>
          <w:p w:rsidR="00BD1120" w:rsidRPr="00A11C48" w:rsidRDefault="0053692D" w:rsidP="0067683A">
            <w:pPr>
              <w:pStyle w:val="a0"/>
              <w:ind w:firstLineChars="0" w:firstLine="0"/>
              <w:rPr>
                <w:sz w:val="21"/>
                <w:szCs w:val="21"/>
              </w:rPr>
            </w:pPr>
            <w:r w:rsidRPr="00A11C48">
              <w:rPr>
                <w:sz w:val="21"/>
                <w:szCs w:val="21"/>
              </w:rPr>
              <w:t>记录类</w:t>
            </w:r>
            <w:r w:rsidR="00A24A9B"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prover</w:t>
            </w:r>
          </w:p>
        </w:tc>
        <w:tc>
          <w:tcPr>
            <w:tcW w:w="6380" w:type="dxa"/>
          </w:tcPr>
          <w:p w:rsidR="00BD1120" w:rsidRPr="00A11C48" w:rsidRDefault="00897DAC" w:rsidP="0067683A">
            <w:pPr>
              <w:pStyle w:val="a0"/>
              <w:ind w:firstLineChars="0" w:firstLine="0"/>
              <w:rPr>
                <w:sz w:val="21"/>
                <w:szCs w:val="21"/>
              </w:rPr>
            </w:pPr>
            <w:r>
              <w:rPr>
                <w:rFonts w:hint="eastAsia"/>
                <w:sz w:val="21"/>
                <w:szCs w:val="21"/>
              </w:rPr>
              <w:t>验证器</w:t>
            </w:r>
            <w:r w:rsidR="0041553A"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logger</w:t>
            </w:r>
          </w:p>
        </w:tc>
        <w:tc>
          <w:tcPr>
            <w:tcW w:w="6380" w:type="dxa"/>
          </w:tcPr>
          <w:p w:rsidR="00BD1120" w:rsidRPr="00A11C48" w:rsidRDefault="0024101C" w:rsidP="0067683A">
            <w:pPr>
              <w:pStyle w:val="a0"/>
              <w:ind w:firstLineChars="0" w:firstLine="0"/>
              <w:rPr>
                <w:sz w:val="21"/>
                <w:szCs w:val="21"/>
              </w:rPr>
            </w:pPr>
            <w:r w:rsidRPr="00A11C48">
              <w:rPr>
                <w:sz w:val="21"/>
                <w:szCs w:val="21"/>
              </w:rPr>
              <w:t>日志记录</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Assembler(...)</w:t>
            </w:r>
          </w:p>
        </w:tc>
        <w:tc>
          <w:tcPr>
            <w:tcW w:w="6380" w:type="dxa"/>
          </w:tcPr>
          <w:p w:rsidR="00BD1120" w:rsidRPr="00A11C48" w:rsidRDefault="00B14527" w:rsidP="0067683A">
            <w:pPr>
              <w:pStyle w:val="a0"/>
              <w:ind w:firstLineChars="0" w:firstLine="0"/>
              <w:rPr>
                <w:sz w:val="21"/>
                <w:szCs w:val="21"/>
              </w:rPr>
            </w:pPr>
            <w:r w:rsidRPr="00A11C48">
              <w:rPr>
                <w:sz w:val="21"/>
                <w:szCs w:val="21"/>
              </w:rPr>
              <w:t>新建一个</w:t>
            </w:r>
            <w:r w:rsidR="00F04E27" w:rsidRPr="00A11C48">
              <w:rPr>
                <w:sz w:val="21"/>
                <w:szCs w:val="21"/>
              </w:rPr>
              <w:t>目标码生成器</w:t>
            </w:r>
            <w:r w:rsidR="003B4357" w:rsidRPr="00A11C48">
              <w:rPr>
                <w:sz w:val="21"/>
                <w:szCs w:val="21"/>
              </w:rPr>
              <w:t>。</w:t>
            </w:r>
          </w:p>
        </w:tc>
      </w:tr>
      <w:tr w:rsidR="00BD1120" w:rsidRPr="00A11C48" w:rsidTr="0067683A">
        <w:tc>
          <w:tcPr>
            <w:tcW w:w="2573" w:type="dxa"/>
          </w:tcPr>
          <w:p w:rsidR="00BD1120" w:rsidRPr="00A11C48" w:rsidRDefault="00764F5E" w:rsidP="0067683A">
            <w:pPr>
              <w:pStyle w:val="a0"/>
              <w:ind w:firstLineChars="0" w:firstLine="0"/>
              <w:rPr>
                <w:sz w:val="21"/>
                <w:szCs w:val="21"/>
              </w:rPr>
            </w:pPr>
            <w:r w:rsidRPr="00A11C48">
              <w:rPr>
                <w:sz w:val="21"/>
                <w:szCs w:val="21"/>
              </w:rPr>
              <w:t>runAssembler()</w:t>
            </w:r>
          </w:p>
        </w:tc>
        <w:tc>
          <w:tcPr>
            <w:tcW w:w="6380" w:type="dxa"/>
          </w:tcPr>
          <w:p w:rsidR="00BD1120" w:rsidRPr="00A11C48" w:rsidRDefault="00E84929" w:rsidP="005F0330">
            <w:pPr>
              <w:pStyle w:val="a0"/>
              <w:ind w:firstLineChars="0" w:firstLine="0"/>
              <w:rPr>
                <w:sz w:val="21"/>
                <w:szCs w:val="21"/>
              </w:rPr>
            </w:pPr>
            <w:r w:rsidRPr="00A11C48">
              <w:rPr>
                <w:sz w:val="21"/>
                <w:szCs w:val="21"/>
              </w:rPr>
              <w:t>目标码生成模块的主体，</w:t>
            </w:r>
            <w:r w:rsidR="005F0330" w:rsidRPr="00A11C48">
              <w:rPr>
                <w:sz w:val="21"/>
                <w:szCs w:val="21"/>
              </w:rPr>
              <w:t>主要功能是</w:t>
            </w:r>
            <w:r w:rsidR="00994327" w:rsidRPr="00A11C48">
              <w:rPr>
                <w:sz w:val="21"/>
                <w:szCs w:val="21"/>
              </w:rPr>
              <w:t>把输入的</w:t>
            </w:r>
            <w:r w:rsidR="002C0EF2" w:rsidRPr="00A11C48">
              <w:rPr>
                <w:sz w:val="21"/>
                <w:szCs w:val="21"/>
              </w:rPr>
              <w:t>文法单元集合</w:t>
            </w:r>
            <w:r w:rsidR="00994327" w:rsidRPr="00A11C48">
              <w:rPr>
                <w:sz w:val="21"/>
                <w:szCs w:val="21"/>
              </w:rPr>
              <w:t>转化为与机器指令集相关的</w:t>
            </w:r>
            <w:r w:rsidR="002C0EF2" w:rsidRPr="00A11C48">
              <w:rPr>
                <w:sz w:val="21"/>
                <w:szCs w:val="21"/>
              </w:rPr>
              <w:t>目标代码。</w:t>
            </w:r>
          </w:p>
        </w:tc>
      </w:tr>
      <w:tr w:rsidR="00BD1120" w:rsidRPr="00A11C48" w:rsidTr="0067683A">
        <w:tc>
          <w:tcPr>
            <w:tcW w:w="2573" w:type="dxa"/>
          </w:tcPr>
          <w:p w:rsidR="00BD1120" w:rsidRPr="00A11C48" w:rsidRDefault="00081A3A" w:rsidP="0067683A">
            <w:pPr>
              <w:pStyle w:val="a0"/>
              <w:ind w:firstLineChars="0" w:firstLine="0"/>
              <w:rPr>
                <w:sz w:val="21"/>
                <w:szCs w:val="21"/>
              </w:rPr>
            </w:pPr>
            <w:r w:rsidRPr="00A11C48">
              <w:rPr>
                <w:sz w:val="21"/>
                <w:szCs w:val="21"/>
              </w:rPr>
              <w:t>traverse(SyntaxUnitNode)</w:t>
            </w:r>
          </w:p>
        </w:tc>
        <w:tc>
          <w:tcPr>
            <w:tcW w:w="6380" w:type="dxa"/>
          </w:tcPr>
          <w:p w:rsidR="00BD1120" w:rsidRPr="00A11C48" w:rsidRDefault="006D7ACF" w:rsidP="0067683A">
            <w:pPr>
              <w:pStyle w:val="a0"/>
              <w:ind w:firstLineChars="0" w:firstLine="0"/>
              <w:rPr>
                <w:sz w:val="21"/>
                <w:szCs w:val="21"/>
              </w:rPr>
            </w:pPr>
            <w:r w:rsidRPr="00A11C48">
              <w:rPr>
                <w:sz w:val="21"/>
                <w:szCs w:val="21"/>
              </w:rPr>
              <w:t>遍历</w:t>
            </w:r>
            <w:r w:rsidR="00317D67" w:rsidRPr="00A11C48">
              <w:rPr>
                <w:sz w:val="21"/>
                <w:szCs w:val="21"/>
              </w:rPr>
              <w:t>文法单元的节点。</w:t>
            </w:r>
          </w:p>
        </w:tc>
      </w:tr>
      <w:tr w:rsidR="00BD1120" w:rsidRPr="00A11C48" w:rsidTr="0067683A">
        <w:tc>
          <w:tcPr>
            <w:tcW w:w="2573" w:type="dxa"/>
          </w:tcPr>
          <w:p w:rsidR="00BD1120" w:rsidRPr="00A11C48" w:rsidRDefault="008A5BD7" w:rsidP="0067683A">
            <w:pPr>
              <w:pStyle w:val="a0"/>
              <w:ind w:firstLineChars="0" w:firstLine="0"/>
              <w:rPr>
                <w:sz w:val="21"/>
                <w:szCs w:val="21"/>
              </w:rPr>
            </w:pPr>
            <w:r w:rsidRPr="00A11C48">
              <w:rPr>
                <w:sz w:val="21"/>
                <w:szCs w:val="21"/>
              </w:rPr>
              <w:t>generateAssemblerFile(…)</w:t>
            </w:r>
          </w:p>
        </w:tc>
        <w:tc>
          <w:tcPr>
            <w:tcW w:w="6380" w:type="dxa"/>
          </w:tcPr>
          <w:p w:rsidR="00BD1120" w:rsidRPr="00A11C48" w:rsidRDefault="00022166" w:rsidP="0067683A">
            <w:pPr>
              <w:pStyle w:val="a0"/>
              <w:ind w:firstLineChars="0" w:firstLine="0"/>
              <w:rPr>
                <w:sz w:val="21"/>
                <w:szCs w:val="21"/>
              </w:rPr>
            </w:pPr>
            <w:r w:rsidRPr="00A11C48">
              <w:rPr>
                <w:sz w:val="21"/>
                <w:szCs w:val="21"/>
              </w:rPr>
              <w:t>生成目标代码文件。</w:t>
            </w:r>
          </w:p>
        </w:tc>
      </w:tr>
      <w:tr w:rsidR="00BD1120" w:rsidRPr="00A11C48" w:rsidTr="0067683A">
        <w:tc>
          <w:tcPr>
            <w:tcW w:w="2573" w:type="dxa"/>
          </w:tcPr>
          <w:p w:rsidR="00BD1120" w:rsidRPr="00A11C48" w:rsidRDefault="00760DD3" w:rsidP="0067683A">
            <w:pPr>
              <w:pStyle w:val="a0"/>
              <w:ind w:firstLineChars="0" w:firstLine="0"/>
              <w:rPr>
                <w:sz w:val="21"/>
                <w:szCs w:val="21"/>
              </w:rPr>
            </w:pPr>
            <w:r w:rsidRPr="00A11C48">
              <w:rPr>
                <w:sz w:val="21"/>
                <w:szCs w:val="21"/>
              </w:rPr>
              <w:t>outputAssembler()</w:t>
            </w:r>
          </w:p>
        </w:tc>
        <w:tc>
          <w:tcPr>
            <w:tcW w:w="6380" w:type="dxa"/>
          </w:tcPr>
          <w:p w:rsidR="00BD1120" w:rsidRPr="00A11C48" w:rsidRDefault="00177F2B" w:rsidP="0067683A">
            <w:pPr>
              <w:pStyle w:val="a0"/>
              <w:ind w:firstLineChars="0" w:firstLine="0"/>
              <w:rPr>
                <w:sz w:val="21"/>
                <w:szCs w:val="21"/>
              </w:rPr>
            </w:pPr>
            <w:r w:rsidRPr="00A11C48">
              <w:rPr>
                <w:sz w:val="21"/>
                <w:szCs w:val="21"/>
              </w:rPr>
              <w:t>输出整个</w:t>
            </w:r>
            <w:r w:rsidR="008B1BD3">
              <w:rPr>
                <w:rFonts w:hint="eastAsia"/>
                <w:sz w:val="21"/>
                <w:szCs w:val="21"/>
              </w:rPr>
              <w:t>目标</w:t>
            </w:r>
            <w:r w:rsidR="005E70A6" w:rsidRPr="00A11C48">
              <w:rPr>
                <w:sz w:val="21"/>
                <w:szCs w:val="21"/>
              </w:rPr>
              <w:t>代码</w:t>
            </w:r>
            <w:r w:rsidRPr="00A11C48">
              <w:rPr>
                <w:sz w:val="21"/>
                <w:szCs w:val="21"/>
              </w:rPr>
              <w:t>模块。</w:t>
            </w:r>
          </w:p>
        </w:tc>
      </w:tr>
    </w:tbl>
    <w:p w:rsidR="00912B14" w:rsidRPr="0080117A" w:rsidRDefault="00760DD3" w:rsidP="00912B14">
      <w:pPr>
        <w:pStyle w:val="af8"/>
        <w:spacing w:line="360" w:lineRule="auto"/>
        <w:ind w:firstLine="0"/>
        <w:rPr>
          <w:rFonts w:ascii="Times New Roman"/>
        </w:rPr>
      </w:pPr>
      <w:r>
        <w:rPr>
          <w:rFonts w:ascii="Times New Roman"/>
        </w:rPr>
        <w:tab/>
      </w:r>
      <w:r w:rsidR="00C90243" w:rsidRPr="00B55C6E">
        <w:rPr>
          <w:rFonts w:ascii="Times New Roman"/>
        </w:rPr>
        <w:t>AssemblerExpression</w:t>
      </w:r>
      <w:r w:rsidR="00FA4087">
        <w:rPr>
          <w:rFonts w:ascii="Times New Roman" w:hint="eastAsia"/>
        </w:rPr>
        <w:t>类</w:t>
      </w:r>
      <w:r w:rsidR="00F82A91">
        <w:rPr>
          <w:rFonts w:ascii="Times New Roman" w:hint="eastAsia"/>
        </w:rPr>
        <w:t>是</w:t>
      </w:r>
      <w:r w:rsidR="00F82A91" w:rsidRPr="00B55C6E">
        <w:rPr>
          <w:rFonts w:ascii="Times New Roman"/>
        </w:rPr>
        <w:t>Assembler</w:t>
      </w:r>
      <w:r w:rsidR="00F82A91" w:rsidRPr="00CC4C01">
        <w:rPr>
          <w:rFonts w:ascii="Times New Roman"/>
        </w:rPr>
        <w:t>类</w:t>
      </w:r>
      <w:r w:rsidR="00F82A91">
        <w:rPr>
          <w:rFonts w:ascii="Times New Roman" w:hint="eastAsia"/>
        </w:rPr>
        <w:t>功能的补充，</w:t>
      </w:r>
      <w:r w:rsidR="00912B14" w:rsidRPr="00CC4C01">
        <w:rPr>
          <w:rFonts w:ascii="Times New Roman"/>
        </w:rPr>
        <w:t>其成员说明如下表</w:t>
      </w:r>
      <w:r w:rsidR="00912B14" w:rsidRPr="00CC4C01">
        <w:rPr>
          <w:rFonts w:ascii="Times New Roman"/>
        </w:rPr>
        <w:t>X</w:t>
      </w:r>
      <w:r w:rsidR="00912B14" w:rsidRPr="00CC4C01">
        <w:rPr>
          <w:rFonts w:ascii="Times New Roman"/>
        </w:rPr>
        <w:t>所示</w:t>
      </w:r>
      <w:r w:rsidR="00912B14">
        <w:rPr>
          <w:rFonts w:hint="eastAsia"/>
        </w:rPr>
        <w:t>。</w:t>
      </w:r>
    </w:p>
    <w:p w:rsidR="0026238D" w:rsidRPr="00127593" w:rsidRDefault="0026238D" w:rsidP="0026238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9442E3" w:rsidRPr="009442E3">
        <w:rPr>
          <w:rFonts w:ascii="Times New Roman"/>
          <w:b/>
          <w:sz w:val="21"/>
          <w:szCs w:val="21"/>
        </w:rPr>
        <w:t>AssemblerExpression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90"/>
        <w:gridCol w:w="6363"/>
      </w:tblGrid>
      <w:tr w:rsidR="00CA5EDA" w:rsidRPr="00A11C48" w:rsidTr="00AC4AE5">
        <w:tc>
          <w:tcPr>
            <w:tcW w:w="2590" w:type="dxa"/>
          </w:tcPr>
          <w:p w:rsidR="0026238D" w:rsidRPr="00A11C48" w:rsidRDefault="0026238D" w:rsidP="0067683A">
            <w:pPr>
              <w:pStyle w:val="a0"/>
              <w:ind w:firstLineChars="0" w:firstLine="0"/>
              <w:rPr>
                <w:sz w:val="21"/>
                <w:szCs w:val="21"/>
              </w:rPr>
            </w:pPr>
            <w:r w:rsidRPr="00A11C48">
              <w:rPr>
                <w:sz w:val="21"/>
                <w:szCs w:val="21"/>
              </w:rPr>
              <w:t>成员</w:t>
            </w:r>
          </w:p>
        </w:tc>
        <w:tc>
          <w:tcPr>
            <w:tcW w:w="6363" w:type="dxa"/>
          </w:tcPr>
          <w:p w:rsidR="0026238D" w:rsidRPr="00A11C48" w:rsidRDefault="0026238D" w:rsidP="0067683A">
            <w:pPr>
              <w:pStyle w:val="a0"/>
              <w:ind w:firstLineChars="0" w:firstLine="0"/>
              <w:rPr>
                <w:sz w:val="21"/>
                <w:szCs w:val="21"/>
              </w:rPr>
            </w:pPr>
            <w:r w:rsidRPr="00A11C48">
              <w:rPr>
                <w:sz w:val="21"/>
                <w:szCs w:val="21"/>
              </w:rPr>
              <w:t>说明</w:t>
            </w:r>
          </w:p>
        </w:tc>
      </w:tr>
      <w:tr w:rsidR="00CA5EDA" w:rsidRPr="00A11C48" w:rsidTr="00AC4AE5">
        <w:tc>
          <w:tcPr>
            <w:tcW w:w="2590" w:type="dxa"/>
          </w:tcPr>
          <w:p w:rsidR="0026238D" w:rsidRPr="00A11C48" w:rsidRDefault="00F31B87" w:rsidP="0067683A">
            <w:pPr>
              <w:pStyle w:val="a0"/>
              <w:ind w:firstLineChars="0" w:firstLine="0"/>
              <w:rPr>
                <w:sz w:val="21"/>
                <w:szCs w:val="21"/>
              </w:rPr>
            </w:pPr>
            <w:r>
              <w:rPr>
                <w:sz w:val="21"/>
                <w:szCs w:val="21"/>
              </w:rPr>
              <w:t>operandStack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操作数栈</w:t>
            </w:r>
            <w:r w:rsidR="001F0B47">
              <w:rPr>
                <w:rFonts w:hint="eastAsia"/>
                <w:sz w:val="21"/>
                <w:szCs w:val="21"/>
              </w:rPr>
              <w:t>（分析栈）</w:t>
            </w:r>
          </w:p>
        </w:tc>
      </w:tr>
      <w:tr w:rsidR="00CA5EDA" w:rsidRPr="00A11C48" w:rsidTr="00AC4AE5">
        <w:tc>
          <w:tcPr>
            <w:tcW w:w="2590" w:type="dxa"/>
          </w:tcPr>
          <w:p w:rsidR="0026238D" w:rsidRPr="00A11C48" w:rsidRDefault="002C6B2F" w:rsidP="0067683A">
            <w:pPr>
              <w:pStyle w:val="a0"/>
              <w:ind w:firstLineChars="0" w:firstLine="0"/>
              <w:rPr>
                <w:sz w:val="21"/>
                <w:szCs w:val="21"/>
              </w:rPr>
            </w:pPr>
            <w:r>
              <w:rPr>
                <w:sz w:val="21"/>
                <w:szCs w:val="21"/>
              </w:rPr>
              <w:t>optAndOpdStack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操作数操作符栈</w:t>
            </w:r>
            <w:r w:rsidR="001F0B47">
              <w:rPr>
                <w:rFonts w:hint="eastAsia"/>
                <w:sz w:val="21"/>
                <w:szCs w:val="21"/>
              </w:rPr>
              <w:t>（二者同时放到一个栈中）</w:t>
            </w:r>
          </w:p>
        </w:tc>
      </w:tr>
      <w:tr w:rsidR="00CA5EDA" w:rsidRPr="00A11C48" w:rsidTr="00AC4AE5">
        <w:tc>
          <w:tcPr>
            <w:tcW w:w="2590" w:type="dxa"/>
          </w:tcPr>
          <w:p w:rsidR="0026238D" w:rsidRPr="00A11C48" w:rsidRDefault="005F3E80" w:rsidP="0067683A">
            <w:pPr>
              <w:pStyle w:val="a0"/>
              <w:ind w:firstLineChars="0" w:firstLine="0"/>
              <w:rPr>
                <w:sz w:val="21"/>
                <w:szCs w:val="21"/>
              </w:rPr>
            </w:pPr>
            <w:r>
              <w:rPr>
                <w:sz w:val="21"/>
                <w:szCs w:val="21"/>
              </w:rPr>
              <w:t>assemblerDTO</w:t>
            </w:r>
          </w:p>
        </w:tc>
        <w:tc>
          <w:tcPr>
            <w:tcW w:w="6363" w:type="dxa"/>
          </w:tcPr>
          <w:p w:rsidR="0026238D" w:rsidRPr="00A11C48" w:rsidRDefault="00897DAC" w:rsidP="0067683A">
            <w:pPr>
              <w:pStyle w:val="a0"/>
              <w:ind w:firstLineChars="0" w:firstLine="0"/>
              <w:rPr>
                <w:sz w:val="21"/>
                <w:szCs w:val="21"/>
              </w:rPr>
            </w:pPr>
            <w:r w:rsidRPr="00A11C48">
              <w:rPr>
                <w:sz w:val="21"/>
                <w:szCs w:val="21"/>
              </w:rPr>
              <w:t>数据传输类实例</w:t>
            </w:r>
          </w:p>
        </w:tc>
      </w:tr>
      <w:tr w:rsidR="00CA5EDA" w:rsidRPr="00A11C48" w:rsidTr="00AC4AE5">
        <w:tc>
          <w:tcPr>
            <w:tcW w:w="2590" w:type="dxa"/>
          </w:tcPr>
          <w:p w:rsidR="0026238D" w:rsidRPr="00A11C48" w:rsidRDefault="0063245F" w:rsidP="0067683A">
            <w:pPr>
              <w:pStyle w:val="a0"/>
              <w:ind w:firstLineChars="0" w:firstLine="0"/>
              <w:rPr>
                <w:sz w:val="21"/>
                <w:szCs w:val="21"/>
              </w:rPr>
            </w:pPr>
            <w:r>
              <w:rPr>
                <w:sz w:val="21"/>
                <w:szCs w:val="21"/>
              </w:rPr>
              <w:t>logger</w:t>
            </w:r>
          </w:p>
        </w:tc>
        <w:tc>
          <w:tcPr>
            <w:tcW w:w="6363" w:type="dxa"/>
          </w:tcPr>
          <w:p w:rsidR="0026238D" w:rsidRPr="00A11C48" w:rsidRDefault="00D40E49" w:rsidP="0067683A">
            <w:pPr>
              <w:pStyle w:val="a0"/>
              <w:ind w:firstLineChars="0" w:firstLine="0"/>
              <w:rPr>
                <w:sz w:val="21"/>
                <w:szCs w:val="21"/>
              </w:rPr>
            </w:pPr>
            <w:r w:rsidRPr="00A11C48">
              <w:rPr>
                <w:sz w:val="21"/>
                <w:szCs w:val="21"/>
              </w:rPr>
              <w:t>日志记录</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遍历表达式文法单元</w:t>
            </w:r>
            <w:r w:rsidR="008C00F5">
              <w:rPr>
                <w:rFonts w:hint="eastAsia"/>
                <w:sz w:val="21"/>
                <w:szCs w:val="21"/>
              </w:rPr>
              <w:t>的节点</w:t>
            </w:r>
            <w:r w:rsidR="00696489">
              <w:rPr>
                <w:rFonts w:hint="eastAsia"/>
                <w:sz w:val="21"/>
                <w:szCs w:val="21"/>
              </w:rPr>
              <w:t>。</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solveOneOperator(…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处理含有单目运算符的表达式文法单元。</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solveTwoOperator(…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处理含有双目运算符的表达式文法单元。</w:t>
            </w:r>
          </w:p>
        </w:tc>
      </w:tr>
    </w:tbl>
    <w:p w:rsidR="00AC4AE5" w:rsidRPr="001A026F" w:rsidRDefault="00AC4AE5" w:rsidP="007B7525">
      <w:pPr>
        <w:pStyle w:val="af8"/>
        <w:spacing w:line="360" w:lineRule="auto"/>
        <w:rPr>
          <w:rFonts w:ascii="Times New Roman"/>
          <w:szCs w:val="24"/>
        </w:rPr>
      </w:pPr>
      <w:r w:rsidRPr="001A026F">
        <w:rPr>
          <w:rFonts w:ascii="Times New Roman"/>
          <w:szCs w:val="24"/>
        </w:rPr>
        <w:t>AssemblerDTO</w:t>
      </w:r>
      <w:r w:rsidRPr="001A026F">
        <w:rPr>
          <w:rFonts w:ascii="Times New Roman" w:hint="eastAsia"/>
          <w:szCs w:val="24"/>
        </w:rPr>
        <w:t>中</w:t>
      </w:r>
      <w:r w:rsidR="00942AC2" w:rsidRPr="001A026F">
        <w:rPr>
          <w:rFonts w:ascii="Times New Roman" w:hint="eastAsia"/>
          <w:szCs w:val="24"/>
        </w:rPr>
        <w:t>定义了存储</w:t>
      </w:r>
      <w:r w:rsidR="00ED2ED9" w:rsidRPr="001A026F">
        <w:rPr>
          <w:rFonts w:ascii="Times New Roman" w:hint="eastAsia"/>
          <w:szCs w:val="24"/>
        </w:rPr>
        <w:t>目标机语境信息的模板，</w:t>
      </w:r>
      <w:r w:rsidR="00AB6623" w:rsidRPr="00CC4C01">
        <w:rPr>
          <w:rFonts w:ascii="Times New Roman"/>
        </w:rPr>
        <w:t>其成员说明如下表</w:t>
      </w:r>
      <w:r w:rsidR="00AB6623" w:rsidRPr="00CC4C01">
        <w:rPr>
          <w:rFonts w:ascii="Times New Roman"/>
        </w:rPr>
        <w:t>X</w:t>
      </w:r>
      <w:r w:rsidR="00AB6623" w:rsidRPr="00CC4C01">
        <w:rPr>
          <w:rFonts w:ascii="Times New Roman"/>
        </w:rPr>
        <w:t>所示</w:t>
      </w:r>
      <w:r w:rsidR="00AB6623">
        <w:rPr>
          <w:rFonts w:hint="eastAsia"/>
        </w:rPr>
        <w:t>。</w:t>
      </w:r>
    </w:p>
    <w:p w:rsidR="004B45FA" w:rsidRPr="00127593" w:rsidRDefault="004B45FA" w:rsidP="004B45F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E31095" w:rsidRPr="00E31095">
        <w:rPr>
          <w:rFonts w:ascii="Times New Roman"/>
          <w:b/>
          <w:sz w:val="21"/>
          <w:szCs w:val="21"/>
        </w:rPr>
        <w:t>AssemblerDTO</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794"/>
        <w:gridCol w:w="6159"/>
      </w:tblGrid>
      <w:tr w:rsidR="00E62CD5" w:rsidRPr="002251C6" w:rsidTr="0067683A">
        <w:tc>
          <w:tcPr>
            <w:tcW w:w="2590" w:type="dxa"/>
          </w:tcPr>
          <w:p w:rsidR="004B45FA" w:rsidRPr="002251C6" w:rsidRDefault="004B45FA" w:rsidP="0067683A">
            <w:pPr>
              <w:pStyle w:val="a0"/>
              <w:ind w:firstLineChars="0" w:firstLine="0"/>
              <w:rPr>
                <w:sz w:val="21"/>
                <w:szCs w:val="21"/>
              </w:rPr>
            </w:pPr>
            <w:r w:rsidRPr="002251C6">
              <w:rPr>
                <w:sz w:val="21"/>
                <w:szCs w:val="21"/>
              </w:rPr>
              <w:t>成员</w:t>
            </w:r>
          </w:p>
        </w:tc>
        <w:tc>
          <w:tcPr>
            <w:tcW w:w="6363" w:type="dxa"/>
          </w:tcPr>
          <w:p w:rsidR="004B45FA" w:rsidRPr="002251C6" w:rsidRDefault="004B45FA" w:rsidP="0067683A">
            <w:pPr>
              <w:pStyle w:val="a0"/>
              <w:ind w:firstLineChars="0" w:firstLine="0"/>
              <w:rPr>
                <w:sz w:val="21"/>
                <w:szCs w:val="21"/>
              </w:rPr>
            </w:pPr>
            <w:r w:rsidRPr="002251C6">
              <w:rPr>
                <w:sz w:val="21"/>
                <w:szCs w:val="21"/>
              </w:rPr>
              <w:t>说明</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lastRenderedPageBreak/>
              <w:t>assFileHandler</w:t>
            </w:r>
          </w:p>
        </w:tc>
        <w:tc>
          <w:tcPr>
            <w:tcW w:w="6363" w:type="dxa"/>
          </w:tcPr>
          <w:p w:rsidR="004B45FA" w:rsidRPr="002251C6" w:rsidRDefault="003342F7" w:rsidP="0067683A">
            <w:pPr>
              <w:pStyle w:val="a0"/>
              <w:ind w:firstLineChars="0" w:firstLine="0"/>
              <w:rPr>
                <w:sz w:val="21"/>
                <w:szCs w:val="21"/>
              </w:rPr>
            </w:pPr>
            <w:r w:rsidRPr="002251C6">
              <w:rPr>
                <w:sz w:val="21"/>
                <w:szCs w:val="21"/>
              </w:rPr>
              <w:t>目标代码存储类实例</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t>symbolTable</w:t>
            </w:r>
          </w:p>
        </w:tc>
        <w:tc>
          <w:tcPr>
            <w:tcW w:w="6363" w:type="dxa"/>
          </w:tcPr>
          <w:p w:rsidR="004B45FA" w:rsidRPr="002251C6" w:rsidRDefault="003342F7" w:rsidP="0067683A">
            <w:pPr>
              <w:pStyle w:val="a0"/>
              <w:ind w:firstLineChars="0" w:firstLine="0"/>
              <w:rPr>
                <w:sz w:val="21"/>
                <w:szCs w:val="21"/>
              </w:rPr>
            </w:pPr>
            <w:r w:rsidRPr="002251C6">
              <w:rPr>
                <w:sz w:val="21"/>
                <w:szCs w:val="21"/>
              </w:rPr>
              <w:t>符号表</w:t>
            </w:r>
          </w:p>
        </w:tc>
      </w:tr>
      <w:tr w:rsidR="00E62CD5" w:rsidRPr="002251C6" w:rsidTr="0067683A">
        <w:tc>
          <w:tcPr>
            <w:tcW w:w="2590" w:type="dxa"/>
          </w:tcPr>
          <w:p w:rsidR="004B45FA" w:rsidRPr="002251C6" w:rsidRDefault="00B16185" w:rsidP="0067683A">
            <w:pPr>
              <w:pStyle w:val="a0"/>
              <w:ind w:firstLineChars="0" w:firstLine="0"/>
              <w:rPr>
                <w:sz w:val="21"/>
                <w:szCs w:val="21"/>
              </w:rPr>
            </w:pPr>
            <w:r w:rsidRPr="002251C6">
              <w:rPr>
                <w:sz w:val="21"/>
                <w:szCs w:val="21"/>
              </w:rPr>
              <w:t>labelCnt</w:t>
            </w:r>
          </w:p>
        </w:tc>
        <w:tc>
          <w:tcPr>
            <w:tcW w:w="6363" w:type="dxa"/>
          </w:tcPr>
          <w:p w:rsidR="004B45FA" w:rsidRPr="002251C6" w:rsidRDefault="003342F7" w:rsidP="0067683A">
            <w:pPr>
              <w:pStyle w:val="a0"/>
              <w:ind w:firstLineChars="0" w:firstLine="0"/>
              <w:rPr>
                <w:sz w:val="21"/>
                <w:szCs w:val="21"/>
              </w:rPr>
            </w:pPr>
            <w:r w:rsidRPr="002251C6">
              <w:rPr>
                <w:sz w:val="21"/>
                <w:szCs w:val="21"/>
              </w:rPr>
              <w:t>标签个数</w:t>
            </w:r>
          </w:p>
        </w:tc>
      </w:tr>
      <w:tr w:rsidR="00E62CD5" w:rsidRPr="002251C6" w:rsidTr="0067683A">
        <w:tc>
          <w:tcPr>
            <w:tcW w:w="2590" w:type="dxa"/>
          </w:tcPr>
          <w:p w:rsidR="004B45FA" w:rsidRPr="002251C6" w:rsidRDefault="00C462D0" w:rsidP="0067683A">
            <w:pPr>
              <w:pStyle w:val="a0"/>
              <w:ind w:firstLineChars="0" w:firstLine="0"/>
              <w:rPr>
                <w:sz w:val="21"/>
                <w:szCs w:val="21"/>
              </w:rPr>
            </w:pPr>
            <w:r w:rsidRPr="002251C6">
              <w:rPr>
                <w:sz w:val="21"/>
                <w:szCs w:val="21"/>
              </w:rPr>
              <w:t>AssemblerDTO()</w:t>
            </w:r>
          </w:p>
        </w:tc>
        <w:tc>
          <w:tcPr>
            <w:tcW w:w="6363" w:type="dxa"/>
          </w:tcPr>
          <w:p w:rsidR="004B45FA" w:rsidRPr="002251C6" w:rsidRDefault="0006686D" w:rsidP="0067683A">
            <w:pPr>
              <w:pStyle w:val="a0"/>
              <w:ind w:firstLineChars="0" w:firstLine="0"/>
              <w:rPr>
                <w:sz w:val="21"/>
                <w:szCs w:val="21"/>
              </w:rPr>
            </w:pPr>
            <w:r w:rsidRPr="002251C6">
              <w:rPr>
                <w:sz w:val="21"/>
                <w:szCs w:val="21"/>
              </w:rPr>
              <w:t>新建一个数据传输类实例</w:t>
            </w:r>
            <w:r w:rsidR="00AA6A53" w:rsidRPr="002251C6">
              <w:rPr>
                <w:sz w:val="21"/>
                <w:szCs w:val="21"/>
              </w:rPr>
              <w:t>。</w:t>
            </w:r>
          </w:p>
        </w:tc>
      </w:tr>
      <w:tr w:rsidR="00E62CD5" w:rsidRPr="002251C6" w:rsidTr="0067683A">
        <w:tc>
          <w:tcPr>
            <w:tcW w:w="2590" w:type="dxa"/>
          </w:tcPr>
          <w:p w:rsidR="004B45FA" w:rsidRPr="002251C6" w:rsidRDefault="00E62CD5" w:rsidP="0067683A">
            <w:pPr>
              <w:pStyle w:val="a0"/>
              <w:ind w:firstLineChars="0" w:firstLine="0"/>
              <w:rPr>
                <w:sz w:val="21"/>
                <w:szCs w:val="21"/>
              </w:rPr>
            </w:pPr>
            <w:r w:rsidRPr="002251C6">
              <w:rPr>
                <w:sz w:val="21"/>
                <w:szCs w:val="21"/>
              </w:rPr>
              <w:t>getMapFromSymbolTable(…)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从符号表中获取数据。</w:t>
            </w:r>
          </w:p>
        </w:tc>
      </w:tr>
      <w:tr w:rsidR="00E62CD5" w:rsidRPr="002251C6" w:rsidTr="0067683A">
        <w:tc>
          <w:tcPr>
            <w:tcW w:w="2590" w:type="dxa"/>
          </w:tcPr>
          <w:p w:rsidR="004B45FA" w:rsidRPr="002251C6" w:rsidRDefault="009A795B" w:rsidP="0067683A">
            <w:pPr>
              <w:pStyle w:val="a0"/>
              <w:ind w:firstLineChars="0" w:firstLine="0"/>
              <w:rPr>
                <w:sz w:val="21"/>
                <w:szCs w:val="21"/>
              </w:rPr>
            </w:pPr>
            <w:r w:rsidRPr="002251C6">
              <w:rPr>
                <w:sz w:val="21"/>
                <w:szCs w:val="21"/>
              </w:rPr>
              <w:t>putIntoSymbolTable(…)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向符号表中存储数据。</w:t>
            </w:r>
          </w:p>
        </w:tc>
      </w:tr>
      <w:tr w:rsidR="00E62CD5" w:rsidRPr="002251C6" w:rsidTr="0067683A">
        <w:tc>
          <w:tcPr>
            <w:tcW w:w="2590" w:type="dxa"/>
          </w:tcPr>
          <w:p w:rsidR="004B45FA" w:rsidRPr="002251C6" w:rsidRDefault="007876D1" w:rsidP="0067683A">
            <w:pPr>
              <w:pStyle w:val="a0"/>
              <w:ind w:firstLineChars="0" w:firstLine="0"/>
              <w:rPr>
                <w:sz w:val="21"/>
                <w:szCs w:val="21"/>
              </w:rPr>
            </w:pPr>
            <w:r w:rsidRPr="002251C6">
              <w:rPr>
                <w:sz w:val="21"/>
                <w:szCs w:val="21"/>
              </w:rPr>
              <w:t>insertIntoData(String,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向目标代码列表的数据域插入指令。</w:t>
            </w:r>
          </w:p>
        </w:tc>
      </w:tr>
      <w:tr w:rsidR="00E62CD5" w:rsidRPr="002251C6" w:rsidTr="0067683A">
        <w:tc>
          <w:tcPr>
            <w:tcW w:w="2590" w:type="dxa"/>
          </w:tcPr>
          <w:p w:rsidR="004B45FA" w:rsidRPr="002251C6" w:rsidRDefault="00916930" w:rsidP="0067683A">
            <w:pPr>
              <w:pStyle w:val="a0"/>
              <w:ind w:firstLineChars="0" w:firstLine="0"/>
              <w:rPr>
                <w:sz w:val="21"/>
                <w:szCs w:val="21"/>
              </w:rPr>
            </w:pPr>
            <w:r w:rsidRPr="002251C6">
              <w:rPr>
                <w:sz w:val="21"/>
                <w:szCs w:val="21"/>
              </w:rPr>
              <w:t>insertIntoText(String,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向目标代码列表的文本域插入指令。</w:t>
            </w:r>
          </w:p>
        </w:tc>
      </w:tr>
    </w:tbl>
    <w:p w:rsidR="00B55C6E" w:rsidRPr="0026238D" w:rsidRDefault="00A460B3" w:rsidP="0009728E">
      <w:pPr>
        <w:pStyle w:val="af8"/>
        <w:spacing w:line="360" w:lineRule="auto"/>
        <w:rPr>
          <w:rFonts w:ascii="Times New Roman"/>
        </w:rPr>
      </w:pPr>
      <w:r w:rsidRPr="00BC6D46">
        <w:rPr>
          <w:rFonts w:ascii="Times New Roman"/>
        </w:rPr>
        <w:t>AssemblerFileHandler</w:t>
      </w:r>
      <w:r w:rsidR="00B47DDB">
        <w:rPr>
          <w:rFonts w:ascii="Times New Roman" w:hint="eastAsia"/>
        </w:rPr>
        <w:t>类</w:t>
      </w:r>
      <w:r w:rsidR="00935943">
        <w:rPr>
          <w:rFonts w:ascii="Times New Roman" w:hint="eastAsia"/>
        </w:rPr>
        <w:t>中存储后端模块生成的目标代码</w:t>
      </w:r>
      <w:r w:rsidR="00655678">
        <w:rPr>
          <w:rFonts w:ascii="Times New Roman" w:hint="eastAsia"/>
        </w:rPr>
        <w:t>，</w:t>
      </w:r>
      <w:r w:rsidR="00655678" w:rsidRPr="00CC4C01">
        <w:rPr>
          <w:rFonts w:ascii="Times New Roman"/>
        </w:rPr>
        <w:t>其成员说明如下表</w:t>
      </w:r>
      <w:r w:rsidR="00655678" w:rsidRPr="00CC4C01">
        <w:rPr>
          <w:rFonts w:ascii="Times New Roman"/>
        </w:rPr>
        <w:t>X</w:t>
      </w:r>
      <w:r w:rsidR="00655678" w:rsidRPr="00CC4C01">
        <w:rPr>
          <w:rFonts w:ascii="Times New Roman"/>
        </w:rPr>
        <w:t>所示</w:t>
      </w:r>
      <w:r w:rsidR="00655678">
        <w:rPr>
          <w:rFonts w:hint="eastAsia"/>
        </w:rPr>
        <w:t>。</w:t>
      </w:r>
    </w:p>
    <w:p w:rsidR="00600CAB" w:rsidRPr="00127593" w:rsidRDefault="00600CAB" w:rsidP="00600CAB">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00CAB">
        <w:rPr>
          <w:rFonts w:ascii="Times New Roman"/>
          <w:b/>
          <w:sz w:val="21"/>
          <w:szCs w:val="21"/>
        </w:rPr>
        <w:t>AssemblerFileHandler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806"/>
        <w:gridCol w:w="6147"/>
      </w:tblGrid>
      <w:tr w:rsidR="00600CAB" w:rsidRPr="000B210F" w:rsidTr="0067683A">
        <w:tc>
          <w:tcPr>
            <w:tcW w:w="2573" w:type="dxa"/>
          </w:tcPr>
          <w:p w:rsidR="00600CAB" w:rsidRPr="000B210F" w:rsidRDefault="00600CAB" w:rsidP="0067683A">
            <w:pPr>
              <w:pStyle w:val="a0"/>
              <w:ind w:firstLineChars="0" w:firstLine="0"/>
              <w:rPr>
                <w:sz w:val="21"/>
                <w:szCs w:val="21"/>
              </w:rPr>
            </w:pPr>
            <w:r w:rsidRPr="000B210F">
              <w:rPr>
                <w:sz w:val="21"/>
                <w:szCs w:val="21"/>
              </w:rPr>
              <w:t>成员</w:t>
            </w:r>
          </w:p>
        </w:tc>
        <w:tc>
          <w:tcPr>
            <w:tcW w:w="6380" w:type="dxa"/>
          </w:tcPr>
          <w:p w:rsidR="00600CAB" w:rsidRPr="000B210F" w:rsidRDefault="00600CAB" w:rsidP="0067683A">
            <w:pPr>
              <w:pStyle w:val="a0"/>
              <w:ind w:firstLineChars="0" w:firstLine="0"/>
              <w:rPr>
                <w:sz w:val="21"/>
                <w:szCs w:val="21"/>
              </w:rPr>
            </w:pPr>
            <w:r w:rsidRPr="000B210F">
              <w:rPr>
                <w:sz w:val="21"/>
                <w:szCs w:val="21"/>
              </w:rPr>
              <w:t>说明</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result</w:t>
            </w:r>
          </w:p>
        </w:tc>
        <w:tc>
          <w:tcPr>
            <w:tcW w:w="6380" w:type="dxa"/>
          </w:tcPr>
          <w:p w:rsidR="00600CAB" w:rsidRPr="000B210F" w:rsidRDefault="00141CE8" w:rsidP="0067683A">
            <w:pPr>
              <w:pStyle w:val="a0"/>
              <w:ind w:firstLineChars="0" w:firstLine="0"/>
              <w:rPr>
                <w:sz w:val="21"/>
                <w:szCs w:val="21"/>
              </w:rPr>
            </w:pPr>
            <w:r w:rsidRPr="000B210F">
              <w:rPr>
                <w:sz w:val="21"/>
                <w:szCs w:val="21"/>
              </w:rPr>
              <w:t>目标代码列表</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dataPointer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目标代码数据域指针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textPointer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目标代码文本域指针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AssemblerFileHandler()</w:t>
            </w:r>
          </w:p>
        </w:tc>
        <w:tc>
          <w:tcPr>
            <w:tcW w:w="6380" w:type="dxa"/>
          </w:tcPr>
          <w:p w:rsidR="00600CAB" w:rsidRPr="000B210F" w:rsidRDefault="009F4E11" w:rsidP="0067683A">
            <w:pPr>
              <w:pStyle w:val="a0"/>
              <w:ind w:firstLineChars="0" w:firstLine="0"/>
              <w:rPr>
                <w:sz w:val="21"/>
                <w:szCs w:val="21"/>
              </w:rPr>
            </w:pPr>
            <w:r w:rsidRPr="000B210F">
              <w:rPr>
                <w:sz w:val="21"/>
                <w:szCs w:val="21"/>
              </w:rPr>
              <w:t>新建一个目标码</w:t>
            </w:r>
            <w:r w:rsidR="0050426A" w:rsidRPr="000B210F">
              <w:rPr>
                <w:sz w:val="21"/>
                <w:szCs w:val="21"/>
              </w:rPr>
              <w:t>处理类</w:t>
            </w:r>
            <w:r w:rsidR="000B29E0" w:rsidRPr="000B210F">
              <w:rPr>
                <w:sz w:val="21"/>
                <w:szCs w:val="21"/>
              </w:rPr>
              <w:t>实例</w:t>
            </w:r>
            <w:r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getResult()</w:t>
            </w:r>
          </w:p>
        </w:tc>
        <w:tc>
          <w:tcPr>
            <w:tcW w:w="6380" w:type="dxa"/>
          </w:tcPr>
          <w:p w:rsidR="00600CAB" w:rsidRPr="000B210F" w:rsidRDefault="00525B71" w:rsidP="0067683A">
            <w:pPr>
              <w:pStyle w:val="a0"/>
              <w:ind w:firstLineChars="0" w:firstLine="0"/>
              <w:rPr>
                <w:sz w:val="21"/>
                <w:szCs w:val="21"/>
              </w:rPr>
            </w:pPr>
            <w:r w:rsidRPr="000B210F">
              <w:rPr>
                <w:sz w:val="21"/>
                <w:szCs w:val="21"/>
              </w:rPr>
              <w:t>外界获取目标码列表的接口。</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generateHeader()</w:t>
            </w:r>
          </w:p>
        </w:tc>
        <w:tc>
          <w:tcPr>
            <w:tcW w:w="6380" w:type="dxa"/>
          </w:tcPr>
          <w:p w:rsidR="00600CAB" w:rsidRPr="000B210F" w:rsidRDefault="008D29FD" w:rsidP="0067683A">
            <w:pPr>
              <w:pStyle w:val="a0"/>
              <w:ind w:firstLineChars="0" w:firstLine="0"/>
              <w:rPr>
                <w:sz w:val="21"/>
                <w:szCs w:val="21"/>
              </w:rPr>
            </w:pPr>
            <w:r w:rsidRPr="000B210F">
              <w:rPr>
                <w:sz w:val="21"/>
                <w:szCs w:val="21"/>
              </w:rPr>
              <w:t>产生目标代码的头部指令</w:t>
            </w:r>
            <w:r w:rsidR="00BC3212"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insert(String, String, String)</w:t>
            </w:r>
          </w:p>
        </w:tc>
        <w:tc>
          <w:tcPr>
            <w:tcW w:w="6380" w:type="dxa"/>
          </w:tcPr>
          <w:p w:rsidR="00600CAB" w:rsidRPr="000B210F" w:rsidRDefault="00AF1644" w:rsidP="0067683A">
            <w:pPr>
              <w:pStyle w:val="a0"/>
              <w:ind w:firstLineChars="0" w:firstLine="0"/>
              <w:rPr>
                <w:sz w:val="21"/>
                <w:szCs w:val="21"/>
              </w:rPr>
            </w:pPr>
            <w:r w:rsidRPr="000B210F">
              <w:rPr>
                <w:sz w:val="21"/>
                <w:szCs w:val="21"/>
              </w:rPr>
              <w:t>向目标代码列表中插入一条指令。</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generateAssemblerFile(String)</w:t>
            </w:r>
          </w:p>
        </w:tc>
        <w:tc>
          <w:tcPr>
            <w:tcW w:w="6380" w:type="dxa"/>
          </w:tcPr>
          <w:p w:rsidR="00600CAB" w:rsidRPr="000B210F" w:rsidRDefault="009A5CC4" w:rsidP="0067683A">
            <w:pPr>
              <w:pStyle w:val="a0"/>
              <w:ind w:firstLineChars="0" w:firstLine="0"/>
              <w:rPr>
                <w:sz w:val="21"/>
                <w:szCs w:val="21"/>
              </w:rPr>
            </w:pPr>
            <w:r w:rsidRPr="000B210F">
              <w:rPr>
                <w:sz w:val="21"/>
                <w:szCs w:val="21"/>
              </w:rPr>
              <w:t>生成目标代码文件。</w:t>
            </w:r>
          </w:p>
        </w:tc>
      </w:tr>
    </w:tbl>
    <w:p w:rsidR="00B55C6E" w:rsidRPr="0080117A" w:rsidRDefault="00A53E38" w:rsidP="006A57BF">
      <w:pPr>
        <w:pStyle w:val="af8"/>
        <w:spacing w:line="360" w:lineRule="auto"/>
        <w:ind w:firstLine="0"/>
        <w:rPr>
          <w:rFonts w:ascii="Times New Roman"/>
        </w:rPr>
      </w:pPr>
      <w:r>
        <w:rPr>
          <w:rFonts w:ascii="Times New Roman"/>
        </w:rPr>
        <w:tab/>
      </w:r>
      <w:r w:rsidR="00FD1C35">
        <w:rPr>
          <w:rFonts w:ascii="Times New Roman" w:hint="eastAsia"/>
        </w:rPr>
        <w:t>最后，</w:t>
      </w:r>
      <w:r w:rsidRPr="00A53E38">
        <w:rPr>
          <w:rFonts w:ascii="Times New Roman"/>
        </w:rPr>
        <w:t>AssemblerUtils</w:t>
      </w:r>
      <w:r w:rsidR="007344C7">
        <w:rPr>
          <w:rFonts w:ascii="Times New Roman" w:hint="eastAsia"/>
        </w:rPr>
        <w:t>类</w:t>
      </w:r>
      <w:r w:rsidR="00F05D45" w:rsidRPr="00F05D45">
        <w:rPr>
          <w:rFonts w:ascii="Times New Roman" w:hint="eastAsia"/>
        </w:rPr>
        <w:t>包含了一些</w:t>
      </w:r>
      <w:r w:rsidR="00F05D45">
        <w:rPr>
          <w:rFonts w:ascii="Times New Roman" w:hint="eastAsia"/>
        </w:rPr>
        <w:t>简单的具有工具性质的静态属性和方法，如</w:t>
      </w:r>
      <w:r w:rsidR="00901A7E">
        <w:rPr>
          <w:rFonts w:ascii="Times New Roman" w:hint="eastAsia"/>
        </w:rPr>
        <w:t>每行</w:t>
      </w:r>
      <w:r w:rsidR="00606B70">
        <w:rPr>
          <w:rFonts w:ascii="Times New Roman" w:hint="eastAsia"/>
        </w:rPr>
        <w:t>目标</w:t>
      </w:r>
      <w:r w:rsidR="00C44224">
        <w:rPr>
          <w:rFonts w:ascii="Times New Roman" w:hint="eastAsia"/>
        </w:rPr>
        <w:t>代</w:t>
      </w:r>
      <w:r w:rsidR="00606B70">
        <w:rPr>
          <w:rFonts w:ascii="Times New Roman" w:hint="eastAsia"/>
        </w:rPr>
        <w:t>码的前缀</w:t>
      </w:r>
      <w:r w:rsidR="00901A7E">
        <w:rPr>
          <w:rFonts w:ascii="Times New Roman" w:hint="eastAsia"/>
        </w:rPr>
        <w:t>和</w:t>
      </w:r>
      <w:r w:rsidR="00606B70">
        <w:rPr>
          <w:rFonts w:ascii="Times New Roman" w:hint="eastAsia"/>
        </w:rPr>
        <w:t>长度、生成标号的方法等。</w:t>
      </w:r>
    </w:p>
    <w:p w:rsidR="00BB3679" w:rsidRDefault="00CE2A51" w:rsidP="00CE2A51">
      <w:pPr>
        <w:pStyle w:val="3"/>
        <w:spacing w:before="156" w:after="156"/>
      </w:pPr>
      <w:bookmarkStart w:id="71" w:name="_Toc471204410"/>
      <w:r w:rsidRPr="00CE2A51">
        <w:rPr>
          <w:rFonts w:hint="eastAsia"/>
        </w:rPr>
        <w:t>形式验证模块</w:t>
      </w:r>
      <w:bookmarkEnd w:id="71"/>
    </w:p>
    <w:p w:rsidR="0045193D" w:rsidRDefault="000A2378" w:rsidP="003A16A6">
      <w:pPr>
        <w:pStyle w:val="a0"/>
        <w:ind w:firstLineChars="0" w:firstLine="420"/>
      </w:pPr>
      <w:r w:rsidRPr="000A2378">
        <w:rPr>
          <w:rFonts w:hint="eastAsia"/>
        </w:rPr>
        <w:t>形式验证模块</w:t>
      </w:r>
      <w:r w:rsidR="003F26AC">
        <w:rPr>
          <w:rFonts w:hint="eastAsia"/>
        </w:rPr>
        <w:t>的主要任务是</w:t>
      </w:r>
      <w:r w:rsidR="009601C1">
        <w:rPr>
          <w:rFonts w:hint="eastAsia"/>
        </w:rPr>
        <w:t>对输入的文法单元和目标码模式进行语义</w:t>
      </w:r>
      <w:r w:rsidR="003347F0">
        <w:rPr>
          <w:rFonts w:hint="eastAsia"/>
        </w:rPr>
        <w:t>的形式</w:t>
      </w:r>
      <w:r w:rsidR="009601C1">
        <w:rPr>
          <w:rFonts w:hint="eastAsia"/>
        </w:rPr>
        <w:t>验证</w:t>
      </w:r>
      <w:r w:rsidR="00CC561D">
        <w:rPr>
          <w:rFonts w:hint="eastAsia"/>
        </w:rPr>
        <w:t>，并向编译后端模块返回</w:t>
      </w:r>
      <w:r w:rsidR="00FC05B6">
        <w:rPr>
          <w:rFonts w:hint="eastAsia"/>
        </w:rPr>
        <w:t>验证</w:t>
      </w:r>
      <w:r w:rsidR="00CC561D">
        <w:rPr>
          <w:rFonts w:hint="eastAsia"/>
        </w:rPr>
        <w:t>结果。</w:t>
      </w:r>
      <w:r w:rsidR="00C2483F" w:rsidRPr="00B55C6E">
        <w:t>该模块的主体是</w:t>
      </w:r>
      <w:r w:rsidR="00D43992" w:rsidRPr="00D43992">
        <w:t>Prover</w:t>
      </w:r>
      <w:r w:rsidR="00D43992">
        <w:rPr>
          <w:rFonts w:hint="eastAsia"/>
        </w:rPr>
        <w:t>类</w:t>
      </w:r>
      <w:r w:rsidR="00DA2320">
        <w:rPr>
          <w:rFonts w:hint="eastAsia"/>
        </w:rPr>
        <w:t>，</w:t>
      </w:r>
      <w:r w:rsidR="007336A9">
        <w:rPr>
          <w:rFonts w:hint="eastAsia"/>
        </w:rPr>
        <w:t>根据</w:t>
      </w:r>
      <w:r w:rsidR="00827100">
        <w:rPr>
          <w:rFonts w:hint="eastAsia"/>
        </w:rPr>
        <w:t>目标码模式内是否含有</w:t>
      </w:r>
      <w:r w:rsidR="00EE6863">
        <w:rPr>
          <w:rFonts w:hint="eastAsia"/>
        </w:rPr>
        <w:t>循环结构调用相应的算法完成</w:t>
      </w:r>
      <w:r w:rsidR="007336A9">
        <w:rPr>
          <w:rFonts w:hint="eastAsia"/>
        </w:rPr>
        <w:t>证明过程</w:t>
      </w:r>
      <w:r w:rsidR="00D9017A">
        <w:rPr>
          <w:rFonts w:hint="eastAsia"/>
        </w:rPr>
        <w:t>。</w:t>
      </w:r>
      <w:r w:rsidR="00BA4203" w:rsidRPr="00BA4203">
        <w:t>PropositionMappingAlgorithm</w:t>
      </w:r>
      <w:r w:rsidR="00BA4203">
        <w:rPr>
          <w:rFonts w:hint="eastAsia"/>
        </w:rPr>
        <w:t>类</w:t>
      </w:r>
      <w:r w:rsidR="00D201CD">
        <w:rPr>
          <w:rFonts w:hint="eastAsia"/>
        </w:rPr>
        <w:t>封装的是命题映射算法的实现，</w:t>
      </w:r>
      <w:r w:rsidR="00851914" w:rsidRPr="00851914">
        <w:t>DerivationAlgorithm</w:t>
      </w:r>
      <w:r w:rsidR="00851914">
        <w:rPr>
          <w:rFonts w:hint="eastAsia"/>
        </w:rPr>
        <w:t>类是自动推理算法，</w:t>
      </w:r>
      <w:r w:rsidR="00000E4F" w:rsidRPr="00000E4F">
        <w:t>LoopInteractiveProving</w:t>
      </w:r>
      <w:r w:rsidR="00000E4F">
        <w:rPr>
          <w:rFonts w:hint="eastAsia"/>
        </w:rPr>
        <w:t>-</w:t>
      </w:r>
      <w:r w:rsidR="00000E4F" w:rsidRPr="00000E4F">
        <w:t>Algorithm</w:t>
      </w:r>
      <w:r w:rsidR="005C467E">
        <w:rPr>
          <w:rFonts w:hint="eastAsia"/>
        </w:rPr>
        <w:t>类</w:t>
      </w:r>
      <w:r w:rsidR="00000E4F">
        <w:rPr>
          <w:rFonts w:hint="eastAsia"/>
        </w:rPr>
        <w:t>则</w:t>
      </w:r>
      <w:r w:rsidR="00AC0A7E">
        <w:rPr>
          <w:rFonts w:hint="eastAsia"/>
        </w:rPr>
        <w:t>是</w:t>
      </w:r>
      <w:r w:rsidR="00000E4F">
        <w:rPr>
          <w:rFonts w:hint="eastAsia"/>
        </w:rPr>
        <w:t>循环交互证明算法</w:t>
      </w:r>
      <w:r w:rsidR="00D201CD">
        <w:rPr>
          <w:rFonts w:hint="eastAsia"/>
        </w:rPr>
        <w:t>。</w:t>
      </w:r>
      <w:r w:rsidR="000C12B3" w:rsidRPr="000C12B3">
        <w:t>DerivationDTO</w:t>
      </w:r>
      <w:r w:rsidR="006F7B98">
        <w:rPr>
          <w:rFonts w:hint="eastAsia"/>
        </w:rPr>
        <w:t>类</w:t>
      </w:r>
      <w:r w:rsidR="000C12B3">
        <w:rPr>
          <w:rFonts w:hint="eastAsia"/>
        </w:rPr>
        <w:t>存储着证明过程的中间结果。</w:t>
      </w:r>
      <w:r w:rsidR="006F7B98" w:rsidRPr="006F7B98">
        <w:t>ProverUtils</w:t>
      </w:r>
      <w:r w:rsidR="006F7B98">
        <w:rPr>
          <w:rFonts w:hint="eastAsia"/>
        </w:rPr>
        <w:t>类是一个辅助的工具类。</w:t>
      </w:r>
      <w:r w:rsidR="00C2483F" w:rsidRPr="00B55C6E">
        <w:t>下面将给出</w:t>
      </w:r>
      <w:r w:rsidR="00D9017A" w:rsidRPr="000A2378">
        <w:rPr>
          <w:rFonts w:hint="eastAsia"/>
        </w:rPr>
        <w:t>形式验证模块</w:t>
      </w:r>
      <w:r w:rsidR="00C2483F" w:rsidRPr="00B55C6E">
        <w:t>的类图，如图</w:t>
      </w:r>
      <w:r w:rsidR="00C2483F" w:rsidRPr="00B55C6E">
        <w:t>X</w:t>
      </w:r>
      <w:r w:rsidR="00C2483F" w:rsidRPr="00B55C6E">
        <w:t>所示。</w:t>
      </w:r>
    </w:p>
    <w:p w:rsidR="0045193D" w:rsidRDefault="007553AE" w:rsidP="007553AE">
      <w:pPr>
        <w:pStyle w:val="a0"/>
        <w:ind w:firstLineChars="0" w:firstLine="0"/>
        <w:jc w:val="center"/>
      </w:pPr>
      <w:r w:rsidRPr="007553AE">
        <w:rPr>
          <w:noProof/>
        </w:rPr>
        <w:lastRenderedPageBreak/>
        <w:drawing>
          <wp:inline distT="0" distB="0" distL="0" distR="0">
            <wp:extent cx="5760085" cy="4226128"/>
            <wp:effectExtent l="0" t="0" r="0" b="3175"/>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760085" cy="4226128"/>
                    </a:xfrm>
                    <a:prstGeom prst="rect">
                      <a:avLst/>
                    </a:prstGeom>
                    <a:noFill/>
                    <a:ln>
                      <a:noFill/>
                    </a:ln>
                  </pic:spPr>
                </pic:pic>
              </a:graphicData>
            </a:graphic>
          </wp:inline>
        </w:drawing>
      </w:r>
    </w:p>
    <w:p w:rsidR="003A16A6" w:rsidRPr="00902E38" w:rsidRDefault="003A16A6" w:rsidP="003A16A6">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3A16A6">
        <w:rPr>
          <w:rFonts w:hint="eastAsia"/>
          <w:b/>
          <w:sz w:val="21"/>
          <w:szCs w:val="21"/>
        </w:rPr>
        <w:t>形式验证模块</w:t>
      </w:r>
      <w:r w:rsidRPr="00902E38">
        <w:rPr>
          <w:rFonts w:hint="eastAsia"/>
          <w:b/>
          <w:sz w:val="21"/>
          <w:szCs w:val="21"/>
        </w:rPr>
        <w:t>类图</w:t>
      </w:r>
    </w:p>
    <w:p w:rsidR="0045193D" w:rsidRDefault="00260139" w:rsidP="00E92F91">
      <w:pPr>
        <w:pStyle w:val="a0"/>
        <w:ind w:firstLineChars="0" w:firstLine="0"/>
      </w:pPr>
      <w:r>
        <w:tab/>
      </w:r>
      <w:r w:rsidR="003F09A7" w:rsidRPr="003F09A7">
        <w:rPr>
          <w:rFonts w:hint="eastAsia"/>
        </w:rPr>
        <w:t>上图中，</w:t>
      </w:r>
      <w:r w:rsidR="005F5A69" w:rsidRPr="00D43992">
        <w:t>Prover</w:t>
      </w:r>
      <w:r w:rsidR="00AE1DDF">
        <w:rPr>
          <w:rFonts w:hint="eastAsia"/>
        </w:rPr>
        <w:t>类</w:t>
      </w:r>
      <w:r w:rsidR="00E3721F">
        <w:rPr>
          <w:rFonts w:hint="eastAsia"/>
        </w:rPr>
        <w:t>与三个算法实现</w:t>
      </w:r>
      <w:r w:rsidR="0005147B">
        <w:rPr>
          <w:rFonts w:hint="eastAsia"/>
        </w:rPr>
        <w:t>类是关联的关系，且其调用了</w:t>
      </w:r>
      <w:r w:rsidR="0005147B" w:rsidRPr="0005147B">
        <w:t>ProverUtils</w:t>
      </w:r>
      <w:r w:rsidR="0005147B">
        <w:rPr>
          <w:rFonts w:hint="eastAsia"/>
        </w:rPr>
        <w:t>中的方法，故</w:t>
      </w:r>
      <w:r w:rsidR="0005147B" w:rsidRPr="00D43992">
        <w:t>Prover</w:t>
      </w:r>
      <w:r w:rsidR="0005147B">
        <w:rPr>
          <w:rFonts w:hint="eastAsia"/>
        </w:rPr>
        <w:t>类与</w:t>
      </w:r>
      <w:r w:rsidR="0005147B" w:rsidRPr="0005147B">
        <w:t>ProverUtils</w:t>
      </w:r>
      <w:r w:rsidR="0005147B">
        <w:rPr>
          <w:rFonts w:hint="eastAsia"/>
        </w:rPr>
        <w:t>类之间是依赖的关系。</w:t>
      </w:r>
      <w:r w:rsidR="00CB79AA" w:rsidRPr="00CB79AA">
        <w:t>DerivationDTO</w:t>
      </w:r>
      <w:r w:rsidR="00CB79AA">
        <w:rPr>
          <w:rFonts w:hint="eastAsia"/>
        </w:rPr>
        <w:t>类存储着证明过程中的结果，是</w:t>
      </w:r>
      <w:r w:rsidR="004970B1" w:rsidRPr="00D43992">
        <w:t>Prover</w:t>
      </w:r>
      <w:r w:rsidR="004970B1">
        <w:rPr>
          <w:rFonts w:hint="eastAsia"/>
        </w:rPr>
        <w:t>类和</w:t>
      </w:r>
      <w:r w:rsidR="00FA3542">
        <w:rPr>
          <w:rFonts w:hint="eastAsia"/>
        </w:rPr>
        <w:t>左右</w:t>
      </w:r>
      <w:r w:rsidR="004970B1">
        <w:rPr>
          <w:rFonts w:hint="eastAsia"/>
        </w:rPr>
        <w:t>两个算法实现类传递信息的媒介，故</w:t>
      </w:r>
      <w:r w:rsidR="004970B1" w:rsidRPr="00CB79AA">
        <w:t>DerivationDTO</w:t>
      </w:r>
      <w:r w:rsidR="004970B1">
        <w:rPr>
          <w:rFonts w:hint="eastAsia"/>
        </w:rPr>
        <w:t>类与</w:t>
      </w:r>
      <w:r w:rsidR="00FA3542">
        <w:rPr>
          <w:rFonts w:hint="eastAsia"/>
        </w:rPr>
        <w:t>两个算法实现类之间是组合的关系。</w:t>
      </w:r>
      <w:r w:rsidR="0095633D" w:rsidRPr="0095633D">
        <w:rPr>
          <w:rFonts w:hint="eastAsia"/>
        </w:rPr>
        <w:t>下面将简要介绍一下各类的成员情况。</w:t>
      </w:r>
    </w:p>
    <w:p w:rsidR="00F16AA0" w:rsidRPr="0080117A" w:rsidRDefault="00F16AA0" w:rsidP="00F16AA0">
      <w:pPr>
        <w:pStyle w:val="af8"/>
        <w:spacing w:line="360" w:lineRule="auto"/>
        <w:rPr>
          <w:rFonts w:ascii="Times New Roman"/>
        </w:rPr>
      </w:pPr>
      <w:r w:rsidRPr="00F16AA0">
        <w:rPr>
          <w:rFonts w:ascii="Times New Roman"/>
        </w:rPr>
        <w:t>Prover</w:t>
      </w:r>
      <w:r w:rsidRPr="00F16AA0">
        <w:rPr>
          <w:rFonts w:ascii="Times New Roman"/>
        </w:rPr>
        <w:t>类是</w:t>
      </w:r>
      <w:r w:rsidR="006C6A23">
        <w:rPr>
          <w:rFonts w:ascii="Times New Roman" w:hint="eastAsia"/>
        </w:rPr>
        <w:t>形式验证模块</w:t>
      </w:r>
      <w:r w:rsidRPr="00CC4C01">
        <w:rPr>
          <w:rFonts w:ascii="Times New Roman"/>
        </w:rPr>
        <w:t>的核心类，其成员说明如下表</w:t>
      </w:r>
      <w:r w:rsidRPr="00CC4C01">
        <w:rPr>
          <w:rFonts w:ascii="Times New Roman"/>
        </w:rPr>
        <w:t>X</w:t>
      </w:r>
      <w:r w:rsidRPr="00CC4C01">
        <w:rPr>
          <w:rFonts w:ascii="Times New Roman"/>
        </w:rPr>
        <w:t>所示</w:t>
      </w:r>
      <w:r>
        <w:rPr>
          <w:rFonts w:hint="eastAsia"/>
        </w:rPr>
        <w:t>。</w:t>
      </w:r>
    </w:p>
    <w:p w:rsidR="00F16AA0" w:rsidRPr="00127593" w:rsidRDefault="00F16AA0" w:rsidP="00F16AA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6AA0">
        <w:rPr>
          <w:rFonts w:ascii="Times New Roman"/>
          <w:b/>
          <w:sz w:val="21"/>
          <w:szCs w:val="21"/>
        </w:rPr>
        <w:t>Prover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F16AA0" w:rsidRPr="00A11C48" w:rsidTr="005F340C">
        <w:tc>
          <w:tcPr>
            <w:tcW w:w="2584" w:type="dxa"/>
          </w:tcPr>
          <w:p w:rsidR="00F16AA0" w:rsidRPr="00A11C48" w:rsidRDefault="00F16AA0" w:rsidP="0067683A">
            <w:pPr>
              <w:pStyle w:val="a0"/>
              <w:ind w:firstLineChars="0" w:firstLine="0"/>
              <w:rPr>
                <w:sz w:val="21"/>
                <w:szCs w:val="21"/>
              </w:rPr>
            </w:pPr>
            <w:r w:rsidRPr="00A11C48">
              <w:rPr>
                <w:sz w:val="21"/>
                <w:szCs w:val="21"/>
              </w:rPr>
              <w:t>成员</w:t>
            </w:r>
          </w:p>
        </w:tc>
        <w:tc>
          <w:tcPr>
            <w:tcW w:w="6369" w:type="dxa"/>
          </w:tcPr>
          <w:p w:rsidR="00F16AA0" w:rsidRPr="00A11C48" w:rsidRDefault="00F16AA0" w:rsidP="0067683A">
            <w:pPr>
              <w:pStyle w:val="a0"/>
              <w:ind w:firstLineChars="0" w:firstLine="0"/>
              <w:rPr>
                <w:sz w:val="21"/>
                <w:szCs w:val="21"/>
              </w:rPr>
            </w:pPr>
            <w:r w:rsidRPr="00A11C48">
              <w:rPr>
                <w:sz w:val="21"/>
                <w:szCs w:val="21"/>
              </w:rPr>
              <w:t>说明</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axioms</w:t>
            </w:r>
          </w:p>
        </w:tc>
        <w:tc>
          <w:tcPr>
            <w:tcW w:w="6369" w:type="dxa"/>
          </w:tcPr>
          <w:p w:rsidR="00F16AA0" w:rsidRPr="00A11C48" w:rsidRDefault="000767B5" w:rsidP="0067683A">
            <w:pPr>
              <w:pStyle w:val="a0"/>
              <w:ind w:firstLineChars="0" w:firstLine="0"/>
              <w:rPr>
                <w:sz w:val="21"/>
                <w:szCs w:val="21"/>
              </w:rPr>
            </w:pPr>
            <w:r w:rsidRPr="000767B5">
              <w:rPr>
                <w:rFonts w:hint="eastAsia"/>
                <w:sz w:val="21"/>
                <w:szCs w:val="21"/>
              </w:rPr>
              <w:t>专用公理集</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loopInvariants</w:t>
            </w:r>
          </w:p>
        </w:tc>
        <w:tc>
          <w:tcPr>
            <w:tcW w:w="6369" w:type="dxa"/>
          </w:tcPr>
          <w:p w:rsidR="00F16AA0" w:rsidRPr="00A11C48" w:rsidRDefault="008D100E" w:rsidP="0067683A">
            <w:pPr>
              <w:pStyle w:val="a0"/>
              <w:ind w:firstLineChars="0" w:firstLine="0"/>
              <w:rPr>
                <w:sz w:val="21"/>
                <w:szCs w:val="21"/>
              </w:rPr>
            </w:pPr>
            <w:r w:rsidRPr="008D100E">
              <w:rPr>
                <w:rFonts w:hint="eastAsia"/>
                <w:sz w:val="21"/>
                <w:szCs w:val="21"/>
              </w:rPr>
              <w:t>循环不变式</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sequences</w:t>
            </w:r>
          </w:p>
        </w:tc>
        <w:tc>
          <w:tcPr>
            <w:tcW w:w="6369" w:type="dxa"/>
          </w:tcPr>
          <w:p w:rsidR="00F16AA0" w:rsidRPr="00A11C48" w:rsidRDefault="00E75178" w:rsidP="0067683A">
            <w:pPr>
              <w:pStyle w:val="a0"/>
              <w:ind w:firstLineChars="0" w:firstLine="0"/>
              <w:rPr>
                <w:sz w:val="21"/>
                <w:szCs w:val="21"/>
              </w:rPr>
            </w:pPr>
            <w:r>
              <w:rPr>
                <w:rFonts w:hint="eastAsia"/>
                <w:sz w:val="21"/>
                <w:szCs w:val="21"/>
              </w:rPr>
              <w:t>证明序列</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logger</w:t>
            </w:r>
          </w:p>
        </w:tc>
        <w:tc>
          <w:tcPr>
            <w:tcW w:w="6369" w:type="dxa"/>
          </w:tcPr>
          <w:p w:rsidR="00F16AA0" w:rsidRPr="00A11C48" w:rsidRDefault="00034BDF" w:rsidP="0067683A">
            <w:pPr>
              <w:pStyle w:val="a0"/>
              <w:ind w:firstLineChars="0" w:firstLine="0"/>
              <w:rPr>
                <w:sz w:val="21"/>
                <w:szCs w:val="21"/>
              </w:rPr>
            </w:pPr>
            <w:r w:rsidRPr="00034BDF">
              <w:rPr>
                <w:rFonts w:hint="eastAsia"/>
                <w:sz w:val="21"/>
                <w:szCs w:val="21"/>
              </w:rPr>
              <w:t>日志记录</w:t>
            </w:r>
          </w:p>
        </w:tc>
      </w:tr>
      <w:tr w:rsidR="00F16AA0" w:rsidRPr="00A11C48" w:rsidTr="005F340C">
        <w:tc>
          <w:tcPr>
            <w:tcW w:w="2584" w:type="dxa"/>
          </w:tcPr>
          <w:p w:rsidR="00F16AA0" w:rsidRPr="00A11C48" w:rsidRDefault="006E7DB5" w:rsidP="0067683A">
            <w:pPr>
              <w:pStyle w:val="a0"/>
              <w:ind w:firstLineChars="0" w:firstLine="0"/>
              <w:rPr>
                <w:sz w:val="21"/>
                <w:szCs w:val="21"/>
              </w:rPr>
            </w:pPr>
            <w:r w:rsidRPr="006E7DB5">
              <w:rPr>
                <w:sz w:val="21"/>
                <w:szCs w:val="21"/>
              </w:rPr>
              <w:t>loadAxioms(String)</w:t>
            </w:r>
          </w:p>
        </w:tc>
        <w:tc>
          <w:tcPr>
            <w:tcW w:w="6369" w:type="dxa"/>
          </w:tcPr>
          <w:p w:rsidR="00F16AA0" w:rsidRPr="00A11C48" w:rsidRDefault="000A0432" w:rsidP="0067683A">
            <w:pPr>
              <w:pStyle w:val="a0"/>
              <w:ind w:firstLineChars="0" w:firstLine="0"/>
              <w:rPr>
                <w:sz w:val="21"/>
                <w:szCs w:val="21"/>
              </w:rPr>
            </w:pPr>
            <w:r>
              <w:rPr>
                <w:rFonts w:hint="eastAsia"/>
                <w:sz w:val="21"/>
                <w:szCs w:val="21"/>
              </w:rPr>
              <w:t>从文件中导入专用公理。</w:t>
            </w:r>
          </w:p>
        </w:tc>
      </w:tr>
      <w:tr w:rsidR="00F16AA0" w:rsidRPr="00A11C48" w:rsidTr="005F340C">
        <w:tc>
          <w:tcPr>
            <w:tcW w:w="2584" w:type="dxa"/>
          </w:tcPr>
          <w:p w:rsidR="00F16AA0" w:rsidRPr="00A11C48" w:rsidRDefault="00021E6B" w:rsidP="0067683A">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16AA0" w:rsidRPr="00A11C48" w:rsidRDefault="00545A1B" w:rsidP="0067683A">
            <w:pPr>
              <w:pStyle w:val="a0"/>
              <w:ind w:firstLineChars="0" w:firstLine="0"/>
              <w:rPr>
                <w:sz w:val="21"/>
                <w:szCs w:val="21"/>
              </w:rPr>
            </w:pPr>
            <w:r>
              <w:rPr>
                <w:rFonts w:hint="eastAsia"/>
                <w:sz w:val="21"/>
                <w:szCs w:val="21"/>
              </w:rPr>
              <w:t>生成证明的前提集。</w:t>
            </w:r>
          </w:p>
        </w:tc>
      </w:tr>
      <w:tr w:rsidR="00F16AA0" w:rsidRPr="00A11C48" w:rsidTr="005F340C">
        <w:tc>
          <w:tcPr>
            <w:tcW w:w="2584" w:type="dxa"/>
          </w:tcPr>
          <w:p w:rsidR="00F16AA0" w:rsidRPr="00A11C48" w:rsidRDefault="00C141AC" w:rsidP="0067683A">
            <w:pPr>
              <w:pStyle w:val="a0"/>
              <w:ind w:firstLineChars="0" w:firstLine="0"/>
              <w:rPr>
                <w:sz w:val="21"/>
                <w:szCs w:val="21"/>
              </w:rPr>
            </w:pPr>
            <w:r w:rsidRPr="00C141AC">
              <w:rPr>
                <w:sz w:val="21"/>
                <w:szCs w:val="21"/>
              </w:rPr>
              <w:t>runProver(String, String)</w:t>
            </w:r>
          </w:p>
        </w:tc>
        <w:tc>
          <w:tcPr>
            <w:tcW w:w="6369" w:type="dxa"/>
          </w:tcPr>
          <w:p w:rsidR="00F16AA0" w:rsidRPr="00A11C48" w:rsidRDefault="00373AFB" w:rsidP="0067683A">
            <w:pPr>
              <w:pStyle w:val="a0"/>
              <w:ind w:firstLineChars="0" w:firstLine="0"/>
              <w:rPr>
                <w:sz w:val="21"/>
                <w:szCs w:val="21"/>
              </w:rPr>
            </w:pPr>
            <w:r>
              <w:rPr>
                <w:rFonts w:hint="eastAsia"/>
                <w:sz w:val="21"/>
                <w:szCs w:val="21"/>
              </w:rPr>
              <w:t>初始化</w:t>
            </w:r>
            <w:r w:rsidR="009D58B2">
              <w:rPr>
                <w:rFonts w:hint="eastAsia"/>
                <w:sz w:val="21"/>
                <w:szCs w:val="21"/>
              </w:rPr>
              <w:t>相关参数，启动证明器</w:t>
            </w:r>
            <w:r w:rsidR="0077626D">
              <w:rPr>
                <w:rFonts w:hint="eastAsia"/>
                <w:sz w:val="21"/>
                <w:szCs w:val="21"/>
              </w:rPr>
              <w:t>。</w:t>
            </w:r>
          </w:p>
        </w:tc>
      </w:tr>
      <w:tr w:rsidR="005F340C" w:rsidRPr="00A11C48" w:rsidTr="005F340C">
        <w:tc>
          <w:tcPr>
            <w:tcW w:w="2584" w:type="dxa"/>
          </w:tcPr>
          <w:p w:rsidR="005F340C" w:rsidRPr="00C141AC" w:rsidRDefault="005F340C" w:rsidP="0067683A">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5F340C" w:rsidRPr="00A11C48" w:rsidRDefault="009E22DA" w:rsidP="0067683A">
            <w:pPr>
              <w:pStyle w:val="a0"/>
              <w:ind w:firstLineChars="0" w:firstLine="0"/>
              <w:rPr>
                <w:sz w:val="21"/>
                <w:szCs w:val="21"/>
              </w:rPr>
            </w:pPr>
            <w:r>
              <w:rPr>
                <w:rFonts w:hint="eastAsia"/>
                <w:sz w:val="21"/>
                <w:szCs w:val="21"/>
              </w:rPr>
              <w:t>证明的主体过程。</w:t>
            </w:r>
          </w:p>
        </w:tc>
      </w:tr>
      <w:tr w:rsidR="00F16AA0" w:rsidRPr="00A11C48" w:rsidTr="005F340C">
        <w:tc>
          <w:tcPr>
            <w:tcW w:w="2584" w:type="dxa"/>
          </w:tcPr>
          <w:p w:rsidR="00F16AA0" w:rsidRPr="00A11C48" w:rsidRDefault="008A7AD1" w:rsidP="0067683A">
            <w:pPr>
              <w:pStyle w:val="a0"/>
              <w:ind w:firstLineChars="0" w:firstLine="0"/>
              <w:rPr>
                <w:sz w:val="21"/>
                <w:szCs w:val="21"/>
              </w:rPr>
            </w:pPr>
            <w:r w:rsidRPr="008A7AD1">
              <w:rPr>
                <w:sz w:val="21"/>
                <w:szCs w:val="21"/>
              </w:rPr>
              <w:t>createSequencesFile(String)</w:t>
            </w:r>
          </w:p>
        </w:tc>
        <w:tc>
          <w:tcPr>
            <w:tcW w:w="6369" w:type="dxa"/>
          </w:tcPr>
          <w:p w:rsidR="00F16AA0" w:rsidRPr="00A11C48" w:rsidRDefault="0039697A" w:rsidP="0067683A">
            <w:pPr>
              <w:pStyle w:val="a0"/>
              <w:ind w:firstLineChars="0" w:firstLine="0"/>
              <w:rPr>
                <w:sz w:val="21"/>
                <w:szCs w:val="21"/>
              </w:rPr>
            </w:pPr>
            <w:r>
              <w:rPr>
                <w:rFonts w:hint="eastAsia"/>
                <w:sz w:val="21"/>
                <w:szCs w:val="21"/>
              </w:rPr>
              <w:t>生成证明序列文件。</w:t>
            </w:r>
          </w:p>
        </w:tc>
      </w:tr>
    </w:tbl>
    <w:p w:rsidR="0045193D" w:rsidRPr="00F16AA0" w:rsidRDefault="00710800" w:rsidP="00E92F91">
      <w:pPr>
        <w:pStyle w:val="a0"/>
        <w:ind w:firstLineChars="0" w:firstLine="0"/>
      </w:pPr>
      <w:r>
        <w:tab/>
      </w:r>
      <w:r w:rsidRPr="00710800">
        <w:t>PropositionMappingAlgorithm</w:t>
      </w:r>
      <w:r w:rsidR="00831110">
        <w:rPr>
          <w:rFonts w:hint="eastAsia"/>
        </w:rPr>
        <w:t>定义了命题映射算法的实现模板，</w:t>
      </w:r>
      <w:r w:rsidR="00D36989" w:rsidRPr="00CC4C01">
        <w:t>其成员说明如下表</w:t>
      </w:r>
      <w:r w:rsidR="00D36989" w:rsidRPr="00CC4C01">
        <w:t>X</w:t>
      </w:r>
      <w:r w:rsidR="00D36989" w:rsidRPr="00CC4C01">
        <w:t>所示</w:t>
      </w:r>
      <w:r w:rsidR="00D36989">
        <w:rPr>
          <w:rFonts w:hint="eastAsia"/>
        </w:rPr>
        <w:t>。</w:t>
      </w:r>
    </w:p>
    <w:p w:rsidR="00D36989" w:rsidRPr="00127593" w:rsidRDefault="00D36989" w:rsidP="00D3698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36989">
        <w:rPr>
          <w:rFonts w:ascii="Times New Roman"/>
          <w:b/>
          <w:sz w:val="21"/>
          <w:szCs w:val="21"/>
        </w:rPr>
        <w:t>PropositionMappingAlgorithm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D36989" w:rsidRPr="00506ABD" w:rsidTr="00006058">
        <w:tc>
          <w:tcPr>
            <w:tcW w:w="2584" w:type="dxa"/>
          </w:tcPr>
          <w:p w:rsidR="00D36989" w:rsidRPr="00506ABD" w:rsidRDefault="00D36989" w:rsidP="00006058">
            <w:pPr>
              <w:pStyle w:val="a0"/>
              <w:ind w:firstLineChars="0" w:firstLine="0"/>
              <w:rPr>
                <w:sz w:val="21"/>
                <w:szCs w:val="21"/>
              </w:rPr>
            </w:pPr>
            <w:r w:rsidRPr="00506ABD">
              <w:rPr>
                <w:sz w:val="21"/>
                <w:szCs w:val="21"/>
              </w:rPr>
              <w:t>成员</w:t>
            </w:r>
          </w:p>
        </w:tc>
        <w:tc>
          <w:tcPr>
            <w:tcW w:w="6369" w:type="dxa"/>
          </w:tcPr>
          <w:p w:rsidR="00D36989" w:rsidRPr="00506ABD" w:rsidRDefault="00D36989" w:rsidP="00006058">
            <w:pPr>
              <w:pStyle w:val="a0"/>
              <w:ind w:firstLineChars="0" w:firstLine="0"/>
              <w:rPr>
                <w:sz w:val="21"/>
                <w:szCs w:val="21"/>
              </w:rPr>
            </w:pPr>
            <w:r w:rsidRPr="00506ABD">
              <w:rPr>
                <w:sz w:val="21"/>
                <w:szCs w:val="21"/>
              </w:rPr>
              <w:t>说明</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logger</w:t>
            </w:r>
          </w:p>
        </w:tc>
        <w:tc>
          <w:tcPr>
            <w:tcW w:w="6369" w:type="dxa"/>
          </w:tcPr>
          <w:p w:rsidR="00D36989" w:rsidRPr="00506ABD" w:rsidRDefault="00492F9F" w:rsidP="00006058">
            <w:pPr>
              <w:pStyle w:val="a0"/>
              <w:ind w:firstLineChars="0" w:firstLine="0"/>
              <w:rPr>
                <w:sz w:val="21"/>
                <w:szCs w:val="21"/>
              </w:rPr>
            </w:pPr>
            <w:r w:rsidRPr="00506ABD">
              <w:rPr>
                <w:sz w:val="21"/>
                <w:szCs w:val="21"/>
              </w:rPr>
              <w:t>日志记录</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process(List&lt;String&gt;,…)</w:t>
            </w:r>
          </w:p>
        </w:tc>
        <w:tc>
          <w:tcPr>
            <w:tcW w:w="6369" w:type="dxa"/>
          </w:tcPr>
          <w:p w:rsidR="00D36989" w:rsidRPr="00506ABD" w:rsidRDefault="00894EB3" w:rsidP="00006058">
            <w:pPr>
              <w:pStyle w:val="a0"/>
              <w:ind w:firstLineChars="0" w:firstLine="0"/>
              <w:rPr>
                <w:sz w:val="21"/>
                <w:szCs w:val="21"/>
              </w:rPr>
            </w:pPr>
            <w:r w:rsidRPr="00506ABD">
              <w:rPr>
                <w:sz w:val="21"/>
                <w:szCs w:val="21"/>
              </w:rPr>
              <w:t>算法</w:t>
            </w:r>
            <w:r w:rsidR="00C84020" w:rsidRPr="00506ABD">
              <w:rPr>
                <w:sz w:val="21"/>
                <w:szCs w:val="21"/>
              </w:rPr>
              <w:t>处理</w:t>
            </w:r>
            <w:r w:rsidRPr="00506ABD">
              <w:rPr>
                <w:sz w:val="21"/>
                <w:szCs w:val="21"/>
              </w:rPr>
              <w:t>的</w:t>
            </w:r>
            <w:r w:rsidR="00C84020" w:rsidRPr="00506ABD">
              <w:rPr>
                <w:sz w:val="21"/>
                <w:szCs w:val="21"/>
              </w:rPr>
              <w:t>主</w:t>
            </w:r>
            <w:r w:rsidRPr="00506ABD">
              <w:rPr>
                <w:sz w:val="21"/>
                <w:szCs w:val="21"/>
              </w:rPr>
              <w:t>体</w:t>
            </w:r>
            <w:r w:rsidR="00BA4584" w:rsidRPr="00506ABD">
              <w:rPr>
                <w:sz w:val="21"/>
                <w:szCs w:val="21"/>
              </w:rPr>
              <w:t>，</w:t>
            </w:r>
            <w:r w:rsidR="006A6AF3" w:rsidRPr="00506ABD">
              <w:rPr>
                <w:sz w:val="21"/>
                <w:szCs w:val="21"/>
              </w:rPr>
              <w:t>把输入的目标码模式转化为命题的形式。</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createProposition(String,...)</w:t>
            </w:r>
          </w:p>
        </w:tc>
        <w:tc>
          <w:tcPr>
            <w:tcW w:w="6369" w:type="dxa"/>
          </w:tcPr>
          <w:p w:rsidR="00D36989" w:rsidRPr="00506ABD" w:rsidRDefault="00970DE1" w:rsidP="00006058">
            <w:pPr>
              <w:pStyle w:val="a0"/>
              <w:ind w:firstLineChars="0" w:firstLine="0"/>
              <w:rPr>
                <w:sz w:val="21"/>
                <w:szCs w:val="21"/>
              </w:rPr>
            </w:pPr>
            <w:r w:rsidRPr="00506ABD">
              <w:rPr>
                <w:sz w:val="21"/>
                <w:szCs w:val="21"/>
              </w:rPr>
              <w:t>把当前遍历到的</w:t>
            </w:r>
            <w:r w:rsidR="00F31F60" w:rsidRPr="00506ABD">
              <w:rPr>
                <w:sz w:val="21"/>
                <w:szCs w:val="21"/>
              </w:rPr>
              <w:t>目标码转化为</w:t>
            </w:r>
            <w:r w:rsidR="000A43C3" w:rsidRPr="00506ABD">
              <w:rPr>
                <w:sz w:val="21"/>
                <w:szCs w:val="21"/>
              </w:rPr>
              <w:t>一个</w:t>
            </w:r>
            <w:r w:rsidR="00F31F60" w:rsidRPr="00506ABD">
              <w:rPr>
                <w:sz w:val="21"/>
                <w:szCs w:val="21"/>
              </w:rPr>
              <w:t>命题</w:t>
            </w:r>
            <w:r w:rsidR="000A43C3" w:rsidRPr="00506ABD">
              <w:rPr>
                <w:sz w:val="21"/>
                <w:szCs w:val="21"/>
              </w:rPr>
              <w:t>。</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filterOtherSignal(String[])</w:t>
            </w:r>
          </w:p>
        </w:tc>
        <w:tc>
          <w:tcPr>
            <w:tcW w:w="6369" w:type="dxa"/>
          </w:tcPr>
          <w:p w:rsidR="00D36989" w:rsidRPr="00506ABD" w:rsidRDefault="00425FCE" w:rsidP="00006058">
            <w:pPr>
              <w:pStyle w:val="a0"/>
              <w:ind w:firstLineChars="0" w:firstLine="0"/>
              <w:rPr>
                <w:sz w:val="21"/>
                <w:szCs w:val="21"/>
              </w:rPr>
            </w:pPr>
            <w:r w:rsidRPr="00506ABD">
              <w:rPr>
                <w:sz w:val="21"/>
                <w:szCs w:val="21"/>
              </w:rPr>
              <w:t>去除当前遍历到的目标码中其</w:t>
            </w:r>
            <w:r w:rsidR="00C24703" w:rsidRPr="00506ABD">
              <w:rPr>
                <w:sz w:val="21"/>
                <w:szCs w:val="21"/>
              </w:rPr>
              <w:t>它</w:t>
            </w:r>
            <w:r w:rsidR="00A5344A" w:rsidRPr="00506ABD">
              <w:rPr>
                <w:sz w:val="21"/>
                <w:szCs w:val="21"/>
              </w:rPr>
              <w:t>的符合。</w:t>
            </w:r>
          </w:p>
        </w:tc>
      </w:tr>
    </w:tbl>
    <w:p w:rsidR="002C122F" w:rsidRPr="00F16AA0" w:rsidRDefault="00B5784D" w:rsidP="002C122F">
      <w:pPr>
        <w:pStyle w:val="a0"/>
        <w:ind w:firstLineChars="0" w:firstLine="420"/>
      </w:pPr>
      <w:r w:rsidRPr="00B5784D">
        <w:t>DerivationAlgorithm</w:t>
      </w:r>
      <w:r w:rsidR="002C122F">
        <w:rPr>
          <w:rFonts w:hint="eastAsia"/>
        </w:rPr>
        <w:t>定义了</w:t>
      </w:r>
      <w:r>
        <w:rPr>
          <w:rFonts w:hint="eastAsia"/>
        </w:rPr>
        <w:t>自动推理</w:t>
      </w:r>
      <w:r w:rsidR="002C122F">
        <w:rPr>
          <w:rFonts w:hint="eastAsia"/>
        </w:rPr>
        <w:t>算法的实现模板，</w:t>
      </w:r>
      <w:r w:rsidR="002C122F" w:rsidRPr="00CC4C01">
        <w:t>其成员说明如下表</w:t>
      </w:r>
      <w:r w:rsidR="002C122F" w:rsidRPr="00CC4C01">
        <w:t>X</w:t>
      </w:r>
      <w:r w:rsidR="002C122F" w:rsidRPr="00CC4C01">
        <w:t>所示</w:t>
      </w:r>
      <w:r w:rsidR="002C122F">
        <w:rPr>
          <w:rFonts w:hint="eastAsia"/>
        </w:rPr>
        <w:t>。</w:t>
      </w:r>
    </w:p>
    <w:p w:rsidR="002C122F" w:rsidRPr="00127593" w:rsidRDefault="002C122F" w:rsidP="002C122F">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7C5701" w:rsidRPr="007C5701">
        <w:rPr>
          <w:rFonts w:ascii="Times New Roman"/>
          <w:b/>
          <w:sz w:val="21"/>
          <w:szCs w:val="21"/>
        </w:rPr>
        <w:t>DerivationAlgorithm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3786"/>
        <w:gridCol w:w="5167"/>
      </w:tblGrid>
      <w:tr w:rsidR="00D413AE" w:rsidRPr="00506ABD" w:rsidTr="00D413AE">
        <w:tc>
          <w:tcPr>
            <w:tcW w:w="3786" w:type="dxa"/>
          </w:tcPr>
          <w:p w:rsidR="002C122F" w:rsidRPr="00506ABD" w:rsidRDefault="002C122F" w:rsidP="00006058">
            <w:pPr>
              <w:pStyle w:val="a0"/>
              <w:ind w:firstLineChars="0" w:firstLine="0"/>
              <w:rPr>
                <w:sz w:val="21"/>
                <w:szCs w:val="21"/>
              </w:rPr>
            </w:pPr>
            <w:r w:rsidRPr="00506ABD">
              <w:rPr>
                <w:sz w:val="21"/>
                <w:szCs w:val="21"/>
              </w:rPr>
              <w:t>成员</w:t>
            </w:r>
          </w:p>
        </w:tc>
        <w:tc>
          <w:tcPr>
            <w:tcW w:w="5167" w:type="dxa"/>
          </w:tcPr>
          <w:p w:rsidR="002C122F" w:rsidRPr="00506ABD" w:rsidRDefault="002C122F" w:rsidP="00006058">
            <w:pPr>
              <w:pStyle w:val="a0"/>
              <w:ind w:firstLineChars="0" w:firstLine="0"/>
              <w:rPr>
                <w:sz w:val="21"/>
                <w:szCs w:val="21"/>
              </w:rPr>
            </w:pPr>
            <w:r w:rsidRPr="00506ABD">
              <w:rPr>
                <w:sz w:val="21"/>
                <w:szCs w:val="21"/>
              </w:rPr>
              <w:t>说明</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flag</w:t>
            </w:r>
          </w:p>
        </w:tc>
        <w:tc>
          <w:tcPr>
            <w:tcW w:w="5167" w:type="dxa"/>
          </w:tcPr>
          <w:p w:rsidR="002C122F" w:rsidRPr="00506ABD" w:rsidRDefault="00AD0A96" w:rsidP="00006058">
            <w:pPr>
              <w:pStyle w:val="a0"/>
              <w:ind w:firstLineChars="0" w:firstLine="0"/>
              <w:rPr>
                <w:sz w:val="21"/>
                <w:szCs w:val="21"/>
              </w:rPr>
            </w:pPr>
            <w:r w:rsidRPr="00506ABD">
              <w:rPr>
                <w:rFonts w:hint="eastAsia"/>
                <w:sz w:val="21"/>
                <w:szCs w:val="21"/>
              </w:rPr>
              <w:t>表示推理中的两个命题是否有关联</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logger</w:t>
            </w:r>
          </w:p>
        </w:tc>
        <w:tc>
          <w:tcPr>
            <w:tcW w:w="5167" w:type="dxa"/>
          </w:tcPr>
          <w:p w:rsidR="002C122F" w:rsidRPr="00506ABD" w:rsidRDefault="00C84020" w:rsidP="00006058">
            <w:pPr>
              <w:pStyle w:val="a0"/>
              <w:ind w:firstLineChars="0" w:firstLine="0"/>
              <w:rPr>
                <w:sz w:val="21"/>
                <w:szCs w:val="21"/>
              </w:rPr>
            </w:pPr>
            <w:r w:rsidRPr="00506ABD">
              <w:rPr>
                <w:rFonts w:hint="eastAsia"/>
                <w:sz w:val="21"/>
                <w:szCs w:val="21"/>
              </w:rPr>
              <w:t>日志记录</w:t>
            </w:r>
          </w:p>
        </w:tc>
      </w:tr>
      <w:tr w:rsidR="002C122F" w:rsidRPr="00506ABD" w:rsidTr="00D413AE">
        <w:tc>
          <w:tcPr>
            <w:tcW w:w="3786" w:type="dxa"/>
          </w:tcPr>
          <w:p w:rsidR="002C122F" w:rsidRPr="00506ABD" w:rsidRDefault="00125484" w:rsidP="00006058">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2C122F" w:rsidRPr="00506ABD" w:rsidRDefault="00203BAE" w:rsidP="00006058">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2C122F" w:rsidRPr="00506ABD" w:rsidTr="00D413AE">
        <w:tc>
          <w:tcPr>
            <w:tcW w:w="3786" w:type="dxa"/>
          </w:tcPr>
          <w:p w:rsidR="002C122F" w:rsidRPr="00506ABD" w:rsidRDefault="00D413AE" w:rsidP="00006058">
            <w:pPr>
              <w:pStyle w:val="a0"/>
              <w:ind w:firstLineChars="0" w:firstLine="0"/>
              <w:rPr>
                <w:sz w:val="21"/>
                <w:szCs w:val="21"/>
              </w:rPr>
            </w:pPr>
            <w:r w:rsidRPr="00506ABD">
              <w:rPr>
                <w:sz w:val="21"/>
                <w:szCs w:val="21"/>
              </w:rPr>
              <w:t>applyDerivationRuleToTwoPropositions()</w:t>
            </w:r>
          </w:p>
        </w:tc>
        <w:tc>
          <w:tcPr>
            <w:tcW w:w="5167" w:type="dxa"/>
          </w:tcPr>
          <w:p w:rsidR="002C122F" w:rsidRPr="00506ABD" w:rsidRDefault="002103C6" w:rsidP="00006058">
            <w:pPr>
              <w:pStyle w:val="a0"/>
              <w:ind w:firstLineChars="0" w:firstLine="0"/>
              <w:rPr>
                <w:sz w:val="21"/>
                <w:szCs w:val="21"/>
              </w:rPr>
            </w:pPr>
            <w:r>
              <w:rPr>
                <w:rFonts w:hint="eastAsia"/>
                <w:sz w:val="21"/>
                <w:szCs w:val="21"/>
              </w:rPr>
              <w:t>选择推理规则对当前的两个命题进行推理。</w:t>
            </w:r>
          </w:p>
        </w:tc>
      </w:tr>
      <w:tr w:rsidR="007C5701" w:rsidRPr="00506ABD" w:rsidTr="00D413AE">
        <w:tc>
          <w:tcPr>
            <w:tcW w:w="3786" w:type="dxa"/>
          </w:tcPr>
          <w:p w:rsidR="007C5701" w:rsidRPr="00506ABD" w:rsidRDefault="00D413AE" w:rsidP="00006058">
            <w:pPr>
              <w:pStyle w:val="a0"/>
              <w:ind w:firstLineChars="0" w:firstLine="0"/>
              <w:rPr>
                <w:sz w:val="21"/>
                <w:szCs w:val="21"/>
              </w:rPr>
            </w:pPr>
            <w:r w:rsidRPr="00506ABD">
              <w:rPr>
                <w:sz w:val="21"/>
                <w:szCs w:val="21"/>
              </w:rPr>
              <w:t>checkBoundary(Proposition, Proposition)</w:t>
            </w:r>
          </w:p>
        </w:tc>
        <w:tc>
          <w:tcPr>
            <w:tcW w:w="5167" w:type="dxa"/>
          </w:tcPr>
          <w:p w:rsidR="007C5701" w:rsidRPr="00506ABD" w:rsidRDefault="008F5D43" w:rsidP="00006058">
            <w:pPr>
              <w:pStyle w:val="a0"/>
              <w:ind w:firstLineChars="0" w:firstLine="0"/>
              <w:rPr>
                <w:sz w:val="21"/>
                <w:szCs w:val="21"/>
              </w:rPr>
            </w:pPr>
            <w:r>
              <w:rPr>
                <w:rFonts w:hint="eastAsia"/>
                <w:sz w:val="21"/>
                <w:szCs w:val="21"/>
              </w:rPr>
              <w:t>检查输入的两个命题是否合法。</w:t>
            </w:r>
          </w:p>
        </w:tc>
      </w:tr>
    </w:tbl>
    <w:p w:rsidR="00655727" w:rsidRPr="00F16AA0" w:rsidRDefault="00655727" w:rsidP="00655727">
      <w:pPr>
        <w:pStyle w:val="a0"/>
        <w:ind w:firstLineChars="0" w:firstLine="420"/>
      </w:pPr>
      <w:r w:rsidRPr="00655727">
        <w:t>LoopInteractiveProvingAlgorithm</w:t>
      </w:r>
      <w:r>
        <w:rPr>
          <w:rFonts w:hint="eastAsia"/>
        </w:rPr>
        <w:t>定义了循环交互算法的实现模板，</w:t>
      </w:r>
      <w:r w:rsidRPr="00CC4C01">
        <w:t>其成员说明如下表</w:t>
      </w:r>
      <w:r w:rsidRPr="00CC4C01">
        <w:t>X</w:t>
      </w:r>
      <w:r w:rsidRPr="00CC4C01">
        <w:t>所示</w:t>
      </w:r>
      <w:r>
        <w:rPr>
          <w:rFonts w:hint="eastAsia"/>
        </w:rPr>
        <w:t>。</w:t>
      </w:r>
    </w:p>
    <w:p w:rsidR="00655727" w:rsidRPr="00127593" w:rsidRDefault="00655727" w:rsidP="0065572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625DD2" w:rsidRPr="00625DD2">
        <w:rPr>
          <w:rFonts w:ascii="Times New Roman"/>
          <w:b/>
          <w:sz w:val="21"/>
          <w:szCs w:val="21"/>
        </w:rPr>
        <w:t>LoopInteractiveProvingAlgorithm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ED4387" w:rsidRPr="00A11C48" w:rsidTr="00006058">
        <w:tc>
          <w:tcPr>
            <w:tcW w:w="2584" w:type="dxa"/>
          </w:tcPr>
          <w:p w:rsidR="00655727" w:rsidRPr="00A11C48" w:rsidRDefault="00655727" w:rsidP="00006058">
            <w:pPr>
              <w:pStyle w:val="a0"/>
              <w:ind w:firstLineChars="0" w:firstLine="0"/>
              <w:rPr>
                <w:sz w:val="21"/>
                <w:szCs w:val="21"/>
              </w:rPr>
            </w:pPr>
            <w:r w:rsidRPr="00A11C48">
              <w:rPr>
                <w:sz w:val="21"/>
                <w:szCs w:val="21"/>
              </w:rPr>
              <w:t>成员</w:t>
            </w:r>
          </w:p>
        </w:tc>
        <w:tc>
          <w:tcPr>
            <w:tcW w:w="6369" w:type="dxa"/>
          </w:tcPr>
          <w:p w:rsidR="00655727" w:rsidRPr="00A11C48" w:rsidRDefault="00655727" w:rsidP="00006058">
            <w:pPr>
              <w:pStyle w:val="a0"/>
              <w:ind w:firstLineChars="0" w:firstLine="0"/>
              <w:rPr>
                <w:sz w:val="21"/>
                <w:szCs w:val="21"/>
              </w:rPr>
            </w:pPr>
            <w:r w:rsidRPr="00A11C48">
              <w:rPr>
                <w:sz w:val="21"/>
                <w:szCs w:val="21"/>
              </w:rPr>
              <w:t>说明</w:t>
            </w:r>
          </w:p>
        </w:tc>
      </w:tr>
      <w:tr w:rsidR="00ED4387" w:rsidRPr="00A11C48" w:rsidTr="00006058">
        <w:tc>
          <w:tcPr>
            <w:tcW w:w="2584" w:type="dxa"/>
          </w:tcPr>
          <w:p w:rsidR="00655727" w:rsidRPr="00A11C48" w:rsidRDefault="004B6723" w:rsidP="00006058">
            <w:pPr>
              <w:pStyle w:val="a0"/>
              <w:ind w:firstLineChars="0" w:firstLine="0"/>
              <w:rPr>
                <w:sz w:val="21"/>
                <w:szCs w:val="21"/>
              </w:rPr>
            </w:pPr>
            <w:r>
              <w:rPr>
                <w:sz w:val="21"/>
                <w:szCs w:val="21"/>
              </w:rPr>
              <w:t>logger</w:t>
            </w:r>
          </w:p>
        </w:tc>
        <w:tc>
          <w:tcPr>
            <w:tcW w:w="6369" w:type="dxa"/>
          </w:tcPr>
          <w:p w:rsidR="00655727" w:rsidRPr="00A11C48" w:rsidRDefault="00D704E0" w:rsidP="00006058">
            <w:pPr>
              <w:pStyle w:val="a0"/>
              <w:ind w:firstLineChars="0" w:firstLine="0"/>
              <w:rPr>
                <w:sz w:val="21"/>
                <w:szCs w:val="21"/>
              </w:rPr>
            </w:pPr>
            <w:r w:rsidRPr="00506ABD">
              <w:rPr>
                <w:rFonts w:hint="eastAsia"/>
                <w:sz w:val="21"/>
                <w:szCs w:val="21"/>
              </w:rPr>
              <w:t>日志记录</w:t>
            </w:r>
          </w:p>
        </w:tc>
      </w:tr>
      <w:tr w:rsidR="00ED4387" w:rsidRPr="00A11C48" w:rsidTr="00006058">
        <w:tc>
          <w:tcPr>
            <w:tcW w:w="2584" w:type="dxa"/>
          </w:tcPr>
          <w:p w:rsidR="00655727" w:rsidRPr="00A11C48" w:rsidRDefault="00ED4387" w:rsidP="00006058">
            <w:pPr>
              <w:pStyle w:val="a0"/>
              <w:ind w:firstLineChars="0" w:firstLine="0"/>
              <w:rPr>
                <w:sz w:val="21"/>
                <w:szCs w:val="21"/>
              </w:rPr>
            </w:pPr>
            <w:r>
              <w:rPr>
                <w:sz w:val="21"/>
                <w:szCs w:val="21"/>
              </w:rPr>
              <w:t>process(</w:t>
            </w:r>
            <w:r w:rsidRPr="00ED4387">
              <w:rPr>
                <w:sz w:val="21"/>
                <w:szCs w:val="21"/>
              </w:rPr>
              <w:t>...)</w:t>
            </w:r>
          </w:p>
        </w:tc>
        <w:tc>
          <w:tcPr>
            <w:tcW w:w="6369" w:type="dxa"/>
          </w:tcPr>
          <w:p w:rsidR="00655727" w:rsidRPr="00A11C48" w:rsidRDefault="00CE3A12" w:rsidP="00CE3A12">
            <w:pPr>
              <w:pStyle w:val="a0"/>
              <w:ind w:firstLineChars="0" w:firstLine="0"/>
              <w:rPr>
                <w:sz w:val="21"/>
                <w:szCs w:val="21"/>
              </w:rPr>
            </w:pPr>
            <w:r>
              <w:rPr>
                <w:rFonts w:hint="eastAsia"/>
                <w:sz w:val="21"/>
                <w:szCs w:val="21"/>
              </w:rPr>
              <w:t>对目标码模式命题集合进行归纳推理，输出</w:t>
            </w:r>
            <w:r w:rsidR="00BD66C3">
              <w:rPr>
                <w:rFonts w:hint="eastAsia"/>
                <w:sz w:val="21"/>
                <w:szCs w:val="21"/>
              </w:rPr>
              <w:t>最终</w:t>
            </w:r>
            <w:r w:rsidR="00F2529A">
              <w:rPr>
                <w:rFonts w:hint="eastAsia"/>
                <w:sz w:val="21"/>
                <w:szCs w:val="21"/>
              </w:rPr>
              <w:t>结果。</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655727" w:rsidRPr="00A11C48" w:rsidRDefault="001C2F98" w:rsidP="00006058">
            <w:pPr>
              <w:pStyle w:val="a0"/>
              <w:ind w:firstLineChars="0" w:firstLine="0"/>
              <w:rPr>
                <w:sz w:val="21"/>
                <w:szCs w:val="21"/>
              </w:rPr>
            </w:pPr>
            <w:r>
              <w:rPr>
                <w:rFonts w:hint="eastAsia"/>
                <w:sz w:val="21"/>
                <w:szCs w:val="21"/>
              </w:rPr>
              <w:t>把两个中间状态的目标码模式命题集合</w:t>
            </w:r>
            <w:r w:rsidR="00F517AF">
              <w:rPr>
                <w:rFonts w:hint="eastAsia"/>
                <w:sz w:val="21"/>
                <w:szCs w:val="21"/>
              </w:rPr>
              <w:t>进行</w:t>
            </w:r>
            <w:r>
              <w:rPr>
                <w:rFonts w:hint="eastAsia"/>
                <w:sz w:val="21"/>
                <w:szCs w:val="21"/>
              </w:rPr>
              <w:t>合并。</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readFromConsole(String)</w:t>
            </w:r>
          </w:p>
        </w:tc>
        <w:tc>
          <w:tcPr>
            <w:tcW w:w="6369" w:type="dxa"/>
          </w:tcPr>
          <w:p w:rsidR="00655727" w:rsidRPr="00A11C48" w:rsidRDefault="001C2F98" w:rsidP="00006058">
            <w:pPr>
              <w:pStyle w:val="a0"/>
              <w:ind w:firstLineChars="0" w:firstLine="0"/>
              <w:rPr>
                <w:sz w:val="21"/>
                <w:szCs w:val="21"/>
              </w:rPr>
            </w:pPr>
            <w:r>
              <w:rPr>
                <w:rFonts w:hint="eastAsia"/>
                <w:sz w:val="21"/>
                <w:szCs w:val="21"/>
              </w:rPr>
              <w:t>从控制台读入用户输入的循环不变式。</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ju</w:t>
            </w:r>
            <w:r w:rsidR="005F705F">
              <w:rPr>
                <w:sz w:val="21"/>
                <w:szCs w:val="21"/>
              </w:rPr>
              <w:t>dgeSemantemes(</w:t>
            </w:r>
            <w:r w:rsidRPr="00ED4387">
              <w:rPr>
                <w:sz w:val="21"/>
                <w:szCs w:val="21"/>
              </w:rPr>
              <w:t xml:space="preserve"> ...)</w:t>
            </w:r>
          </w:p>
        </w:tc>
        <w:tc>
          <w:tcPr>
            <w:tcW w:w="6369" w:type="dxa"/>
          </w:tcPr>
          <w:p w:rsidR="00655727" w:rsidRPr="00A11C48" w:rsidRDefault="001C0771" w:rsidP="00006058">
            <w:pPr>
              <w:pStyle w:val="a0"/>
              <w:ind w:firstLineChars="0" w:firstLine="0"/>
              <w:rPr>
                <w:sz w:val="21"/>
                <w:szCs w:val="21"/>
              </w:rPr>
            </w:pPr>
            <w:r>
              <w:rPr>
                <w:rFonts w:hint="eastAsia"/>
                <w:sz w:val="21"/>
                <w:szCs w:val="21"/>
              </w:rPr>
              <w:t>判断</w:t>
            </w:r>
            <w:r w:rsidR="00057611">
              <w:rPr>
                <w:rFonts w:hint="eastAsia"/>
                <w:sz w:val="21"/>
                <w:szCs w:val="21"/>
              </w:rPr>
              <w:t>文法单元和目标码模式的语义是否一致。</w:t>
            </w:r>
          </w:p>
        </w:tc>
      </w:tr>
      <w:tr w:rsidR="00DE362F" w:rsidRPr="00A11C48" w:rsidTr="00006058">
        <w:tc>
          <w:tcPr>
            <w:tcW w:w="2584" w:type="dxa"/>
          </w:tcPr>
          <w:p w:rsidR="00222F6F" w:rsidRPr="00A11C48" w:rsidRDefault="00DE362F" w:rsidP="00006058">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22F6F" w:rsidRPr="00A11C48" w:rsidRDefault="00146B36" w:rsidP="00006058">
            <w:pPr>
              <w:pStyle w:val="a0"/>
              <w:ind w:firstLineChars="0" w:firstLine="0"/>
              <w:rPr>
                <w:sz w:val="21"/>
                <w:szCs w:val="21"/>
              </w:rPr>
            </w:pPr>
            <w:r>
              <w:rPr>
                <w:rFonts w:hint="eastAsia"/>
                <w:sz w:val="21"/>
                <w:szCs w:val="21"/>
              </w:rPr>
              <w:t>输出目标码模式命题集合</w:t>
            </w:r>
            <w:r w:rsidR="00130B91">
              <w:rPr>
                <w:rFonts w:hint="eastAsia"/>
                <w:sz w:val="21"/>
                <w:szCs w:val="21"/>
              </w:rPr>
              <w:t>。</w:t>
            </w:r>
          </w:p>
        </w:tc>
      </w:tr>
    </w:tbl>
    <w:p w:rsidR="00C2483F" w:rsidRDefault="0023243A" w:rsidP="00E92F91">
      <w:pPr>
        <w:pStyle w:val="a0"/>
        <w:ind w:firstLineChars="0" w:firstLine="0"/>
      </w:pPr>
      <w:r>
        <w:lastRenderedPageBreak/>
        <w:tab/>
      </w:r>
      <w:r w:rsidR="007409DB">
        <w:rPr>
          <w:rFonts w:hint="eastAsia"/>
        </w:rPr>
        <w:t>最后，</w:t>
      </w:r>
      <w:r w:rsidR="00F3254C" w:rsidRPr="00F3254C">
        <w:t>DerivationDTO</w:t>
      </w:r>
      <w:r w:rsidR="006374B4">
        <w:rPr>
          <w:rFonts w:hint="eastAsia"/>
        </w:rPr>
        <w:t>类</w:t>
      </w:r>
      <w:r w:rsidR="00594449">
        <w:rPr>
          <w:rFonts w:hint="eastAsia"/>
        </w:rPr>
        <w:t>定义了存储</w:t>
      </w:r>
      <w:r w:rsidR="00E96ACD">
        <w:rPr>
          <w:rFonts w:hint="eastAsia"/>
        </w:rPr>
        <w:t>推理中</w:t>
      </w:r>
      <w:r w:rsidR="00594449">
        <w:rPr>
          <w:rFonts w:hint="eastAsia"/>
        </w:rPr>
        <w:t>中间</w:t>
      </w:r>
      <w:r w:rsidR="00E96ACD">
        <w:rPr>
          <w:rFonts w:hint="eastAsia"/>
        </w:rPr>
        <w:t>结果的模板，主要</w:t>
      </w:r>
      <w:r w:rsidR="002A029A">
        <w:rPr>
          <w:rFonts w:hint="eastAsia"/>
        </w:rPr>
        <w:t>包括证明序列、证据和证明步数等属性和相应的</w:t>
      </w:r>
      <w:r w:rsidR="002A029A">
        <w:rPr>
          <w:rFonts w:hint="eastAsia"/>
        </w:rPr>
        <w:t>get</w:t>
      </w:r>
      <w:r w:rsidR="002A029A">
        <w:t>/set</w:t>
      </w:r>
      <w:r w:rsidR="002A029A">
        <w:rPr>
          <w:rFonts w:hint="eastAsia"/>
        </w:rPr>
        <w:t>方法</w:t>
      </w:r>
      <w:r w:rsidR="00A862D5">
        <w:rPr>
          <w:rFonts w:hint="eastAsia"/>
        </w:rPr>
        <w:t>。</w:t>
      </w:r>
      <w:r w:rsidR="00DB5FB6" w:rsidRPr="00DB5FB6">
        <w:t>ProverUtils</w:t>
      </w:r>
      <w:r w:rsidR="00DB5FB6">
        <w:rPr>
          <w:rFonts w:hint="eastAsia"/>
        </w:rPr>
        <w:t>类</w:t>
      </w:r>
      <w:r w:rsidR="009A1287">
        <w:rPr>
          <w:rFonts w:hint="eastAsia"/>
        </w:rPr>
        <w:t>主要包括一些静态的</w:t>
      </w:r>
      <w:r w:rsidR="0035397A">
        <w:rPr>
          <w:rFonts w:hint="eastAsia"/>
        </w:rPr>
        <w:t>工具方法</w:t>
      </w:r>
      <w:r w:rsidR="009A1287">
        <w:rPr>
          <w:rFonts w:hint="eastAsia"/>
        </w:rPr>
        <w:t>，如</w:t>
      </w:r>
      <w:r w:rsidR="009E1C39">
        <w:rPr>
          <w:rFonts w:hint="eastAsia"/>
        </w:rPr>
        <w:t>从当前命题克隆出一个新的命题、用参数</w:t>
      </w:r>
      <w:r w:rsidR="00AA488C">
        <w:rPr>
          <w:rFonts w:hint="eastAsia"/>
        </w:rPr>
        <w:t>更新</w:t>
      </w:r>
      <w:r w:rsidR="00C32244">
        <w:rPr>
          <w:rFonts w:hint="eastAsia"/>
        </w:rPr>
        <w:t>命题等。</w:t>
      </w:r>
    </w:p>
    <w:p w:rsidR="00676527" w:rsidRPr="002C6C9F" w:rsidRDefault="00676527" w:rsidP="00676527">
      <w:pPr>
        <w:pStyle w:val="3"/>
        <w:spacing w:before="156" w:after="156"/>
      </w:pPr>
      <w:bookmarkStart w:id="72" w:name="_Toc471204411"/>
      <w:r w:rsidRPr="004C0DCD">
        <w:rPr>
          <w:rFonts w:hint="eastAsia"/>
        </w:rPr>
        <w:t>用户界面模块</w:t>
      </w:r>
      <w:bookmarkEnd w:id="72"/>
    </w:p>
    <w:p w:rsidR="003528CD" w:rsidRDefault="001D49C1" w:rsidP="0020276F">
      <w:pPr>
        <w:pStyle w:val="a0"/>
        <w:ind w:firstLineChars="0" w:firstLine="420"/>
      </w:pPr>
      <w:r w:rsidRPr="001D49C1">
        <w:rPr>
          <w:rFonts w:hint="eastAsia"/>
        </w:rPr>
        <w:t>用户界面</w:t>
      </w:r>
      <w:r w:rsidR="00BB7C9F">
        <w:rPr>
          <w:rFonts w:hint="eastAsia"/>
        </w:rPr>
        <w:t>模块是用户与程序交互的接口，</w:t>
      </w:r>
      <w:r w:rsidR="00A8588E">
        <w:rPr>
          <w:rFonts w:hint="eastAsia"/>
        </w:rPr>
        <w:t>其主要任务是</w:t>
      </w:r>
      <w:r w:rsidR="005F66E0">
        <w:rPr>
          <w:rFonts w:hint="eastAsia"/>
        </w:rPr>
        <w:t>接受用户的输入，</w:t>
      </w:r>
      <w:r w:rsidR="00BB7C9F">
        <w:rPr>
          <w:rFonts w:hint="eastAsia"/>
        </w:rPr>
        <w:t>反馈运行的实时信息</w:t>
      </w:r>
      <w:r w:rsidR="00B55209">
        <w:rPr>
          <w:rFonts w:hint="eastAsia"/>
        </w:rPr>
        <w:t>，</w:t>
      </w:r>
      <w:r w:rsidR="00BB7C9F">
        <w:rPr>
          <w:rFonts w:hint="eastAsia"/>
        </w:rPr>
        <w:t>并把程序运行的最终结果显示出来。</w:t>
      </w:r>
      <w:r w:rsidR="00B55209" w:rsidRPr="00B55209">
        <w:rPr>
          <w:rFonts w:hint="eastAsia"/>
        </w:rPr>
        <w:t>该模块的主体是</w:t>
      </w:r>
      <w:r w:rsidR="00813B1A" w:rsidRPr="00813B1A">
        <w:t>MainWindow</w:t>
      </w:r>
      <w:r w:rsidR="00B55209" w:rsidRPr="00B55209">
        <w:rPr>
          <w:rFonts w:hint="eastAsia"/>
        </w:rPr>
        <w:t>类</w:t>
      </w:r>
      <w:r w:rsidR="00813B1A">
        <w:rPr>
          <w:rFonts w:hint="eastAsia"/>
        </w:rPr>
        <w:t>，</w:t>
      </w:r>
      <w:r w:rsidR="00C35DEA">
        <w:rPr>
          <w:rFonts w:hint="eastAsia"/>
        </w:rPr>
        <w:t>在其构造函数中</w:t>
      </w:r>
      <w:r w:rsidR="00EA5F89">
        <w:rPr>
          <w:rFonts w:hint="eastAsia"/>
        </w:rPr>
        <w:t>会生成整个</w:t>
      </w:r>
      <w:r w:rsidR="005524A2">
        <w:rPr>
          <w:rFonts w:hint="eastAsia"/>
        </w:rPr>
        <w:t>界面</w:t>
      </w:r>
      <w:r w:rsidR="00EA5F89">
        <w:rPr>
          <w:rFonts w:hint="eastAsia"/>
        </w:rPr>
        <w:t>的所有部分。</w:t>
      </w:r>
      <w:r w:rsidR="00FE5853" w:rsidRPr="00FE5853">
        <w:t>CustomPanel</w:t>
      </w:r>
      <w:r w:rsidR="00FE5853">
        <w:rPr>
          <w:rFonts w:hint="eastAsia"/>
        </w:rPr>
        <w:t>类</w:t>
      </w:r>
      <w:r w:rsidR="000C2506">
        <w:rPr>
          <w:rFonts w:hint="eastAsia"/>
        </w:rPr>
        <w:t>继承</w:t>
      </w:r>
      <w:r w:rsidR="006B789D">
        <w:rPr>
          <w:rFonts w:hint="eastAsia"/>
        </w:rPr>
        <w:t>自</w:t>
      </w:r>
      <w:r w:rsidR="000C2506" w:rsidRPr="000C2506">
        <w:t>JPanel</w:t>
      </w:r>
      <w:r w:rsidR="000C2506">
        <w:rPr>
          <w:rFonts w:hint="eastAsia"/>
        </w:rPr>
        <w:t>类</w:t>
      </w:r>
      <w:r w:rsidR="00ED69D7">
        <w:rPr>
          <w:rFonts w:hint="eastAsia"/>
        </w:rPr>
        <w:t>，表示自定义的</w:t>
      </w:r>
      <w:r w:rsidR="006F0F4D">
        <w:rPr>
          <w:rFonts w:hint="eastAsia"/>
        </w:rPr>
        <w:t>面板。</w:t>
      </w:r>
      <w:r w:rsidR="00EF7460" w:rsidRPr="00EF7460">
        <w:t>CustomButtonUI</w:t>
      </w:r>
      <w:r w:rsidR="00EF7460">
        <w:rPr>
          <w:rFonts w:hint="eastAsia"/>
        </w:rPr>
        <w:t>类</w:t>
      </w:r>
      <w:r w:rsidR="00E6170B">
        <w:rPr>
          <w:rFonts w:hint="eastAsia"/>
        </w:rPr>
        <w:t>继承</w:t>
      </w:r>
      <w:r w:rsidR="006B789D">
        <w:rPr>
          <w:rFonts w:hint="eastAsia"/>
        </w:rPr>
        <w:t>自</w:t>
      </w:r>
      <w:r w:rsidR="00E6170B" w:rsidRPr="00E6170B">
        <w:t>BasicButtonUI</w:t>
      </w:r>
      <w:r w:rsidR="00E6170B">
        <w:rPr>
          <w:rFonts w:hint="eastAsia"/>
        </w:rPr>
        <w:t>类，表示自定义的按钮界面。</w:t>
      </w:r>
      <w:r w:rsidR="00E6170B">
        <w:t>CustomTreeCellRenderer</w:t>
      </w:r>
      <w:r w:rsidR="00E6170B">
        <w:rPr>
          <w:rFonts w:hint="eastAsia"/>
        </w:rPr>
        <w:t>类</w:t>
      </w:r>
      <w:r w:rsidR="00B648CD">
        <w:rPr>
          <w:rFonts w:hint="eastAsia"/>
        </w:rPr>
        <w:t>继承自</w:t>
      </w:r>
      <w:r w:rsidR="00B648CD" w:rsidRPr="00B648CD">
        <w:t>DefaultTreeCellRenderer</w:t>
      </w:r>
      <w:r w:rsidR="00B648CD">
        <w:rPr>
          <w:rFonts w:hint="eastAsia"/>
        </w:rPr>
        <w:t>类，</w:t>
      </w:r>
      <w:r w:rsidR="00E6170B">
        <w:rPr>
          <w:rFonts w:hint="eastAsia"/>
        </w:rPr>
        <w:t>表示</w:t>
      </w:r>
      <w:r w:rsidR="005C593C">
        <w:t>JTree</w:t>
      </w:r>
      <w:r w:rsidR="005C593C">
        <w:rPr>
          <w:rFonts w:hint="eastAsia"/>
        </w:rPr>
        <w:t>类的</w:t>
      </w:r>
      <w:r w:rsidR="00E6170B">
        <w:rPr>
          <w:rFonts w:hint="eastAsia"/>
        </w:rPr>
        <w:t>自定义</w:t>
      </w:r>
      <w:r w:rsidR="00E6170B" w:rsidRPr="00E6170B">
        <w:rPr>
          <w:rFonts w:hint="eastAsia"/>
        </w:rPr>
        <w:t>单元绘制器</w:t>
      </w:r>
      <w:r w:rsidR="00E6170B">
        <w:rPr>
          <w:rFonts w:hint="eastAsia"/>
        </w:rPr>
        <w:t>。</w:t>
      </w:r>
      <w:r w:rsidR="006245F8" w:rsidRPr="006245F8">
        <w:t>Node</w:t>
      </w:r>
      <w:r w:rsidR="006245F8">
        <w:rPr>
          <w:rFonts w:hint="eastAsia"/>
        </w:rPr>
        <w:t>表示</w:t>
      </w:r>
      <w:r w:rsidR="00211944">
        <w:t>JTree</w:t>
      </w:r>
      <w:r w:rsidR="00211944">
        <w:rPr>
          <w:rFonts w:hint="eastAsia"/>
        </w:rPr>
        <w:t>类的节点</w:t>
      </w:r>
      <w:r w:rsidR="00CA1CF6">
        <w:rPr>
          <w:rFonts w:hint="eastAsia"/>
        </w:rPr>
        <w:t>值类型</w:t>
      </w:r>
      <w:r w:rsidR="00211944">
        <w:rPr>
          <w:rFonts w:hint="eastAsia"/>
        </w:rPr>
        <w:t>。</w:t>
      </w:r>
      <w:r w:rsidR="005C593C" w:rsidRPr="000C2506">
        <w:t>JPanel</w:t>
      </w:r>
      <w:r w:rsidR="005C593C">
        <w:rPr>
          <w:rFonts w:hint="eastAsia"/>
        </w:rPr>
        <w:t>类、</w:t>
      </w:r>
      <w:r w:rsidR="005C593C" w:rsidRPr="00E6170B">
        <w:t>BasicButtonUI</w:t>
      </w:r>
      <w:r w:rsidR="005C593C">
        <w:rPr>
          <w:rFonts w:hint="eastAsia"/>
        </w:rPr>
        <w:t>类</w:t>
      </w:r>
      <w:r w:rsidR="00853E29">
        <w:rPr>
          <w:rFonts w:hint="eastAsia"/>
        </w:rPr>
        <w:t>、</w:t>
      </w:r>
      <w:r w:rsidR="00853E29" w:rsidRPr="00853E29">
        <w:t>DefaultTreeCellRenderer</w:t>
      </w:r>
      <w:r w:rsidR="00853E29">
        <w:rPr>
          <w:rFonts w:hint="eastAsia"/>
        </w:rPr>
        <w:t>类</w:t>
      </w:r>
      <w:r w:rsidR="005C593C">
        <w:rPr>
          <w:rFonts w:hint="eastAsia"/>
        </w:rPr>
        <w:t>和</w:t>
      </w:r>
      <w:r w:rsidR="005C593C">
        <w:t>JTree</w:t>
      </w:r>
      <w:r w:rsidR="005C593C">
        <w:rPr>
          <w:rFonts w:hint="eastAsia"/>
        </w:rPr>
        <w:t>类都是</w:t>
      </w:r>
      <w:r w:rsidR="00A27368" w:rsidRPr="00A27368">
        <w:rPr>
          <w:rFonts w:hint="eastAsia"/>
        </w:rPr>
        <w:t>Java</w:t>
      </w:r>
      <w:r w:rsidR="00A27368">
        <w:rPr>
          <w:rFonts w:hint="eastAsia"/>
        </w:rPr>
        <w:t>用户界面</w:t>
      </w:r>
      <w:r w:rsidR="00A27368" w:rsidRPr="00A27368">
        <w:rPr>
          <w:rFonts w:hint="eastAsia"/>
        </w:rPr>
        <w:t>开发工具包</w:t>
      </w:r>
      <w:r w:rsidR="00A27368">
        <w:rPr>
          <w:rFonts w:hint="eastAsia"/>
        </w:rPr>
        <w:t>Swing</w:t>
      </w:r>
      <w:r w:rsidR="00A27368">
        <w:rPr>
          <w:rFonts w:hint="eastAsia"/>
        </w:rPr>
        <w:t>的</w:t>
      </w:r>
      <w:r w:rsidR="002F5230">
        <w:rPr>
          <w:rFonts w:hint="eastAsia"/>
        </w:rPr>
        <w:t>内置组件</w:t>
      </w:r>
      <w:r w:rsidR="00E93CC0">
        <w:rPr>
          <w:rFonts w:hint="eastAsia"/>
        </w:rPr>
        <w:t>。</w:t>
      </w:r>
      <w:r w:rsidR="00F82BA5">
        <w:rPr>
          <w:rFonts w:hint="eastAsia"/>
        </w:rPr>
        <w:t>下面将给出</w:t>
      </w:r>
      <w:r w:rsidR="00F82BA5" w:rsidRPr="001D49C1">
        <w:rPr>
          <w:rFonts w:hint="eastAsia"/>
        </w:rPr>
        <w:t>用户界面</w:t>
      </w:r>
      <w:r w:rsidR="00F82BA5" w:rsidRPr="0093418A">
        <w:rPr>
          <w:rFonts w:hint="eastAsia"/>
        </w:rPr>
        <w:t>模块</w:t>
      </w:r>
      <w:r w:rsidR="00F82BA5" w:rsidRPr="00A503D9">
        <w:rPr>
          <w:rFonts w:hint="eastAsia"/>
        </w:rPr>
        <w:t>类图</w:t>
      </w:r>
      <w:r w:rsidR="00F82BA5">
        <w:rPr>
          <w:rFonts w:hint="eastAsia"/>
        </w:rPr>
        <w:t>，如图</w:t>
      </w:r>
      <w:r w:rsidR="00F82BA5">
        <w:rPr>
          <w:rFonts w:hint="eastAsia"/>
        </w:rPr>
        <w:t>X</w:t>
      </w:r>
      <w:r w:rsidR="00F82BA5">
        <w:rPr>
          <w:rFonts w:hint="eastAsia"/>
        </w:rPr>
        <w:t>所示。</w:t>
      </w:r>
    </w:p>
    <w:p w:rsidR="00676527" w:rsidRDefault="00133FD1" w:rsidP="00F165D0">
      <w:pPr>
        <w:pStyle w:val="a0"/>
        <w:ind w:firstLineChars="0" w:firstLine="0"/>
        <w:jc w:val="center"/>
      </w:pPr>
      <w:r w:rsidRPr="00133FD1">
        <w:rPr>
          <w:noProof/>
        </w:rPr>
        <w:drawing>
          <wp:inline distT="0" distB="0" distL="0" distR="0">
            <wp:extent cx="5760085" cy="4604040"/>
            <wp:effectExtent l="0" t="0" r="0" b="635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760085" cy="4604040"/>
                    </a:xfrm>
                    <a:prstGeom prst="rect">
                      <a:avLst/>
                    </a:prstGeom>
                    <a:noFill/>
                    <a:ln>
                      <a:noFill/>
                    </a:ln>
                  </pic:spPr>
                </pic:pic>
              </a:graphicData>
            </a:graphic>
          </wp:inline>
        </w:drawing>
      </w:r>
    </w:p>
    <w:p w:rsidR="00676527" w:rsidRPr="00902E38" w:rsidRDefault="00676527" w:rsidP="00676527">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676527">
        <w:rPr>
          <w:rFonts w:hint="eastAsia"/>
          <w:b/>
          <w:sz w:val="21"/>
          <w:szCs w:val="21"/>
        </w:rPr>
        <w:t>用户界面模块</w:t>
      </w:r>
      <w:r w:rsidRPr="00902E38">
        <w:rPr>
          <w:rFonts w:hint="eastAsia"/>
          <w:b/>
          <w:sz w:val="21"/>
          <w:szCs w:val="21"/>
        </w:rPr>
        <w:t>类图</w:t>
      </w:r>
    </w:p>
    <w:p w:rsidR="0053225C" w:rsidRDefault="00DA2D12" w:rsidP="0053225C">
      <w:pPr>
        <w:pStyle w:val="a0"/>
        <w:ind w:firstLineChars="0" w:firstLine="0"/>
      </w:pPr>
      <w:r>
        <w:rPr>
          <w:rFonts w:hint="eastAsia"/>
        </w:rPr>
        <w:lastRenderedPageBreak/>
        <w:tab/>
      </w:r>
      <w:r w:rsidR="007217E6" w:rsidRPr="003F09A7">
        <w:rPr>
          <w:rFonts w:hint="eastAsia"/>
        </w:rPr>
        <w:t>上图中，</w:t>
      </w:r>
      <w:r w:rsidR="00F165D0">
        <w:rPr>
          <w:rFonts w:hint="eastAsia"/>
        </w:rPr>
        <w:t>Main</w:t>
      </w:r>
      <w:r w:rsidR="00F165D0">
        <w:t>Window</w:t>
      </w:r>
      <w:r w:rsidR="00F165D0">
        <w:rPr>
          <w:rFonts w:hint="eastAsia"/>
        </w:rPr>
        <w:t>类</w:t>
      </w:r>
      <w:r w:rsidR="004128A1">
        <w:rPr>
          <w:rFonts w:hint="eastAsia"/>
        </w:rPr>
        <w:t>包含有</w:t>
      </w:r>
      <w:r w:rsidR="004128A1" w:rsidRPr="004128A1">
        <w:t>CustomPanel</w:t>
      </w:r>
      <w:r w:rsidR="004128A1">
        <w:rPr>
          <w:rFonts w:hint="eastAsia"/>
        </w:rPr>
        <w:t>类、</w:t>
      </w:r>
      <w:r w:rsidR="004128A1" w:rsidRPr="004128A1">
        <w:t>CustomButtonUI</w:t>
      </w:r>
      <w:r w:rsidR="004128A1">
        <w:rPr>
          <w:rFonts w:hint="eastAsia"/>
        </w:rPr>
        <w:t>类和</w:t>
      </w:r>
      <w:r w:rsidR="004128A1" w:rsidRPr="004128A1">
        <w:t>CustomTree</w:t>
      </w:r>
      <w:r w:rsidR="00472EB2">
        <w:rPr>
          <w:rFonts w:hint="eastAsia"/>
        </w:rPr>
        <w:t>-</w:t>
      </w:r>
      <w:r w:rsidR="004128A1" w:rsidRPr="004128A1">
        <w:t>CellRenderer</w:t>
      </w:r>
      <w:r w:rsidR="004128A1">
        <w:rPr>
          <w:rFonts w:hint="eastAsia"/>
        </w:rPr>
        <w:t>类的实例，故</w:t>
      </w:r>
      <w:r w:rsidR="004128A1">
        <w:rPr>
          <w:rFonts w:hint="eastAsia"/>
        </w:rPr>
        <w:t>Main</w:t>
      </w:r>
      <w:r w:rsidR="004128A1">
        <w:t>Window</w:t>
      </w:r>
      <w:r w:rsidR="004128A1">
        <w:rPr>
          <w:rFonts w:hint="eastAsia"/>
        </w:rPr>
        <w:t>类</w:t>
      </w:r>
      <w:r w:rsidR="00472EB2">
        <w:rPr>
          <w:rFonts w:hint="eastAsia"/>
        </w:rPr>
        <w:t>与它们是组合的关系。</w:t>
      </w:r>
      <w:r w:rsidR="00C53D1D" w:rsidRPr="00C53D1D">
        <w:t>CustomTreeCellRenderer</w:t>
      </w:r>
      <w:r w:rsidR="00C53D1D">
        <w:rPr>
          <w:rFonts w:hint="eastAsia"/>
        </w:rPr>
        <w:t>类中含有一个由</w:t>
      </w:r>
      <w:r w:rsidR="00C53D1D">
        <w:rPr>
          <w:rFonts w:hint="eastAsia"/>
        </w:rPr>
        <w:t>Node</w:t>
      </w:r>
      <w:r w:rsidR="00C53D1D">
        <w:rPr>
          <w:rFonts w:hint="eastAsia"/>
        </w:rPr>
        <w:t>类的实例组成的列表，故二者也是组合的关系。</w:t>
      </w:r>
      <w:r w:rsidR="00133FD1">
        <w:rPr>
          <w:rFonts w:hint="eastAsia"/>
        </w:rPr>
        <w:t>Node</w:t>
      </w:r>
      <w:r w:rsidR="00133FD1">
        <w:rPr>
          <w:rFonts w:hint="eastAsia"/>
        </w:rPr>
        <w:t>类实例是在</w:t>
      </w:r>
      <w:r w:rsidR="00133FD1">
        <w:rPr>
          <w:rFonts w:hint="eastAsia"/>
        </w:rPr>
        <w:t>Main</w:t>
      </w:r>
      <w:r w:rsidR="00133FD1">
        <w:t>Window</w:t>
      </w:r>
      <w:r w:rsidR="00133FD1">
        <w:rPr>
          <w:rFonts w:hint="eastAsia"/>
        </w:rPr>
        <w:t>类中构造的，故二者是关联的关系。</w:t>
      </w:r>
      <w:r w:rsidR="0053225C" w:rsidRPr="0095633D">
        <w:rPr>
          <w:rFonts w:hint="eastAsia"/>
        </w:rPr>
        <w:t>下面将简要介绍一下各类的成员情况。</w:t>
      </w:r>
    </w:p>
    <w:p w:rsidR="0053225C" w:rsidRPr="0080117A" w:rsidRDefault="0059427A" w:rsidP="0053225C">
      <w:pPr>
        <w:pStyle w:val="af8"/>
        <w:spacing w:line="360" w:lineRule="auto"/>
        <w:rPr>
          <w:rFonts w:ascii="Times New Roman"/>
        </w:rPr>
      </w:pPr>
      <w:r w:rsidRPr="000C5BB7">
        <w:rPr>
          <w:rFonts w:ascii="Times New Roman"/>
        </w:rPr>
        <w:t>MainWindow</w:t>
      </w:r>
      <w:r w:rsidR="0053225C" w:rsidRPr="000C5BB7">
        <w:rPr>
          <w:rFonts w:ascii="Times New Roman"/>
        </w:rPr>
        <w:t>类是</w:t>
      </w:r>
      <w:r w:rsidRPr="001D49C1">
        <w:rPr>
          <w:rFonts w:hint="eastAsia"/>
        </w:rPr>
        <w:t>用户界面</w:t>
      </w:r>
      <w:r>
        <w:rPr>
          <w:rFonts w:hint="eastAsia"/>
        </w:rPr>
        <w:t>模块</w:t>
      </w:r>
      <w:r>
        <w:rPr>
          <w:rFonts w:ascii="Times New Roman"/>
        </w:rPr>
        <w:t>的</w:t>
      </w:r>
      <w:r>
        <w:rPr>
          <w:rFonts w:ascii="Times New Roman" w:hint="eastAsia"/>
        </w:rPr>
        <w:t>主体窗口</w:t>
      </w:r>
      <w:r w:rsidR="0053225C" w:rsidRPr="00CC4C01">
        <w:rPr>
          <w:rFonts w:ascii="Times New Roman"/>
        </w:rPr>
        <w:t>类，其成员说明如下表</w:t>
      </w:r>
      <w:r w:rsidR="0053225C" w:rsidRPr="00CC4C01">
        <w:rPr>
          <w:rFonts w:ascii="Times New Roman"/>
        </w:rPr>
        <w:t>X</w:t>
      </w:r>
      <w:r w:rsidR="0053225C" w:rsidRPr="00CC4C01">
        <w:rPr>
          <w:rFonts w:ascii="Times New Roman"/>
        </w:rPr>
        <w:t>所示</w:t>
      </w:r>
      <w:r w:rsidR="0053225C">
        <w:rPr>
          <w:rFonts w:hint="eastAsia"/>
        </w:rPr>
        <w:t>。</w:t>
      </w:r>
    </w:p>
    <w:p w:rsidR="0053225C" w:rsidRPr="00127593" w:rsidRDefault="0053225C" w:rsidP="0053225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D512C6" w:rsidRPr="00D512C6">
        <w:rPr>
          <w:rFonts w:ascii="Times New Roman"/>
          <w:b/>
          <w:sz w:val="21"/>
          <w:szCs w:val="21"/>
        </w:rPr>
        <w:t>MainWindow</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53225C" w:rsidRPr="00A11C48" w:rsidTr="00006058">
        <w:tc>
          <w:tcPr>
            <w:tcW w:w="2584" w:type="dxa"/>
          </w:tcPr>
          <w:p w:rsidR="0053225C" w:rsidRPr="00A11C48" w:rsidRDefault="0053225C" w:rsidP="00006058">
            <w:pPr>
              <w:pStyle w:val="a0"/>
              <w:ind w:firstLineChars="0" w:firstLine="0"/>
              <w:rPr>
                <w:sz w:val="21"/>
                <w:szCs w:val="21"/>
              </w:rPr>
            </w:pPr>
            <w:r w:rsidRPr="00A11C48">
              <w:rPr>
                <w:sz w:val="21"/>
                <w:szCs w:val="21"/>
              </w:rPr>
              <w:t>成员</w:t>
            </w:r>
          </w:p>
        </w:tc>
        <w:tc>
          <w:tcPr>
            <w:tcW w:w="6369" w:type="dxa"/>
          </w:tcPr>
          <w:p w:rsidR="0053225C" w:rsidRPr="00A11C48" w:rsidRDefault="0053225C" w:rsidP="00006058">
            <w:pPr>
              <w:pStyle w:val="a0"/>
              <w:ind w:firstLineChars="0" w:firstLine="0"/>
              <w:rPr>
                <w:sz w:val="21"/>
                <w:szCs w:val="21"/>
              </w:rPr>
            </w:pPr>
            <w:r w:rsidRPr="00A11C48">
              <w:rPr>
                <w:sz w:val="21"/>
                <w:szCs w:val="21"/>
              </w:rPr>
              <w:t>说明</w:t>
            </w:r>
          </w:p>
        </w:tc>
      </w:tr>
      <w:tr w:rsidR="0053225C" w:rsidRPr="00A11C48" w:rsidTr="00006058">
        <w:tc>
          <w:tcPr>
            <w:tcW w:w="2584" w:type="dxa"/>
          </w:tcPr>
          <w:p w:rsidR="0053225C" w:rsidRPr="00A11C48" w:rsidRDefault="00022462" w:rsidP="00006058">
            <w:pPr>
              <w:pStyle w:val="a0"/>
              <w:ind w:firstLineChars="0" w:firstLine="0"/>
              <w:rPr>
                <w:sz w:val="21"/>
                <w:szCs w:val="21"/>
              </w:rPr>
            </w:pPr>
            <w:r>
              <w:rPr>
                <w:sz w:val="21"/>
                <w:szCs w:val="21"/>
              </w:rPr>
              <w:t>btnRun</w:t>
            </w:r>
          </w:p>
        </w:tc>
        <w:tc>
          <w:tcPr>
            <w:tcW w:w="6369" w:type="dxa"/>
          </w:tcPr>
          <w:p w:rsidR="0053225C" w:rsidRPr="00A11C48" w:rsidRDefault="008F73DF" w:rsidP="00006058">
            <w:pPr>
              <w:pStyle w:val="a0"/>
              <w:ind w:firstLineChars="0" w:firstLine="0"/>
              <w:rPr>
                <w:sz w:val="21"/>
                <w:szCs w:val="21"/>
              </w:rPr>
            </w:pPr>
            <w:r>
              <w:rPr>
                <w:rFonts w:hint="eastAsia"/>
                <w:sz w:val="21"/>
                <w:szCs w:val="21"/>
              </w:rPr>
              <w:t>运行按钮</w:t>
            </w:r>
          </w:p>
        </w:tc>
      </w:tr>
      <w:tr w:rsidR="000C5BB7" w:rsidRPr="00A11C48" w:rsidTr="00006058">
        <w:tc>
          <w:tcPr>
            <w:tcW w:w="2584" w:type="dxa"/>
          </w:tcPr>
          <w:p w:rsidR="000C5BB7" w:rsidRPr="00A11C48" w:rsidRDefault="004A164F" w:rsidP="00006058">
            <w:pPr>
              <w:pStyle w:val="a0"/>
              <w:ind w:firstLineChars="0" w:firstLine="0"/>
              <w:rPr>
                <w:sz w:val="21"/>
                <w:szCs w:val="21"/>
              </w:rPr>
            </w:pPr>
            <w:r>
              <w:rPr>
                <w:sz w:val="21"/>
                <w:szCs w:val="21"/>
              </w:rPr>
              <w:t>btnOpen</w:t>
            </w:r>
          </w:p>
        </w:tc>
        <w:tc>
          <w:tcPr>
            <w:tcW w:w="6369" w:type="dxa"/>
          </w:tcPr>
          <w:p w:rsidR="000C5BB7" w:rsidRPr="00A11C48" w:rsidRDefault="00116662" w:rsidP="00006058">
            <w:pPr>
              <w:pStyle w:val="a0"/>
              <w:ind w:firstLineChars="0" w:firstLine="0"/>
              <w:rPr>
                <w:sz w:val="21"/>
                <w:szCs w:val="21"/>
              </w:rPr>
            </w:pPr>
            <w:r>
              <w:rPr>
                <w:rFonts w:hint="eastAsia"/>
                <w:sz w:val="21"/>
                <w:szCs w:val="21"/>
              </w:rPr>
              <w:t>打开按钮</w:t>
            </w:r>
          </w:p>
        </w:tc>
      </w:tr>
      <w:tr w:rsidR="000C5BB7" w:rsidRPr="00A11C48" w:rsidTr="00006058">
        <w:tc>
          <w:tcPr>
            <w:tcW w:w="2584" w:type="dxa"/>
          </w:tcPr>
          <w:p w:rsidR="000C5BB7" w:rsidRPr="00A11C48" w:rsidRDefault="007C0E89" w:rsidP="00006058">
            <w:pPr>
              <w:pStyle w:val="a0"/>
              <w:ind w:firstLineChars="0" w:firstLine="0"/>
              <w:rPr>
                <w:sz w:val="21"/>
                <w:szCs w:val="21"/>
              </w:rPr>
            </w:pPr>
            <w:r>
              <w:rPr>
                <w:sz w:val="21"/>
                <w:szCs w:val="21"/>
              </w:rPr>
              <w:t>btnExit</w:t>
            </w:r>
          </w:p>
        </w:tc>
        <w:tc>
          <w:tcPr>
            <w:tcW w:w="6369" w:type="dxa"/>
          </w:tcPr>
          <w:p w:rsidR="000C5BB7" w:rsidRPr="00A11C48" w:rsidRDefault="00E81D58" w:rsidP="00006058">
            <w:pPr>
              <w:pStyle w:val="a0"/>
              <w:ind w:firstLineChars="0" w:firstLine="0"/>
              <w:rPr>
                <w:sz w:val="21"/>
                <w:szCs w:val="21"/>
              </w:rPr>
            </w:pPr>
            <w:r>
              <w:rPr>
                <w:rFonts w:hint="eastAsia"/>
                <w:sz w:val="21"/>
                <w:szCs w:val="21"/>
              </w:rPr>
              <w:t>退出按钮</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menuPanel</w:t>
            </w:r>
          </w:p>
        </w:tc>
        <w:tc>
          <w:tcPr>
            <w:tcW w:w="6369" w:type="dxa"/>
          </w:tcPr>
          <w:p w:rsidR="000C5BB7" w:rsidRPr="00A11C48" w:rsidRDefault="00E81D58" w:rsidP="00006058">
            <w:pPr>
              <w:pStyle w:val="a0"/>
              <w:ind w:firstLineChars="0" w:firstLine="0"/>
              <w:rPr>
                <w:sz w:val="21"/>
                <w:szCs w:val="21"/>
              </w:rPr>
            </w:pPr>
            <w:r>
              <w:rPr>
                <w:rFonts w:hint="eastAsia"/>
                <w:sz w:val="21"/>
                <w:szCs w:val="21"/>
              </w:rPr>
              <w:t>菜单栏</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lblStatus</w:t>
            </w:r>
          </w:p>
        </w:tc>
        <w:tc>
          <w:tcPr>
            <w:tcW w:w="6369" w:type="dxa"/>
          </w:tcPr>
          <w:p w:rsidR="000C5BB7" w:rsidRPr="00A11C48" w:rsidRDefault="00E81D58" w:rsidP="00006058">
            <w:pPr>
              <w:pStyle w:val="a0"/>
              <w:ind w:firstLineChars="0" w:firstLine="0"/>
              <w:rPr>
                <w:sz w:val="21"/>
                <w:szCs w:val="21"/>
              </w:rPr>
            </w:pPr>
            <w:r>
              <w:rPr>
                <w:rFonts w:hint="eastAsia"/>
                <w:sz w:val="21"/>
                <w:szCs w:val="21"/>
              </w:rPr>
              <w:t>状态栏</w:t>
            </w:r>
          </w:p>
        </w:tc>
      </w:tr>
      <w:tr w:rsidR="000C5BB7" w:rsidRPr="00A11C48" w:rsidTr="00006058">
        <w:tc>
          <w:tcPr>
            <w:tcW w:w="2584" w:type="dxa"/>
          </w:tcPr>
          <w:p w:rsidR="000C5BB7" w:rsidRPr="00A11C48" w:rsidRDefault="00DB2FB5" w:rsidP="00006058">
            <w:pPr>
              <w:pStyle w:val="a0"/>
              <w:ind w:firstLineChars="0" w:firstLine="0"/>
              <w:rPr>
                <w:sz w:val="21"/>
                <w:szCs w:val="21"/>
              </w:rPr>
            </w:pPr>
            <w:r>
              <w:rPr>
                <w:sz w:val="21"/>
                <w:szCs w:val="21"/>
              </w:rPr>
              <w:t>sourceTree</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p>
        </w:tc>
      </w:tr>
      <w:tr w:rsidR="000C5BB7" w:rsidRPr="00A11C48" w:rsidTr="00006058">
        <w:tc>
          <w:tcPr>
            <w:tcW w:w="2584" w:type="dxa"/>
          </w:tcPr>
          <w:p w:rsidR="000C5BB7" w:rsidRPr="00A11C48" w:rsidRDefault="000F7E29" w:rsidP="00006058">
            <w:pPr>
              <w:pStyle w:val="a0"/>
              <w:ind w:firstLineChars="0" w:firstLine="0"/>
              <w:rPr>
                <w:sz w:val="21"/>
                <w:szCs w:val="21"/>
              </w:rPr>
            </w:pPr>
            <w:r w:rsidRPr="000F7E29">
              <w:rPr>
                <w:sz w:val="21"/>
                <w:szCs w:val="21"/>
              </w:rPr>
              <w:t>source</w:t>
            </w:r>
            <w:r>
              <w:rPr>
                <w:sz w:val="21"/>
                <w:szCs w:val="21"/>
              </w:rPr>
              <w:t>Renderer</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r w:rsidR="00663AEA">
              <w:rPr>
                <w:rFonts w:hint="eastAsia"/>
                <w:sz w:val="21"/>
                <w:szCs w:val="21"/>
              </w:rPr>
              <w:t>节点</w:t>
            </w:r>
            <w:r>
              <w:rPr>
                <w:rFonts w:hint="eastAsia"/>
                <w:sz w:val="21"/>
                <w:szCs w:val="21"/>
              </w:rPr>
              <w:t>绘制器</w:t>
            </w:r>
          </w:p>
        </w:tc>
      </w:tr>
      <w:tr w:rsidR="000C5BB7" w:rsidRPr="00A11C48" w:rsidTr="00006058">
        <w:tc>
          <w:tcPr>
            <w:tcW w:w="2584" w:type="dxa"/>
          </w:tcPr>
          <w:p w:rsidR="000C5BB7" w:rsidRPr="00A11C48" w:rsidRDefault="00BB4167" w:rsidP="00006058">
            <w:pPr>
              <w:pStyle w:val="a0"/>
              <w:ind w:firstLineChars="0" w:firstLine="0"/>
              <w:rPr>
                <w:sz w:val="21"/>
                <w:szCs w:val="21"/>
              </w:rPr>
            </w:pPr>
            <w:r>
              <w:rPr>
                <w:sz w:val="21"/>
                <w:szCs w:val="21"/>
              </w:rPr>
              <w:t>goalTree</w:t>
            </w:r>
          </w:p>
        </w:tc>
        <w:tc>
          <w:tcPr>
            <w:tcW w:w="6369" w:type="dxa"/>
          </w:tcPr>
          <w:p w:rsidR="000C5BB7" w:rsidRPr="00A11C48" w:rsidRDefault="000F2E73" w:rsidP="00006058">
            <w:pPr>
              <w:pStyle w:val="a0"/>
              <w:ind w:firstLineChars="0" w:firstLine="0"/>
              <w:rPr>
                <w:sz w:val="21"/>
                <w:szCs w:val="21"/>
              </w:rPr>
            </w:pPr>
            <w:r>
              <w:rPr>
                <w:rFonts w:hint="eastAsia"/>
                <w:sz w:val="21"/>
                <w:szCs w:val="21"/>
              </w:rPr>
              <w:t>目标</w:t>
            </w:r>
            <w:r w:rsidR="00FE221F">
              <w:rPr>
                <w:rFonts w:hint="eastAsia"/>
                <w:sz w:val="21"/>
                <w:szCs w:val="21"/>
              </w:rPr>
              <w:t>代</w:t>
            </w:r>
            <w:r>
              <w:rPr>
                <w:rFonts w:hint="eastAsia"/>
                <w:sz w:val="21"/>
                <w:szCs w:val="21"/>
              </w:rPr>
              <w:t>码树</w:t>
            </w:r>
          </w:p>
        </w:tc>
      </w:tr>
      <w:tr w:rsidR="000C5BB7" w:rsidRPr="00A11C48" w:rsidTr="00006058">
        <w:tc>
          <w:tcPr>
            <w:tcW w:w="2584" w:type="dxa"/>
          </w:tcPr>
          <w:p w:rsidR="000C5BB7" w:rsidRPr="00A11C48" w:rsidRDefault="00133352" w:rsidP="00006058">
            <w:pPr>
              <w:pStyle w:val="a0"/>
              <w:ind w:firstLineChars="0" w:firstLine="0"/>
              <w:rPr>
                <w:sz w:val="21"/>
                <w:szCs w:val="21"/>
              </w:rPr>
            </w:pPr>
            <w:r w:rsidRPr="00133352">
              <w:rPr>
                <w:sz w:val="21"/>
                <w:szCs w:val="21"/>
              </w:rPr>
              <w:t>goal</w:t>
            </w:r>
            <w:r>
              <w:rPr>
                <w:sz w:val="21"/>
                <w:szCs w:val="21"/>
              </w:rPr>
              <w:t>Renderer</w:t>
            </w:r>
          </w:p>
        </w:tc>
        <w:tc>
          <w:tcPr>
            <w:tcW w:w="6369" w:type="dxa"/>
          </w:tcPr>
          <w:p w:rsidR="000C5BB7" w:rsidRPr="00A11C48" w:rsidRDefault="00FE221F" w:rsidP="00006058">
            <w:pPr>
              <w:pStyle w:val="a0"/>
              <w:ind w:firstLineChars="0" w:firstLine="0"/>
              <w:rPr>
                <w:sz w:val="21"/>
                <w:szCs w:val="21"/>
              </w:rPr>
            </w:pPr>
            <w:r>
              <w:rPr>
                <w:rFonts w:hint="eastAsia"/>
                <w:sz w:val="21"/>
                <w:szCs w:val="21"/>
              </w:rPr>
              <w:t>目标代码</w:t>
            </w:r>
            <w:r w:rsidR="000F2E73">
              <w:rPr>
                <w:rFonts w:hint="eastAsia"/>
                <w:sz w:val="21"/>
                <w:szCs w:val="21"/>
              </w:rPr>
              <w:t>树节点绘制器</w:t>
            </w:r>
          </w:p>
        </w:tc>
      </w:tr>
      <w:tr w:rsidR="000C5BB7" w:rsidRPr="00A11C48" w:rsidTr="00006058">
        <w:tc>
          <w:tcPr>
            <w:tcW w:w="2584" w:type="dxa"/>
          </w:tcPr>
          <w:p w:rsidR="000C5BB7" w:rsidRPr="00A11C48" w:rsidRDefault="001F6596" w:rsidP="00006058">
            <w:pPr>
              <w:pStyle w:val="a0"/>
              <w:ind w:firstLineChars="0" w:firstLine="0"/>
              <w:rPr>
                <w:sz w:val="21"/>
                <w:szCs w:val="21"/>
              </w:rPr>
            </w:pPr>
            <w:r>
              <w:rPr>
                <w:sz w:val="21"/>
                <w:szCs w:val="21"/>
              </w:rPr>
              <w:t>proveTree</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prove</w:t>
            </w:r>
            <w:r>
              <w:rPr>
                <w:sz w:val="21"/>
                <w:szCs w:val="21"/>
              </w:rPr>
              <w:t>Renderer</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证明序列树节点绘制器</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0C5BB7" w:rsidRPr="00A11C48" w:rsidRDefault="001C06FD" w:rsidP="00006058">
            <w:pPr>
              <w:pStyle w:val="a0"/>
              <w:ind w:firstLineChars="0" w:firstLine="0"/>
              <w:rPr>
                <w:sz w:val="21"/>
                <w:szCs w:val="21"/>
              </w:rPr>
            </w:pPr>
            <w:r>
              <w:rPr>
                <w:rFonts w:hint="eastAsia"/>
                <w:sz w:val="21"/>
                <w:szCs w:val="21"/>
              </w:rPr>
              <w:t>源代码路径</w:t>
            </w:r>
          </w:p>
        </w:tc>
      </w:tr>
      <w:tr w:rsidR="000C5BB7" w:rsidRPr="00A11C48" w:rsidTr="00006058">
        <w:tc>
          <w:tcPr>
            <w:tcW w:w="2584" w:type="dxa"/>
          </w:tcPr>
          <w:p w:rsidR="000C5BB7" w:rsidRPr="00A11C48" w:rsidRDefault="00BD5277" w:rsidP="00006058">
            <w:pPr>
              <w:pStyle w:val="a0"/>
              <w:ind w:firstLineChars="0" w:firstLine="0"/>
              <w:rPr>
                <w:sz w:val="21"/>
                <w:szCs w:val="21"/>
              </w:rPr>
            </w:pPr>
            <w:r w:rsidRPr="00BD5277">
              <w:rPr>
                <w:sz w:val="21"/>
                <w:szCs w:val="21"/>
              </w:rPr>
              <w:t>MainWindow()</w:t>
            </w:r>
          </w:p>
        </w:tc>
        <w:tc>
          <w:tcPr>
            <w:tcW w:w="6369" w:type="dxa"/>
          </w:tcPr>
          <w:p w:rsidR="000C5BB7" w:rsidRPr="00A11C48" w:rsidRDefault="003913A4" w:rsidP="00006058">
            <w:pPr>
              <w:pStyle w:val="a0"/>
              <w:ind w:firstLineChars="0" w:firstLine="0"/>
              <w:rPr>
                <w:sz w:val="21"/>
                <w:szCs w:val="21"/>
              </w:rPr>
            </w:pPr>
            <w:r>
              <w:rPr>
                <w:rFonts w:hint="eastAsia"/>
                <w:sz w:val="21"/>
                <w:szCs w:val="21"/>
              </w:rPr>
              <w:t>新建一个程序界面，初始化界面中的所有组件。</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runApp()</w:t>
            </w:r>
          </w:p>
        </w:tc>
        <w:tc>
          <w:tcPr>
            <w:tcW w:w="6369" w:type="dxa"/>
          </w:tcPr>
          <w:p w:rsidR="00413EE8" w:rsidRPr="00413EE8" w:rsidRDefault="003A4BF3" w:rsidP="00006058">
            <w:pPr>
              <w:pStyle w:val="a0"/>
              <w:ind w:firstLineChars="0" w:firstLine="0"/>
              <w:rPr>
                <w:sz w:val="21"/>
                <w:szCs w:val="21"/>
              </w:rPr>
            </w:pPr>
            <w:r>
              <w:rPr>
                <w:rFonts w:hint="eastAsia"/>
                <w:sz w:val="21"/>
                <w:szCs w:val="21"/>
              </w:rPr>
              <w:t>启动程序，调用</w:t>
            </w:r>
            <w:r w:rsidR="00413EE8">
              <w:rPr>
                <w:rFonts w:hint="eastAsia"/>
                <w:sz w:val="21"/>
                <w:szCs w:val="21"/>
              </w:rPr>
              <w:t>编译前端、编译后端和形式验证模块的</w:t>
            </w:r>
            <w:r w:rsidR="00811227">
              <w:rPr>
                <w:rFonts w:hint="eastAsia"/>
                <w:sz w:val="21"/>
                <w:szCs w:val="21"/>
              </w:rPr>
              <w:t>相关核心类。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isParentAndSon(...)</w:t>
            </w:r>
          </w:p>
        </w:tc>
        <w:tc>
          <w:tcPr>
            <w:tcW w:w="6369" w:type="dxa"/>
          </w:tcPr>
          <w:p w:rsidR="000C5BB7" w:rsidRPr="00A11C48" w:rsidRDefault="00615819" w:rsidP="00006058">
            <w:pPr>
              <w:pStyle w:val="a0"/>
              <w:ind w:firstLineChars="0" w:firstLine="0"/>
              <w:rPr>
                <w:sz w:val="21"/>
                <w:szCs w:val="21"/>
              </w:rPr>
            </w:pPr>
            <w:r>
              <w:rPr>
                <w:rFonts w:hint="eastAsia"/>
                <w:sz w:val="21"/>
                <w:szCs w:val="21"/>
              </w:rPr>
              <w:t>判断树上的两个节点是否是父子关系。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makeSourceTree(String)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构造源代码树。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makeGoalTree(String)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构造目标代码树。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makeProveTree(String)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构造证明序列树。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showAllNodes(...)</w:t>
            </w:r>
          </w:p>
        </w:tc>
        <w:tc>
          <w:tcPr>
            <w:tcW w:w="6369" w:type="dxa"/>
          </w:tcPr>
          <w:p w:rsidR="000C5BB7" w:rsidRPr="00A11C48" w:rsidRDefault="00CD1AFA" w:rsidP="00006058">
            <w:pPr>
              <w:pStyle w:val="a0"/>
              <w:ind w:firstLineChars="0" w:firstLine="0"/>
              <w:rPr>
                <w:sz w:val="21"/>
                <w:szCs w:val="21"/>
              </w:rPr>
            </w:pPr>
            <w:r>
              <w:rPr>
                <w:rFonts w:hint="eastAsia"/>
                <w:sz w:val="21"/>
                <w:szCs w:val="21"/>
              </w:rPr>
              <w:t>显示指定树种所有节点的值。</w:t>
            </w:r>
          </w:p>
        </w:tc>
      </w:tr>
    </w:tbl>
    <w:p w:rsidR="000C5BB7" w:rsidRPr="0080117A" w:rsidRDefault="00C71849" w:rsidP="000C5BB7">
      <w:pPr>
        <w:pStyle w:val="af8"/>
        <w:spacing w:line="360" w:lineRule="auto"/>
        <w:rPr>
          <w:rFonts w:ascii="Times New Roman"/>
        </w:rPr>
      </w:pPr>
      <w:r w:rsidRPr="00C71849">
        <w:rPr>
          <w:rFonts w:ascii="Times New Roman"/>
        </w:rPr>
        <w:t>Node</w:t>
      </w:r>
      <w:r w:rsidR="000C5BB7" w:rsidRPr="000C5BB7">
        <w:rPr>
          <w:rFonts w:ascii="Times New Roman"/>
        </w:rPr>
        <w:t>类</w:t>
      </w:r>
      <w:r w:rsidR="00AB6BBB">
        <w:rPr>
          <w:rFonts w:ascii="Times New Roman" w:hint="eastAsia"/>
        </w:rPr>
        <w:t>定义了</w:t>
      </w:r>
      <w:r w:rsidR="00AB6BBB">
        <w:rPr>
          <w:rFonts w:ascii="Times New Roman" w:hint="eastAsia"/>
        </w:rPr>
        <w:t>JTree</w:t>
      </w:r>
      <w:r w:rsidR="00C049E2">
        <w:rPr>
          <w:rFonts w:ascii="Times New Roman" w:hint="eastAsia"/>
        </w:rPr>
        <w:t>组件</w:t>
      </w:r>
      <w:r w:rsidR="00321E3E">
        <w:rPr>
          <w:rFonts w:ascii="Times New Roman" w:hint="eastAsia"/>
        </w:rPr>
        <w:t>上</w:t>
      </w:r>
      <w:r w:rsidR="00AB6BBB">
        <w:rPr>
          <w:rFonts w:ascii="Times New Roman" w:hint="eastAsia"/>
        </w:rPr>
        <w:t>每个节点值的模板</w:t>
      </w:r>
      <w:r w:rsidR="000C5BB7" w:rsidRPr="00CC4C01">
        <w:rPr>
          <w:rFonts w:ascii="Times New Roman"/>
        </w:rPr>
        <w:t>，其成员说明如下表</w:t>
      </w:r>
      <w:r w:rsidR="000C5BB7" w:rsidRPr="00CC4C01">
        <w:rPr>
          <w:rFonts w:ascii="Times New Roman"/>
        </w:rPr>
        <w:t>X</w:t>
      </w:r>
      <w:r w:rsidR="000C5BB7" w:rsidRPr="00CC4C01">
        <w:rPr>
          <w:rFonts w:ascii="Times New Roman"/>
        </w:rPr>
        <w:t>所示</w:t>
      </w:r>
      <w:r w:rsidR="000C5BB7">
        <w:rPr>
          <w:rFonts w:hint="eastAsia"/>
        </w:rPr>
        <w:t>。</w:t>
      </w:r>
    </w:p>
    <w:p w:rsidR="000C5BB7" w:rsidRPr="00127593" w:rsidRDefault="000C5BB7" w:rsidP="000C5BB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0C5BB7">
        <w:rPr>
          <w:rFonts w:ascii="Times New Roman"/>
          <w:b/>
          <w:sz w:val="21"/>
          <w:szCs w:val="21"/>
        </w:rPr>
        <w: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0C5BB7" w:rsidRPr="00A11C48" w:rsidTr="00006058">
        <w:tc>
          <w:tcPr>
            <w:tcW w:w="2584" w:type="dxa"/>
          </w:tcPr>
          <w:p w:rsidR="000C5BB7" w:rsidRPr="00A11C48" w:rsidRDefault="000C5BB7" w:rsidP="00006058">
            <w:pPr>
              <w:pStyle w:val="a0"/>
              <w:ind w:firstLineChars="0" w:firstLine="0"/>
              <w:rPr>
                <w:sz w:val="21"/>
                <w:szCs w:val="21"/>
              </w:rPr>
            </w:pPr>
            <w:r w:rsidRPr="00A11C48">
              <w:rPr>
                <w:sz w:val="21"/>
                <w:szCs w:val="21"/>
              </w:rPr>
              <w:t>成员</w:t>
            </w:r>
          </w:p>
        </w:tc>
        <w:tc>
          <w:tcPr>
            <w:tcW w:w="6369" w:type="dxa"/>
          </w:tcPr>
          <w:p w:rsidR="000C5BB7" w:rsidRPr="00A11C48" w:rsidRDefault="000C5BB7" w:rsidP="00006058">
            <w:pPr>
              <w:pStyle w:val="a0"/>
              <w:ind w:firstLineChars="0" w:firstLine="0"/>
              <w:rPr>
                <w:sz w:val="21"/>
                <w:szCs w:val="21"/>
              </w:rPr>
            </w:pPr>
            <w:r w:rsidRPr="00A11C48">
              <w:rPr>
                <w:sz w:val="21"/>
                <w:szCs w:val="21"/>
              </w:rPr>
              <w:t>说明</w:t>
            </w:r>
          </w:p>
        </w:tc>
      </w:tr>
      <w:tr w:rsidR="000C5BB7" w:rsidRPr="00A11C48" w:rsidTr="00006058">
        <w:tc>
          <w:tcPr>
            <w:tcW w:w="2584" w:type="dxa"/>
          </w:tcPr>
          <w:p w:rsidR="000C5BB7" w:rsidRPr="00A11C48" w:rsidRDefault="008E591B" w:rsidP="00006058">
            <w:pPr>
              <w:pStyle w:val="a0"/>
              <w:ind w:firstLineChars="0" w:firstLine="0"/>
              <w:rPr>
                <w:sz w:val="21"/>
                <w:szCs w:val="21"/>
              </w:rPr>
            </w:pPr>
            <w:r>
              <w:rPr>
                <w:sz w:val="21"/>
                <w:szCs w:val="21"/>
              </w:rPr>
              <w:lastRenderedPageBreak/>
              <w:t>value</w:t>
            </w:r>
          </w:p>
        </w:tc>
        <w:tc>
          <w:tcPr>
            <w:tcW w:w="6369" w:type="dxa"/>
          </w:tcPr>
          <w:p w:rsidR="000C5BB7" w:rsidRPr="00A11C48" w:rsidRDefault="005062AF" w:rsidP="00006058">
            <w:pPr>
              <w:pStyle w:val="a0"/>
              <w:ind w:firstLineChars="0" w:firstLine="0"/>
              <w:rPr>
                <w:sz w:val="21"/>
                <w:szCs w:val="21"/>
              </w:rPr>
            </w:pPr>
            <w:r>
              <w:rPr>
                <w:rFonts w:hint="eastAsia"/>
                <w:sz w:val="21"/>
                <w:szCs w:val="21"/>
              </w:rPr>
              <w:t>一个字符串类型的值，代表着源代码、目标代码</w:t>
            </w:r>
            <w:r w:rsidR="00C16FD4">
              <w:rPr>
                <w:rFonts w:hint="eastAsia"/>
                <w:sz w:val="21"/>
                <w:szCs w:val="21"/>
              </w:rPr>
              <w:t>或证明序列</w:t>
            </w:r>
            <w:r w:rsidR="00026BE1">
              <w:rPr>
                <w:rFonts w:hint="eastAsia"/>
                <w:sz w:val="21"/>
                <w:szCs w:val="21"/>
              </w:rPr>
              <w:t>集合</w:t>
            </w:r>
            <w:r w:rsidR="00C16FD4">
              <w:rPr>
                <w:rFonts w:hint="eastAsia"/>
                <w:sz w:val="21"/>
                <w:szCs w:val="21"/>
              </w:rPr>
              <w:t>中的一行</w:t>
            </w:r>
          </w:p>
        </w:tc>
      </w:tr>
      <w:tr w:rsidR="00B5062B" w:rsidRPr="00A11C48" w:rsidTr="00006058">
        <w:tc>
          <w:tcPr>
            <w:tcW w:w="2584" w:type="dxa"/>
          </w:tcPr>
          <w:p w:rsidR="00B5062B" w:rsidRPr="00A11C48" w:rsidRDefault="00933115" w:rsidP="00006058">
            <w:pPr>
              <w:pStyle w:val="a0"/>
              <w:ind w:firstLineChars="0" w:firstLine="0"/>
              <w:rPr>
                <w:sz w:val="21"/>
                <w:szCs w:val="21"/>
              </w:rPr>
            </w:pPr>
            <w:r>
              <w:rPr>
                <w:sz w:val="21"/>
                <w:szCs w:val="21"/>
              </w:rPr>
              <w:t>label</w:t>
            </w:r>
          </w:p>
        </w:tc>
        <w:tc>
          <w:tcPr>
            <w:tcW w:w="6369" w:type="dxa"/>
          </w:tcPr>
          <w:p w:rsidR="00B5062B" w:rsidRPr="00A11C48" w:rsidRDefault="000209FF" w:rsidP="00006058">
            <w:pPr>
              <w:pStyle w:val="a0"/>
              <w:ind w:firstLineChars="0" w:firstLine="0"/>
              <w:rPr>
                <w:sz w:val="21"/>
                <w:szCs w:val="21"/>
              </w:rPr>
            </w:pPr>
            <w:r>
              <w:rPr>
                <w:rFonts w:hint="eastAsia"/>
                <w:sz w:val="21"/>
                <w:szCs w:val="21"/>
              </w:rPr>
              <w:t>编号</w:t>
            </w:r>
          </w:p>
        </w:tc>
      </w:tr>
      <w:tr w:rsidR="00B5062B" w:rsidRPr="00A11C48" w:rsidTr="00006058">
        <w:tc>
          <w:tcPr>
            <w:tcW w:w="2584" w:type="dxa"/>
          </w:tcPr>
          <w:p w:rsidR="00B5062B" w:rsidRPr="00A11C48" w:rsidRDefault="00121EA4" w:rsidP="00006058">
            <w:pPr>
              <w:pStyle w:val="a0"/>
              <w:ind w:firstLineChars="0" w:firstLine="0"/>
              <w:rPr>
                <w:sz w:val="21"/>
                <w:szCs w:val="21"/>
              </w:rPr>
            </w:pPr>
            <w:r>
              <w:rPr>
                <w:sz w:val="21"/>
                <w:szCs w:val="21"/>
              </w:rPr>
              <w:t>flag</w:t>
            </w:r>
          </w:p>
        </w:tc>
        <w:tc>
          <w:tcPr>
            <w:tcW w:w="6369" w:type="dxa"/>
          </w:tcPr>
          <w:p w:rsidR="00B5062B" w:rsidRPr="00A11C48" w:rsidRDefault="00216A1F" w:rsidP="00006058">
            <w:pPr>
              <w:pStyle w:val="a0"/>
              <w:ind w:firstLineChars="0" w:firstLine="0"/>
              <w:rPr>
                <w:sz w:val="21"/>
                <w:szCs w:val="21"/>
              </w:rPr>
            </w:pPr>
            <w:r>
              <w:rPr>
                <w:rFonts w:hint="eastAsia"/>
                <w:sz w:val="21"/>
                <w:szCs w:val="21"/>
              </w:rPr>
              <w:t>是否显示编号</w:t>
            </w:r>
          </w:p>
        </w:tc>
      </w:tr>
      <w:tr w:rsidR="00B5062B" w:rsidRPr="00A11C48" w:rsidTr="00006058">
        <w:tc>
          <w:tcPr>
            <w:tcW w:w="2584" w:type="dxa"/>
          </w:tcPr>
          <w:p w:rsidR="00B5062B" w:rsidRPr="00A11C48" w:rsidRDefault="009D772A" w:rsidP="00006058">
            <w:pPr>
              <w:pStyle w:val="a0"/>
              <w:ind w:firstLineChars="0" w:firstLine="0"/>
              <w:rPr>
                <w:sz w:val="21"/>
                <w:szCs w:val="21"/>
              </w:rPr>
            </w:pPr>
            <w:r>
              <w:rPr>
                <w:sz w:val="21"/>
                <w:szCs w:val="21"/>
              </w:rPr>
              <w:t>Node(String, String, …</w:t>
            </w:r>
            <w:r w:rsidR="00297BF9" w:rsidRPr="00297BF9">
              <w:rPr>
                <w:sz w:val="21"/>
                <w:szCs w:val="21"/>
              </w:rPr>
              <w:t>)</w:t>
            </w:r>
          </w:p>
        </w:tc>
        <w:tc>
          <w:tcPr>
            <w:tcW w:w="6369" w:type="dxa"/>
          </w:tcPr>
          <w:p w:rsidR="00B5062B" w:rsidRPr="00A11C48" w:rsidRDefault="00E1139B" w:rsidP="00006058">
            <w:pPr>
              <w:pStyle w:val="a0"/>
              <w:ind w:firstLineChars="0" w:firstLine="0"/>
              <w:rPr>
                <w:sz w:val="21"/>
                <w:szCs w:val="21"/>
              </w:rPr>
            </w:pPr>
            <w:r>
              <w:rPr>
                <w:rFonts w:hint="eastAsia"/>
                <w:sz w:val="21"/>
                <w:szCs w:val="21"/>
              </w:rPr>
              <w:t>新建一个节点</w:t>
            </w:r>
            <w:r w:rsidR="003E623C">
              <w:rPr>
                <w:rFonts w:hint="eastAsia"/>
                <w:sz w:val="21"/>
                <w:szCs w:val="21"/>
              </w:rPr>
              <w:t>。</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setValue(String)</w:t>
            </w:r>
          </w:p>
        </w:tc>
        <w:tc>
          <w:tcPr>
            <w:tcW w:w="6369" w:type="dxa"/>
          </w:tcPr>
          <w:p w:rsidR="00B5062B" w:rsidRPr="00A11C48" w:rsidRDefault="003E623C" w:rsidP="00006058">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getValue()</w:t>
            </w:r>
          </w:p>
        </w:tc>
        <w:tc>
          <w:tcPr>
            <w:tcW w:w="6369" w:type="dxa"/>
          </w:tcPr>
          <w:p w:rsidR="00B5062B" w:rsidRPr="00A11C48" w:rsidRDefault="003E623C" w:rsidP="00006058">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isFlag()</w:t>
            </w:r>
          </w:p>
        </w:tc>
        <w:tc>
          <w:tcPr>
            <w:tcW w:w="6369" w:type="dxa"/>
          </w:tcPr>
          <w:p w:rsidR="00B5062B" w:rsidRPr="00A11C48" w:rsidRDefault="00F6209E" w:rsidP="00006058">
            <w:pPr>
              <w:pStyle w:val="a0"/>
              <w:ind w:firstLineChars="0" w:firstLine="0"/>
              <w:rPr>
                <w:sz w:val="21"/>
                <w:szCs w:val="21"/>
              </w:rPr>
            </w:pPr>
            <w:r>
              <w:rPr>
                <w:rFonts w:hint="eastAsia"/>
                <w:sz w:val="21"/>
                <w:szCs w:val="21"/>
              </w:rPr>
              <w:t>判断</w:t>
            </w:r>
            <w:r w:rsidR="0001159B">
              <w:rPr>
                <w:rFonts w:hint="eastAsia"/>
                <w:sz w:val="21"/>
                <w:szCs w:val="21"/>
              </w:rPr>
              <w:t>是否显示</w:t>
            </w:r>
            <w:r w:rsidR="0001159B">
              <w:rPr>
                <w:rFonts w:hint="eastAsia"/>
                <w:sz w:val="21"/>
                <w:szCs w:val="21"/>
              </w:rPr>
              <w:t>value</w:t>
            </w:r>
            <w:r w:rsidR="0001159B">
              <w:rPr>
                <w:rFonts w:hint="eastAsia"/>
                <w:sz w:val="21"/>
                <w:szCs w:val="21"/>
              </w:rPr>
              <w:t>的编号。</w:t>
            </w:r>
          </w:p>
        </w:tc>
      </w:tr>
      <w:tr w:rsidR="00B5062B" w:rsidRPr="00A11C48" w:rsidTr="00006058">
        <w:tc>
          <w:tcPr>
            <w:tcW w:w="2584" w:type="dxa"/>
          </w:tcPr>
          <w:p w:rsidR="00B5062B" w:rsidRPr="00A11C48" w:rsidRDefault="00D13026" w:rsidP="00006058">
            <w:pPr>
              <w:pStyle w:val="a0"/>
              <w:ind w:firstLineChars="0" w:firstLine="0"/>
              <w:rPr>
                <w:sz w:val="21"/>
                <w:szCs w:val="21"/>
              </w:rPr>
            </w:pPr>
            <w:r w:rsidRPr="00D13026">
              <w:rPr>
                <w:sz w:val="21"/>
                <w:szCs w:val="21"/>
              </w:rPr>
              <w:t>equals(Object)</w:t>
            </w:r>
          </w:p>
        </w:tc>
        <w:tc>
          <w:tcPr>
            <w:tcW w:w="6369" w:type="dxa"/>
          </w:tcPr>
          <w:p w:rsidR="00B5062B" w:rsidRPr="00A11C48" w:rsidRDefault="00045DCF" w:rsidP="00006058">
            <w:pPr>
              <w:pStyle w:val="a0"/>
              <w:ind w:firstLineChars="0" w:firstLine="0"/>
              <w:rPr>
                <w:sz w:val="21"/>
                <w:szCs w:val="21"/>
              </w:rPr>
            </w:pPr>
            <w:r>
              <w:rPr>
                <w:rFonts w:hint="eastAsia"/>
                <w:sz w:val="21"/>
                <w:szCs w:val="21"/>
              </w:rPr>
              <w:t>定义两个节点相等的方法，这里是通过编号来判断</w:t>
            </w:r>
            <w:r w:rsidR="00D2349A">
              <w:rPr>
                <w:rFonts w:hint="eastAsia"/>
                <w:sz w:val="21"/>
                <w:szCs w:val="21"/>
              </w:rPr>
              <w:t>的。</w:t>
            </w:r>
          </w:p>
        </w:tc>
      </w:tr>
      <w:tr w:rsidR="00D13026" w:rsidRPr="00A11C48" w:rsidTr="00006058">
        <w:tc>
          <w:tcPr>
            <w:tcW w:w="2584" w:type="dxa"/>
          </w:tcPr>
          <w:p w:rsidR="00D13026" w:rsidRPr="00D13026" w:rsidRDefault="00D13026" w:rsidP="00006058">
            <w:pPr>
              <w:pStyle w:val="a0"/>
              <w:ind w:firstLineChars="0" w:firstLine="0"/>
              <w:rPr>
                <w:sz w:val="21"/>
                <w:szCs w:val="21"/>
              </w:rPr>
            </w:pPr>
            <w:r>
              <w:rPr>
                <w:color w:val="000000"/>
                <w:szCs w:val="20"/>
              </w:rPr>
              <w:t>toString()</w:t>
            </w:r>
          </w:p>
        </w:tc>
        <w:tc>
          <w:tcPr>
            <w:tcW w:w="6369" w:type="dxa"/>
          </w:tcPr>
          <w:p w:rsidR="00D13026" w:rsidRPr="00A11C48" w:rsidRDefault="00EE4C2F" w:rsidP="00006058">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676527" w:rsidRPr="0073286B" w:rsidRDefault="003F418B" w:rsidP="00E92F91">
      <w:pPr>
        <w:pStyle w:val="a0"/>
        <w:ind w:firstLineChars="0" w:firstLine="0"/>
      </w:pPr>
      <w:r>
        <w:tab/>
      </w:r>
      <w:r w:rsidR="00A27F21">
        <w:rPr>
          <w:rFonts w:hint="eastAsia"/>
        </w:rPr>
        <w:t>最后，</w:t>
      </w:r>
      <w:r w:rsidR="00BA286E" w:rsidRPr="00BA286E">
        <w:rPr>
          <w:rFonts w:hint="eastAsia"/>
        </w:rPr>
        <w:t>CustomPanel</w:t>
      </w:r>
      <w:r w:rsidR="00BA286E" w:rsidRPr="00BA286E">
        <w:rPr>
          <w:rFonts w:hint="eastAsia"/>
        </w:rPr>
        <w:t>类、</w:t>
      </w:r>
      <w:r w:rsidR="00BA286E" w:rsidRPr="00BA286E">
        <w:rPr>
          <w:rFonts w:hint="eastAsia"/>
        </w:rPr>
        <w:t>CustomButtonUI</w:t>
      </w:r>
      <w:r w:rsidR="00BA286E" w:rsidRPr="00BA286E">
        <w:rPr>
          <w:rFonts w:hint="eastAsia"/>
        </w:rPr>
        <w:t>类和</w:t>
      </w:r>
      <w:r w:rsidR="005D0C01">
        <w:rPr>
          <w:rFonts w:hint="eastAsia"/>
        </w:rPr>
        <w:t>CustomTree</w:t>
      </w:r>
      <w:r w:rsidR="00BA286E" w:rsidRPr="00BA286E">
        <w:rPr>
          <w:rFonts w:hint="eastAsia"/>
        </w:rPr>
        <w:t>CellRenderer</w:t>
      </w:r>
      <w:r w:rsidR="00BA286E" w:rsidRPr="00BA286E">
        <w:rPr>
          <w:rFonts w:hint="eastAsia"/>
        </w:rPr>
        <w:t>类</w:t>
      </w:r>
      <w:r w:rsidR="005D0C01">
        <w:rPr>
          <w:rFonts w:hint="eastAsia"/>
        </w:rPr>
        <w:t>都是继承自</w:t>
      </w:r>
      <w:r w:rsidR="005D0C01">
        <w:rPr>
          <w:rFonts w:hint="eastAsia"/>
        </w:rPr>
        <w:t>Swing</w:t>
      </w:r>
      <w:r w:rsidR="005D0C01">
        <w:rPr>
          <w:rFonts w:hint="eastAsia"/>
        </w:rPr>
        <w:t>工具包中的内置类，只是结合实际需要修改了一些方法的默认实现，但方法的作用保持不变，故在此不再赘述。</w:t>
      </w:r>
    </w:p>
    <w:p w:rsidR="001C1744" w:rsidRDefault="00884D80" w:rsidP="00F122EF">
      <w:pPr>
        <w:pStyle w:val="2"/>
        <w:spacing w:before="156" w:after="156"/>
      </w:pPr>
      <w:bookmarkStart w:id="73" w:name="_Toc471204412"/>
      <w:r>
        <w:rPr>
          <w:rFonts w:hint="eastAsia"/>
        </w:rPr>
        <w:t>系统</w:t>
      </w:r>
      <w:r w:rsidR="00B230E2">
        <w:rPr>
          <w:rFonts w:hint="eastAsia"/>
        </w:rPr>
        <w:t>实验</w:t>
      </w:r>
      <w:bookmarkEnd w:id="73"/>
    </w:p>
    <w:p w:rsidR="00A51698" w:rsidRPr="00FB2C2F" w:rsidRDefault="00CD09A8" w:rsidP="00D86D49">
      <w:pPr>
        <w:pStyle w:val="3"/>
        <w:spacing w:before="156" w:after="156"/>
      </w:pPr>
      <w:bookmarkStart w:id="74" w:name="_Toc471204413"/>
      <w:r>
        <w:rPr>
          <w:rFonts w:hint="eastAsia"/>
        </w:rPr>
        <w:t>实验</w:t>
      </w:r>
      <w:r w:rsidR="006738EB">
        <w:rPr>
          <w:rFonts w:hint="eastAsia"/>
        </w:rPr>
        <w:t>环境</w:t>
      </w:r>
      <w:bookmarkEnd w:id="74"/>
    </w:p>
    <w:p w:rsidR="00A51698" w:rsidRPr="00A51698" w:rsidRDefault="00A51698" w:rsidP="002A5D3A">
      <w:pPr>
        <w:pStyle w:val="a0"/>
        <w:ind w:firstLineChars="0" w:firstLine="0"/>
        <w:rPr>
          <w:kern w:val="0"/>
        </w:rPr>
      </w:pPr>
      <w:r w:rsidRPr="00A51698">
        <w:rPr>
          <w:rFonts w:hint="eastAsia"/>
          <w:kern w:val="0"/>
        </w:rPr>
        <w:t>硬件环境</w:t>
      </w:r>
      <w:r w:rsidR="006A18C2">
        <w:rPr>
          <w:rFonts w:hint="eastAsia"/>
          <w:kern w:val="0"/>
        </w:rPr>
        <w:t>：</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1</w:t>
      </w:r>
      <w:r w:rsidRPr="00A51698">
        <w:rPr>
          <w:rFonts w:hint="eastAsia"/>
          <w:kern w:val="0"/>
        </w:rPr>
        <w:t>）主机</w:t>
      </w:r>
      <w:r w:rsidRPr="00A51698">
        <w:rPr>
          <w:rFonts w:hint="eastAsia"/>
          <w:kern w:val="0"/>
        </w:rPr>
        <w:t>CPU</w:t>
      </w:r>
      <w:r w:rsidRPr="00A51698">
        <w:rPr>
          <w:rFonts w:hint="eastAsia"/>
          <w:kern w:val="0"/>
        </w:rPr>
        <w:t>：</w:t>
      </w:r>
      <w:r w:rsidR="00F01ACD" w:rsidRPr="007D1102">
        <w:rPr>
          <w:rFonts w:hint="eastAsia"/>
          <w:kern w:val="0"/>
        </w:rPr>
        <w:t xml:space="preserve">Intel Core i5 CPU </w:t>
      </w:r>
      <w:r w:rsidR="00F01ACD">
        <w:rPr>
          <w:rFonts w:hint="eastAsia"/>
          <w:kern w:val="0"/>
        </w:rPr>
        <w:t>2.7</w:t>
      </w:r>
      <w:r w:rsidR="00F01ACD" w:rsidRPr="007D1102">
        <w:rPr>
          <w:rFonts w:hint="eastAsia"/>
          <w:kern w:val="0"/>
        </w:rPr>
        <w:t>GHz</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2</w:t>
      </w:r>
      <w:r w:rsidRPr="00A51698">
        <w:rPr>
          <w:rFonts w:hint="eastAsia"/>
          <w:kern w:val="0"/>
        </w:rPr>
        <w:t>）内存：</w:t>
      </w:r>
      <w:r w:rsidR="008B3B62">
        <w:rPr>
          <w:rFonts w:hint="eastAsia"/>
          <w:kern w:val="0"/>
        </w:rPr>
        <w:t>4</w:t>
      </w:r>
      <w:r w:rsidR="00F01ACD">
        <w:rPr>
          <w:rFonts w:hint="eastAsia"/>
          <w:kern w:val="0"/>
        </w:rPr>
        <w:t>G</w:t>
      </w:r>
      <w:r w:rsidRPr="00A51698">
        <w:rPr>
          <w:rFonts w:hint="eastAsia"/>
          <w:kern w:val="0"/>
        </w:rPr>
        <w:t>B</w:t>
      </w:r>
      <w:r w:rsidRPr="00A51698">
        <w:rPr>
          <w:rFonts w:hint="eastAsia"/>
          <w:kern w:val="0"/>
        </w:rPr>
        <w:t>（推荐</w:t>
      </w:r>
      <w:r w:rsidR="00683E34">
        <w:rPr>
          <w:kern w:val="0"/>
        </w:rPr>
        <w:t>1G</w:t>
      </w:r>
      <w:r w:rsidRPr="00A51698">
        <w:rPr>
          <w:rFonts w:hint="eastAsia"/>
          <w:kern w:val="0"/>
        </w:rPr>
        <w:t>B</w:t>
      </w:r>
      <w:r w:rsidRPr="00A51698">
        <w:rPr>
          <w:rFonts w:hint="eastAsia"/>
          <w:kern w:val="0"/>
        </w:rPr>
        <w:t>以上）</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3</w:t>
      </w:r>
      <w:r w:rsidRPr="00A51698">
        <w:rPr>
          <w:rFonts w:hint="eastAsia"/>
          <w:kern w:val="0"/>
        </w:rPr>
        <w:t>）磁盘空间：空闲空间</w:t>
      </w:r>
      <w:r w:rsidR="00C60C79">
        <w:rPr>
          <w:rFonts w:hint="eastAsia"/>
          <w:kern w:val="0"/>
        </w:rPr>
        <w:t>8GB</w:t>
      </w:r>
      <w:r w:rsidR="00C60C79">
        <w:rPr>
          <w:rFonts w:hint="eastAsia"/>
          <w:kern w:val="0"/>
        </w:rPr>
        <w:t>（推荐</w:t>
      </w:r>
      <w:r w:rsidR="00C60C79">
        <w:rPr>
          <w:rFonts w:hint="eastAsia"/>
          <w:kern w:val="0"/>
        </w:rPr>
        <w:t>4</w:t>
      </w:r>
      <w:r w:rsidR="00683E34">
        <w:rPr>
          <w:rFonts w:hint="eastAsia"/>
          <w:kern w:val="0"/>
        </w:rPr>
        <w:t>G</w:t>
      </w:r>
      <w:r w:rsidRPr="00A51698">
        <w:rPr>
          <w:rFonts w:hint="eastAsia"/>
          <w:kern w:val="0"/>
        </w:rPr>
        <w:t>B</w:t>
      </w:r>
      <w:r w:rsidRPr="00A51698">
        <w:rPr>
          <w:rFonts w:hint="eastAsia"/>
          <w:kern w:val="0"/>
        </w:rPr>
        <w:t>以上</w:t>
      </w:r>
      <w:r w:rsidR="00C60C79">
        <w:rPr>
          <w:rFonts w:hint="eastAsia"/>
          <w:kern w:val="0"/>
        </w:rPr>
        <w:t>）</w:t>
      </w:r>
    </w:p>
    <w:p w:rsidR="00A51698" w:rsidRPr="00A51698" w:rsidRDefault="00A51698" w:rsidP="002A5D3A">
      <w:pPr>
        <w:pStyle w:val="a0"/>
        <w:ind w:firstLineChars="0" w:firstLine="0"/>
        <w:rPr>
          <w:kern w:val="0"/>
        </w:rPr>
      </w:pPr>
      <w:r w:rsidRPr="00A51698">
        <w:rPr>
          <w:rFonts w:hint="eastAsia"/>
          <w:kern w:val="0"/>
        </w:rPr>
        <w:t>软件</w:t>
      </w:r>
      <w:r w:rsidR="00FB2C2F">
        <w:rPr>
          <w:rFonts w:hint="eastAsia"/>
          <w:kern w:val="0"/>
        </w:rPr>
        <w:t>环境</w:t>
      </w:r>
      <w:r w:rsidR="006A18C2">
        <w:rPr>
          <w:rFonts w:hint="eastAsia"/>
          <w:kern w:val="0"/>
        </w:rPr>
        <w:t>：</w:t>
      </w:r>
      <w:r w:rsidR="008659C4" w:rsidRPr="00A51698">
        <w:rPr>
          <w:rFonts w:hint="eastAsia"/>
          <w:kern w:val="0"/>
        </w:rPr>
        <w:t xml:space="preserve"> </w:t>
      </w:r>
    </w:p>
    <w:p w:rsidR="00A51698" w:rsidRPr="008659C4" w:rsidRDefault="000A1C21" w:rsidP="0005751F">
      <w:pPr>
        <w:pStyle w:val="a0"/>
        <w:ind w:firstLineChars="0" w:firstLine="0"/>
        <w:rPr>
          <w:kern w:val="0"/>
        </w:rPr>
      </w:pPr>
      <w:r>
        <w:rPr>
          <w:rFonts w:hint="eastAsia"/>
          <w:kern w:val="0"/>
        </w:rPr>
        <w:t>（</w:t>
      </w:r>
      <w:r>
        <w:rPr>
          <w:rFonts w:hint="eastAsia"/>
          <w:kern w:val="0"/>
        </w:rPr>
        <w:t>1</w:t>
      </w:r>
      <w:r>
        <w:rPr>
          <w:rFonts w:hint="eastAsia"/>
          <w:kern w:val="0"/>
        </w:rPr>
        <w:t>）</w:t>
      </w:r>
      <w:r w:rsidR="00A51698" w:rsidRPr="00A51698">
        <w:rPr>
          <w:rFonts w:hint="eastAsia"/>
          <w:kern w:val="0"/>
        </w:rPr>
        <w:t>操作系统</w:t>
      </w:r>
      <w:r w:rsidR="00FF7547">
        <w:rPr>
          <w:rFonts w:hint="eastAsia"/>
          <w:kern w:val="0"/>
        </w:rPr>
        <w:t>：</w:t>
      </w:r>
      <w:r w:rsidR="008659C4" w:rsidRPr="00A51698">
        <w:rPr>
          <w:kern w:val="0"/>
        </w:rPr>
        <w:t xml:space="preserve"> </w:t>
      </w:r>
      <w:r w:rsidR="00683E34">
        <w:rPr>
          <w:kern w:val="0"/>
        </w:rPr>
        <w:t>Mac OS X 10.12</w:t>
      </w:r>
      <w:r w:rsidR="00683E34">
        <w:rPr>
          <w:rFonts w:hint="eastAsia"/>
          <w:kern w:val="0"/>
        </w:rPr>
        <w:t>或</w:t>
      </w:r>
      <w:r w:rsidR="00E452FC" w:rsidRPr="00E452FC">
        <w:rPr>
          <w:rFonts w:hint="eastAsia"/>
          <w:kern w:val="0"/>
        </w:rPr>
        <w:t>Windows 7</w:t>
      </w:r>
      <w:r w:rsidR="00884A0F">
        <w:rPr>
          <w:rFonts w:hint="eastAsia"/>
          <w:kern w:val="0"/>
        </w:rPr>
        <w:t>（</w:t>
      </w:r>
      <w:r w:rsidR="003967F0">
        <w:rPr>
          <w:rFonts w:hint="eastAsia"/>
          <w:kern w:val="0"/>
        </w:rPr>
        <w:t>或</w:t>
      </w:r>
      <w:r w:rsidR="00884A0F">
        <w:rPr>
          <w:rFonts w:hint="eastAsia"/>
          <w:kern w:val="0"/>
        </w:rPr>
        <w:t>以上）</w:t>
      </w:r>
    </w:p>
    <w:p w:rsidR="00D86D49" w:rsidRPr="00F87B98" w:rsidRDefault="000A1C21" w:rsidP="0005751F">
      <w:pPr>
        <w:pStyle w:val="a0"/>
        <w:ind w:firstLineChars="0" w:firstLine="0"/>
        <w:rPr>
          <w:kern w:val="0"/>
        </w:rPr>
      </w:pPr>
      <w:r>
        <w:rPr>
          <w:rFonts w:hint="eastAsia"/>
          <w:kern w:val="0"/>
        </w:rPr>
        <w:t>（</w:t>
      </w:r>
      <w:r>
        <w:rPr>
          <w:rFonts w:hint="eastAsia"/>
          <w:kern w:val="0"/>
        </w:rPr>
        <w:t>2</w:t>
      </w:r>
      <w:r>
        <w:rPr>
          <w:rFonts w:hint="eastAsia"/>
          <w:kern w:val="0"/>
        </w:rPr>
        <w:t>）</w:t>
      </w:r>
      <w:r w:rsidR="00A51698" w:rsidRPr="00A51698">
        <w:rPr>
          <w:rFonts w:hint="eastAsia"/>
          <w:kern w:val="0"/>
        </w:rPr>
        <w:t>软件</w:t>
      </w:r>
      <w:r w:rsidR="00FF7547">
        <w:rPr>
          <w:rFonts w:hint="eastAsia"/>
          <w:kern w:val="0"/>
        </w:rPr>
        <w:t>：</w:t>
      </w:r>
      <w:r w:rsidR="00A51698" w:rsidRPr="00A51698">
        <w:rPr>
          <w:kern w:val="0"/>
        </w:rPr>
        <w:t>JDK1.8</w:t>
      </w:r>
      <w:r w:rsidR="0005751F">
        <w:rPr>
          <w:rFonts w:hint="eastAsia"/>
          <w:kern w:val="0"/>
        </w:rPr>
        <w:t>版</w:t>
      </w:r>
      <w:r w:rsidR="00683E34">
        <w:rPr>
          <w:rFonts w:hint="eastAsia"/>
          <w:kern w:val="0"/>
        </w:rPr>
        <w:t>（</w:t>
      </w:r>
      <w:r w:rsidR="001A4A33">
        <w:rPr>
          <w:rFonts w:hint="eastAsia"/>
          <w:kern w:val="0"/>
        </w:rPr>
        <w:t>或以上</w:t>
      </w:r>
      <w:r w:rsidR="00683E34">
        <w:rPr>
          <w:rFonts w:hint="eastAsia"/>
          <w:kern w:val="0"/>
        </w:rPr>
        <w:t>）</w:t>
      </w:r>
    </w:p>
    <w:p w:rsidR="00D44B87" w:rsidRDefault="00B230E2" w:rsidP="00D44B87">
      <w:pPr>
        <w:pStyle w:val="3"/>
        <w:spacing w:before="156" w:after="156"/>
      </w:pPr>
      <w:bookmarkStart w:id="75" w:name="_Toc471204414"/>
      <w:r>
        <w:rPr>
          <w:rFonts w:hint="eastAsia"/>
        </w:rPr>
        <w:t>实验结果</w:t>
      </w:r>
      <w:bookmarkEnd w:id="75"/>
    </w:p>
    <w:p w:rsidR="009A0CD4" w:rsidRDefault="00910AE6" w:rsidP="00EA01F9">
      <w:pPr>
        <w:pStyle w:val="a0"/>
        <w:ind w:firstLineChars="0" w:firstLine="420"/>
        <w:rPr>
          <w:kern w:val="0"/>
        </w:rPr>
      </w:pPr>
      <w:r>
        <w:rPr>
          <w:rFonts w:hint="eastAsia"/>
          <w:kern w:val="0"/>
        </w:rPr>
        <w:t>本节将通过一个</w:t>
      </w:r>
      <w:r w:rsidR="00367DD8" w:rsidRPr="00367DD8">
        <w:rPr>
          <w:rFonts w:hint="eastAsia"/>
          <w:kern w:val="0"/>
        </w:rPr>
        <w:t>例子</w:t>
      </w:r>
      <w:r w:rsidR="009A0CD4">
        <w:rPr>
          <w:rFonts w:hint="eastAsia"/>
          <w:kern w:val="0"/>
        </w:rPr>
        <w:t>来</w:t>
      </w:r>
      <w:r w:rsidR="00367DD8" w:rsidRPr="00367DD8">
        <w:rPr>
          <w:rFonts w:hint="eastAsia"/>
          <w:kern w:val="0"/>
        </w:rPr>
        <w:t>展示</w:t>
      </w:r>
      <w:r w:rsidR="00E63EC3">
        <w:rPr>
          <w:rFonts w:hint="eastAsia"/>
          <w:kern w:val="0"/>
        </w:rPr>
        <w:t>编译验证</w:t>
      </w:r>
      <w:r w:rsidR="0069564F">
        <w:rPr>
          <w:rFonts w:hint="eastAsia"/>
          <w:kern w:val="0"/>
        </w:rPr>
        <w:t>系统</w:t>
      </w:r>
      <w:r w:rsidR="00C82B3E">
        <w:rPr>
          <w:rFonts w:hint="eastAsia"/>
          <w:kern w:val="0"/>
        </w:rPr>
        <w:t>工具</w:t>
      </w:r>
      <w:r w:rsidR="00E63EC3">
        <w:rPr>
          <w:rFonts w:hint="eastAsia"/>
          <w:kern w:val="0"/>
        </w:rPr>
        <w:t>的工作</w:t>
      </w:r>
      <w:r w:rsidR="005F19AA">
        <w:rPr>
          <w:rFonts w:hint="eastAsia"/>
          <w:kern w:val="0"/>
        </w:rPr>
        <w:t>过程，</w:t>
      </w:r>
      <w:r w:rsidR="00A07606">
        <w:rPr>
          <w:rFonts w:hint="eastAsia"/>
          <w:kern w:val="0"/>
        </w:rPr>
        <w:t>其中</w:t>
      </w:r>
      <w:r w:rsidR="003B67AB">
        <w:rPr>
          <w:rFonts w:hint="eastAsia"/>
          <w:kern w:val="0"/>
        </w:rPr>
        <w:t>输入的源代码如</w:t>
      </w:r>
      <w:r w:rsidR="003B67AB">
        <w:rPr>
          <w:rFonts w:hint="eastAsia"/>
        </w:rPr>
        <w:t>附录</w:t>
      </w:r>
      <w:r w:rsidR="003B67AB">
        <w:rPr>
          <w:rFonts w:hint="eastAsia"/>
        </w:rPr>
        <w:t>II</w:t>
      </w:r>
      <w:r w:rsidR="003B67AB">
        <w:rPr>
          <w:rFonts w:hint="eastAsia"/>
          <w:kern w:val="0"/>
        </w:rPr>
        <w:t>中的</w:t>
      </w:r>
      <w:r w:rsidR="003B67AB">
        <w:rPr>
          <w:rFonts w:hint="eastAsia"/>
          <w:kern w:val="0"/>
        </w:rPr>
        <w:t>test2.c</w:t>
      </w:r>
      <w:r w:rsidR="00696BAB">
        <w:rPr>
          <w:rFonts w:hint="eastAsia"/>
          <w:kern w:val="0"/>
        </w:rPr>
        <w:t>所</w:t>
      </w:r>
      <w:r w:rsidR="003B67AB">
        <w:rPr>
          <w:rFonts w:hint="eastAsia"/>
          <w:kern w:val="0"/>
        </w:rPr>
        <w:t>示。</w:t>
      </w:r>
      <w:r w:rsidR="00A20C19">
        <w:rPr>
          <w:rFonts w:hint="eastAsia"/>
          <w:kern w:val="0"/>
        </w:rPr>
        <w:t>源代码</w:t>
      </w:r>
      <w:r w:rsidR="00C82B3E">
        <w:rPr>
          <w:rFonts w:hint="eastAsia"/>
          <w:kern w:val="0"/>
        </w:rPr>
        <w:t>的主要功能是计算</w:t>
      </w:r>
      <w:r w:rsidR="003D08BC">
        <w:rPr>
          <w:rFonts w:hint="eastAsia"/>
          <w:kern w:val="0"/>
        </w:rPr>
        <w:t>一</w:t>
      </w:r>
      <w:r w:rsidR="00C82B3E">
        <w:rPr>
          <w:rFonts w:hint="eastAsia"/>
          <w:kern w:val="0"/>
        </w:rPr>
        <w:t>定范围内奇数和的两倍</w:t>
      </w:r>
      <w:r w:rsidR="00C34207">
        <w:rPr>
          <w:rFonts w:hint="eastAsia"/>
          <w:kern w:val="0"/>
        </w:rPr>
        <w:t>及</w:t>
      </w:r>
      <w:r w:rsidR="003D08BC">
        <w:rPr>
          <w:rFonts w:hint="eastAsia"/>
          <w:kern w:val="0"/>
        </w:rPr>
        <w:t>一个</w:t>
      </w:r>
      <w:r w:rsidR="00246C57">
        <w:rPr>
          <w:rFonts w:hint="eastAsia"/>
          <w:kern w:val="0"/>
        </w:rPr>
        <w:t>整数</w:t>
      </w:r>
      <w:r w:rsidR="003D08BC">
        <w:rPr>
          <w:rFonts w:hint="eastAsia"/>
          <w:kern w:val="0"/>
        </w:rPr>
        <w:t>的</w:t>
      </w:r>
      <w:r w:rsidR="00485AFC">
        <w:rPr>
          <w:rFonts w:hint="eastAsia"/>
          <w:kern w:val="0"/>
        </w:rPr>
        <w:t>平方根，包含</w:t>
      </w:r>
      <w:r w:rsidR="00D94ECA">
        <w:rPr>
          <w:rFonts w:hint="eastAsia"/>
          <w:kern w:val="0"/>
        </w:rPr>
        <w:t>的</w:t>
      </w:r>
      <w:r w:rsidR="00A417F3">
        <w:rPr>
          <w:rFonts w:hint="eastAsia"/>
          <w:kern w:val="0"/>
        </w:rPr>
        <w:t>基本的</w:t>
      </w:r>
      <w:r w:rsidR="00041C55">
        <w:rPr>
          <w:rFonts w:hint="eastAsia"/>
          <w:kern w:val="0"/>
        </w:rPr>
        <w:t>语句</w:t>
      </w:r>
      <w:r w:rsidR="00D94ECA">
        <w:rPr>
          <w:rFonts w:hint="eastAsia"/>
          <w:kern w:val="0"/>
        </w:rPr>
        <w:t>有</w:t>
      </w:r>
      <w:r w:rsidR="002A4E97">
        <w:rPr>
          <w:rFonts w:hint="eastAsia"/>
          <w:kern w:val="0"/>
        </w:rPr>
        <w:t>if</w:t>
      </w:r>
      <w:r w:rsidR="002A4E97">
        <w:rPr>
          <w:rFonts w:hint="eastAsia"/>
          <w:kern w:val="0"/>
        </w:rPr>
        <w:t>语句、</w:t>
      </w:r>
      <w:r w:rsidR="002A4E97">
        <w:rPr>
          <w:rFonts w:hint="eastAsia"/>
          <w:kern w:val="0"/>
        </w:rPr>
        <w:t>while</w:t>
      </w:r>
      <w:r w:rsidR="002A4E97">
        <w:rPr>
          <w:rFonts w:hint="eastAsia"/>
          <w:kern w:val="0"/>
        </w:rPr>
        <w:t>语句、</w:t>
      </w:r>
      <w:r w:rsidR="002A4E97">
        <w:rPr>
          <w:rFonts w:hint="eastAsia"/>
          <w:kern w:val="0"/>
        </w:rPr>
        <w:t>do</w:t>
      </w:r>
      <w:r w:rsidR="002A4E97">
        <w:rPr>
          <w:kern w:val="0"/>
        </w:rPr>
        <w:t>-while</w:t>
      </w:r>
      <w:r w:rsidR="002A4E97">
        <w:rPr>
          <w:rFonts w:hint="eastAsia"/>
          <w:kern w:val="0"/>
        </w:rPr>
        <w:t>语句和</w:t>
      </w:r>
      <w:r w:rsidR="002A4E97">
        <w:rPr>
          <w:rFonts w:hint="eastAsia"/>
          <w:kern w:val="0"/>
        </w:rPr>
        <w:t>for</w:t>
      </w:r>
      <w:r w:rsidR="002A4E97">
        <w:rPr>
          <w:rFonts w:hint="eastAsia"/>
          <w:kern w:val="0"/>
        </w:rPr>
        <w:t>语句等，虽然</w:t>
      </w:r>
      <w:r w:rsidR="006F260C">
        <w:rPr>
          <w:rFonts w:hint="eastAsia"/>
          <w:kern w:val="0"/>
        </w:rPr>
        <w:t>比较简单但包含的文法单元较为全面</w:t>
      </w:r>
      <w:r w:rsidR="00A57DBD">
        <w:rPr>
          <w:rFonts w:hint="eastAsia"/>
          <w:kern w:val="0"/>
        </w:rPr>
        <w:t>，可以较好的</w:t>
      </w:r>
      <w:r w:rsidR="00485AFC">
        <w:rPr>
          <w:rFonts w:hint="eastAsia"/>
          <w:kern w:val="0"/>
        </w:rPr>
        <w:t>反映</w:t>
      </w:r>
      <w:r w:rsidR="002A4621">
        <w:rPr>
          <w:rFonts w:hint="eastAsia"/>
          <w:kern w:val="0"/>
        </w:rPr>
        <w:t>本文所提出的的方法</w:t>
      </w:r>
      <w:r w:rsidR="00EA01F9">
        <w:rPr>
          <w:rFonts w:hint="eastAsia"/>
          <w:kern w:val="0"/>
        </w:rPr>
        <w:t>及</w:t>
      </w:r>
      <w:r w:rsidR="00C82B3E">
        <w:rPr>
          <w:rFonts w:hint="eastAsia"/>
          <w:kern w:val="0"/>
        </w:rPr>
        <w:t>系统的</w:t>
      </w:r>
      <w:r w:rsidR="00183331">
        <w:rPr>
          <w:rFonts w:hint="eastAsia"/>
          <w:kern w:val="0"/>
        </w:rPr>
        <w:t>工作流程</w:t>
      </w:r>
      <w:r w:rsidR="00B30CF5">
        <w:rPr>
          <w:rFonts w:hint="eastAsia"/>
          <w:kern w:val="0"/>
        </w:rPr>
        <w:t>。</w:t>
      </w:r>
      <w:r w:rsidR="00331CE9">
        <w:rPr>
          <w:rFonts w:hint="eastAsia"/>
          <w:kern w:val="0"/>
        </w:rPr>
        <w:t>经过本课题实现的工具</w:t>
      </w:r>
      <w:r w:rsidR="00F0504F">
        <w:rPr>
          <w:rFonts w:hint="eastAsia"/>
          <w:kern w:val="0"/>
        </w:rPr>
        <w:t>对源代码</w:t>
      </w:r>
      <w:r w:rsidR="00331CE9">
        <w:rPr>
          <w:rFonts w:hint="eastAsia"/>
          <w:kern w:val="0"/>
        </w:rPr>
        <w:t>的编译验证</w:t>
      </w:r>
      <w:r w:rsidR="00A56687">
        <w:rPr>
          <w:rFonts w:hint="eastAsia"/>
          <w:kern w:val="0"/>
        </w:rPr>
        <w:t>，所得到的主要文件如下</w:t>
      </w:r>
      <w:r w:rsidR="00252852">
        <w:rPr>
          <w:rFonts w:hint="eastAsia"/>
          <w:kern w:val="0"/>
        </w:rPr>
        <w:t>图</w:t>
      </w:r>
      <w:r w:rsidR="00252852">
        <w:rPr>
          <w:rFonts w:hint="eastAsia"/>
          <w:kern w:val="0"/>
        </w:rPr>
        <w:t>X</w:t>
      </w:r>
      <w:r w:rsidR="00252852">
        <w:rPr>
          <w:rFonts w:hint="eastAsia"/>
          <w:kern w:val="0"/>
        </w:rPr>
        <w:t>所</w:t>
      </w:r>
      <w:r w:rsidR="00252852">
        <w:rPr>
          <w:rFonts w:hint="eastAsia"/>
          <w:kern w:val="0"/>
        </w:rPr>
        <w:lastRenderedPageBreak/>
        <w:t>示</w:t>
      </w:r>
      <w:r w:rsidR="00A56687">
        <w:rPr>
          <w:rFonts w:hint="eastAsia"/>
          <w:kern w:val="0"/>
        </w:rPr>
        <w:t>。</w:t>
      </w:r>
    </w:p>
    <w:p w:rsidR="009A0CD4" w:rsidRPr="00485AFC" w:rsidRDefault="00D94ECA" w:rsidP="00B72C57">
      <w:pPr>
        <w:pStyle w:val="a0"/>
        <w:ind w:firstLineChars="0" w:firstLine="0"/>
        <w:jc w:val="center"/>
        <w:rPr>
          <w:kern w:val="0"/>
        </w:rPr>
      </w:pPr>
      <w:r w:rsidRPr="00D94ECA">
        <w:rPr>
          <w:noProof/>
          <w:kern w:val="0"/>
        </w:rPr>
        <w:drawing>
          <wp:inline distT="0" distB="0" distL="0" distR="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D94ECA" w:rsidRPr="00902E38" w:rsidRDefault="00D94ECA" w:rsidP="00D94ECA">
      <w:pPr>
        <w:pStyle w:val="af8"/>
        <w:spacing w:line="360" w:lineRule="auto"/>
        <w:ind w:firstLine="0"/>
        <w:jc w:val="center"/>
        <w:rPr>
          <w:b/>
          <w:sz w:val="21"/>
          <w:szCs w:val="21"/>
        </w:rPr>
      </w:pPr>
      <w:r>
        <w:rPr>
          <w:kern w:val="0"/>
        </w:rPr>
        <w:tab/>
      </w:r>
      <w:r w:rsidRPr="00902E38">
        <w:rPr>
          <w:rFonts w:hint="eastAsia"/>
          <w:b/>
          <w:sz w:val="21"/>
          <w:szCs w:val="21"/>
        </w:rPr>
        <w:t>图</w:t>
      </w:r>
      <w:r>
        <w:rPr>
          <w:rFonts w:hint="eastAsia"/>
          <w:b/>
          <w:sz w:val="21"/>
          <w:szCs w:val="21"/>
        </w:rPr>
        <w:t xml:space="preserve"> X 编译验证工具输出</w:t>
      </w:r>
    </w:p>
    <w:p w:rsidR="00D44B87" w:rsidRDefault="001C026C" w:rsidP="00D44B87">
      <w:pPr>
        <w:pStyle w:val="a0"/>
        <w:ind w:firstLineChars="0" w:firstLine="0"/>
        <w:rPr>
          <w:kern w:val="0"/>
        </w:rPr>
      </w:pPr>
      <w:r>
        <w:rPr>
          <w:kern w:val="0"/>
        </w:rPr>
        <w:tab/>
      </w:r>
      <w:r w:rsidR="009E0A11">
        <w:rPr>
          <w:rFonts w:hint="eastAsia"/>
          <w:kern w:val="0"/>
        </w:rPr>
        <w:t>上图中，</w:t>
      </w:r>
      <w:r w:rsidR="00E52C97" w:rsidRPr="00E52C97">
        <w:rPr>
          <w:kern w:val="0"/>
        </w:rPr>
        <w:t>label_test2.c</w:t>
      </w:r>
      <w:r w:rsidR="00E52C97">
        <w:rPr>
          <w:rFonts w:hint="eastAsia"/>
          <w:kern w:val="0"/>
        </w:rPr>
        <w:t>表示</w:t>
      </w:r>
      <w:r w:rsidR="00E108D7">
        <w:rPr>
          <w:rFonts w:hint="eastAsia"/>
          <w:kern w:val="0"/>
        </w:rPr>
        <w:t>进行过层级编码后的源文件</w:t>
      </w:r>
      <w:r w:rsidR="00636824">
        <w:rPr>
          <w:rFonts w:hint="eastAsia"/>
          <w:kern w:val="0"/>
        </w:rPr>
        <w:t>，如</w:t>
      </w:r>
      <w:r w:rsidR="00636824">
        <w:rPr>
          <w:rFonts w:hint="eastAsia"/>
        </w:rPr>
        <w:t>附录</w:t>
      </w:r>
      <w:r w:rsidR="00636824">
        <w:rPr>
          <w:rFonts w:hint="eastAsia"/>
        </w:rPr>
        <w:t>II</w:t>
      </w:r>
      <w:r w:rsidR="00636824">
        <w:t>I</w:t>
      </w:r>
      <w:r w:rsidR="00B026CC">
        <w:rPr>
          <w:rFonts w:hint="eastAsia"/>
        </w:rPr>
        <w:t>所示</w:t>
      </w:r>
      <w:r w:rsidR="00636824">
        <w:rPr>
          <w:rFonts w:hint="eastAsia"/>
          <w:kern w:val="0"/>
        </w:rPr>
        <w:t>。</w:t>
      </w:r>
      <w:r w:rsidR="008F1EA5">
        <w:rPr>
          <w:rFonts w:hint="eastAsia"/>
          <w:kern w:val="0"/>
        </w:rPr>
        <w:t>test</w:t>
      </w:r>
      <w:r w:rsidR="008F1EA5">
        <w:rPr>
          <w:kern w:val="0"/>
        </w:rPr>
        <w:t>2.s</w:t>
      </w:r>
      <w:r w:rsidR="008F1EA5">
        <w:rPr>
          <w:rFonts w:hint="eastAsia"/>
          <w:kern w:val="0"/>
        </w:rPr>
        <w:t>为系统输出的目标码文件，</w:t>
      </w:r>
      <w:r w:rsidR="008F1EA5">
        <w:rPr>
          <w:rFonts w:hint="eastAsia"/>
          <w:kern w:val="0"/>
        </w:rPr>
        <w:t>test</w:t>
      </w:r>
      <w:r w:rsidR="008F1EA5">
        <w:rPr>
          <w:kern w:val="0"/>
        </w:rPr>
        <w:t>2.v</w:t>
      </w:r>
      <w:r w:rsidR="008F1EA5">
        <w:rPr>
          <w:rFonts w:hint="eastAsia"/>
          <w:kern w:val="0"/>
        </w:rPr>
        <w:t>表示</w:t>
      </w:r>
      <w:r w:rsidR="002210D2">
        <w:rPr>
          <w:rFonts w:hint="eastAsia"/>
          <w:kern w:val="0"/>
        </w:rPr>
        <w:t>形式验证模块输出的证明序列文件</w:t>
      </w:r>
      <w:r w:rsidR="00E1021E">
        <w:rPr>
          <w:rFonts w:hint="eastAsia"/>
          <w:kern w:val="0"/>
        </w:rPr>
        <w:t>。</w:t>
      </w:r>
      <w:r w:rsidR="00E1021E">
        <w:rPr>
          <w:kern w:val="0"/>
        </w:rPr>
        <w:t>n</w:t>
      </w:r>
      <w:r w:rsidR="00E1021E">
        <w:rPr>
          <w:rFonts w:hint="eastAsia"/>
          <w:kern w:val="0"/>
        </w:rPr>
        <w:t>otify.</w:t>
      </w:r>
      <w:r w:rsidR="00E1021E">
        <w:rPr>
          <w:kern w:val="0"/>
        </w:rPr>
        <w:t>log</w:t>
      </w:r>
      <w:r w:rsidR="00E1021E">
        <w:rPr>
          <w:rFonts w:hint="eastAsia"/>
          <w:kern w:val="0"/>
        </w:rPr>
        <w:t>文件记录</w:t>
      </w:r>
      <w:r w:rsidR="00193C4F">
        <w:rPr>
          <w:rFonts w:hint="eastAsia"/>
          <w:kern w:val="0"/>
        </w:rPr>
        <w:t>了编译验证过程中的一些日志信息，</w:t>
      </w:r>
      <w:r w:rsidR="00914659">
        <w:rPr>
          <w:rFonts w:hint="eastAsia"/>
          <w:kern w:val="0"/>
        </w:rPr>
        <w:t>主要用作</w:t>
      </w:r>
      <w:r w:rsidR="000D68C0">
        <w:rPr>
          <w:rFonts w:hint="eastAsia"/>
          <w:kern w:val="0"/>
        </w:rPr>
        <w:t>系统</w:t>
      </w:r>
      <w:r w:rsidR="00003D2E">
        <w:rPr>
          <w:rFonts w:hint="eastAsia"/>
          <w:kern w:val="0"/>
        </w:rPr>
        <w:t>的</w:t>
      </w:r>
      <w:r w:rsidR="00914659">
        <w:rPr>
          <w:rFonts w:hint="eastAsia"/>
          <w:kern w:val="0"/>
        </w:rPr>
        <w:t>调试和</w:t>
      </w:r>
      <w:r w:rsidR="0014263A">
        <w:rPr>
          <w:rFonts w:hint="eastAsia"/>
          <w:kern w:val="0"/>
        </w:rPr>
        <w:t>追踪。</w:t>
      </w:r>
      <w:r w:rsidR="00612CE1">
        <w:rPr>
          <w:rFonts w:hint="eastAsia"/>
          <w:kern w:val="0"/>
        </w:rPr>
        <w:t>下面</w:t>
      </w:r>
      <w:r w:rsidR="00EA4AD3">
        <w:rPr>
          <w:rFonts w:hint="eastAsia"/>
          <w:kern w:val="0"/>
        </w:rPr>
        <w:t>将</w:t>
      </w:r>
      <w:r w:rsidR="00612CE1">
        <w:rPr>
          <w:rFonts w:hint="eastAsia"/>
          <w:kern w:val="0"/>
        </w:rPr>
        <w:t>给出目标码文件的</w:t>
      </w:r>
      <w:r w:rsidR="00A070CE">
        <w:rPr>
          <w:rFonts w:hint="eastAsia"/>
          <w:kern w:val="0"/>
        </w:rPr>
        <w:t>部分片段</w:t>
      </w:r>
      <w:r w:rsidR="00612CE1">
        <w:rPr>
          <w:rFonts w:hint="eastAsia"/>
          <w:kern w:val="0"/>
        </w:rPr>
        <w:t>，如表</w:t>
      </w:r>
      <w:r w:rsidR="00612CE1">
        <w:rPr>
          <w:rFonts w:hint="eastAsia"/>
          <w:kern w:val="0"/>
        </w:rPr>
        <w:t>X</w:t>
      </w:r>
      <w:r w:rsidR="00612CE1">
        <w:rPr>
          <w:rFonts w:hint="eastAsia"/>
          <w:kern w:val="0"/>
        </w:rPr>
        <w:t>所示。</w:t>
      </w:r>
    </w:p>
    <w:p w:rsidR="005E48A9" w:rsidRPr="00E7731D" w:rsidRDefault="00E7731D" w:rsidP="00E7731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5B0BA8">
        <w:rPr>
          <w:rFonts w:ascii="Times New Roman" w:hint="eastAsia"/>
          <w:b/>
          <w:sz w:val="21"/>
          <w:szCs w:val="21"/>
        </w:rPr>
        <w:t>目标码</w:t>
      </w:r>
      <w:r w:rsidR="00374E30">
        <w:rPr>
          <w:rFonts w:ascii="Times New Roman" w:hint="eastAsia"/>
          <w:b/>
          <w:sz w:val="21"/>
          <w:szCs w:val="21"/>
        </w:rPr>
        <w:t>片段</w:t>
      </w:r>
    </w:p>
    <w:tbl>
      <w:tblPr>
        <w:tblStyle w:val="a9"/>
        <w:tblW w:w="0" w:type="auto"/>
        <w:tblLook w:val="04A0" w:firstRow="1" w:lastRow="0" w:firstColumn="1" w:lastColumn="0" w:noHBand="0" w:noVBand="1"/>
      </w:tblPr>
      <w:tblGrid>
        <w:gridCol w:w="9061"/>
      </w:tblGrid>
      <w:tr w:rsidR="00006058" w:rsidRPr="00006058" w:rsidTr="00006058">
        <w:tc>
          <w:tcPr>
            <w:tcW w:w="9061" w:type="dxa"/>
          </w:tcPr>
          <w:p w:rsidR="00006058" w:rsidRPr="00006058" w:rsidRDefault="00006058" w:rsidP="00006058">
            <w:pPr>
              <w:pStyle w:val="a0"/>
              <w:spacing w:line="240" w:lineRule="auto"/>
              <w:ind w:firstLineChars="400" w:firstLine="840"/>
              <w:rPr>
                <w:sz w:val="21"/>
                <w:szCs w:val="21"/>
              </w:rPr>
            </w:pPr>
            <w:r w:rsidRPr="00006058">
              <w:rPr>
                <w:sz w:val="21"/>
                <w:szCs w:val="21"/>
              </w:rPr>
              <w:t>lwz 0,8(31)                                      # 3.7.1_ex</w:t>
            </w:r>
          </w:p>
          <w:p w:rsidR="00006058" w:rsidRPr="00006058" w:rsidRDefault="00006058" w:rsidP="00006058">
            <w:pPr>
              <w:pStyle w:val="a0"/>
              <w:spacing w:line="240" w:lineRule="auto"/>
              <w:ind w:firstLine="420"/>
              <w:rPr>
                <w:sz w:val="21"/>
                <w:szCs w:val="21"/>
              </w:rPr>
            </w:pPr>
            <w:r w:rsidRPr="00006058">
              <w:rPr>
                <w:sz w:val="21"/>
                <w:szCs w:val="21"/>
              </w:rPr>
              <w:tab/>
              <w:t xml:space="preserve">li 9,2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divw 11,0,9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mullw 9,11,9                                     # 3.7.1_ex</w:t>
            </w:r>
          </w:p>
          <w:p w:rsidR="00006058" w:rsidRPr="00006058" w:rsidRDefault="00006058" w:rsidP="00006058">
            <w:pPr>
              <w:pStyle w:val="a0"/>
              <w:spacing w:line="240" w:lineRule="auto"/>
              <w:ind w:firstLine="420"/>
              <w:rPr>
                <w:sz w:val="21"/>
                <w:szCs w:val="21"/>
              </w:rPr>
            </w:pPr>
            <w:r w:rsidRPr="00006058">
              <w:rPr>
                <w:sz w:val="21"/>
                <w:szCs w:val="21"/>
              </w:rPr>
              <w:tab/>
              <w:t xml:space="preserve">subf 0,9,0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stw 0,24(31)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0,24(31)                                     # 3.7.1_ex</w:t>
            </w:r>
          </w:p>
          <w:p w:rsidR="00006058" w:rsidRPr="00006058" w:rsidRDefault="00006058" w:rsidP="00006058">
            <w:pPr>
              <w:pStyle w:val="a0"/>
              <w:spacing w:line="240" w:lineRule="auto"/>
              <w:ind w:firstLine="420"/>
              <w:rPr>
                <w:sz w:val="21"/>
                <w:szCs w:val="21"/>
              </w:rPr>
            </w:pPr>
            <w:r w:rsidRPr="00006058">
              <w:rPr>
                <w:sz w:val="21"/>
                <w:szCs w:val="21"/>
              </w:rPr>
              <w:tab/>
              <w:t>li 9,0                                           # 3.7.1_ex</w:t>
            </w:r>
          </w:p>
          <w:p w:rsidR="00006058" w:rsidRPr="00006058" w:rsidRDefault="00006058" w:rsidP="00006058">
            <w:pPr>
              <w:pStyle w:val="a0"/>
              <w:spacing w:line="240" w:lineRule="auto"/>
              <w:ind w:firstLine="420"/>
              <w:rPr>
                <w:sz w:val="21"/>
                <w:szCs w:val="21"/>
              </w:rPr>
            </w:pPr>
            <w:r w:rsidRPr="00006058">
              <w:rPr>
                <w:sz w:val="21"/>
                <w:szCs w:val="21"/>
              </w:rPr>
              <w:tab/>
              <w:t>cmp 7,0,0,9                                      # 3.7.1_ex</w:t>
            </w:r>
          </w:p>
          <w:p w:rsidR="00006058" w:rsidRPr="00006058" w:rsidRDefault="00006058" w:rsidP="00006058">
            <w:pPr>
              <w:pStyle w:val="a0"/>
              <w:spacing w:line="240" w:lineRule="auto"/>
              <w:ind w:firstLine="420"/>
              <w:rPr>
                <w:sz w:val="21"/>
                <w:szCs w:val="21"/>
              </w:rPr>
            </w:pPr>
            <w:r w:rsidRPr="00006058">
              <w:rPr>
                <w:sz w:val="21"/>
                <w:szCs w:val="21"/>
              </w:rPr>
              <w:tab/>
              <w:t>li 0,0                                           # 3.7.1_ex</w:t>
            </w:r>
          </w:p>
          <w:p w:rsidR="00006058" w:rsidRPr="00006058" w:rsidRDefault="00006058" w:rsidP="00006058">
            <w:pPr>
              <w:pStyle w:val="a0"/>
              <w:spacing w:line="240" w:lineRule="auto"/>
              <w:ind w:firstLine="420"/>
              <w:rPr>
                <w:sz w:val="21"/>
                <w:szCs w:val="21"/>
              </w:rPr>
            </w:pPr>
            <w:r w:rsidRPr="00006058">
              <w:rPr>
                <w:sz w:val="21"/>
                <w:szCs w:val="21"/>
              </w:rPr>
              <w:tab/>
              <w:t>li 9,1                                           # 3.7.1_ex</w:t>
            </w:r>
          </w:p>
          <w:p w:rsidR="00006058" w:rsidRPr="00006058" w:rsidRDefault="00006058" w:rsidP="00006058">
            <w:pPr>
              <w:pStyle w:val="a0"/>
              <w:spacing w:line="240" w:lineRule="auto"/>
              <w:ind w:firstLine="420"/>
              <w:rPr>
                <w:sz w:val="21"/>
                <w:szCs w:val="21"/>
              </w:rPr>
            </w:pPr>
            <w:r w:rsidRPr="00006058">
              <w:rPr>
                <w:sz w:val="21"/>
                <w:szCs w:val="21"/>
              </w:rPr>
              <w:tab/>
              <w:t xml:space="preserve">isel 0,9,0,30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stw 0,28(31)                                     #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3.7.1_if</w:t>
            </w:r>
          </w:p>
          <w:p w:rsidR="00006058" w:rsidRPr="00006058" w:rsidRDefault="00006058" w:rsidP="00006058">
            <w:pPr>
              <w:pStyle w:val="a0"/>
              <w:spacing w:line="240" w:lineRule="auto"/>
              <w:ind w:firstLine="420"/>
              <w:rPr>
                <w:sz w:val="21"/>
                <w:szCs w:val="21"/>
              </w:rPr>
            </w:pPr>
            <w:r w:rsidRPr="00006058">
              <w:rPr>
                <w:sz w:val="21"/>
                <w:szCs w:val="21"/>
              </w:rPr>
              <w:tab/>
              <w:t>cmpi 7,0,0,0                                     # 3.7.1_if</w:t>
            </w:r>
          </w:p>
          <w:p w:rsidR="00006058" w:rsidRPr="00006058" w:rsidRDefault="00006058" w:rsidP="00006058">
            <w:pPr>
              <w:pStyle w:val="a0"/>
              <w:spacing w:line="240" w:lineRule="auto"/>
              <w:ind w:firstLine="420"/>
              <w:rPr>
                <w:sz w:val="21"/>
                <w:szCs w:val="21"/>
              </w:rPr>
            </w:pPr>
            <w:r w:rsidRPr="00006058">
              <w:rPr>
                <w:sz w:val="21"/>
                <w:szCs w:val="21"/>
              </w:rPr>
              <w:tab/>
              <w:t xml:space="preserve">beq 7,.L2        </w:t>
            </w:r>
            <w:r w:rsidR="008E76B3">
              <w:rPr>
                <w:sz w:val="21"/>
                <w:szCs w:val="21"/>
              </w:rPr>
              <w:t xml:space="preserve">                                </w:t>
            </w:r>
            <w:r w:rsidRPr="00006058">
              <w:rPr>
                <w:sz w:val="21"/>
                <w:szCs w:val="21"/>
              </w:rPr>
              <w:t># 3.7.1_if</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9,8(31)                                      # 3.7.1.1_ex</w:t>
            </w:r>
          </w:p>
          <w:p w:rsidR="00006058" w:rsidRPr="00006058" w:rsidRDefault="00006058" w:rsidP="00006058">
            <w:pPr>
              <w:pStyle w:val="a0"/>
              <w:spacing w:line="240" w:lineRule="auto"/>
              <w:ind w:firstLine="420"/>
              <w:rPr>
                <w:sz w:val="21"/>
                <w:szCs w:val="21"/>
              </w:rPr>
            </w:pPr>
            <w:r w:rsidRPr="00006058">
              <w:rPr>
                <w:sz w:val="21"/>
                <w:szCs w:val="21"/>
              </w:rPr>
              <w:tab/>
              <w:t>li 0,2                                           # 3.7.1.1_ex</w:t>
            </w:r>
          </w:p>
          <w:p w:rsidR="00006058" w:rsidRPr="00006058" w:rsidRDefault="00006058" w:rsidP="00006058">
            <w:pPr>
              <w:pStyle w:val="a0"/>
              <w:spacing w:line="240" w:lineRule="auto"/>
              <w:ind w:firstLine="420"/>
              <w:rPr>
                <w:sz w:val="21"/>
                <w:szCs w:val="21"/>
              </w:rPr>
            </w:pPr>
            <w:r w:rsidRPr="00006058">
              <w:rPr>
                <w:sz w:val="21"/>
                <w:szCs w:val="21"/>
              </w:rPr>
              <w:tab/>
              <w:t xml:space="preserve">mullw 0,9,0      </w:t>
            </w:r>
            <w:r w:rsidR="008E76B3">
              <w:rPr>
                <w:sz w:val="21"/>
                <w:szCs w:val="21"/>
              </w:rPr>
              <w:t xml:space="preserve">                                </w:t>
            </w:r>
            <w:r w:rsidRPr="00006058">
              <w:rPr>
                <w:sz w:val="21"/>
                <w:szCs w:val="21"/>
              </w:rPr>
              <w:t># 3.7.1.1_ex</w:t>
            </w:r>
          </w:p>
          <w:p w:rsidR="00006058" w:rsidRPr="00006058" w:rsidRDefault="00006058" w:rsidP="00006058">
            <w:pPr>
              <w:pStyle w:val="a0"/>
              <w:spacing w:line="240" w:lineRule="auto"/>
              <w:ind w:firstLine="420"/>
              <w:rPr>
                <w:sz w:val="21"/>
                <w:szCs w:val="21"/>
              </w:rPr>
            </w:pPr>
            <w:r w:rsidRPr="00006058">
              <w:rPr>
                <w:sz w:val="21"/>
                <w:szCs w:val="21"/>
              </w:rPr>
              <w:tab/>
              <w:t>stw 0,24(31)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9,16(31)                                     # 3.7.1.1_ex</w:t>
            </w:r>
          </w:p>
          <w:p w:rsidR="00006058" w:rsidRPr="00006058" w:rsidRDefault="00006058" w:rsidP="00006058">
            <w:pPr>
              <w:pStyle w:val="a0"/>
              <w:spacing w:line="240" w:lineRule="auto"/>
              <w:ind w:firstLine="420"/>
              <w:rPr>
                <w:sz w:val="21"/>
                <w:szCs w:val="21"/>
              </w:rPr>
            </w:pPr>
            <w:r w:rsidRPr="00006058">
              <w:rPr>
                <w:sz w:val="21"/>
                <w:szCs w:val="21"/>
              </w:rPr>
              <w:tab/>
              <w:t>lwz 0,24(31)                                     # 3.7.1.1_ex</w:t>
            </w:r>
          </w:p>
          <w:p w:rsidR="00006058" w:rsidRPr="00006058" w:rsidRDefault="00006058" w:rsidP="00006058">
            <w:pPr>
              <w:pStyle w:val="a0"/>
              <w:spacing w:line="240" w:lineRule="auto"/>
              <w:ind w:firstLine="420"/>
              <w:rPr>
                <w:sz w:val="21"/>
                <w:szCs w:val="21"/>
              </w:rPr>
            </w:pPr>
            <w:r w:rsidRPr="00006058">
              <w:rPr>
                <w:sz w:val="21"/>
                <w:szCs w:val="21"/>
              </w:rPr>
              <w:tab/>
              <w:t>subf 0,9,0                                       # 3.7.1.1_ex</w:t>
            </w:r>
          </w:p>
          <w:p w:rsidR="00006058" w:rsidRPr="00006058" w:rsidRDefault="00006058" w:rsidP="00006058">
            <w:pPr>
              <w:pStyle w:val="a0"/>
              <w:spacing w:line="240" w:lineRule="auto"/>
              <w:ind w:firstLine="420"/>
              <w:rPr>
                <w:sz w:val="21"/>
                <w:szCs w:val="21"/>
              </w:rPr>
            </w:pPr>
            <w:r w:rsidRPr="00006058">
              <w:rPr>
                <w:sz w:val="21"/>
                <w:szCs w:val="21"/>
              </w:rPr>
              <w:tab/>
              <w:t>stw 0,28(31)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3.7.1.1_as</w:t>
            </w:r>
          </w:p>
          <w:p w:rsidR="00006058" w:rsidRPr="00006058" w:rsidRDefault="00006058" w:rsidP="00006058">
            <w:pPr>
              <w:pStyle w:val="a0"/>
              <w:spacing w:line="240" w:lineRule="auto"/>
              <w:ind w:firstLine="420"/>
              <w:rPr>
                <w:sz w:val="21"/>
                <w:szCs w:val="21"/>
              </w:rPr>
            </w:pPr>
            <w:r w:rsidRPr="00006058">
              <w:rPr>
                <w:sz w:val="21"/>
                <w:szCs w:val="21"/>
              </w:rPr>
              <w:tab/>
              <w:t>stw 0,16(31)                                     # 3.7.1.1_as</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sidR="008E76B3">
              <w:rPr>
                <w:sz w:val="21"/>
                <w:szCs w:val="21"/>
              </w:rPr>
              <w:t xml:space="preserve">      </w:t>
            </w:r>
            <w:r w:rsidRPr="00006058">
              <w:rPr>
                <w:sz w:val="21"/>
                <w:szCs w:val="21"/>
              </w:rPr>
              <w:t># 3.7.1_if</w:t>
            </w:r>
          </w:p>
        </w:tc>
      </w:tr>
    </w:tbl>
    <w:p w:rsidR="00ED3C9A" w:rsidRDefault="00D02FE7" w:rsidP="00D44B87">
      <w:pPr>
        <w:pStyle w:val="a0"/>
        <w:ind w:firstLineChars="0" w:firstLine="0"/>
        <w:rPr>
          <w:kern w:val="0"/>
        </w:rPr>
      </w:pPr>
      <w:r>
        <w:rPr>
          <w:kern w:val="0"/>
        </w:rPr>
        <w:lastRenderedPageBreak/>
        <w:tab/>
      </w:r>
      <w:r w:rsidR="00037842">
        <w:rPr>
          <w:rFonts w:hint="eastAsia"/>
          <w:kern w:val="0"/>
        </w:rPr>
        <w:t>上</w:t>
      </w:r>
      <w:r w:rsidR="00820D07">
        <w:rPr>
          <w:rFonts w:hint="eastAsia"/>
          <w:kern w:val="0"/>
        </w:rPr>
        <w:t>表中，</w:t>
      </w:r>
      <w:r w:rsidR="0080696A">
        <w:rPr>
          <w:rFonts w:hint="eastAsia"/>
          <w:kern w:val="0"/>
        </w:rPr>
        <w:t>每行代码</w:t>
      </w:r>
      <w:r w:rsidR="008A5A34">
        <w:rPr>
          <w:rFonts w:hint="eastAsia"/>
          <w:kern w:val="0"/>
        </w:rPr>
        <w:t>末尾编号都是</w:t>
      </w:r>
      <w:r w:rsidR="003906EC">
        <w:rPr>
          <w:rFonts w:hint="eastAsia"/>
          <w:kern w:val="0"/>
        </w:rPr>
        <w:t>以</w:t>
      </w:r>
      <w:r w:rsidR="000F487B">
        <w:rPr>
          <w:rFonts w:hint="eastAsia"/>
          <w:kern w:val="0"/>
        </w:rPr>
        <w:t>相同</w:t>
      </w:r>
      <w:r w:rsidR="003906EC">
        <w:rPr>
          <w:rFonts w:hint="eastAsia"/>
          <w:kern w:val="0"/>
        </w:rPr>
        <w:t>前缀</w:t>
      </w:r>
      <w:r w:rsidR="00CD1247">
        <w:rPr>
          <w:rFonts w:hint="eastAsia"/>
          <w:kern w:val="0"/>
        </w:rPr>
        <w:t>#</w:t>
      </w:r>
      <w:r w:rsidR="008B66CA">
        <w:rPr>
          <w:kern w:val="0"/>
        </w:rPr>
        <w:t xml:space="preserve"> </w:t>
      </w:r>
      <w:r w:rsidR="00CD1247">
        <w:rPr>
          <w:kern w:val="0"/>
        </w:rPr>
        <w:t>3.7.1</w:t>
      </w:r>
      <w:r w:rsidR="003906EC">
        <w:rPr>
          <w:rFonts w:hint="eastAsia"/>
          <w:kern w:val="0"/>
        </w:rPr>
        <w:t>开始的，</w:t>
      </w:r>
      <w:r w:rsidR="000F487B">
        <w:rPr>
          <w:rFonts w:hint="eastAsia"/>
          <w:kern w:val="0"/>
        </w:rPr>
        <w:t>而</w:t>
      </w:r>
      <w:r w:rsidR="00996269">
        <w:rPr>
          <w:rFonts w:hint="eastAsia"/>
          <w:kern w:val="0"/>
        </w:rPr>
        <w:t>#</w:t>
      </w:r>
      <w:r w:rsidR="008B66CA">
        <w:rPr>
          <w:kern w:val="0"/>
        </w:rPr>
        <w:t xml:space="preserve"> </w:t>
      </w:r>
      <w:r w:rsidR="000F487B">
        <w:rPr>
          <w:rFonts w:hint="eastAsia"/>
          <w:kern w:val="0"/>
        </w:rPr>
        <w:t>3.7.1</w:t>
      </w:r>
      <w:r w:rsidR="00996269">
        <w:rPr>
          <w:rFonts w:hint="eastAsia"/>
          <w:kern w:val="0"/>
        </w:rPr>
        <w:t>编号正是</w:t>
      </w:r>
      <w:r w:rsidR="008B66CA">
        <w:rPr>
          <w:rFonts w:hint="eastAsia"/>
          <w:kern w:val="0"/>
        </w:rPr>
        <w:t>源代码中</w:t>
      </w:r>
      <w:r w:rsidR="000511B1">
        <w:rPr>
          <w:rFonts w:hint="eastAsia"/>
          <w:kern w:val="0"/>
        </w:rPr>
        <w:t>&lt;</w:t>
      </w:r>
      <w:r w:rsidR="000511B1">
        <w:rPr>
          <w:kern w:val="0"/>
        </w:rPr>
        <w:t>if-statement</w:t>
      </w:r>
      <w:r w:rsidR="000511B1">
        <w:rPr>
          <w:rFonts w:hint="eastAsia"/>
          <w:kern w:val="0"/>
        </w:rPr>
        <w:t>&gt;</w:t>
      </w:r>
      <w:r w:rsidR="0041598D">
        <w:rPr>
          <w:rFonts w:hint="eastAsia"/>
          <w:kern w:val="0"/>
        </w:rPr>
        <w:t>所在行</w:t>
      </w:r>
      <w:r w:rsidR="000511B1">
        <w:rPr>
          <w:rFonts w:hint="eastAsia"/>
          <w:kern w:val="0"/>
        </w:rPr>
        <w:t>开始的编号，</w:t>
      </w:r>
      <w:r w:rsidR="00DB0272">
        <w:rPr>
          <w:rFonts w:hint="eastAsia"/>
          <w:kern w:val="0"/>
        </w:rPr>
        <w:t>二者相互对应。</w:t>
      </w:r>
      <w:r w:rsidR="00900DA0">
        <w:rPr>
          <w:rFonts w:hint="eastAsia"/>
          <w:kern w:val="0"/>
        </w:rPr>
        <w:t>编号的末尾</w:t>
      </w:r>
      <w:r w:rsidR="001A6598">
        <w:rPr>
          <w:rFonts w:hint="eastAsia"/>
          <w:kern w:val="0"/>
        </w:rPr>
        <w:t>用两个字符</w:t>
      </w:r>
      <w:r w:rsidR="003D1B89">
        <w:rPr>
          <w:rFonts w:hint="eastAsia"/>
          <w:kern w:val="0"/>
        </w:rPr>
        <w:t>区分</w:t>
      </w:r>
      <w:r w:rsidR="00133CAD">
        <w:rPr>
          <w:rFonts w:hint="eastAsia"/>
          <w:kern w:val="0"/>
        </w:rPr>
        <w:t>语句的类型</w:t>
      </w:r>
      <w:r w:rsidR="00B10116">
        <w:rPr>
          <w:rFonts w:hint="eastAsia"/>
          <w:kern w:val="0"/>
        </w:rPr>
        <w:t>，因为</w:t>
      </w:r>
      <w:r w:rsidR="00156B13">
        <w:rPr>
          <w:rFonts w:hint="eastAsia"/>
          <w:kern w:val="0"/>
        </w:rPr>
        <w:t>源代码中</w:t>
      </w:r>
      <w:r w:rsidR="003D1B89">
        <w:rPr>
          <w:rFonts w:hint="eastAsia"/>
          <w:kern w:val="0"/>
        </w:rPr>
        <w:t>某</w:t>
      </w:r>
      <w:r w:rsidR="00156B13">
        <w:rPr>
          <w:rFonts w:hint="eastAsia"/>
          <w:kern w:val="0"/>
        </w:rPr>
        <w:t>一行可能对应着多个文法单元的部分</w:t>
      </w:r>
      <w:r w:rsidR="003D1B89">
        <w:rPr>
          <w:rFonts w:hint="eastAsia"/>
          <w:kern w:val="0"/>
        </w:rPr>
        <w:t>结构</w:t>
      </w:r>
      <w:r w:rsidR="00AC620F">
        <w:rPr>
          <w:rFonts w:hint="eastAsia"/>
          <w:kern w:val="0"/>
        </w:rPr>
        <w:t>。下面将给出</w:t>
      </w:r>
      <w:r w:rsidR="00517A11">
        <w:rPr>
          <w:rFonts w:hint="eastAsia"/>
          <w:kern w:val="0"/>
        </w:rPr>
        <w:t>部分较为详细的证明序列的片段，如表</w:t>
      </w:r>
      <w:r w:rsidR="00517A11">
        <w:rPr>
          <w:rFonts w:hint="eastAsia"/>
          <w:kern w:val="0"/>
        </w:rPr>
        <w:t>X</w:t>
      </w:r>
      <w:r w:rsidR="00517A11">
        <w:rPr>
          <w:rFonts w:hint="eastAsia"/>
          <w:kern w:val="0"/>
        </w:rPr>
        <w:t>所示。</w:t>
      </w:r>
    </w:p>
    <w:p w:rsidR="00ED3C9A" w:rsidRPr="00ED3C9A" w:rsidRDefault="00ED3C9A" w:rsidP="00ED3C9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4D3BE3">
        <w:rPr>
          <w:rFonts w:ascii="Times New Roman" w:hint="eastAsia"/>
          <w:b/>
          <w:sz w:val="21"/>
          <w:szCs w:val="21"/>
        </w:rPr>
        <w:t>证明序列片段</w:t>
      </w:r>
    </w:p>
    <w:tbl>
      <w:tblPr>
        <w:tblStyle w:val="a9"/>
        <w:tblW w:w="0" w:type="auto"/>
        <w:tblLook w:val="04A0" w:firstRow="1" w:lastRow="0" w:firstColumn="1" w:lastColumn="0" w:noHBand="0" w:noVBand="1"/>
      </w:tblPr>
      <w:tblGrid>
        <w:gridCol w:w="9061"/>
      </w:tblGrid>
      <w:tr w:rsidR="0043775F" w:rsidRPr="0043775F" w:rsidTr="0043775F">
        <w:tc>
          <w:tcPr>
            <w:tcW w:w="9061" w:type="dxa"/>
          </w:tcPr>
          <w:p w:rsidR="0043775F" w:rsidRPr="0043775F" w:rsidRDefault="0043775F" w:rsidP="0043775F">
            <w:pPr>
              <w:pStyle w:val="a0"/>
              <w:spacing w:line="240" w:lineRule="auto"/>
              <w:ind w:firstLineChars="0" w:firstLine="0"/>
              <w:rPr>
                <w:sz w:val="21"/>
                <w:szCs w:val="21"/>
              </w:rPr>
            </w:pPr>
            <w:r w:rsidRPr="0043775F">
              <w:rPr>
                <w:sz w:val="21"/>
                <w:szCs w:val="21"/>
              </w:rPr>
              <w:t>if : 3.7.1_if</w:t>
            </w: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P1 = GPR[0] = &lt;LOG-EXP&gt;</w:t>
            </w:r>
          </w:p>
          <w:p w:rsidR="0043775F" w:rsidRPr="0043775F" w:rsidRDefault="0043775F" w:rsidP="0043775F">
            <w:pPr>
              <w:pStyle w:val="a0"/>
              <w:spacing w:line="240" w:lineRule="auto"/>
              <w:ind w:firstLineChars="0" w:firstLine="0"/>
              <w:rPr>
                <w:sz w:val="21"/>
                <w:szCs w:val="21"/>
              </w:rPr>
            </w:pPr>
            <w:r w:rsidRPr="0043775F">
              <w:rPr>
                <w:sz w:val="21"/>
                <w:szCs w:val="21"/>
              </w:rPr>
              <w:t>P2 = GPR[0] &lt; 0 -&gt; CR[7] = b100 || GPR[0] &gt; 0 -&gt; CR[7] = b010 || GPR[0] == 0 -&gt; CR[7] = b001</w:t>
            </w:r>
          </w:p>
          <w:p w:rsidR="0043775F" w:rsidRPr="0043775F" w:rsidRDefault="0043775F" w:rsidP="0043775F">
            <w:pPr>
              <w:pStyle w:val="a0"/>
              <w:spacing w:line="240" w:lineRule="auto"/>
              <w:ind w:firstLineChars="0" w:firstLine="0"/>
              <w:rPr>
                <w:sz w:val="21"/>
                <w:szCs w:val="21"/>
              </w:rPr>
            </w:pPr>
            <w:r w:rsidRPr="0043775F">
              <w:rPr>
                <w:sz w:val="21"/>
                <w:szCs w:val="21"/>
              </w:rPr>
              <w:t>P3 = CR[7] == b100 -&gt; PC = PC + 4 || CR[7] == b010 -&gt; PC = PC + 4 || CR[7] == b001 -&gt; PC = PC + @.L1</w:t>
            </w:r>
          </w:p>
          <w:p w:rsidR="0043775F" w:rsidRPr="0043775F" w:rsidRDefault="0043775F" w:rsidP="0043775F">
            <w:pPr>
              <w:pStyle w:val="a0"/>
              <w:spacing w:line="240" w:lineRule="auto"/>
              <w:ind w:firstLineChars="0" w:firstLine="0"/>
              <w:rPr>
                <w:sz w:val="21"/>
                <w:szCs w:val="21"/>
              </w:rPr>
            </w:pPr>
            <w:r w:rsidRPr="0043775F">
              <w:rPr>
                <w:sz w:val="21"/>
                <w:szCs w:val="21"/>
              </w:rPr>
              <w:t>P4 = &lt;STA-LIST&gt;</w:t>
            </w:r>
          </w:p>
          <w:p w:rsidR="0043775F" w:rsidRPr="0043775F" w:rsidRDefault="0043775F" w:rsidP="0043775F">
            <w:pPr>
              <w:pStyle w:val="a0"/>
              <w:spacing w:line="240" w:lineRule="auto"/>
              <w:ind w:firstLineChars="0" w:firstLine="0"/>
              <w:rPr>
                <w:sz w:val="21"/>
                <w:szCs w:val="21"/>
              </w:rPr>
            </w:pPr>
            <w:r w:rsidRPr="0043775F">
              <w:rPr>
                <w:sz w:val="21"/>
                <w:szCs w:val="21"/>
              </w:rPr>
              <w:t>P5 = .L1:</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43775F" w:rsidRPr="0043775F" w:rsidRDefault="0043775F" w:rsidP="0043775F">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43775F" w:rsidRPr="0043775F" w:rsidRDefault="0043775F" w:rsidP="0043775F">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43775F" w:rsidRPr="0043775F" w:rsidRDefault="0043775F" w:rsidP="0043775F">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43775F" w:rsidRPr="0043775F" w:rsidRDefault="0043775F" w:rsidP="0043775F">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43775F" w:rsidRPr="0043775F" w:rsidRDefault="0043775F" w:rsidP="0043775F">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43775F" w:rsidRPr="0043775F" w:rsidRDefault="0043775F" w:rsidP="0043775F">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43775F" w:rsidRPr="0043775F" w:rsidRDefault="0043775F" w:rsidP="0043775F">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43775F" w:rsidRPr="0043775F" w:rsidRDefault="0043775F" w:rsidP="0043775F">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005A2B27">
              <w:rPr>
                <w:rFonts w:hint="eastAsia"/>
                <w:sz w:val="21"/>
                <w:szCs w:val="21"/>
              </w:rPr>
              <w:t>前置</w:t>
            </w:r>
            <w:r w:rsidRPr="0043775F">
              <w:rPr>
                <w:sz w:val="21"/>
                <w:szCs w:val="21"/>
              </w:rPr>
              <w:t>语义</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&lt;LOG-EXP&gt; != 0 -&gt; σ(&lt;STA-LIST&gt;) || &lt;LOG-EXP&gt; == 0 -&gt; skip</w:t>
            </w:r>
          </w:p>
          <w:p w:rsidR="0043775F" w:rsidRPr="0043775F" w:rsidRDefault="0043775F" w:rsidP="001717F5">
            <w:pPr>
              <w:pStyle w:val="a0"/>
              <w:spacing w:line="240" w:lineRule="auto"/>
              <w:ind w:firstLineChars="0" w:firstLine="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43775F" w:rsidRPr="0043775F" w:rsidRDefault="005A2B27" w:rsidP="0043775F">
            <w:pPr>
              <w:pStyle w:val="a0"/>
              <w:spacing w:line="240" w:lineRule="auto"/>
              <w:ind w:firstLineChars="0" w:firstLine="0"/>
              <w:rPr>
                <w:sz w:val="21"/>
                <w:szCs w:val="21"/>
              </w:rPr>
            </w:pPr>
            <w:r>
              <w:rPr>
                <w:rFonts w:hint="eastAsia"/>
                <w:sz w:val="21"/>
                <w:szCs w:val="21"/>
              </w:rPr>
              <w:t>前置</w:t>
            </w:r>
            <w:r w:rsidR="0043775F" w:rsidRPr="0043775F">
              <w:rPr>
                <w:sz w:val="21"/>
                <w:szCs w:val="21"/>
              </w:rPr>
              <w:t>语义和推理出的语义是否一致</w:t>
            </w:r>
            <w:r w:rsidR="0043775F" w:rsidRPr="0043775F">
              <w:rPr>
                <w:sz w:val="21"/>
                <w:szCs w:val="21"/>
              </w:rPr>
              <w:t xml:space="preserve"> : </w:t>
            </w:r>
          </w:p>
          <w:p w:rsidR="0043775F" w:rsidRPr="0043775F" w:rsidRDefault="0043775F" w:rsidP="0043775F">
            <w:pPr>
              <w:pStyle w:val="a0"/>
              <w:spacing w:line="240" w:lineRule="auto"/>
              <w:ind w:firstLineChars="0" w:firstLine="0"/>
              <w:rPr>
                <w:sz w:val="21"/>
                <w:szCs w:val="21"/>
              </w:rPr>
            </w:pPr>
            <w:r w:rsidRPr="0043775F">
              <w:rPr>
                <w:sz w:val="21"/>
                <w:szCs w:val="21"/>
              </w:rPr>
              <w:t>true</w:t>
            </w:r>
          </w:p>
          <w:p w:rsidR="0043775F" w:rsidRPr="00C75F8D" w:rsidRDefault="0043775F" w:rsidP="0043775F">
            <w:pPr>
              <w:pStyle w:val="a0"/>
              <w:spacing w:line="240" w:lineRule="auto"/>
              <w:ind w:firstLineChars="0" w:firstLine="0"/>
              <w:rPr>
                <w:sz w:val="21"/>
                <w:szCs w:val="21"/>
              </w:rPr>
            </w:pPr>
            <w:r w:rsidRPr="0043775F">
              <w:rPr>
                <w:sz w:val="21"/>
                <w:szCs w:val="21"/>
              </w:rPr>
              <w:lastRenderedPageBreak/>
              <w:t>if</w:t>
            </w:r>
            <w:r w:rsidRPr="0043775F">
              <w:rPr>
                <w:sz w:val="21"/>
                <w:szCs w:val="21"/>
              </w:rPr>
              <w:t>语句验证结果</w:t>
            </w:r>
            <w:r w:rsidRPr="0043775F">
              <w:rPr>
                <w:sz w:val="21"/>
                <w:szCs w:val="21"/>
              </w:rPr>
              <w:t xml:space="preserve"> : </w:t>
            </w:r>
            <w:r w:rsidRPr="0043775F">
              <w:rPr>
                <w:sz w:val="21"/>
                <w:szCs w:val="21"/>
              </w:rPr>
              <w:t>验证成功</w:t>
            </w:r>
          </w:p>
        </w:tc>
      </w:tr>
    </w:tbl>
    <w:p w:rsidR="00D02FE7" w:rsidRDefault="00FA52CF" w:rsidP="00D44B87">
      <w:pPr>
        <w:pStyle w:val="a0"/>
        <w:ind w:firstLineChars="0" w:firstLine="0"/>
        <w:rPr>
          <w:kern w:val="0"/>
        </w:rPr>
      </w:pPr>
      <w:r>
        <w:rPr>
          <w:kern w:val="0"/>
        </w:rPr>
        <w:lastRenderedPageBreak/>
        <w:tab/>
      </w:r>
      <w:r w:rsidR="00DD0020">
        <w:rPr>
          <w:rFonts w:hint="eastAsia"/>
          <w:kern w:val="0"/>
        </w:rPr>
        <w:t>上表</w:t>
      </w:r>
      <w:r w:rsidR="00980373">
        <w:rPr>
          <w:rFonts w:hint="eastAsia"/>
          <w:kern w:val="0"/>
        </w:rPr>
        <w:t>中，</w:t>
      </w:r>
      <w:r w:rsidR="00D9102A">
        <w:rPr>
          <w:rFonts w:hint="eastAsia"/>
          <w:kern w:val="0"/>
        </w:rPr>
        <w:t>目标码模式的证明过程</w:t>
      </w:r>
      <w:r w:rsidR="00980373">
        <w:rPr>
          <w:rFonts w:hint="eastAsia"/>
          <w:kern w:val="0"/>
        </w:rPr>
        <w:t>主要分为三步，</w:t>
      </w:r>
      <w:r w:rsidR="009B5222">
        <w:rPr>
          <w:rFonts w:hint="eastAsia"/>
          <w:kern w:val="0"/>
        </w:rPr>
        <w:t>首先</w:t>
      </w:r>
      <w:r w:rsidR="00A91204">
        <w:rPr>
          <w:rFonts w:hint="eastAsia"/>
          <w:kern w:val="0"/>
        </w:rPr>
        <w:t>给出</w:t>
      </w:r>
      <w:r w:rsidR="008233B3">
        <w:rPr>
          <w:rFonts w:hint="eastAsia"/>
          <w:kern w:val="0"/>
        </w:rPr>
        <w:t>目标码模式的命题作为前提集，然后</w:t>
      </w:r>
      <w:r w:rsidR="005B47E9">
        <w:rPr>
          <w:rFonts w:hint="eastAsia"/>
          <w:kern w:val="0"/>
        </w:rPr>
        <w:t>依据命题逻辑的推理规则和</w:t>
      </w:r>
      <w:r w:rsidR="0006352C">
        <w:rPr>
          <w:rFonts w:hint="eastAsia"/>
          <w:kern w:val="0"/>
        </w:rPr>
        <w:t>公理</w:t>
      </w:r>
      <w:r w:rsidR="00724D01">
        <w:rPr>
          <w:rFonts w:hint="eastAsia"/>
          <w:kern w:val="0"/>
        </w:rPr>
        <w:t>对目标码模式命题集进行推理，并进行语义获取操作</w:t>
      </w:r>
      <w:r w:rsidR="00EB4B0F">
        <w:rPr>
          <w:rFonts w:hint="eastAsia"/>
          <w:kern w:val="0"/>
        </w:rPr>
        <w:t>得到</w:t>
      </w:r>
      <w:r w:rsidR="004E66F8">
        <w:rPr>
          <w:rFonts w:hint="eastAsia"/>
          <w:kern w:val="0"/>
        </w:rPr>
        <w:t>目标码模式的语义，最后</w:t>
      </w:r>
      <w:r w:rsidR="00ED546F">
        <w:rPr>
          <w:rFonts w:hint="eastAsia"/>
          <w:kern w:val="0"/>
        </w:rPr>
        <w:t>把目标码模式的语义</w:t>
      </w:r>
      <w:r w:rsidR="00A83631">
        <w:rPr>
          <w:rFonts w:hint="eastAsia"/>
          <w:kern w:val="0"/>
        </w:rPr>
        <w:t>与文法单元的前置语义</w:t>
      </w:r>
      <w:r w:rsidR="006760F9">
        <w:rPr>
          <w:rFonts w:hint="eastAsia"/>
          <w:kern w:val="0"/>
        </w:rPr>
        <w:t>进行对比，若二者语义一致则输出</w:t>
      </w:r>
      <w:r w:rsidR="006760F9">
        <w:rPr>
          <w:rFonts w:hint="eastAsia"/>
          <w:kern w:val="0"/>
        </w:rPr>
        <w:t>true</w:t>
      </w:r>
      <w:r w:rsidR="006760F9">
        <w:rPr>
          <w:rFonts w:hint="eastAsia"/>
          <w:kern w:val="0"/>
        </w:rPr>
        <w:t>；反之，输出</w:t>
      </w:r>
      <w:r w:rsidR="006760F9">
        <w:rPr>
          <w:rFonts w:hint="eastAsia"/>
          <w:kern w:val="0"/>
        </w:rPr>
        <w:t>false</w:t>
      </w:r>
      <w:r w:rsidR="006760F9">
        <w:rPr>
          <w:rFonts w:hint="eastAsia"/>
          <w:kern w:val="0"/>
        </w:rPr>
        <w:t>。</w:t>
      </w:r>
      <w:r w:rsidR="003712AC">
        <w:rPr>
          <w:rFonts w:hint="eastAsia"/>
          <w:kern w:val="0"/>
        </w:rPr>
        <w:t>下面将给出</w:t>
      </w:r>
      <w:r w:rsidR="003F0F01">
        <w:rPr>
          <w:rFonts w:hint="eastAsia"/>
          <w:kern w:val="0"/>
        </w:rPr>
        <w:t>编译验证系统的运行时界面，如图</w:t>
      </w:r>
      <w:r w:rsidR="003F0F01">
        <w:rPr>
          <w:rFonts w:hint="eastAsia"/>
          <w:kern w:val="0"/>
        </w:rPr>
        <w:t>X</w:t>
      </w:r>
      <w:r w:rsidR="003F0F01">
        <w:rPr>
          <w:rFonts w:hint="eastAsia"/>
          <w:kern w:val="0"/>
        </w:rPr>
        <w:t>所示。</w:t>
      </w:r>
    </w:p>
    <w:p w:rsidR="006777FA" w:rsidRDefault="00037842" w:rsidP="008F4B69">
      <w:pPr>
        <w:pStyle w:val="a0"/>
        <w:ind w:firstLineChars="0" w:firstLine="0"/>
        <w:jc w:val="center"/>
        <w:rPr>
          <w:kern w:val="0"/>
        </w:rPr>
      </w:pPr>
      <w:r w:rsidRPr="00037842">
        <w:rPr>
          <w:noProof/>
          <w:kern w:val="0"/>
        </w:rPr>
        <w:drawing>
          <wp:inline distT="0" distB="0" distL="0" distR="0">
            <wp:extent cx="5760085" cy="4018099"/>
            <wp:effectExtent l="0" t="0" r="0" b="1905"/>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760085" cy="4018099"/>
                    </a:xfrm>
                    <a:prstGeom prst="rect">
                      <a:avLst/>
                    </a:prstGeom>
                    <a:noFill/>
                    <a:ln>
                      <a:noFill/>
                    </a:ln>
                  </pic:spPr>
                </pic:pic>
              </a:graphicData>
            </a:graphic>
          </wp:inline>
        </w:drawing>
      </w:r>
    </w:p>
    <w:p w:rsidR="003B5418" w:rsidRPr="00902E38" w:rsidRDefault="003B5418" w:rsidP="003B5418">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系统</w:t>
      </w:r>
      <w:r w:rsidR="00A541DF">
        <w:rPr>
          <w:rFonts w:hint="eastAsia"/>
          <w:b/>
          <w:sz w:val="21"/>
          <w:szCs w:val="21"/>
        </w:rPr>
        <w:t>运行</w:t>
      </w:r>
      <w:r>
        <w:rPr>
          <w:rFonts w:hint="eastAsia"/>
          <w:b/>
          <w:sz w:val="21"/>
          <w:szCs w:val="21"/>
        </w:rPr>
        <w:t>界面</w:t>
      </w:r>
      <w:r w:rsidRPr="00902E38">
        <w:rPr>
          <w:rFonts w:hint="eastAsia"/>
          <w:b/>
          <w:sz w:val="21"/>
          <w:szCs w:val="21"/>
        </w:rPr>
        <w:t>图</w:t>
      </w:r>
    </w:p>
    <w:p w:rsidR="002027DD" w:rsidRPr="00D41B2D" w:rsidRDefault="00DC49A7" w:rsidP="00D44B87">
      <w:pPr>
        <w:pStyle w:val="a0"/>
        <w:ind w:firstLineChars="0" w:firstLine="0"/>
        <w:rPr>
          <w:kern w:val="0"/>
        </w:rPr>
      </w:pPr>
      <w:r>
        <w:rPr>
          <w:kern w:val="0"/>
        </w:rPr>
        <w:tab/>
      </w:r>
      <w:r w:rsidR="002A4EC8" w:rsidRPr="00D41B2D">
        <w:rPr>
          <w:kern w:val="0"/>
        </w:rPr>
        <w:t>上图中，</w:t>
      </w:r>
      <w:r w:rsidR="0088088C" w:rsidRPr="00D41B2D">
        <w:rPr>
          <w:kern w:val="0"/>
        </w:rPr>
        <w:t>系统界面</w:t>
      </w:r>
      <w:r w:rsidR="002B2A35" w:rsidRPr="00D41B2D">
        <w:rPr>
          <w:kern w:val="0"/>
        </w:rPr>
        <w:t>由菜单栏、主体和状态栏三个部分组成</w:t>
      </w:r>
      <w:r w:rsidR="007F3647" w:rsidRPr="00D41B2D">
        <w:rPr>
          <w:kern w:val="0"/>
        </w:rPr>
        <w:t>。</w:t>
      </w:r>
      <w:r w:rsidR="002B2A35" w:rsidRPr="00D41B2D">
        <w:rPr>
          <w:kern w:val="0"/>
        </w:rPr>
        <w:t>菜单栏包括一个</w:t>
      </w:r>
      <w:r w:rsidR="005570CB" w:rsidRPr="00D41B2D">
        <w:rPr>
          <w:kern w:val="0"/>
        </w:rPr>
        <w:t>启动系统</w:t>
      </w:r>
      <w:r w:rsidR="002B2A35" w:rsidRPr="00D41B2D">
        <w:rPr>
          <w:kern w:val="0"/>
        </w:rPr>
        <w:t>运行</w:t>
      </w:r>
      <w:r w:rsidR="005570CB" w:rsidRPr="00D41B2D">
        <w:rPr>
          <w:kern w:val="0"/>
        </w:rPr>
        <w:t>的</w:t>
      </w:r>
      <w:r w:rsidR="005570CB" w:rsidRPr="00D41B2D">
        <w:rPr>
          <w:kern w:val="0"/>
        </w:rPr>
        <w:t>“Run”</w:t>
      </w:r>
      <w:r w:rsidR="002B2A35" w:rsidRPr="00D41B2D">
        <w:rPr>
          <w:kern w:val="0"/>
        </w:rPr>
        <w:t>按钮、一个</w:t>
      </w:r>
      <w:r w:rsidR="005570CB" w:rsidRPr="00D41B2D">
        <w:rPr>
          <w:kern w:val="0"/>
        </w:rPr>
        <w:t>打开</w:t>
      </w:r>
      <w:r w:rsidR="002B2A35" w:rsidRPr="00D41B2D">
        <w:rPr>
          <w:kern w:val="0"/>
        </w:rPr>
        <w:t>指定输入的文件</w:t>
      </w:r>
      <w:r w:rsidR="005570CB" w:rsidRPr="00D41B2D">
        <w:rPr>
          <w:kern w:val="0"/>
        </w:rPr>
        <w:t>的</w:t>
      </w:r>
      <w:r w:rsidR="005570CB" w:rsidRPr="00D41B2D">
        <w:rPr>
          <w:kern w:val="0"/>
        </w:rPr>
        <w:t>“Open”</w:t>
      </w:r>
      <w:r w:rsidR="005570CB" w:rsidRPr="00D41B2D">
        <w:rPr>
          <w:kern w:val="0"/>
        </w:rPr>
        <w:t>按钮</w:t>
      </w:r>
      <w:r w:rsidR="002B2A35" w:rsidRPr="00D41B2D">
        <w:rPr>
          <w:kern w:val="0"/>
        </w:rPr>
        <w:t>和</w:t>
      </w:r>
      <w:r w:rsidR="00957A46" w:rsidRPr="00D41B2D">
        <w:rPr>
          <w:kern w:val="0"/>
        </w:rPr>
        <w:t>提供帮助的</w:t>
      </w:r>
      <w:r w:rsidR="00957A46" w:rsidRPr="00D41B2D">
        <w:rPr>
          <w:kern w:val="0"/>
        </w:rPr>
        <w:t>“About”</w:t>
      </w:r>
      <w:r w:rsidR="002B2A35" w:rsidRPr="00D41B2D">
        <w:rPr>
          <w:kern w:val="0"/>
        </w:rPr>
        <w:t>按钮</w:t>
      </w:r>
      <w:r w:rsidR="00857F1D" w:rsidRPr="00D41B2D">
        <w:rPr>
          <w:kern w:val="0"/>
        </w:rPr>
        <w:t>，状态栏包括左边的状态显示和右边控制</w:t>
      </w:r>
      <w:r w:rsidR="00525846" w:rsidRPr="00D41B2D">
        <w:rPr>
          <w:kern w:val="0"/>
        </w:rPr>
        <w:t>主体</w:t>
      </w:r>
      <w:r w:rsidR="00545035" w:rsidRPr="00D41B2D">
        <w:rPr>
          <w:kern w:val="0"/>
        </w:rPr>
        <w:t>面板展开和折叠的</w:t>
      </w:r>
      <w:r w:rsidR="007F3647" w:rsidRPr="00D41B2D">
        <w:rPr>
          <w:kern w:val="0"/>
        </w:rPr>
        <w:t>“</w:t>
      </w:r>
      <w:r w:rsidR="00C511FB" w:rsidRPr="00D41B2D">
        <w:rPr>
          <w:kern w:val="0"/>
        </w:rPr>
        <w:t>ExpandAll</w:t>
      </w:r>
      <w:r w:rsidR="007F3647" w:rsidRPr="00D41B2D">
        <w:rPr>
          <w:kern w:val="0"/>
        </w:rPr>
        <w:t>”</w:t>
      </w:r>
      <w:r w:rsidR="007F3647" w:rsidRPr="00D41B2D">
        <w:rPr>
          <w:kern w:val="0"/>
        </w:rPr>
        <w:t>和</w:t>
      </w:r>
      <w:r w:rsidR="007F3647" w:rsidRPr="00D41B2D">
        <w:rPr>
          <w:kern w:val="0"/>
        </w:rPr>
        <w:t>“</w:t>
      </w:r>
      <w:r w:rsidR="00C511FB" w:rsidRPr="00D41B2D">
        <w:rPr>
          <w:kern w:val="0"/>
        </w:rPr>
        <w:t>CollapseAll</w:t>
      </w:r>
      <w:r w:rsidR="007F3647" w:rsidRPr="00D41B2D">
        <w:rPr>
          <w:kern w:val="0"/>
        </w:rPr>
        <w:t>”</w:t>
      </w:r>
      <w:r w:rsidR="00545035" w:rsidRPr="00D41B2D">
        <w:rPr>
          <w:kern w:val="0"/>
        </w:rPr>
        <w:t>按钮。</w:t>
      </w:r>
      <w:r w:rsidR="005570CB" w:rsidRPr="00D41B2D">
        <w:rPr>
          <w:kern w:val="0"/>
        </w:rPr>
        <w:t>主体</w:t>
      </w:r>
      <w:r w:rsidR="00857978" w:rsidRPr="00D41B2D">
        <w:rPr>
          <w:kern w:val="0"/>
        </w:rPr>
        <w:t>部分</w:t>
      </w:r>
      <w:r w:rsidR="00643FB2" w:rsidRPr="00D41B2D">
        <w:rPr>
          <w:kern w:val="0"/>
        </w:rPr>
        <w:t>为三个滚动面板</w:t>
      </w:r>
      <w:r w:rsidR="00857978" w:rsidRPr="00D41B2D">
        <w:rPr>
          <w:kern w:val="0"/>
        </w:rPr>
        <w:t>，</w:t>
      </w:r>
      <w:r w:rsidR="00ED4427" w:rsidRPr="00D41B2D">
        <w:rPr>
          <w:kern w:val="0"/>
        </w:rPr>
        <w:t>分别</w:t>
      </w:r>
      <w:r w:rsidR="000C38AC" w:rsidRPr="00D41B2D">
        <w:rPr>
          <w:kern w:val="0"/>
        </w:rPr>
        <w:t>用来</w:t>
      </w:r>
      <w:r w:rsidR="00ED4427" w:rsidRPr="00D41B2D">
        <w:rPr>
          <w:kern w:val="0"/>
        </w:rPr>
        <w:t>显示</w:t>
      </w:r>
      <w:r w:rsidR="003F73FF" w:rsidRPr="00D41B2D">
        <w:rPr>
          <w:kern w:val="0"/>
        </w:rPr>
        <w:t>编号后的</w:t>
      </w:r>
      <w:r w:rsidR="00270F32" w:rsidRPr="00D41B2D">
        <w:rPr>
          <w:kern w:val="0"/>
        </w:rPr>
        <w:t>源代码</w:t>
      </w:r>
      <w:r w:rsidR="003F73FF" w:rsidRPr="00D41B2D">
        <w:rPr>
          <w:kern w:val="0"/>
        </w:rPr>
        <w:t>、</w:t>
      </w:r>
      <w:r w:rsidR="00270F32" w:rsidRPr="00D41B2D">
        <w:rPr>
          <w:kern w:val="0"/>
        </w:rPr>
        <w:t>目标代码</w:t>
      </w:r>
      <w:r w:rsidR="003F73FF" w:rsidRPr="00D41B2D">
        <w:rPr>
          <w:kern w:val="0"/>
        </w:rPr>
        <w:t>和</w:t>
      </w:r>
      <w:r w:rsidR="00270F32" w:rsidRPr="00D41B2D">
        <w:rPr>
          <w:kern w:val="0"/>
        </w:rPr>
        <w:t>证明序列。</w:t>
      </w:r>
      <w:r w:rsidR="00DC4575" w:rsidRPr="00D41B2D">
        <w:rPr>
          <w:kern w:val="0"/>
        </w:rPr>
        <w:t>可以看到，</w:t>
      </w:r>
      <w:r w:rsidR="001A6FEA" w:rsidRPr="00D41B2D">
        <w:rPr>
          <w:kern w:val="0"/>
        </w:rPr>
        <w:t>当选定</w:t>
      </w:r>
      <w:r w:rsidR="00523916" w:rsidRPr="00D41B2D">
        <w:rPr>
          <w:kern w:val="0"/>
        </w:rPr>
        <w:t>if</w:t>
      </w:r>
      <w:r w:rsidR="00523916" w:rsidRPr="00D41B2D">
        <w:rPr>
          <w:kern w:val="0"/>
        </w:rPr>
        <w:t>文法单元所在的开始行时，</w:t>
      </w:r>
      <w:r w:rsidR="00A121D9" w:rsidRPr="00D41B2D">
        <w:rPr>
          <w:kern w:val="0"/>
        </w:rPr>
        <w:t>目标代码面板和证明序列面板</w:t>
      </w:r>
      <w:r w:rsidR="00DC45EA" w:rsidRPr="00D41B2D">
        <w:rPr>
          <w:kern w:val="0"/>
        </w:rPr>
        <w:t>会有相应的</w:t>
      </w:r>
      <w:r w:rsidR="00E60AE2" w:rsidRPr="00D41B2D">
        <w:rPr>
          <w:kern w:val="0"/>
        </w:rPr>
        <w:t>代码</w:t>
      </w:r>
      <w:r w:rsidR="00BF003C" w:rsidRPr="00D41B2D">
        <w:rPr>
          <w:kern w:val="0"/>
        </w:rPr>
        <w:t>从折叠状态</w:t>
      </w:r>
      <w:r w:rsidR="001401D9" w:rsidRPr="00D41B2D">
        <w:rPr>
          <w:kern w:val="0"/>
        </w:rPr>
        <w:t>展开</w:t>
      </w:r>
      <w:r w:rsidR="00BF003C" w:rsidRPr="00D41B2D">
        <w:rPr>
          <w:kern w:val="0"/>
        </w:rPr>
        <w:t>并</w:t>
      </w:r>
      <w:r w:rsidR="00DB05D8" w:rsidRPr="00D41B2D">
        <w:rPr>
          <w:kern w:val="0"/>
        </w:rPr>
        <w:t>高亮显示</w:t>
      </w:r>
      <w:r w:rsidR="009E07BA" w:rsidRPr="00D41B2D">
        <w:rPr>
          <w:kern w:val="0"/>
        </w:rPr>
        <w:t>。同时，若选定</w:t>
      </w:r>
      <w:r w:rsidR="00005F3E" w:rsidRPr="00D41B2D">
        <w:rPr>
          <w:kern w:val="0"/>
        </w:rPr>
        <w:t>目标代码面板或者证明序列面板中的某些</w:t>
      </w:r>
      <w:r w:rsidR="00E021CC" w:rsidRPr="00D41B2D">
        <w:rPr>
          <w:kern w:val="0"/>
        </w:rPr>
        <w:t>行</w:t>
      </w:r>
      <w:r w:rsidR="00005F3E" w:rsidRPr="00D41B2D">
        <w:rPr>
          <w:kern w:val="0"/>
        </w:rPr>
        <w:t>，也会在剩余面板中</w:t>
      </w:r>
      <w:r w:rsidR="00CB16DF" w:rsidRPr="00D41B2D">
        <w:rPr>
          <w:kern w:val="0"/>
        </w:rPr>
        <w:t>显示出对应的行。</w:t>
      </w:r>
      <w:r w:rsidR="00907B5A" w:rsidRPr="00D41B2D">
        <w:rPr>
          <w:kern w:val="0"/>
        </w:rPr>
        <w:t>这些</w:t>
      </w:r>
      <w:r w:rsidR="0047173D" w:rsidRPr="00D41B2D">
        <w:rPr>
          <w:kern w:val="0"/>
        </w:rPr>
        <w:t>都表明</w:t>
      </w:r>
      <w:r w:rsidR="00907B5A" w:rsidRPr="00D41B2D">
        <w:rPr>
          <w:kern w:val="0"/>
        </w:rPr>
        <w:t>编译验证</w:t>
      </w:r>
      <w:r w:rsidR="00780DDB" w:rsidRPr="00D41B2D">
        <w:rPr>
          <w:kern w:val="0"/>
        </w:rPr>
        <w:t>系统实现</w:t>
      </w:r>
      <w:r w:rsidR="000E3746" w:rsidRPr="00D41B2D">
        <w:rPr>
          <w:kern w:val="0"/>
        </w:rPr>
        <w:t>了</w:t>
      </w:r>
      <w:r w:rsidR="000C5683" w:rsidRPr="00D41B2D">
        <w:rPr>
          <w:kern w:val="0"/>
        </w:rPr>
        <w:t>源代码到目标代码及证明序列的</w:t>
      </w:r>
      <w:r w:rsidR="005F1E9A" w:rsidRPr="00D41B2D">
        <w:rPr>
          <w:kern w:val="0"/>
        </w:rPr>
        <w:t>相互</w:t>
      </w:r>
      <w:r w:rsidR="00EA4DC7" w:rsidRPr="00D41B2D">
        <w:rPr>
          <w:kern w:val="0"/>
        </w:rPr>
        <w:t>之间的</w:t>
      </w:r>
      <w:r w:rsidR="000C5683" w:rsidRPr="00D41B2D">
        <w:rPr>
          <w:kern w:val="0"/>
        </w:rPr>
        <w:t>可追踪</w:t>
      </w:r>
      <w:r w:rsidR="00907B5A" w:rsidRPr="00D41B2D">
        <w:rPr>
          <w:kern w:val="0"/>
        </w:rPr>
        <w:t>性需求</w:t>
      </w:r>
      <w:r w:rsidR="003F015F" w:rsidRPr="00D41B2D">
        <w:rPr>
          <w:kern w:val="0"/>
        </w:rPr>
        <w:t>，</w:t>
      </w:r>
      <w:r w:rsidR="0016682F" w:rsidRPr="00D41B2D">
        <w:rPr>
          <w:kern w:val="0"/>
        </w:rPr>
        <w:t>本</w:t>
      </w:r>
      <w:r w:rsidR="003F015F" w:rsidRPr="00D41B2D">
        <w:rPr>
          <w:kern w:val="0"/>
        </w:rPr>
        <w:t>系统可以作为</w:t>
      </w:r>
      <w:r w:rsidR="00942964" w:rsidRPr="00D41B2D">
        <w:rPr>
          <w:kern w:val="0"/>
        </w:rPr>
        <w:t>一个</w:t>
      </w:r>
      <w:r w:rsidR="000E3746" w:rsidRPr="00D41B2D">
        <w:rPr>
          <w:kern w:val="0"/>
        </w:rPr>
        <w:t>追踪</w:t>
      </w:r>
      <w:r w:rsidR="00942964" w:rsidRPr="00D41B2D">
        <w:rPr>
          <w:kern w:val="0"/>
        </w:rPr>
        <w:t>工具</w:t>
      </w:r>
      <w:r w:rsidR="000E3746" w:rsidRPr="00D41B2D">
        <w:rPr>
          <w:kern w:val="0"/>
        </w:rPr>
        <w:t>提供给用户使用。</w:t>
      </w:r>
    </w:p>
    <w:p w:rsidR="00CF4DD5" w:rsidRDefault="00CF4DD5" w:rsidP="00CF4DD5">
      <w:pPr>
        <w:pStyle w:val="2"/>
        <w:spacing w:before="156" w:after="156"/>
      </w:pPr>
      <w:bookmarkStart w:id="76" w:name="_Toc471204415"/>
      <w:r>
        <w:rPr>
          <w:rFonts w:hint="eastAsia"/>
        </w:rPr>
        <w:lastRenderedPageBreak/>
        <w:t>小结</w:t>
      </w:r>
      <w:bookmarkEnd w:id="76"/>
    </w:p>
    <w:p w:rsidR="003C1F92" w:rsidRDefault="00EB20DD" w:rsidP="00BD0977">
      <w:pPr>
        <w:pStyle w:val="a0"/>
        <w:ind w:left="420" w:firstLineChars="0" w:firstLine="0"/>
      </w:pPr>
      <w:r>
        <w:rPr>
          <w:rFonts w:hint="eastAsia"/>
        </w:rPr>
        <w:t>本章</w:t>
      </w:r>
      <w:r w:rsidR="007A71B5">
        <w:rPr>
          <w:rFonts w:hint="eastAsia"/>
        </w:rPr>
        <w:t>介绍了</w:t>
      </w:r>
      <w:r w:rsidR="00F76EF0">
        <w:rPr>
          <w:rFonts w:hint="eastAsia"/>
        </w:rPr>
        <w:t>编译验证工具的设计与</w:t>
      </w:r>
      <w:r w:rsidR="007A71B5">
        <w:rPr>
          <w:rFonts w:hint="eastAsia"/>
        </w:rPr>
        <w:t>实现，具体</w:t>
      </w:r>
      <w:r w:rsidR="00C02814">
        <w:rPr>
          <w:rFonts w:hint="eastAsia"/>
        </w:rPr>
        <w:t>如下：</w:t>
      </w:r>
    </w:p>
    <w:p w:rsidR="003C1F92" w:rsidRDefault="00BD0977" w:rsidP="005E0E35">
      <w:pPr>
        <w:pStyle w:val="a0"/>
        <w:ind w:firstLineChars="0" w:firstLine="420"/>
      </w:pPr>
      <w:r>
        <w:rPr>
          <w:rFonts w:hint="eastAsia"/>
        </w:rPr>
        <w:t>（</w:t>
      </w:r>
      <w:r>
        <w:rPr>
          <w:rFonts w:hint="eastAsia"/>
        </w:rPr>
        <w:t>1</w:t>
      </w:r>
      <w:r>
        <w:rPr>
          <w:rFonts w:hint="eastAsia"/>
        </w:rPr>
        <w:t>）</w:t>
      </w:r>
      <w:r w:rsidR="00E566A0">
        <w:rPr>
          <w:rFonts w:hint="eastAsia"/>
        </w:rPr>
        <w:t>设计编译验证工具的</w:t>
      </w:r>
      <w:r w:rsidR="00E566A0" w:rsidRPr="00E566A0">
        <w:rPr>
          <w:rFonts w:hint="eastAsia"/>
        </w:rPr>
        <w:t>系统架构</w:t>
      </w:r>
      <w:r w:rsidR="00E566A0">
        <w:rPr>
          <w:rFonts w:hint="eastAsia"/>
        </w:rPr>
        <w:t>并给出整体</w:t>
      </w:r>
      <w:r w:rsidR="00E566A0" w:rsidRPr="00E566A0">
        <w:rPr>
          <w:rFonts w:hint="eastAsia"/>
        </w:rPr>
        <w:t>框架</w:t>
      </w:r>
      <w:r w:rsidR="00E566A0">
        <w:rPr>
          <w:rFonts w:hint="eastAsia"/>
        </w:rPr>
        <w:t>图。系统</w:t>
      </w:r>
      <w:r w:rsidR="007466F4" w:rsidRPr="00E566A0">
        <w:rPr>
          <w:rFonts w:hint="eastAsia"/>
        </w:rPr>
        <w:t>框架</w:t>
      </w:r>
      <w:r w:rsidR="007466F4">
        <w:rPr>
          <w:rFonts w:hint="eastAsia"/>
        </w:rPr>
        <w:t>由</w:t>
      </w:r>
      <w:r w:rsidR="005E0E35">
        <w:rPr>
          <w:rFonts w:hint="eastAsia"/>
        </w:rPr>
        <w:t>编译前端模块、编译后端模块、形式验证模块和用户界面模块</w:t>
      </w:r>
      <w:r w:rsidR="0075020D">
        <w:rPr>
          <w:rFonts w:hint="eastAsia"/>
        </w:rPr>
        <w:t>四个</w:t>
      </w:r>
      <w:r w:rsidR="006400A0">
        <w:rPr>
          <w:rFonts w:hint="eastAsia"/>
        </w:rPr>
        <w:t>部分</w:t>
      </w:r>
      <w:r w:rsidR="007466F4">
        <w:rPr>
          <w:rFonts w:hint="eastAsia"/>
        </w:rPr>
        <w:t>组成</w:t>
      </w:r>
      <w:r w:rsidR="005E0E35">
        <w:rPr>
          <w:rFonts w:hint="eastAsia"/>
        </w:rPr>
        <w:t>。</w:t>
      </w:r>
      <w:r w:rsidR="00FA5A97">
        <w:rPr>
          <w:rFonts w:hint="eastAsia"/>
        </w:rPr>
        <w:t>其中</w:t>
      </w:r>
      <w:r w:rsidR="005E0E35">
        <w:rPr>
          <w:rFonts w:hint="eastAsia"/>
        </w:rPr>
        <w:t>，</w:t>
      </w:r>
      <w:r w:rsidR="00456FE7">
        <w:rPr>
          <w:rFonts w:hint="eastAsia"/>
        </w:rPr>
        <w:t>编译前端模块</w:t>
      </w:r>
      <w:r w:rsidR="00FA5A97">
        <w:rPr>
          <w:rFonts w:hint="eastAsia"/>
        </w:rPr>
        <w:t>和</w:t>
      </w:r>
      <w:r w:rsidR="00456FE7">
        <w:rPr>
          <w:rFonts w:hint="eastAsia"/>
        </w:rPr>
        <w:t>编译后端模块</w:t>
      </w:r>
      <w:r w:rsidR="003E09B3">
        <w:rPr>
          <w:rFonts w:hint="eastAsia"/>
        </w:rPr>
        <w:t>主要</w:t>
      </w:r>
      <w:r w:rsidR="005E0E35">
        <w:rPr>
          <w:rFonts w:hint="eastAsia"/>
        </w:rPr>
        <w:t>完成</w:t>
      </w:r>
      <w:r w:rsidR="0005447A">
        <w:rPr>
          <w:rFonts w:hint="eastAsia"/>
        </w:rPr>
        <w:t>对源代码的编译处理，并从中识别出文法单元交给</w:t>
      </w:r>
      <w:r w:rsidR="004016F3">
        <w:rPr>
          <w:rFonts w:hint="eastAsia"/>
        </w:rPr>
        <w:t>形式验证模块进行</w:t>
      </w:r>
      <w:r w:rsidR="009A6693">
        <w:rPr>
          <w:rFonts w:hint="eastAsia"/>
        </w:rPr>
        <w:t>形式</w:t>
      </w:r>
      <w:r w:rsidR="004016F3">
        <w:rPr>
          <w:rFonts w:hint="eastAsia"/>
        </w:rPr>
        <w:t>验证，</w:t>
      </w:r>
      <w:r w:rsidR="00A402E4">
        <w:rPr>
          <w:rFonts w:hint="eastAsia"/>
        </w:rPr>
        <w:t>最终</w:t>
      </w:r>
      <w:r w:rsidR="00A62269">
        <w:rPr>
          <w:rFonts w:hint="eastAsia"/>
        </w:rPr>
        <w:t>生成的结果由用户界面模块显示</w:t>
      </w:r>
      <w:r w:rsidR="00B47233">
        <w:rPr>
          <w:rFonts w:hint="eastAsia"/>
        </w:rPr>
        <w:t>出来</w:t>
      </w:r>
      <w:r w:rsidR="00A62269">
        <w:rPr>
          <w:rFonts w:hint="eastAsia"/>
        </w:rPr>
        <w:t>。</w:t>
      </w:r>
    </w:p>
    <w:p w:rsidR="00BD0977" w:rsidRDefault="00BD0977" w:rsidP="003C5009">
      <w:pPr>
        <w:pStyle w:val="a0"/>
        <w:ind w:firstLineChars="0" w:firstLine="420"/>
      </w:pPr>
      <w:r>
        <w:rPr>
          <w:rFonts w:hint="eastAsia"/>
        </w:rPr>
        <w:t>（</w:t>
      </w:r>
      <w:r>
        <w:rPr>
          <w:rFonts w:hint="eastAsia"/>
        </w:rPr>
        <w:t>2</w:t>
      </w:r>
      <w:r>
        <w:rPr>
          <w:rFonts w:hint="eastAsia"/>
        </w:rPr>
        <w:t>）</w:t>
      </w:r>
      <w:r w:rsidR="00A72922">
        <w:rPr>
          <w:rFonts w:hint="eastAsia"/>
        </w:rPr>
        <w:t>根据</w:t>
      </w:r>
      <w:r w:rsidR="00E65C2E">
        <w:rPr>
          <w:rFonts w:hint="eastAsia"/>
        </w:rPr>
        <w:t>编译验证</w:t>
      </w:r>
      <w:r w:rsidR="00BF2844">
        <w:rPr>
          <w:rFonts w:hint="eastAsia"/>
        </w:rPr>
        <w:t>系统</w:t>
      </w:r>
      <w:r w:rsidR="00E65C2E">
        <w:rPr>
          <w:rFonts w:hint="eastAsia"/>
        </w:rPr>
        <w:t>的</w:t>
      </w:r>
      <w:r w:rsidR="00BF2844">
        <w:rPr>
          <w:rFonts w:hint="eastAsia"/>
        </w:rPr>
        <w:t>整体</w:t>
      </w:r>
      <w:r w:rsidR="00BF2844" w:rsidRPr="00E566A0">
        <w:rPr>
          <w:rFonts w:hint="eastAsia"/>
        </w:rPr>
        <w:t>框架</w:t>
      </w:r>
      <w:r w:rsidR="00BF2844">
        <w:rPr>
          <w:rFonts w:hint="eastAsia"/>
        </w:rPr>
        <w:t>图</w:t>
      </w:r>
      <w:r w:rsidR="006510BE">
        <w:rPr>
          <w:rFonts w:hint="eastAsia"/>
        </w:rPr>
        <w:t>，给出了</w:t>
      </w:r>
      <w:r w:rsidR="00E65C2E">
        <w:rPr>
          <w:rFonts w:hint="eastAsia"/>
        </w:rPr>
        <w:t>其</w:t>
      </w:r>
      <w:r w:rsidR="006510BE">
        <w:rPr>
          <w:rFonts w:hint="eastAsia"/>
        </w:rPr>
        <w:t>四个组成模块的类图</w:t>
      </w:r>
      <w:r w:rsidR="00581A1F">
        <w:rPr>
          <w:rFonts w:hint="eastAsia"/>
        </w:rPr>
        <w:t>，</w:t>
      </w:r>
      <w:r w:rsidR="002B1145">
        <w:rPr>
          <w:rFonts w:hint="eastAsia"/>
        </w:rPr>
        <w:t>并</w:t>
      </w:r>
      <w:r w:rsidR="00BE331D">
        <w:rPr>
          <w:rFonts w:hint="eastAsia"/>
        </w:rPr>
        <w:t>把类图转换为</w:t>
      </w:r>
      <w:r w:rsidR="00990EA5">
        <w:rPr>
          <w:rFonts w:hint="eastAsia"/>
        </w:rPr>
        <w:t>实际</w:t>
      </w:r>
      <w:r w:rsidR="00BE331D">
        <w:rPr>
          <w:rFonts w:hint="eastAsia"/>
        </w:rPr>
        <w:t>的类</w:t>
      </w:r>
      <w:r w:rsidR="001866C8">
        <w:rPr>
          <w:rFonts w:hint="eastAsia"/>
        </w:rPr>
        <w:t>从而</w:t>
      </w:r>
      <w:r w:rsidR="00990EA5">
        <w:rPr>
          <w:rFonts w:hint="eastAsia"/>
        </w:rPr>
        <w:t>构建出</w:t>
      </w:r>
      <w:r w:rsidR="001866C8">
        <w:rPr>
          <w:rFonts w:hint="eastAsia"/>
        </w:rPr>
        <w:t>了</w:t>
      </w:r>
      <w:r w:rsidR="00FA3C27">
        <w:rPr>
          <w:rFonts w:hint="eastAsia"/>
        </w:rPr>
        <w:t>整个系统。</w:t>
      </w:r>
      <w:r w:rsidR="001C209E">
        <w:rPr>
          <w:rFonts w:hint="eastAsia"/>
        </w:rPr>
        <w:t>在工具的实现部分，主要讨论了每个模块类的组成和相互之间的关系，并对核心的类</w:t>
      </w:r>
      <w:r w:rsidR="008F3B70">
        <w:rPr>
          <w:rFonts w:hint="eastAsia"/>
        </w:rPr>
        <w:t>作出了较为详细的</w:t>
      </w:r>
      <w:r w:rsidR="006C4171">
        <w:rPr>
          <w:rFonts w:hint="eastAsia"/>
        </w:rPr>
        <w:t>介绍</w:t>
      </w:r>
      <w:r w:rsidR="008F3B70">
        <w:rPr>
          <w:rFonts w:hint="eastAsia"/>
        </w:rPr>
        <w:t>，可以看到</w:t>
      </w:r>
      <w:r w:rsidR="00C662D2">
        <w:rPr>
          <w:rFonts w:hint="eastAsia"/>
        </w:rPr>
        <w:t>核心类的</w:t>
      </w:r>
      <w:r w:rsidR="00143F30">
        <w:rPr>
          <w:rFonts w:hint="eastAsia"/>
        </w:rPr>
        <w:t>方法</w:t>
      </w:r>
      <w:r w:rsidR="00C662D2">
        <w:rPr>
          <w:rFonts w:hint="eastAsia"/>
        </w:rPr>
        <w:t>与本文</w:t>
      </w:r>
      <w:r w:rsidR="00675D82">
        <w:rPr>
          <w:rFonts w:hint="eastAsia"/>
        </w:rPr>
        <w:t>提出的编译验证</w:t>
      </w:r>
      <w:r w:rsidR="00A334D2">
        <w:rPr>
          <w:rFonts w:hint="eastAsia"/>
        </w:rPr>
        <w:t>技术的相关部分</w:t>
      </w:r>
      <w:r w:rsidR="00CD6920">
        <w:rPr>
          <w:rFonts w:hint="eastAsia"/>
        </w:rPr>
        <w:t>是一一对应的。</w:t>
      </w:r>
    </w:p>
    <w:p w:rsidR="00BD0977" w:rsidRPr="00EB20DD" w:rsidRDefault="00BD0977" w:rsidP="00DB2ADD">
      <w:pPr>
        <w:pStyle w:val="a0"/>
        <w:ind w:firstLineChars="0" w:firstLine="420"/>
      </w:pPr>
      <w:r>
        <w:rPr>
          <w:rFonts w:hint="eastAsia"/>
        </w:rPr>
        <w:t>（</w:t>
      </w:r>
      <w:r>
        <w:rPr>
          <w:rFonts w:hint="eastAsia"/>
        </w:rPr>
        <w:t>3</w:t>
      </w:r>
      <w:r>
        <w:rPr>
          <w:rFonts w:hint="eastAsia"/>
        </w:rPr>
        <w:t>）</w:t>
      </w:r>
      <w:r w:rsidR="00E658A9">
        <w:rPr>
          <w:rFonts w:hint="eastAsia"/>
        </w:rPr>
        <w:t>系统实验部分选择一个</w:t>
      </w:r>
      <w:r w:rsidR="003909D3">
        <w:rPr>
          <w:rFonts w:hint="eastAsia"/>
        </w:rPr>
        <w:t>源代码文件</w:t>
      </w:r>
      <w:r w:rsidR="00925004">
        <w:rPr>
          <w:rFonts w:hint="eastAsia"/>
        </w:rPr>
        <w:t>作为工具的输入，</w:t>
      </w:r>
      <w:r w:rsidR="007D5712">
        <w:rPr>
          <w:rFonts w:hint="eastAsia"/>
        </w:rPr>
        <w:t>经过</w:t>
      </w:r>
      <w:r w:rsidR="00546867">
        <w:rPr>
          <w:rFonts w:hint="eastAsia"/>
        </w:rPr>
        <w:t>系统的编译</w:t>
      </w:r>
      <w:r w:rsidR="00B34002">
        <w:rPr>
          <w:rFonts w:hint="eastAsia"/>
        </w:rPr>
        <w:t>处理</w:t>
      </w:r>
      <w:r w:rsidR="00546867">
        <w:rPr>
          <w:rFonts w:hint="eastAsia"/>
        </w:rPr>
        <w:t>和形式证明最终</w:t>
      </w:r>
      <w:r w:rsidR="00381113">
        <w:rPr>
          <w:rFonts w:hint="eastAsia"/>
        </w:rPr>
        <w:t>得到</w:t>
      </w:r>
      <w:r w:rsidR="00546867">
        <w:rPr>
          <w:rFonts w:hint="eastAsia"/>
        </w:rPr>
        <w:t>了</w:t>
      </w:r>
      <w:r w:rsidR="007A7F3E">
        <w:rPr>
          <w:rFonts w:hint="eastAsia"/>
        </w:rPr>
        <w:t>带有层级编号的</w:t>
      </w:r>
      <w:r w:rsidR="002A3777">
        <w:rPr>
          <w:rFonts w:hint="eastAsia"/>
        </w:rPr>
        <w:t>目标代码和证明序列文件</w:t>
      </w:r>
      <w:r w:rsidR="00E86316">
        <w:rPr>
          <w:rFonts w:hint="eastAsia"/>
        </w:rPr>
        <w:t>。上述过程</w:t>
      </w:r>
      <w:r w:rsidR="00960696">
        <w:rPr>
          <w:rFonts w:hint="eastAsia"/>
        </w:rPr>
        <w:t>保证了</w:t>
      </w:r>
      <w:r w:rsidR="00E86316">
        <w:rPr>
          <w:rFonts w:hint="eastAsia"/>
        </w:rPr>
        <w:t>源文件编译过程的正确性、安全性和可追踪性</w:t>
      </w:r>
      <w:r w:rsidR="00960696">
        <w:rPr>
          <w:rFonts w:hint="eastAsia"/>
        </w:rPr>
        <w:t>，</w:t>
      </w:r>
      <w:r w:rsidR="00BD3659">
        <w:rPr>
          <w:rFonts w:hint="eastAsia"/>
        </w:rPr>
        <w:t>从而</w:t>
      </w:r>
      <w:r w:rsidR="002E7B21">
        <w:rPr>
          <w:rFonts w:hint="eastAsia"/>
        </w:rPr>
        <w:t>最终</w:t>
      </w:r>
      <w:r w:rsidR="009C4ADD">
        <w:rPr>
          <w:rFonts w:hint="eastAsia"/>
        </w:rPr>
        <w:t>完成了</w:t>
      </w:r>
      <w:r w:rsidR="00960696">
        <w:rPr>
          <w:rFonts w:hint="eastAsia"/>
        </w:rPr>
        <w:t>本文的研究目标</w:t>
      </w:r>
      <w:r w:rsidR="00DB2ADD">
        <w:rPr>
          <w:rFonts w:hint="eastAsia"/>
        </w:rPr>
        <w:t>。</w:t>
      </w:r>
    </w:p>
    <w:p w:rsidR="003C1F92" w:rsidRDefault="003C1F92" w:rsidP="002027DD">
      <w:pPr>
        <w:widowControl/>
        <w:jc w:val="left"/>
        <w:rPr>
          <w:rFonts w:eastAsiaTheme="minorEastAsia"/>
          <w:sz w:val="24"/>
          <w:szCs w:val="30"/>
        </w:rPr>
      </w:pPr>
      <w:r>
        <w:rPr>
          <w:rFonts w:eastAsiaTheme="minorEastAsia"/>
          <w:sz w:val="24"/>
          <w:szCs w:val="30"/>
        </w:rPr>
        <w:br w:type="page"/>
      </w:r>
    </w:p>
    <w:p w:rsidR="001862F0" w:rsidRDefault="00071ECF" w:rsidP="00A83332">
      <w:pPr>
        <w:pStyle w:val="1"/>
        <w:numPr>
          <w:ilvl w:val="0"/>
          <w:numId w:val="0"/>
        </w:numPr>
        <w:spacing w:before="156" w:after="156"/>
      </w:pPr>
      <w:bookmarkStart w:id="77" w:name="_Toc471204416"/>
      <w:r>
        <w:rPr>
          <w:rFonts w:hint="eastAsia"/>
        </w:rPr>
        <w:lastRenderedPageBreak/>
        <w:t>总结</w:t>
      </w:r>
      <w:r w:rsidR="001862F0">
        <w:rPr>
          <w:rFonts w:hint="eastAsia"/>
        </w:rPr>
        <w:t>与展望</w:t>
      </w:r>
      <w:bookmarkEnd w:id="77"/>
    </w:p>
    <w:p w:rsidR="004B00F4" w:rsidRDefault="004B00F4" w:rsidP="004B00F4">
      <w:pPr>
        <w:pStyle w:val="2"/>
        <w:numPr>
          <w:ilvl w:val="0"/>
          <w:numId w:val="0"/>
        </w:numPr>
        <w:spacing w:before="156" w:after="156" w:line="360" w:lineRule="auto"/>
      </w:pPr>
      <w:bookmarkStart w:id="78" w:name="_Toc437380288"/>
      <w:bookmarkStart w:id="79" w:name="_Toc471204417"/>
      <w:r>
        <w:rPr>
          <w:rFonts w:hint="eastAsia"/>
        </w:rPr>
        <w:t>论文</w:t>
      </w:r>
      <w:r>
        <w:t>总结</w:t>
      </w:r>
      <w:bookmarkEnd w:id="78"/>
      <w:bookmarkEnd w:id="79"/>
    </w:p>
    <w:p w:rsidR="002224E8" w:rsidRDefault="00CB164A" w:rsidP="009A6278">
      <w:pPr>
        <w:pStyle w:val="a0"/>
        <w:ind w:firstLineChars="0" w:firstLine="0"/>
      </w:pPr>
      <w:r>
        <w:tab/>
      </w:r>
      <w:r w:rsidR="00DF0EAA">
        <w:rPr>
          <w:rFonts w:hint="eastAsia"/>
        </w:rPr>
        <w:t>随着计算机应用技术的快速发展，计算机软件</w:t>
      </w:r>
      <w:r w:rsidR="00953193" w:rsidRPr="00953193">
        <w:rPr>
          <w:rFonts w:hint="eastAsia"/>
        </w:rPr>
        <w:t>在航空航天领域中得到了广泛的应用，现代飞机几乎所有重要功能系统都与机载软件密切相</w:t>
      </w:r>
      <w:r w:rsidR="00953193">
        <w:rPr>
          <w:rFonts w:hint="eastAsia"/>
        </w:rPr>
        <w:t>关。编译器作为机载软件开发过程中的重要工具，负责将源程序翻译成</w:t>
      </w:r>
      <w:r w:rsidR="00953193" w:rsidRPr="00953193">
        <w:rPr>
          <w:rFonts w:hint="eastAsia"/>
        </w:rPr>
        <w:t>目标程序，是实现软件从设计到在硬件上运行的桥梁。</w:t>
      </w:r>
      <w:r w:rsidR="00766BC9">
        <w:rPr>
          <w:rFonts w:hint="eastAsia"/>
        </w:rPr>
        <w:t>传统编译</w:t>
      </w:r>
      <w:r w:rsidR="00702E11">
        <w:rPr>
          <w:rFonts w:hint="eastAsia"/>
        </w:rPr>
        <w:t>存在</w:t>
      </w:r>
      <w:r w:rsidR="0039010C">
        <w:rPr>
          <w:rFonts w:hint="eastAsia"/>
        </w:rPr>
        <w:t>难以满足安全关键领域开发标准</w:t>
      </w:r>
      <w:r w:rsidR="00766BC9">
        <w:rPr>
          <w:rFonts w:hint="eastAsia"/>
        </w:rPr>
        <w:t>、</w:t>
      </w:r>
      <w:r w:rsidR="00766BC9" w:rsidRPr="00766BC9">
        <w:rPr>
          <w:rFonts w:hint="eastAsia"/>
        </w:rPr>
        <w:t>难以分析和检验其正确性和安全性</w:t>
      </w:r>
      <w:r w:rsidR="00766BC9">
        <w:rPr>
          <w:rFonts w:hint="eastAsia"/>
        </w:rPr>
        <w:t>、验证过程复杂繁琐以及</w:t>
      </w:r>
      <w:r w:rsidR="00766BC9" w:rsidRPr="00766BC9">
        <w:rPr>
          <w:rFonts w:hint="eastAsia"/>
        </w:rPr>
        <w:t>检测覆盖不全面</w:t>
      </w:r>
      <w:r w:rsidR="00702E11">
        <w:rPr>
          <w:rFonts w:hint="eastAsia"/>
        </w:rPr>
        <w:t>等问题，</w:t>
      </w:r>
      <w:r w:rsidR="007B7E7B">
        <w:rPr>
          <w:rFonts w:hint="eastAsia"/>
        </w:rPr>
        <w:t>本</w:t>
      </w:r>
      <w:r w:rsidR="00B76B3F">
        <w:rPr>
          <w:rFonts w:hint="eastAsia"/>
        </w:rPr>
        <w:t>课题</w:t>
      </w:r>
      <w:r w:rsidR="001906F5">
        <w:rPr>
          <w:rFonts w:hint="eastAsia"/>
        </w:rPr>
        <w:t>通过</w:t>
      </w:r>
      <w:r w:rsidR="00DF0EAA">
        <w:rPr>
          <w:rFonts w:hint="eastAsia"/>
        </w:rPr>
        <w:t>对编译</w:t>
      </w:r>
      <w:r w:rsidR="001F0150">
        <w:rPr>
          <w:rFonts w:hint="eastAsia"/>
        </w:rPr>
        <w:t>领域</w:t>
      </w:r>
      <w:r w:rsidR="000A32B3">
        <w:rPr>
          <w:rFonts w:hint="eastAsia"/>
        </w:rPr>
        <w:t>相关</w:t>
      </w:r>
      <w:r w:rsidR="00FA05C4">
        <w:rPr>
          <w:rFonts w:hint="eastAsia"/>
        </w:rPr>
        <w:t>构建和验证</w:t>
      </w:r>
      <w:r w:rsidR="001F59AA">
        <w:rPr>
          <w:rFonts w:hint="eastAsia"/>
        </w:rPr>
        <w:t>方法</w:t>
      </w:r>
      <w:r w:rsidR="002E1807">
        <w:rPr>
          <w:rFonts w:hint="eastAsia"/>
        </w:rPr>
        <w:t>的</w:t>
      </w:r>
      <w:r w:rsidR="002E1807" w:rsidRPr="002224E8">
        <w:rPr>
          <w:rFonts w:hint="eastAsia"/>
        </w:rPr>
        <w:t>深入研究</w:t>
      </w:r>
      <w:r w:rsidR="002E1807">
        <w:rPr>
          <w:rFonts w:hint="eastAsia"/>
        </w:rPr>
        <w:t>，</w:t>
      </w:r>
      <w:r w:rsidR="00FA05C4" w:rsidRPr="00FA05C4">
        <w:rPr>
          <w:rFonts w:hint="eastAsia"/>
        </w:rPr>
        <w:t>提出了基于文法单元和目标码模式的编译语义验证方法，</w:t>
      </w:r>
      <w:r w:rsidR="00FA05C4">
        <w:rPr>
          <w:rFonts w:hint="eastAsia"/>
        </w:rPr>
        <w:t>并</w:t>
      </w:r>
      <w:r w:rsidR="00E8417B">
        <w:rPr>
          <w:rFonts w:hint="eastAsia"/>
        </w:rPr>
        <w:t>对现有的编译构建</w:t>
      </w:r>
      <w:r w:rsidR="00816FD1">
        <w:rPr>
          <w:rFonts w:hint="eastAsia"/>
        </w:rPr>
        <w:t>方法进行了改进使其能更好的</w:t>
      </w:r>
      <w:r w:rsidR="00F63476">
        <w:rPr>
          <w:rFonts w:hint="eastAsia"/>
        </w:rPr>
        <w:t>实现本文</w:t>
      </w:r>
      <w:r w:rsidR="001770F0">
        <w:rPr>
          <w:rFonts w:hint="eastAsia"/>
        </w:rPr>
        <w:t>所</w:t>
      </w:r>
      <w:r w:rsidR="00F63476">
        <w:rPr>
          <w:rFonts w:hint="eastAsia"/>
        </w:rPr>
        <w:t>提出的</w:t>
      </w:r>
      <w:r w:rsidR="00F63476" w:rsidRPr="00FA05C4">
        <w:rPr>
          <w:rFonts w:hint="eastAsia"/>
        </w:rPr>
        <w:t>验证方法</w:t>
      </w:r>
      <w:r w:rsidR="00FC3E65">
        <w:rPr>
          <w:rFonts w:hint="eastAsia"/>
        </w:rPr>
        <w:t>，最后实现了</w:t>
      </w:r>
      <w:r w:rsidR="00050431" w:rsidRPr="00050431">
        <w:rPr>
          <w:rFonts w:hint="eastAsia"/>
        </w:rPr>
        <w:t>一套遵循</w:t>
      </w:r>
      <w:r w:rsidR="00050431" w:rsidRPr="00050431">
        <w:rPr>
          <w:rFonts w:hint="eastAsia"/>
        </w:rPr>
        <w:t>DO-178C</w:t>
      </w:r>
      <w:r w:rsidR="00050431" w:rsidRPr="00050431">
        <w:rPr>
          <w:rFonts w:hint="eastAsia"/>
        </w:rPr>
        <w:t>标准</w:t>
      </w:r>
      <w:r w:rsidR="00050431">
        <w:rPr>
          <w:rFonts w:hint="eastAsia"/>
        </w:rPr>
        <w:t>的</w:t>
      </w:r>
      <w:r w:rsidR="00050431" w:rsidRPr="00FA05C4">
        <w:rPr>
          <w:rFonts w:hint="eastAsia"/>
        </w:rPr>
        <w:t>编译</w:t>
      </w:r>
      <w:r w:rsidR="00050431">
        <w:rPr>
          <w:rFonts w:hint="eastAsia"/>
        </w:rPr>
        <w:t>验证系统工具集。</w:t>
      </w:r>
      <w:r w:rsidR="002224E8" w:rsidRPr="002224E8">
        <w:rPr>
          <w:rFonts w:hint="eastAsia"/>
        </w:rPr>
        <w:t>本文的主要研究成果如下：</w:t>
      </w:r>
    </w:p>
    <w:p w:rsidR="00050431" w:rsidRDefault="00ED47C2" w:rsidP="009A6278">
      <w:pPr>
        <w:pStyle w:val="a0"/>
        <w:ind w:firstLineChars="0" w:firstLine="0"/>
      </w:pPr>
      <w:r>
        <w:tab/>
      </w:r>
      <w:r>
        <w:rPr>
          <w:rFonts w:hint="eastAsia"/>
        </w:rPr>
        <w:t>（</w:t>
      </w:r>
      <w:r w:rsidR="0099155B">
        <w:rPr>
          <w:rFonts w:hint="eastAsia"/>
        </w:rPr>
        <w:t>1</w:t>
      </w:r>
      <w:r>
        <w:rPr>
          <w:rFonts w:hint="eastAsia"/>
        </w:rPr>
        <w:t>）</w:t>
      </w:r>
      <w:r w:rsidR="0099155B">
        <w:rPr>
          <w:rFonts w:hint="eastAsia"/>
        </w:rPr>
        <w:t>提出了基于文法单元和目标码模式的编译语义验证方法，把编译过程正确性验证</w:t>
      </w:r>
      <w:r w:rsidR="0099155B" w:rsidRPr="0033028B">
        <w:rPr>
          <w:rFonts w:hint="eastAsia"/>
        </w:rPr>
        <w:t>等价为对每个</w:t>
      </w:r>
      <w:r w:rsidR="0099155B" w:rsidRPr="0033028B">
        <w:rPr>
          <w:rFonts w:hint="eastAsia"/>
        </w:rPr>
        <w:t>C</w:t>
      </w:r>
      <w:r w:rsidR="0099155B">
        <w:rPr>
          <w:rFonts w:hint="eastAsia"/>
        </w:rPr>
        <w:t>文法单元的验证。</w:t>
      </w:r>
      <w:r w:rsidR="0099155B" w:rsidRPr="0099155B">
        <w:rPr>
          <w:rFonts w:hint="eastAsia"/>
        </w:rPr>
        <w:t>采用形式推理技术，在命题逻辑公理系统中验证编译前后每个</w:t>
      </w:r>
      <w:r w:rsidR="0099155B" w:rsidRPr="0099155B">
        <w:rPr>
          <w:rFonts w:hint="eastAsia"/>
        </w:rPr>
        <w:t>C</w:t>
      </w:r>
      <w:r w:rsidR="0099155B">
        <w:rPr>
          <w:rFonts w:hint="eastAsia"/>
        </w:rPr>
        <w:t>文法单元和对应的目标代码模式的语义是否一致。</w:t>
      </w:r>
    </w:p>
    <w:p w:rsidR="0099155B" w:rsidRDefault="0099155B" w:rsidP="0099155B">
      <w:pPr>
        <w:pStyle w:val="a0"/>
        <w:ind w:firstLineChars="0" w:firstLine="420"/>
      </w:pPr>
      <w:r>
        <w:rPr>
          <w:rFonts w:hint="eastAsia"/>
        </w:rPr>
        <w:t>（</w:t>
      </w:r>
      <w:r>
        <w:rPr>
          <w:rFonts w:hint="eastAsia"/>
        </w:rPr>
        <w:t>2</w:t>
      </w:r>
      <w:r>
        <w:rPr>
          <w:rFonts w:hint="eastAsia"/>
        </w:rPr>
        <w:t>）提出了</w:t>
      </w:r>
      <w:r w:rsidRPr="0099155B">
        <w:rPr>
          <w:rFonts w:hint="eastAsia"/>
        </w:rPr>
        <w:t>应用于编译形式化验证过程中的</w:t>
      </w:r>
      <w:r>
        <w:rPr>
          <w:rFonts w:hint="eastAsia"/>
        </w:rPr>
        <w:t>三个</w:t>
      </w:r>
      <w:r w:rsidRPr="0099155B">
        <w:rPr>
          <w:rFonts w:hint="eastAsia"/>
        </w:rPr>
        <w:t>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126F74" w:rsidRDefault="00536538" w:rsidP="009A6278">
      <w:pPr>
        <w:pStyle w:val="a0"/>
        <w:ind w:firstLineChars="0" w:firstLine="0"/>
      </w:pPr>
      <w:r>
        <w:tab/>
      </w:r>
      <w:r>
        <w:rPr>
          <w:rFonts w:hint="eastAsia"/>
        </w:rPr>
        <w:t>（</w:t>
      </w:r>
      <w:r>
        <w:rPr>
          <w:rFonts w:hint="eastAsia"/>
        </w:rPr>
        <w:t>3</w:t>
      </w:r>
      <w:r>
        <w:rPr>
          <w:rFonts w:hint="eastAsia"/>
        </w:rPr>
        <w:t>）</w:t>
      </w:r>
      <w:r w:rsidR="00126F74" w:rsidRPr="00126F74">
        <w:rPr>
          <w:rFonts w:hint="eastAsia"/>
        </w:rPr>
        <w:t>提出了安全</w:t>
      </w:r>
      <w:r w:rsidR="00126F74" w:rsidRPr="00126F74">
        <w:rPr>
          <w:rFonts w:hint="eastAsia"/>
        </w:rPr>
        <w:t>C</w:t>
      </w:r>
      <w:r w:rsidR="00126F74" w:rsidRPr="00126F74">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sidR="00126F74" w:rsidRPr="00126F74">
        <w:rPr>
          <w:rFonts w:hint="eastAsia"/>
        </w:rPr>
        <w:t>C</w:t>
      </w:r>
      <w:r w:rsidR="00126F74" w:rsidRPr="00126F74">
        <w:rPr>
          <w:rFonts w:hint="eastAsia"/>
        </w:rPr>
        <w:t>检验方法实现了</w:t>
      </w:r>
      <w:r w:rsidR="00126F74" w:rsidRPr="00126F74">
        <w:rPr>
          <w:rFonts w:hint="eastAsia"/>
        </w:rPr>
        <w:t>DO178B/C</w:t>
      </w:r>
      <w:r w:rsidR="00126F74" w:rsidRPr="00126F74">
        <w:rPr>
          <w:rFonts w:hint="eastAsia"/>
        </w:rPr>
        <w:t>规定的</w:t>
      </w:r>
      <w:r w:rsidR="00126F74" w:rsidRPr="00126F74">
        <w:rPr>
          <w:rFonts w:hint="eastAsia"/>
        </w:rPr>
        <w:t>A</w:t>
      </w:r>
      <w:r w:rsidR="00126F74" w:rsidRPr="00126F74">
        <w:rPr>
          <w:rFonts w:hint="eastAsia"/>
        </w:rPr>
        <w:t>级编译验证系统的可追踪性和高安全性需求。</w:t>
      </w:r>
    </w:p>
    <w:p w:rsidR="00AB2A7F" w:rsidRPr="00050431" w:rsidRDefault="00E53534" w:rsidP="00824A31">
      <w:pPr>
        <w:pStyle w:val="a0"/>
        <w:ind w:firstLineChars="0" w:firstLine="420"/>
      </w:pPr>
      <w:r>
        <w:rPr>
          <w:rFonts w:hint="eastAsia"/>
        </w:rPr>
        <w:t>最后，</w:t>
      </w:r>
      <w:r w:rsidR="0099155B" w:rsidRPr="0099155B">
        <w:rPr>
          <w:rFonts w:hint="eastAsia"/>
        </w:rPr>
        <w:t>本课题中的编译</w:t>
      </w:r>
      <w:r w:rsidR="002D6CF5">
        <w:rPr>
          <w:rFonts w:hint="eastAsia"/>
        </w:rPr>
        <w:t>验证</w:t>
      </w:r>
      <w:r w:rsidR="0099155B" w:rsidRPr="0099155B">
        <w:rPr>
          <w:rFonts w:hint="eastAsia"/>
        </w:rPr>
        <w:t>系统虽</w:t>
      </w:r>
      <w:r w:rsidR="002D6CF5">
        <w:rPr>
          <w:rFonts w:hint="eastAsia"/>
        </w:rPr>
        <w:t>然还没有达到商用</w:t>
      </w:r>
      <w:r w:rsidR="00B101F3">
        <w:rPr>
          <w:rFonts w:hint="eastAsia"/>
        </w:rPr>
        <w:t>系统的高度，但它却是一个很好的原型实现了本文</w:t>
      </w:r>
      <w:r w:rsidR="002D6CF5">
        <w:rPr>
          <w:rFonts w:hint="eastAsia"/>
        </w:rPr>
        <w:t>所</w:t>
      </w:r>
      <w:r w:rsidR="002A6A8F">
        <w:rPr>
          <w:rFonts w:hint="eastAsia"/>
        </w:rPr>
        <w:t>提出的编译和验证方法</w:t>
      </w:r>
      <w:r w:rsidR="00931B1B">
        <w:rPr>
          <w:rFonts w:hint="eastAsia"/>
        </w:rPr>
        <w:t>，从而</w:t>
      </w:r>
      <w:r w:rsidR="0099155B" w:rsidRPr="0099155B">
        <w:rPr>
          <w:rFonts w:hint="eastAsia"/>
        </w:rPr>
        <w:t>成功的解决了符合</w:t>
      </w:r>
      <w:r w:rsidR="0099155B" w:rsidRPr="0099155B">
        <w:rPr>
          <w:rFonts w:hint="eastAsia"/>
        </w:rPr>
        <w:t>A</w:t>
      </w:r>
      <w:r w:rsidR="00416846">
        <w:rPr>
          <w:rFonts w:hint="eastAsia"/>
        </w:rPr>
        <w:t>级软件的编译系统的正确性验证和构造问题。</w:t>
      </w:r>
      <w:r w:rsidR="0099155B" w:rsidRPr="0099155B">
        <w:rPr>
          <w:rFonts w:hint="eastAsia"/>
        </w:rPr>
        <w:t>在此系统的基础上进行功能的不断丰富</w:t>
      </w:r>
      <w:r w:rsidR="00324F30">
        <w:rPr>
          <w:rFonts w:hint="eastAsia"/>
        </w:rPr>
        <w:t>和完善，最终会</w:t>
      </w:r>
      <w:r w:rsidR="0099155B" w:rsidRPr="0099155B">
        <w:rPr>
          <w:rFonts w:hint="eastAsia"/>
        </w:rPr>
        <w:t>得到一个成熟的安全关</w:t>
      </w:r>
      <w:r w:rsidR="00B354E7">
        <w:rPr>
          <w:rFonts w:hint="eastAsia"/>
        </w:rPr>
        <w:t>键软件编译系统。</w:t>
      </w:r>
    </w:p>
    <w:p w:rsidR="001862F0" w:rsidRDefault="00A83332" w:rsidP="00026617">
      <w:pPr>
        <w:pStyle w:val="2"/>
        <w:numPr>
          <w:ilvl w:val="0"/>
          <w:numId w:val="0"/>
        </w:numPr>
        <w:spacing w:before="156" w:after="156" w:line="360" w:lineRule="auto"/>
      </w:pPr>
      <w:bookmarkStart w:id="80" w:name="_Toc471204418"/>
      <w:r>
        <w:rPr>
          <w:rFonts w:hint="eastAsia"/>
        </w:rPr>
        <w:t>工作</w:t>
      </w:r>
      <w:r w:rsidR="001862F0">
        <w:rPr>
          <w:rFonts w:hint="eastAsia"/>
        </w:rPr>
        <w:t>展望</w:t>
      </w:r>
      <w:bookmarkEnd w:id="80"/>
    </w:p>
    <w:p w:rsidR="009A6278" w:rsidRDefault="00FF0E89" w:rsidP="009A6278">
      <w:pPr>
        <w:widowControl/>
        <w:spacing w:line="360" w:lineRule="auto"/>
        <w:jc w:val="left"/>
        <w:rPr>
          <w:rFonts w:eastAsiaTheme="minorEastAsia"/>
          <w:sz w:val="24"/>
          <w:szCs w:val="30"/>
        </w:rPr>
      </w:pPr>
      <w:r>
        <w:rPr>
          <w:rFonts w:eastAsiaTheme="minorEastAsia"/>
          <w:sz w:val="24"/>
          <w:szCs w:val="30"/>
        </w:rPr>
        <w:lastRenderedPageBreak/>
        <w:tab/>
      </w:r>
      <w:r w:rsidR="001938D3">
        <w:rPr>
          <w:rFonts w:eastAsiaTheme="minorEastAsia" w:hint="eastAsia"/>
          <w:sz w:val="24"/>
          <w:szCs w:val="30"/>
        </w:rPr>
        <w:t>目前</w:t>
      </w:r>
      <w:r w:rsidR="00EB3260">
        <w:rPr>
          <w:rFonts w:eastAsiaTheme="minorEastAsia" w:hint="eastAsia"/>
          <w:sz w:val="24"/>
          <w:szCs w:val="30"/>
        </w:rPr>
        <w:t>，</w:t>
      </w:r>
      <w:r w:rsidR="001938D3">
        <w:rPr>
          <w:rFonts w:eastAsiaTheme="minorEastAsia" w:hint="eastAsia"/>
          <w:sz w:val="24"/>
          <w:szCs w:val="30"/>
        </w:rPr>
        <w:t>编译验证系统</w:t>
      </w:r>
      <w:r w:rsidR="000D72B4">
        <w:rPr>
          <w:rFonts w:eastAsiaTheme="minorEastAsia" w:hint="eastAsia"/>
          <w:sz w:val="24"/>
          <w:szCs w:val="30"/>
        </w:rPr>
        <w:t>工具成功的实现了编译和验证功能，符合了</w:t>
      </w:r>
      <w:r w:rsidR="00EB3260" w:rsidRPr="00EB3260">
        <w:rPr>
          <w:rFonts w:eastAsiaTheme="minorEastAsia" w:hint="eastAsia"/>
          <w:sz w:val="24"/>
          <w:szCs w:val="30"/>
        </w:rPr>
        <w:t>安全关键领域</w:t>
      </w:r>
      <w:r w:rsidR="000D72B4">
        <w:rPr>
          <w:rFonts w:eastAsiaTheme="minorEastAsia" w:hint="eastAsia"/>
          <w:sz w:val="24"/>
          <w:szCs w:val="30"/>
        </w:rPr>
        <w:t>的相关规范，但依旧存在不足</w:t>
      </w:r>
      <w:r w:rsidR="00EB3260">
        <w:rPr>
          <w:rFonts w:eastAsiaTheme="minorEastAsia" w:hint="eastAsia"/>
          <w:sz w:val="24"/>
          <w:szCs w:val="30"/>
        </w:rPr>
        <w:t>的地方，</w:t>
      </w:r>
      <w:r w:rsidR="000D72B4">
        <w:rPr>
          <w:rFonts w:eastAsiaTheme="minorEastAsia" w:hint="eastAsia"/>
          <w:sz w:val="24"/>
          <w:szCs w:val="30"/>
        </w:rPr>
        <w:t>需要进一步改进和完善</w:t>
      </w:r>
      <w:r w:rsidR="00EB3260">
        <w:rPr>
          <w:rFonts w:eastAsiaTheme="minorEastAsia" w:hint="eastAsia"/>
          <w:sz w:val="24"/>
          <w:szCs w:val="30"/>
        </w:rPr>
        <w:t>。</w:t>
      </w:r>
      <w:r w:rsidR="000D72B4">
        <w:rPr>
          <w:rFonts w:eastAsiaTheme="minorEastAsia" w:hint="eastAsia"/>
          <w:sz w:val="24"/>
          <w:szCs w:val="30"/>
        </w:rPr>
        <w:t>未来的工作可以考虑以下几个方面：</w:t>
      </w:r>
    </w:p>
    <w:p w:rsidR="00FF0E89" w:rsidRDefault="000D72B4" w:rsidP="00606637">
      <w:pPr>
        <w:widowControl/>
        <w:spacing w:line="360" w:lineRule="auto"/>
        <w:ind w:firstLine="420"/>
        <w:jc w:val="left"/>
        <w:rPr>
          <w:rFonts w:eastAsiaTheme="minorEastAsia"/>
          <w:sz w:val="24"/>
          <w:szCs w:val="30"/>
        </w:rPr>
      </w:pPr>
      <w:r>
        <w:rPr>
          <w:rFonts w:eastAsiaTheme="minorEastAsia" w:hint="eastAsia"/>
          <w:sz w:val="24"/>
          <w:szCs w:val="30"/>
        </w:rPr>
        <w:t>（</w:t>
      </w:r>
      <w:r>
        <w:rPr>
          <w:rFonts w:eastAsiaTheme="minorEastAsia" w:hint="eastAsia"/>
          <w:sz w:val="24"/>
          <w:szCs w:val="30"/>
        </w:rPr>
        <w:t>1</w:t>
      </w:r>
      <w:r>
        <w:rPr>
          <w:rFonts w:eastAsiaTheme="minorEastAsia" w:hint="eastAsia"/>
          <w:sz w:val="24"/>
          <w:szCs w:val="30"/>
        </w:rPr>
        <w:t>）</w:t>
      </w:r>
      <w:r w:rsidR="009564E5">
        <w:rPr>
          <w:rFonts w:eastAsiaTheme="minorEastAsia" w:hint="eastAsia"/>
          <w:sz w:val="24"/>
          <w:szCs w:val="30"/>
        </w:rPr>
        <w:t>系统</w:t>
      </w:r>
      <w:r w:rsidR="00626848">
        <w:rPr>
          <w:rFonts w:eastAsiaTheme="minorEastAsia" w:hint="eastAsia"/>
          <w:sz w:val="24"/>
          <w:szCs w:val="30"/>
        </w:rPr>
        <w:t>的编译功能还需要完善。虽然已经支持了基本数据类型和语句的编译，但对于结构体的支持还没有实现，数组的处理也不是很好，下一步需要重点</w:t>
      </w:r>
      <w:r w:rsidR="006A1158">
        <w:rPr>
          <w:rFonts w:eastAsiaTheme="minorEastAsia" w:hint="eastAsia"/>
          <w:sz w:val="24"/>
          <w:szCs w:val="30"/>
        </w:rPr>
        <w:t>在这两个方向上努力。</w:t>
      </w:r>
    </w:p>
    <w:p w:rsidR="00FF0E89"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2</w:t>
      </w:r>
      <w:r>
        <w:rPr>
          <w:rFonts w:eastAsiaTheme="minorEastAsia" w:hint="eastAsia"/>
          <w:sz w:val="24"/>
          <w:szCs w:val="30"/>
        </w:rPr>
        <w:t>）</w:t>
      </w:r>
      <w:r w:rsidR="00575767">
        <w:rPr>
          <w:rFonts w:eastAsiaTheme="minorEastAsia" w:hint="eastAsia"/>
          <w:sz w:val="24"/>
          <w:szCs w:val="30"/>
        </w:rPr>
        <w:t>安全</w:t>
      </w:r>
      <w:r w:rsidR="00575767">
        <w:rPr>
          <w:rFonts w:eastAsiaTheme="minorEastAsia" w:hint="eastAsia"/>
          <w:sz w:val="24"/>
          <w:szCs w:val="30"/>
        </w:rPr>
        <w:t>C</w:t>
      </w:r>
      <w:r w:rsidR="00575767">
        <w:rPr>
          <w:rFonts w:eastAsiaTheme="minorEastAsia" w:hint="eastAsia"/>
          <w:sz w:val="24"/>
          <w:szCs w:val="30"/>
        </w:rPr>
        <w:t>检验是系统</w:t>
      </w:r>
      <w:r w:rsidR="00B608B6">
        <w:rPr>
          <w:rFonts w:eastAsiaTheme="minorEastAsia" w:hint="eastAsia"/>
          <w:sz w:val="24"/>
          <w:szCs w:val="30"/>
        </w:rPr>
        <w:t>本身</w:t>
      </w:r>
      <w:r w:rsidR="00575767">
        <w:rPr>
          <w:rFonts w:eastAsiaTheme="minorEastAsia" w:hint="eastAsia"/>
          <w:sz w:val="24"/>
          <w:szCs w:val="30"/>
        </w:rPr>
        <w:t>一个非常重要的功能，本文在实现时把检验过程穿插到了编译前端的多个处理阶段中，这非常不利于</w:t>
      </w:r>
      <w:r w:rsidR="00B608B6">
        <w:rPr>
          <w:rFonts w:eastAsiaTheme="minorEastAsia" w:hint="eastAsia"/>
          <w:sz w:val="24"/>
          <w:szCs w:val="30"/>
        </w:rPr>
        <w:t>系统代码的</w:t>
      </w:r>
      <w:r w:rsidR="00575767">
        <w:rPr>
          <w:rFonts w:eastAsiaTheme="minorEastAsia" w:hint="eastAsia"/>
          <w:sz w:val="24"/>
          <w:szCs w:val="30"/>
        </w:rPr>
        <w:t>管理和扩展</w:t>
      </w:r>
      <w:r w:rsidR="00B608B6">
        <w:rPr>
          <w:rFonts w:eastAsiaTheme="minorEastAsia" w:hint="eastAsia"/>
          <w:sz w:val="24"/>
          <w:szCs w:val="30"/>
        </w:rPr>
        <w:t>，后面若有新的安全</w:t>
      </w:r>
      <w:r w:rsidR="00B608B6">
        <w:rPr>
          <w:rFonts w:eastAsiaTheme="minorEastAsia" w:hint="eastAsia"/>
          <w:sz w:val="24"/>
          <w:szCs w:val="30"/>
        </w:rPr>
        <w:t>C</w:t>
      </w:r>
      <w:r w:rsidR="00B608B6">
        <w:rPr>
          <w:rFonts w:eastAsiaTheme="minorEastAsia" w:hint="eastAsia"/>
          <w:sz w:val="24"/>
          <w:szCs w:val="30"/>
        </w:rPr>
        <w:t>规则需要加入时，对系统代码的改动会比较大。未来需要对安全</w:t>
      </w:r>
      <w:r w:rsidR="00B608B6">
        <w:rPr>
          <w:rFonts w:eastAsiaTheme="minorEastAsia" w:hint="eastAsia"/>
          <w:sz w:val="24"/>
          <w:szCs w:val="30"/>
        </w:rPr>
        <w:t>C</w:t>
      </w:r>
      <w:r w:rsidR="00B608B6">
        <w:rPr>
          <w:rFonts w:eastAsiaTheme="minorEastAsia" w:hint="eastAsia"/>
          <w:sz w:val="24"/>
          <w:szCs w:val="30"/>
        </w:rPr>
        <w:t>规则作出一定的形式化和规范化，并把安全</w:t>
      </w:r>
      <w:r w:rsidR="00B608B6">
        <w:rPr>
          <w:rFonts w:eastAsiaTheme="minorEastAsia" w:hint="eastAsia"/>
          <w:sz w:val="24"/>
          <w:szCs w:val="30"/>
        </w:rPr>
        <w:t>C</w:t>
      </w:r>
      <w:r w:rsidR="00B608B6">
        <w:rPr>
          <w:rFonts w:eastAsiaTheme="minorEastAsia" w:hint="eastAsia"/>
          <w:sz w:val="24"/>
          <w:szCs w:val="30"/>
        </w:rPr>
        <w:t>检验过程重构为一个独立的、可扩展的模块。</w:t>
      </w:r>
    </w:p>
    <w:p w:rsidR="000D72B4"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3</w:t>
      </w:r>
      <w:r>
        <w:rPr>
          <w:rFonts w:eastAsiaTheme="minorEastAsia" w:hint="eastAsia"/>
          <w:sz w:val="24"/>
          <w:szCs w:val="30"/>
        </w:rPr>
        <w:t>）</w:t>
      </w:r>
      <w:r w:rsidR="00CE1722">
        <w:rPr>
          <w:rFonts w:eastAsiaTheme="minorEastAsia" w:hint="eastAsia"/>
          <w:sz w:val="24"/>
          <w:szCs w:val="30"/>
        </w:rPr>
        <w:t>本文系统的编译部分由前端和后端两个</w:t>
      </w:r>
      <w:r w:rsidR="004826AB">
        <w:rPr>
          <w:rFonts w:eastAsiaTheme="minorEastAsia" w:hint="eastAsia"/>
          <w:sz w:val="24"/>
          <w:szCs w:val="30"/>
        </w:rPr>
        <w:t>模块</w:t>
      </w:r>
      <w:r w:rsidR="00CE1722">
        <w:rPr>
          <w:rFonts w:eastAsiaTheme="minorEastAsia" w:hint="eastAsia"/>
          <w:sz w:val="24"/>
          <w:szCs w:val="30"/>
        </w:rPr>
        <w:t>组成，</w:t>
      </w:r>
      <w:r w:rsidR="00CA5573">
        <w:rPr>
          <w:rFonts w:eastAsiaTheme="minorEastAsia" w:hint="eastAsia"/>
          <w:sz w:val="24"/>
          <w:szCs w:val="30"/>
        </w:rPr>
        <w:t>缺少了优化了部分</w:t>
      </w:r>
      <w:r w:rsidR="004826AB">
        <w:rPr>
          <w:rFonts w:eastAsiaTheme="minorEastAsia" w:hint="eastAsia"/>
          <w:sz w:val="24"/>
          <w:szCs w:val="30"/>
        </w:rPr>
        <w:t>。优化部分通过改进中间代码形式使后端产生效率更高的代码，它对程序的语义没影响。未来可能需要在系统的编译部分加入优化模块。</w:t>
      </w:r>
    </w:p>
    <w:p w:rsidR="00A464D8" w:rsidRDefault="00A464D8" w:rsidP="009A6278">
      <w:pPr>
        <w:widowControl/>
        <w:spacing w:line="360" w:lineRule="auto"/>
        <w:jc w:val="left"/>
        <w:rPr>
          <w:rFonts w:eastAsiaTheme="minorEastAsia"/>
          <w:sz w:val="24"/>
          <w:szCs w:val="30"/>
        </w:rPr>
      </w:pPr>
    </w:p>
    <w:p w:rsidR="00CE663B" w:rsidRPr="007E47EE" w:rsidRDefault="007E47EE" w:rsidP="007E47EE">
      <w:pPr>
        <w:widowControl/>
        <w:jc w:val="left"/>
        <w:rPr>
          <w:rFonts w:eastAsiaTheme="minorEastAsia"/>
          <w:sz w:val="24"/>
          <w:szCs w:val="30"/>
        </w:rPr>
      </w:pPr>
      <w:r>
        <w:rPr>
          <w:rFonts w:eastAsiaTheme="minorEastAsia"/>
          <w:szCs w:val="30"/>
        </w:rPr>
        <w:br w:type="page"/>
      </w:r>
    </w:p>
    <w:p w:rsidR="00B1039F" w:rsidRDefault="00B1039F" w:rsidP="00B1039F">
      <w:pPr>
        <w:pStyle w:val="1"/>
        <w:numPr>
          <w:ilvl w:val="0"/>
          <w:numId w:val="0"/>
        </w:numPr>
        <w:spacing w:before="156" w:after="156"/>
      </w:pPr>
      <w:bookmarkStart w:id="81" w:name="_Toc471204419"/>
      <w:r>
        <w:rPr>
          <w:rFonts w:hint="eastAsia"/>
        </w:rPr>
        <w:lastRenderedPageBreak/>
        <w:t>附录</w:t>
      </w:r>
      <w:bookmarkEnd w:id="81"/>
    </w:p>
    <w:p w:rsidR="00303640" w:rsidRPr="00C51C93" w:rsidRDefault="00C51C93" w:rsidP="00C51C93">
      <w:pPr>
        <w:pStyle w:val="a1"/>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RPr="00576082" w:rsidTr="00C51C93">
        <w:tc>
          <w:tcPr>
            <w:tcW w:w="9061" w:type="dxa"/>
          </w:tcPr>
          <w:p w:rsidR="00C51C93" w:rsidRPr="00576082" w:rsidRDefault="00C51C93" w:rsidP="00C51C93">
            <w:pPr>
              <w:widowControl/>
              <w:jc w:val="left"/>
              <w:rPr>
                <w:sz w:val="21"/>
                <w:szCs w:val="21"/>
              </w:rPr>
            </w:pPr>
            <w:r w:rsidRPr="00576082">
              <w:rPr>
                <w:sz w:val="21"/>
                <w:szCs w:val="21"/>
              </w:rPr>
              <w:t xml:space="preserve">&lt;source files&gt;::= &lt;header-file-list&gt; &lt;macro-definition-list&gt; &lt;type-definition-list&gt;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&lt;function-prototype-list&gt; &lt;extern-variable-list&gt; &lt;global-variable-list&gt; </w:t>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&lt;main-function&gt; &lt;function-list&gt;</w:t>
            </w:r>
          </w:p>
          <w:p w:rsidR="00C51C93" w:rsidRPr="00576082" w:rsidRDefault="00C51C93" w:rsidP="00C51C93">
            <w:pPr>
              <w:widowControl/>
              <w:jc w:val="left"/>
              <w:rPr>
                <w:sz w:val="21"/>
                <w:szCs w:val="21"/>
              </w:rPr>
            </w:pPr>
            <w:r w:rsidRPr="00576082">
              <w:rPr>
                <w:sz w:val="21"/>
                <w:szCs w:val="21"/>
              </w:rPr>
              <w:t>&lt;header-file-list&gt;::= &lt;header-file&gt; &lt;header-file-list&gt; | &lt;header-file&gt;</w:t>
            </w:r>
          </w:p>
          <w:p w:rsidR="00C51C93" w:rsidRPr="00576082" w:rsidRDefault="00C51C93" w:rsidP="00C51C93">
            <w:pPr>
              <w:widowControl/>
              <w:jc w:val="left"/>
              <w:rPr>
                <w:sz w:val="21"/>
                <w:szCs w:val="21"/>
              </w:rPr>
            </w:pPr>
            <w:r w:rsidRPr="00576082">
              <w:rPr>
                <w:sz w:val="21"/>
                <w:szCs w:val="21"/>
              </w:rPr>
              <w:t>&lt;header-file&gt;::= #include '&lt; &lt;file-name&gt; '&gt; | #include " &lt;file-name&gt; "</w:t>
            </w:r>
          </w:p>
          <w:p w:rsidR="00C51C93" w:rsidRPr="00576082" w:rsidRDefault="00C51C93" w:rsidP="00C51C93">
            <w:pPr>
              <w:widowControl/>
              <w:jc w:val="left"/>
              <w:rPr>
                <w:sz w:val="21"/>
                <w:szCs w:val="21"/>
              </w:rPr>
            </w:pPr>
            <w:r w:rsidRPr="00576082">
              <w:rPr>
                <w:sz w:val="21"/>
                <w:szCs w:val="21"/>
              </w:rPr>
              <w:t>&lt;file-name&gt;::= &lt;IDENTIFIER&gt;.h</w:t>
            </w:r>
          </w:p>
          <w:p w:rsidR="00C51C93" w:rsidRPr="00576082" w:rsidRDefault="00C51C93" w:rsidP="00C51C93">
            <w:pPr>
              <w:widowControl/>
              <w:jc w:val="left"/>
              <w:rPr>
                <w:sz w:val="21"/>
                <w:szCs w:val="21"/>
              </w:rPr>
            </w:pPr>
            <w:r w:rsidRPr="00576082">
              <w:rPr>
                <w:sz w:val="21"/>
                <w:szCs w:val="21"/>
              </w:rPr>
              <w:t>&lt;macro-definition-list&gt;::= &lt;macro-definition&gt; &lt;macro-definition-list&gt; | &lt;macro-definition&gt;</w:t>
            </w:r>
          </w:p>
          <w:p w:rsidR="00C51C93" w:rsidRPr="00576082" w:rsidRDefault="00C51C93" w:rsidP="00C51C93">
            <w:pPr>
              <w:widowControl/>
              <w:jc w:val="left"/>
              <w:rPr>
                <w:sz w:val="21"/>
                <w:szCs w:val="21"/>
              </w:rPr>
            </w:pPr>
            <w:r w:rsidRPr="00576082">
              <w:rPr>
                <w:sz w:val="21"/>
                <w:szCs w:val="21"/>
              </w:rPr>
              <w:t>&lt;macro-definition&gt;::= #define &lt;macro-name&gt; &lt;macro-text&gt;</w:t>
            </w:r>
          </w:p>
          <w:p w:rsidR="00C51C93" w:rsidRPr="00576082" w:rsidRDefault="00C51C93" w:rsidP="00C51C93">
            <w:pPr>
              <w:widowControl/>
              <w:jc w:val="left"/>
              <w:rPr>
                <w:sz w:val="21"/>
                <w:szCs w:val="21"/>
              </w:rPr>
            </w:pPr>
            <w:r w:rsidRPr="00576082">
              <w:rPr>
                <w:sz w:val="21"/>
                <w:szCs w:val="21"/>
              </w:rPr>
              <w:t>&lt;macro-name&gt;::= &lt;IDENTIFIER&gt;</w:t>
            </w:r>
          </w:p>
          <w:p w:rsidR="00C51C93" w:rsidRPr="00576082" w:rsidRDefault="00C51C93" w:rsidP="00C51C93">
            <w:pPr>
              <w:widowControl/>
              <w:jc w:val="left"/>
              <w:rPr>
                <w:sz w:val="21"/>
                <w:szCs w:val="21"/>
              </w:rPr>
            </w:pPr>
            <w:r w:rsidRPr="00576082">
              <w:rPr>
                <w:sz w:val="21"/>
                <w:szCs w:val="21"/>
              </w:rPr>
              <w:t>&lt;macro-text&gt;::= &lt;IDENTIFIER&gt;</w:t>
            </w:r>
          </w:p>
          <w:p w:rsidR="00C51C93" w:rsidRPr="00576082" w:rsidRDefault="00C51C93" w:rsidP="00C51C93">
            <w:pPr>
              <w:widowControl/>
              <w:jc w:val="left"/>
              <w:rPr>
                <w:sz w:val="21"/>
                <w:szCs w:val="21"/>
              </w:rPr>
            </w:pPr>
            <w:r w:rsidRPr="00576082">
              <w:rPr>
                <w:sz w:val="21"/>
                <w:szCs w:val="21"/>
              </w:rPr>
              <w:t>&lt;type-definition-list&gt;::= &lt;type-definition&gt; &lt;type-definition-list&gt; | &lt;type-definition&gt;</w:t>
            </w:r>
          </w:p>
          <w:p w:rsidR="00C51C93" w:rsidRPr="00576082" w:rsidRDefault="00C51C93" w:rsidP="00C51C93">
            <w:pPr>
              <w:widowControl/>
              <w:jc w:val="left"/>
              <w:rPr>
                <w:sz w:val="21"/>
                <w:szCs w:val="21"/>
              </w:rPr>
            </w:pPr>
            <w:r w:rsidRPr="00576082">
              <w:rPr>
                <w:sz w:val="21"/>
                <w:szCs w:val="21"/>
              </w:rPr>
              <w:t>&lt;type-definition&gt;::= struct &lt;IDENTIFIER&gt; '{ &lt;struct-declaration-list&gt; '} ;</w:t>
            </w:r>
          </w:p>
          <w:p w:rsidR="00C51C93" w:rsidRPr="00576082" w:rsidRDefault="00C51C93" w:rsidP="00C51C93">
            <w:pPr>
              <w:widowControl/>
              <w:jc w:val="left"/>
              <w:rPr>
                <w:sz w:val="21"/>
                <w:szCs w:val="21"/>
              </w:rPr>
            </w:pPr>
            <w:r w:rsidRPr="00576082">
              <w:rPr>
                <w:sz w:val="21"/>
                <w:szCs w:val="21"/>
              </w:rPr>
              <w:t>&lt;struct-declaration-list&gt;::= &lt;struct-declaration&gt; &lt;struct-declaration-list&gt; | &lt;struct-declaration&gt;</w:t>
            </w:r>
          </w:p>
          <w:p w:rsidR="00C51C93" w:rsidRPr="00576082" w:rsidRDefault="00C51C93" w:rsidP="00C51C93">
            <w:pPr>
              <w:widowControl/>
              <w:jc w:val="left"/>
              <w:rPr>
                <w:sz w:val="21"/>
                <w:szCs w:val="21"/>
              </w:rPr>
            </w:pPr>
            <w:r w:rsidRPr="00576082">
              <w:rPr>
                <w:sz w:val="21"/>
                <w:szCs w:val="21"/>
              </w:rPr>
              <w:t>&lt;struct-declaration&gt;::= &lt;specifier-qualifier-list&gt; &lt;struct-declarator-list&gt; ;</w:t>
            </w:r>
          </w:p>
          <w:p w:rsidR="00C51C93" w:rsidRPr="00576082" w:rsidRDefault="00C51C93" w:rsidP="00C51C93">
            <w:pPr>
              <w:widowControl/>
              <w:jc w:val="left"/>
              <w:rPr>
                <w:sz w:val="21"/>
                <w:szCs w:val="21"/>
              </w:rPr>
            </w:pPr>
            <w:r w:rsidRPr="00576082">
              <w:rPr>
                <w:sz w:val="21"/>
                <w:szCs w:val="21"/>
              </w:rPr>
              <w:t xml:space="preserve">&lt;specifier-qualifier-list&gt;::= &lt;type-specifier&gt; &lt;specifier-qualifier-list&gt; | &lt;type-specifier&gt; | </w:t>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&lt;specifier-qualifier-list&gt; | &lt;type-qualifier&gt;</w:t>
            </w:r>
          </w:p>
          <w:p w:rsidR="00C51C93" w:rsidRPr="00576082" w:rsidRDefault="00C51C93" w:rsidP="00C51C93">
            <w:pPr>
              <w:widowControl/>
              <w:jc w:val="left"/>
              <w:rPr>
                <w:sz w:val="21"/>
                <w:szCs w:val="21"/>
              </w:rPr>
            </w:pPr>
            <w:r w:rsidRPr="00576082">
              <w:rPr>
                <w:sz w:val="21"/>
                <w:szCs w:val="21"/>
              </w:rPr>
              <w:t xml:space="preserve">&lt;type-specifier&gt;::= void | short | int | long | float | double | signed | unsigned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&lt;struct-specifier&gt; | &lt;union-specifier&gt; | &lt;enum-specifier&gt;</w:t>
            </w:r>
          </w:p>
          <w:p w:rsidR="00C51C93" w:rsidRPr="00576082" w:rsidRDefault="00C51C93" w:rsidP="00C51C93">
            <w:pPr>
              <w:widowControl/>
              <w:jc w:val="left"/>
              <w:rPr>
                <w:sz w:val="21"/>
                <w:szCs w:val="21"/>
              </w:rPr>
            </w:pPr>
            <w:r w:rsidRPr="00576082">
              <w:rPr>
                <w:sz w:val="21"/>
                <w:szCs w:val="21"/>
              </w:rPr>
              <w:t xml:space="preserve">&lt;struct-specifier&gt;::= struct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&lt;IDENTIFIER&gt;</w:t>
            </w:r>
          </w:p>
          <w:p w:rsidR="00C51C93" w:rsidRPr="00576082" w:rsidRDefault="00C51C93" w:rsidP="00C51C93">
            <w:pPr>
              <w:widowControl/>
              <w:jc w:val="left"/>
              <w:rPr>
                <w:sz w:val="21"/>
                <w:szCs w:val="21"/>
              </w:rPr>
            </w:pPr>
            <w:r w:rsidRPr="00576082">
              <w:rPr>
                <w:sz w:val="21"/>
                <w:szCs w:val="21"/>
              </w:rPr>
              <w:t xml:space="preserve">&lt;union-specifier&gt;::= union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&lt;IDENTIFIER&gt;</w:t>
            </w:r>
          </w:p>
          <w:p w:rsidR="00C51C93" w:rsidRPr="00576082" w:rsidRDefault="00C51C93" w:rsidP="00C51C93">
            <w:pPr>
              <w:widowControl/>
              <w:jc w:val="left"/>
              <w:rPr>
                <w:sz w:val="21"/>
                <w:szCs w:val="21"/>
              </w:rPr>
            </w:pPr>
            <w:r w:rsidRPr="00576082">
              <w:rPr>
                <w:sz w:val="21"/>
                <w:szCs w:val="21"/>
              </w:rPr>
              <w:t xml:space="preserve">&lt;enum-specifier&gt;::= enum &lt;IDENTIFIER&gt;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&lt;IDENTIFIER&gt;</w:t>
            </w:r>
          </w:p>
          <w:p w:rsidR="00C51C93" w:rsidRPr="00576082" w:rsidRDefault="00C51C93" w:rsidP="00C51C93">
            <w:pPr>
              <w:widowControl/>
              <w:jc w:val="left"/>
              <w:rPr>
                <w:sz w:val="21"/>
                <w:szCs w:val="21"/>
              </w:rPr>
            </w:pPr>
            <w:r w:rsidRPr="00576082">
              <w:rPr>
                <w:sz w:val="21"/>
                <w:szCs w:val="21"/>
              </w:rPr>
              <w:t>&lt;struct-declarator-list&gt;::= &lt;struct-declarator&gt; , &lt;struct-declarator-list&gt; | &lt;struct-declarator&gt;</w:t>
            </w:r>
          </w:p>
          <w:p w:rsidR="00C51C93" w:rsidRPr="00576082" w:rsidRDefault="00C51C93" w:rsidP="00C51C93">
            <w:pPr>
              <w:widowControl/>
              <w:jc w:val="left"/>
              <w:rPr>
                <w:sz w:val="21"/>
                <w:szCs w:val="21"/>
              </w:rPr>
            </w:pPr>
            <w:r w:rsidRPr="00576082">
              <w:rPr>
                <w:sz w:val="21"/>
                <w:szCs w:val="21"/>
              </w:rPr>
              <w:t>&lt;struct-declarator&gt;::= &lt;declarator&gt; | &lt;declarator&gt; : &lt;primary-expression&gt; | : &lt;primary-expression&gt;</w:t>
            </w:r>
          </w:p>
          <w:p w:rsidR="00C51C93" w:rsidRPr="00576082" w:rsidRDefault="00C51C93" w:rsidP="00C51C93">
            <w:pPr>
              <w:widowControl/>
              <w:jc w:val="left"/>
              <w:rPr>
                <w:sz w:val="21"/>
                <w:szCs w:val="21"/>
              </w:rPr>
            </w:pPr>
            <w:r w:rsidRPr="00576082">
              <w:rPr>
                <w:sz w:val="21"/>
                <w:szCs w:val="21"/>
              </w:rPr>
              <w:t>&lt;declarator&gt;::= &lt;pointer&gt; &lt;direct-declarator&gt; | &lt;direct-declarator&gt;</w:t>
            </w:r>
          </w:p>
          <w:p w:rsidR="00C51C93" w:rsidRPr="00576082" w:rsidRDefault="00C51C93" w:rsidP="00C51C93">
            <w:pPr>
              <w:widowControl/>
              <w:jc w:val="left"/>
              <w:rPr>
                <w:sz w:val="21"/>
                <w:szCs w:val="21"/>
              </w:rPr>
            </w:pPr>
            <w:r w:rsidRPr="00576082">
              <w:rPr>
                <w:sz w:val="21"/>
                <w:szCs w:val="21"/>
              </w:rPr>
              <w:t>&lt;enumerator-list&gt;::= &lt;enumerator&gt; , &lt;enumerator-list&gt; | &lt;enumerator&gt;</w:t>
            </w:r>
          </w:p>
          <w:p w:rsidR="00C51C93" w:rsidRPr="00576082" w:rsidRDefault="00C51C93" w:rsidP="00C51C93">
            <w:pPr>
              <w:widowControl/>
              <w:jc w:val="left"/>
              <w:rPr>
                <w:sz w:val="21"/>
                <w:szCs w:val="21"/>
              </w:rPr>
            </w:pPr>
            <w:r w:rsidRPr="00576082">
              <w:rPr>
                <w:sz w:val="21"/>
                <w:szCs w:val="21"/>
              </w:rPr>
              <w:t>&lt;enumerator&gt;::= &lt;IDENTIFIER&gt; | &lt;IDENTIFIER&gt; = &lt;primary-expression&gt;</w:t>
            </w:r>
          </w:p>
          <w:p w:rsidR="00C51C93" w:rsidRPr="00576082" w:rsidRDefault="00C51C93" w:rsidP="00C51C93">
            <w:pPr>
              <w:widowControl/>
              <w:jc w:val="left"/>
              <w:rPr>
                <w:sz w:val="21"/>
                <w:szCs w:val="21"/>
              </w:rPr>
            </w:pPr>
            <w:r w:rsidRPr="00576082">
              <w:rPr>
                <w:sz w:val="21"/>
                <w:szCs w:val="21"/>
              </w:rPr>
              <w:t>&lt;pointer&gt;::= * | * &lt;type-qualifier-list&gt; | *&lt;pointer&gt; | * &lt;type-qualifier-list&gt; &lt;pointer&gt;</w:t>
            </w:r>
          </w:p>
          <w:p w:rsidR="00C51C93" w:rsidRPr="00576082" w:rsidRDefault="00C51C93" w:rsidP="00C51C93">
            <w:pPr>
              <w:widowControl/>
              <w:jc w:val="left"/>
              <w:rPr>
                <w:sz w:val="21"/>
                <w:szCs w:val="21"/>
              </w:rPr>
            </w:pPr>
            <w:r w:rsidRPr="00576082">
              <w:rPr>
                <w:sz w:val="21"/>
                <w:szCs w:val="21"/>
              </w:rPr>
              <w:t>&lt;type-qualifier-list&gt;::= &lt;type-qualifier&gt; &lt;type-qualifier-list&gt; | &lt;type-qualifier&gt;</w:t>
            </w:r>
          </w:p>
          <w:p w:rsidR="00C51C93" w:rsidRPr="00576082" w:rsidRDefault="00C51C93" w:rsidP="00C51C93">
            <w:pPr>
              <w:widowControl/>
              <w:jc w:val="left"/>
              <w:rPr>
                <w:sz w:val="21"/>
                <w:szCs w:val="21"/>
              </w:rPr>
            </w:pPr>
            <w:r w:rsidRPr="00576082">
              <w:rPr>
                <w:sz w:val="21"/>
                <w:szCs w:val="21"/>
              </w:rPr>
              <w:t xml:space="preserve">&lt;direct-declarator&gt;::= &lt;IDENTIFIER&gt;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&lt;IDENTIFIER&gt; '( &lt;identifier-list&gt;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w:t>
            </w:r>
          </w:p>
          <w:p w:rsidR="00C51C93" w:rsidRPr="00576082" w:rsidRDefault="00C51C93" w:rsidP="00C51C93">
            <w:pPr>
              <w:widowControl/>
              <w:jc w:val="left"/>
              <w:rPr>
                <w:sz w:val="21"/>
                <w:szCs w:val="21"/>
              </w:rPr>
            </w:pPr>
            <w:r w:rsidRPr="00576082">
              <w:rPr>
                <w:sz w:val="21"/>
                <w:szCs w:val="21"/>
              </w:rPr>
              <w:lastRenderedPageBreak/>
              <w:t xml:space="preserve">&lt;direct-declarator&gt;::= &lt;IDENTIFIER&gt;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 &lt;direct-declarator-right&gt;</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&lt;identifier-list&gt;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&lt;direct-declarator-right&gt;</w:t>
            </w:r>
          </w:p>
          <w:p w:rsidR="00C51C93" w:rsidRPr="00576082" w:rsidRDefault="00C51C93" w:rsidP="00C51C93">
            <w:pPr>
              <w:widowControl/>
              <w:jc w:val="left"/>
              <w:rPr>
                <w:sz w:val="21"/>
                <w:szCs w:val="21"/>
              </w:rPr>
            </w:pPr>
            <w:r w:rsidRPr="00576082">
              <w:rPr>
                <w:sz w:val="21"/>
                <w:szCs w:val="21"/>
              </w:rPr>
              <w:t xml:space="preserve">&lt;direct-declarator-right&gt;::= '[ &lt;primary-expression&gt;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&lt;empty&gt;::= NULL</w:t>
            </w:r>
          </w:p>
          <w:p w:rsidR="00C51C93" w:rsidRPr="00576082" w:rsidRDefault="00C51C93" w:rsidP="00C51C93">
            <w:pPr>
              <w:widowControl/>
              <w:jc w:val="left"/>
              <w:rPr>
                <w:sz w:val="21"/>
                <w:szCs w:val="21"/>
              </w:rPr>
            </w:pPr>
            <w:r w:rsidRPr="00576082">
              <w:rPr>
                <w:sz w:val="21"/>
                <w:szCs w:val="21"/>
              </w:rPr>
              <w:t>&lt;parameter-type-list&gt;::= &lt;parameter-list&gt; | &lt;parameter-list&gt; , ...</w:t>
            </w:r>
          </w:p>
          <w:p w:rsidR="00C51C93" w:rsidRPr="00576082" w:rsidRDefault="00C51C93" w:rsidP="00C51C93">
            <w:pPr>
              <w:widowControl/>
              <w:jc w:val="left"/>
              <w:rPr>
                <w:sz w:val="21"/>
                <w:szCs w:val="21"/>
              </w:rPr>
            </w:pPr>
            <w:r w:rsidRPr="00576082">
              <w:rPr>
                <w:sz w:val="21"/>
                <w:szCs w:val="21"/>
              </w:rPr>
              <w:t>&lt;parameter-list&gt;::= &lt;parameter-declaration&gt; , &lt;parameter-list&gt; | &lt;parameter-declaration&gt;</w:t>
            </w:r>
          </w:p>
          <w:p w:rsidR="00C51C93" w:rsidRPr="00576082" w:rsidRDefault="00C51C93" w:rsidP="00C51C93">
            <w:pPr>
              <w:widowControl/>
              <w:jc w:val="left"/>
              <w:rPr>
                <w:sz w:val="21"/>
                <w:szCs w:val="21"/>
              </w:rPr>
            </w:pPr>
            <w:r w:rsidRPr="00576082">
              <w:rPr>
                <w:sz w:val="21"/>
                <w:szCs w:val="21"/>
              </w:rPr>
              <w:t xml:space="preserve">&lt;parameter-declaration&gt;::= &lt;declaration-specifier-list&gt; &lt;declarator&gt;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 &lt;abstract-declarator&gt;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w:t>
            </w:r>
          </w:p>
          <w:p w:rsidR="00C51C93" w:rsidRPr="00576082" w:rsidRDefault="00C51C93" w:rsidP="00C51C93">
            <w:pPr>
              <w:widowControl/>
              <w:jc w:val="left"/>
              <w:rPr>
                <w:sz w:val="21"/>
                <w:szCs w:val="21"/>
              </w:rPr>
            </w:pPr>
            <w:r w:rsidRPr="00576082">
              <w:rPr>
                <w:sz w:val="21"/>
                <w:szCs w:val="21"/>
              </w:rPr>
              <w:t>&lt;identifier-list&gt;::= &lt;IDENTIFIER&gt; , &lt;identifier-list&gt; | &lt;IDENTIFIER&gt;</w:t>
            </w:r>
          </w:p>
          <w:p w:rsidR="00C51C93" w:rsidRPr="00576082" w:rsidRDefault="00C51C93" w:rsidP="00C51C93">
            <w:pPr>
              <w:widowControl/>
              <w:jc w:val="left"/>
              <w:rPr>
                <w:sz w:val="21"/>
                <w:szCs w:val="21"/>
              </w:rPr>
            </w:pPr>
            <w:r w:rsidRPr="00576082">
              <w:rPr>
                <w:sz w:val="21"/>
                <w:szCs w:val="21"/>
              </w:rPr>
              <w:t xml:space="preserve">&lt;declaration-specifier-list&gt;::= &lt;storage-class-specifier&gt;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&lt;storage-class-specifier&gt;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w:t>
            </w:r>
          </w:p>
          <w:p w:rsidR="00C51C93" w:rsidRPr="00576082" w:rsidRDefault="00C51C93" w:rsidP="00C51C93">
            <w:pPr>
              <w:widowControl/>
              <w:jc w:val="left"/>
              <w:rPr>
                <w:sz w:val="21"/>
                <w:szCs w:val="21"/>
              </w:rPr>
            </w:pPr>
            <w:r w:rsidRPr="00576082">
              <w:rPr>
                <w:sz w:val="21"/>
                <w:szCs w:val="21"/>
              </w:rPr>
              <w:t>&lt;storage-class-specifier&gt;::= auto | register | static | extern | typedef</w:t>
            </w:r>
          </w:p>
          <w:p w:rsidR="00C51C93" w:rsidRPr="00576082" w:rsidRDefault="00C51C93" w:rsidP="00C51C93">
            <w:pPr>
              <w:widowControl/>
              <w:jc w:val="left"/>
              <w:rPr>
                <w:sz w:val="21"/>
                <w:szCs w:val="21"/>
              </w:rPr>
            </w:pPr>
            <w:r w:rsidRPr="00576082">
              <w:rPr>
                <w:sz w:val="21"/>
                <w:szCs w:val="21"/>
              </w:rPr>
              <w:t>&lt;type-qualifier&gt;::= const | volatile</w:t>
            </w:r>
          </w:p>
          <w:p w:rsidR="00C51C93" w:rsidRPr="00576082" w:rsidRDefault="00C51C93" w:rsidP="00C51C93">
            <w:pPr>
              <w:widowControl/>
              <w:jc w:val="left"/>
              <w:rPr>
                <w:sz w:val="21"/>
                <w:szCs w:val="21"/>
              </w:rPr>
            </w:pPr>
            <w:r w:rsidRPr="00576082">
              <w:rPr>
                <w:sz w:val="21"/>
                <w:szCs w:val="21"/>
              </w:rPr>
              <w:t>&lt;abstract-declarator&gt;::= &lt;pointer&gt; | &lt;direct-abstract-declarator&gt; | &lt;pointer&gt; &lt;direct-abstract-declarator&gt;</w:t>
            </w:r>
          </w:p>
          <w:p w:rsidR="00C51C93" w:rsidRPr="00576082" w:rsidRDefault="00C51C93" w:rsidP="00C51C93">
            <w:pPr>
              <w:widowControl/>
              <w:jc w:val="left"/>
              <w:rPr>
                <w:sz w:val="21"/>
                <w:szCs w:val="21"/>
              </w:rPr>
            </w:pPr>
            <w:r w:rsidRPr="00576082">
              <w:rPr>
                <w:sz w:val="21"/>
                <w:szCs w:val="21"/>
              </w:rPr>
              <w:t xml:space="preserve">&lt;direct-abstract-declarator&gt;::= '( &lt;abstract-declarator&gt;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&lt;direct-abstract-declarator&gt;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w:t>
            </w:r>
          </w:p>
          <w:p w:rsidR="00C51C93" w:rsidRPr="00576082" w:rsidRDefault="00C51C93" w:rsidP="00C51C93">
            <w:pPr>
              <w:widowControl/>
              <w:jc w:val="left"/>
              <w:rPr>
                <w:sz w:val="21"/>
                <w:szCs w:val="21"/>
              </w:rPr>
            </w:pPr>
            <w:r w:rsidRPr="00576082">
              <w:rPr>
                <w:sz w:val="21"/>
                <w:szCs w:val="21"/>
              </w:rPr>
              <w:t xml:space="preserve">&lt;direct-abstract-declarator&gt;::= '( &lt;abstract-declarator&gt;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&lt;direct-abs-declarator-right&gt;</w:t>
            </w:r>
          </w:p>
          <w:p w:rsidR="00C51C93" w:rsidRPr="00576082" w:rsidRDefault="00C51C93" w:rsidP="00C51C93">
            <w:pPr>
              <w:widowControl/>
              <w:jc w:val="left"/>
              <w:rPr>
                <w:sz w:val="21"/>
                <w:szCs w:val="21"/>
              </w:rPr>
            </w:pPr>
            <w:r w:rsidRPr="00576082">
              <w:rPr>
                <w:sz w:val="21"/>
                <w:szCs w:val="21"/>
              </w:rPr>
              <w:t xml:space="preserve">&lt;direct-abs-declarator-right&gt;::=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lastRenderedPageBreak/>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&lt;function-prototype-list&gt;::= &lt;function-prototype&gt; &lt;function-prototype-list&gt; | &lt;function-prototype&gt;</w:t>
            </w:r>
          </w:p>
          <w:p w:rsidR="00C51C93" w:rsidRPr="00576082" w:rsidRDefault="00C51C93" w:rsidP="00C51C93">
            <w:pPr>
              <w:widowControl/>
              <w:jc w:val="left"/>
              <w:rPr>
                <w:sz w:val="21"/>
                <w:szCs w:val="21"/>
              </w:rPr>
            </w:pPr>
            <w:r w:rsidRPr="00576082">
              <w:rPr>
                <w:sz w:val="21"/>
                <w:szCs w:val="21"/>
              </w:rPr>
              <w:t>&lt;function-prototype &gt;::= &lt;type-specifier&gt; &lt;funtion-name&gt; '( &lt;parameter-type-list&gt; ') ;</w:t>
            </w:r>
          </w:p>
          <w:p w:rsidR="00C51C93" w:rsidRPr="00576082" w:rsidRDefault="00C51C93" w:rsidP="00C51C93">
            <w:pPr>
              <w:widowControl/>
              <w:jc w:val="left"/>
              <w:rPr>
                <w:sz w:val="21"/>
                <w:szCs w:val="21"/>
              </w:rPr>
            </w:pPr>
            <w:r w:rsidRPr="00576082">
              <w:rPr>
                <w:sz w:val="21"/>
                <w:szCs w:val="21"/>
              </w:rPr>
              <w:t>&lt;funtion-name&gt;::= &lt;IDENTIFIER&gt;</w:t>
            </w:r>
          </w:p>
          <w:p w:rsidR="00C51C93" w:rsidRPr="00576082" w:rsidRDefault="00C51C93" w:rsidP="00C51C93">
            <w:pPr>
              <w:widowControl/>
              <w:jc w:val="left"/>
              <w:rPr>
                <w:sz w:val="21"/>
                <w:szCs w:val="21"/>
              </w:rPr>
            </w:pPr>
            <w:r w:rsidRPr="00576082">
              <w:rPr>
                <w:sz w:val="21"/>
                <w:szCs w:val="21"/>
              </w:rPr>
              <w:t>&lt;extern-variable-list&gt;::= &lt;extern-variable&gt; &lt;extern-variable-list&gt; | &lt;extern-variable&gt;</w:t>
            </w:r>
          </w:p>
          <w:p w:rsidR="00C51C93" w:rsidRPr="00576082" w:rsidRDefault="00C51C93" w:rsidP="00C51C93">
            <w:pPr>
              <w:widowControl/>
              <w:jc w:val="left"/>
              <w:rPr>
                <w:sz w:val="21"/>
                <w:szCs w:val="21"/>
              </w:rPr>
            </w:pPr>
            <w:r w:rsidRPr="00576082">
              <w:rPr>
                <w:sz w:val="21"/>
                <w:szCs w:val="21"/>
              </w:rPr>
              <w:t>&lt;extern-variable &gt;::= extern &lt;type-specifier&gt; &lt;variable-name-list&gt; ;</w:t>
            </w:r>
          </w:p>
          <w:p w:rsidR="00C51C93" w:rsidRPr="00576082" w:rsidRDefault="00C51C93" w:rsidP="00C51C93">
            <w:pPr>
              <w:widowControl/>
              <w:jc w:val="left"/>
              <w:rPr>
                <w:sz w:val="21"/>
                <w:szCs w:val="21"/>
              </w:rPr>
            </w:pPr>
            <w:r w:rsidRPr="00576082">
              <w:rPr>
                <w:sz w:val="21"/>
                <w:szCs w:val="21"/>
              </w:rPr>
              <w:t>&lt;variable-name-list&gt;::= &lt;variable-name&gt; , &lt;variable-name-list&gt; | &lt;variable-name&gt;</w:t>
            </w:r>
          </w:p>
          <w:p w:rsidR="00C51C93" w:rsidRPr="00576082" w:rsidRDefault="00C51C93" w:rsidP="00C51C93">
            <w:pPr>
              <w:widowControl/>
              <w:jc w:val="left"/>
              <w:rPr>
                <w:sz w:val="21"/>
                <w:szCs w:val="21"/>
              </w:rPr>
            </w:pPr>
            <w:r w:rsidRPr="00576082">
              <w:rPr>
                <w:sz w:val="21"/>
                <w:szCs w:val="21"/>
              </w:rPr>
              <w:t>&lt;variable-name&gt;::= &lt;IDENTIFIER&gt;</w:t>
            </w:r>
          </w:p>
          <w:p w:rsidR="00C51C93" w:rsidRPr="00576082" w:rsidRDefault="00C51C93" w:rsidP="00C51C93">
            <w:pPr>
              <w:widowControl/>
              <w:jc w:val="left"/>
              <w:rPr>
                <w:sz w:val="21"/>
                <w:szCs w:val="21"/>
              </w:rPr>
            </w:pPr>
            <w:r w:rsidRPr="00576082">
              <w:rPr>
                <w:sz w:val="21"/>
                <w:szCs w:val="21"/>
              </w:rPr>
              <w:t>&lt;global-variable-list&gt;::= &lt;global-variable&gt; &lt;global-variable-list&gt; | &lt;global-variable&gt;</w:t>
            </w:r>
          </w:p>
          <w:p w:rsidR="00C51C93" w:rsidRPr="00576082" w:rsidRDefault="00C51C93" w:rsidP="00C51C93">
            <w:pPr>
              <w:widowControl/>
              <w:jc w:val="left"/>
              <w:rPr>
                <w:sz w:val="21"/>
                <w:szCs w:val="21"/>
              </w:rPr>
            </w:pPr>
            <w:r w:rsidRPr="00576082">
              <w:rPr>
                <w:sz w:val="21"/>
                <w:szCs w:val="21"/>
              </w:rPr>
              <w:t xml:space="preserve">&lt;global-variable&gt;::= &lt;type-specifier&gt; &lt;variable-name-list&gt;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&lt;type-specifier&gt; &lt;assignment-expression&gt; ;</w:t>
            </w:r>
          </w:p>
          <w:p w:rsidR="00C51C93" w:rsidRPr="00576082" w:rsidRDefault="00C51C93" w:rsidP="00C51C93">
            <w:pPr>
              <w:widowControl/>
              <w:jc w:val="left"/>
              <w:rPr>
                <w:sz w:val="21"/>
                <w:szCs w:val="21"/>
              </w:rPr>
            </w:pPr>
            <w:r w:rsidRPr="00576082">
              <w:rPr>
                <w:sz w:val="21"/>
                <w:szCs w:val="21"/>
              </w:rPr>
              <w:t>&lt;main-function&gt;::= void main '( ') '{ &lt;declaration-list&gt; &lt;statement-list&gt; '}</w:t>
            </w:r>
          </w:p>
          <w:p w:rsidR="00C51C93" w:rsidRPr="00576082" w:rsidRDefault="00C51C93" w:rsidP="00C51C93">
            <w:pPr>
              <w:widowControl/>
              <w:jc w:val="left"/>
              <w:rPr>
                <w:sz w:val="21"/>
                <w:szCs w:val="21"/>
              </w:rPr>
            </w:pPr>
            <w:r w:rsidRPr="00576082">
              <w:rPr>
                <w:sz w:val="21"/>
                <w:szCs w:val="21"/>
              </w:rPr>
              <w:t>&lt;declaration-list&gt;::= &lt;declaration&gt; &lt;declaration-list&gt; | &lt;declaration&gt;</w:t>
            </w:r>
          </w:p>
          <w:p w:rsidR="00C51C93" w:rsidRPr="00576082" w:rsidRDefault="00C51C93" w:rsidP="00C51C93">
            <w:pPr>
              <w:widowControl/>
              <w:jc w:val="left"/>
              <w:rPr>
                <w:sz w:val="21"/>
                <w:szCs w:val="21"/>
              </w:rPr>
            </w:pPr>
            <w:r w:rsidRPr="00576082">
              <w:rPr>
                <w:sz w:val="21"/>
                <w:szCs w:val="21"/>
              </w:rPr>
              <w:t>&lt;declaration&gt;::= &lt;declaration-specifier-list&gt; &lt;init-declarator-list&gt; ; | &lt;declaration-specifier-list&gt; ;</w:t>
            </w:r>
          </w:p>
          <w:p w:rsidR="00C51C93" w:rsidRPr="00576082" w:rsidRDefault="00C51C93" w:rsidP="00C51C93">
            <w:pPr>
              <w:widowControl/>
              <w:jc w:val="left"/>
              <w:rPr>
                <w:sz w:val="21"/>
                <w:szCs w:val="21"/>
              </w:rPr>
            </w:pPr>
            <w:r w:rsidRPr="00576082">
              <w:rPr>
                <w:sz w:val="21"/>
                <w:szCs w:val="21"/>
              </w:rPr>
              <w:t>&lt;init-declarator-list&gt;::= &lt;init-declarator&gt; , &lt;init-declarator-list&gt; | &lt;init-declarator&gt;</w:t>
            </w:r>
          </w:p>
          <w:p w:rsidR="00C51C93" w:rsidRPr="00576082" w:rsidRDefault="00C51C93" w:rsidP="00C51C93">
            <w:pPr>
              <w:widowControl/>
              <w:jc w:val="left"/>
              <w:rPr>
                <w:sz w:val="21"/>
                <w:szCs w:val="21"/>
              </w:rPr>
            </w:pPr>
            <w:r w:rsidRPr="00576082">
              <w:rPr>
                <w:sz w:val="21"/>
                <w:szCs w:val="21"/>
              </w:rPr>
              <w:t>&lt;init-declarator&gt;::= &lt;declarator&gt; | &lt;declarator&gt; = &lt;initializer&gt;</w:t>
            </w:r>
          </w:p>
          <w:p w:rsidR="00C51C93" w:rsidRPr="00576082" w:rsidRDefault="00C51C93" w:rsidP="00C51C93">
            <w:pPr>
              <w:widowControl/>
              <w:jc w:val="left"/>
              <w:rPr>
                <w:sz w:val="21"/>
                <w:szCs w:val="21"/>
              </w:rPr>
            </w:pPr>
            <w:r w:rsidRPr="00576082">
              <w:rPr>
                <w:sz w:val="21"/>
                <w:szCs w:val="21"/>
              </w:rPr>
              <w:t>&lt;initializer&gt;::= &lt;assignment-expression&gt; | '{ &lt;initializer-list&gt; '} | '{ &lt;initializer-list&gt; , '}</w:t>
            </w:r>
          </w:p>
          <w:p w:rsidR="00C51C93" w:rsidRPr="00576082" w:rsidRDefault="00C51C93" w:rsidP="00C51C93">
            <w:pPr>
              <w:widowControl/>
              <w:jc w:val="left"/>
              <w:rPr>
                <w:sz w:val="21"/>
                <w:szCs w:val="21"/>
              </w:rPr>
            </w:pPr>
            <w:r w:rsidRPr="00576082">
              <w:rPr>
                <w:sz w:val="21"/>
                <w:szCs w:val="21"/>
              </w:rPr>
              <w:t>&lt;initializer-list&gt;::= &lt;initializer&gt; , &lt;initializer-list&gt; | &lt;initializer&gt;</w:t>
            </w:r>
          </w:p>
          <w:p w:rsidR="00C51C93" w:rsidRPr="00576082" w:rsidRDefault="00C51C93" w:rsidP="00C51C93">
            <w:pPr>
              <w:widowControl/>
              <w:jc w:val="left"/>
              <w:rPr>
                <w:sz w:val="21"/>
                <w:szCs w:val="21"/>
              </w:rPr>
            </w:pPr>
            <w:r w:rsidRPr="00576082">
              <w:rPr>
                <w:sz w:val="21"/>
                <w:szCs w:val="21"/>
              </w:rPr>
              <w:t>&lt;function-list&gt;::= &lt;function&gt; &lt;function-list&gt; | &lt;function&gt;</w:t>
            </w:r>
          </w:p>
          <w:p w:rsidR="00C51C93" w:rsidRPr="00576082" w:rsidRDefault="00C51C93" w:rsidP="00C51C93">
            <w:pPr>
              <w:widowControl/>
              <w:jc w:val="left"/>
              <w:rPr>
                <w:sz w:val="21"/>
                <w:szCs w:val="21"/>
              </w:rPr>
            </w:pPr>
            <w:r w:rsidRPr="00576082">
              <w:rPr>
                <w:sz w:val="21"/>
                <w:szCs w:val="21"/>
              </w:rPr>
              <w:t>&lt;function&gt;::= &lt;type-specifier&gt; &lt;function-name&gt; '( &lt;parameter-type-list&gt; ') '{ &lt;declaration-list&gt; &lt;statement-list&gt; '}</w:t>
            </w:r>
          </w:p>
          <w:p w:rsidR="00C51C93" w:rsidRPr="00576082" w:rsidRDefault="00C51C93" w:rsidP="00C51C93">
            <w:pPr>
              <w:widowControl/>
              <w:jc w:val="left"/>
              <w:rPr>
                <w:sz w:val="21"/>
                <w:szCs w:val="21"/>
              </w:rPr>
            </w:pPr>
            <w:r w:rsidRPr="00576082">
              <w:rPr>
                <w:sz w:val="21"/>
                <w:szCs w:val="21"/>
              </w:rPr>
              <w:t>&lt;function-name&gt;::= &lt;IDENTIFIER&gt;</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&lt;statement-list&gt;::= &lt;statement&gt; &lt;statement-list&gt; | &lt;statement&gt;</w:t>
            </w:r>
          </w:p>
          <w:p w:rsidR="00C51C93" w:rsidRPr="00576082" w:rsidRDefault="00C51C93" w:rsidP="00C51C93">
            <w:pPr>
              <w:widowControl/>
              <w:jc w:val="left"/>
              <w:rPr>
                <w:sz w:val="21"/>
                <w:szCs w:val="21"/>
              </w:rPr>
            </w:pPr>
            <w:r w:rsidRPr="00576082">
              <w:rPr>
                <w:sz w:val="21"/>
                <w:szCs w:val="21"/>
              </w:rPr>
              <w:t xml:space="preserve">&lt;statement&gt;::= &lt;if-statement&gt; | &lt;switch-statement&gt; | &lt;while-statement&gt;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&lt;do-statement&gt; | &lt;for-statement&gt; | &lt;jump-statement&gt;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&lt;expression-statement&gt;</w:t>
            </w:r>
          </w:p>
          <w:p w:rsidR="00C51C93" w:rsidRPr="00576082" w:rsidRDefault="00C51C93" w:rsidP="00C51C93">
            <w:pPr>
              <w:widowControl/>
              <w:jc w:val="left"/>
              <w:rPr>
                <w:sz w:val="21"/>
                <w:szCs w:val="21"/>
              </w:rPr>
            </w:pPr>
            <w:r w:rsidRPr="00576082">
              <w:rPr>
                <w:sz w:val="21"/>
                <w:szCs w:val="21"/>
              </w:rPr>
              <w:t xml:space="preserve">&lt;if-statement&gt;::= if '( &lt;logical-expression&gt; ')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if '( &lt;logical-expression&gt; ') &lt;statement&gt; else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else '{ &lt;statement-list&gt; '}</w:t>
            </w:r>
          </w:p>
          <w:p w:rsidR="00C51C93" w:rsidRPr="00576082" w:rsidRDefault="00C51C93" w:rsidP="00C51C93">
            <w:pPr>
              <w:widowControl/>
              <w:jc w:val="left"/>
              <w:rPr>
                <w:sz w:val="21"/>
                <w:szCs w:val="21"/>
              </w:rPr>
            </w:pPr>
            <w:r w:rsidRPr="00576082">
              <w:rPr>
                <w:sz w:val="21"/>
                <w:szCs w:val="21"/>
              </w:rPr>
              <w:t>&lt;switch-statement&gt;::= switch '( &lt;expression&gt; ') '{ &lt;case-statement-list&gt; &lt;default-statement&gt; '}</w:t>
            </w:r>
          </w:p>
          <w:p w:rsidR="00C51C93" w:rsidRPr="00576082" w:rsidRDefault="00C51C93" w:rsidP="00C51C93">
            <w:pPr>
              <w:widowControl/>
              <w:jc w:val="left"/>
              <w:rPr>
                <w:sz w:val="21"/>
                <w:szCs w:val="21"/>
              </w:rPr>
            </w:pPr>
            <w:r w:rsidRPr="00576082">
              <w:rPr>
                <w:sz w:val="21"/>
                <w:szCs w:val="21"/>
              </w:rPr>
              <w:t>&lt;case-statement-list&gt;::= &lt;case-statement&gt; &lt;case-statement-list&gt; | &lt;case-statement&gt;</w:t>
            </w:r>
          </w:p>
          <w:p w:rsidR="00C51C93" w:rsidRPr="00576082" w:rsidRDefault="00C51C93" w:rsidP="00C51C93">
            <w:pPr>
              <w:widowControl/>
              <w:jc w:val="left"/>
              <w:rPr>
                <w:sz w:val="21"/>
                <w:szCs w:val="21"/>
              </w:rPr>
            </w:pPr>
            <w:r w:rsidRPr="00576082">
              <w:rPr>
                <w:sz w:val="21"/>
                <w:szCs w:val="21"/>
              </w:rPr>
              <w:t>&lt;case-statement&gt;::= &lt;case-constant-expression&gt; : &lt;statement-list&gt;</w:t>
            </w:r>
          </w:p>
          <w:p w:rsidR="00C51C93" w:rsidRPr="00576082" w:rsidRDefault="00C51C93" w:rsidP="00C51C93">
            <w:pPr>
              <w:widowControl/>
              <w:jc w:val="left"/>
              <w:rPr>
                <w:sz w:val="21"/>
                <w:szCs w:val="21"/>
              </w:rPr>
            </w:pPr>
            <w:r w:rsidRPr="00576082">
              <w:rPr>
                <w:sz w:val="21"/>
                <w:szCs w:val="21"/>
              </w:rPr>
              <w:t>&lt;case-constant-expression&gt; ::= case &lt;IDENTIFIER&gt;</w:t>
            </w:r>
          </w:p>
          <w:p w:rsidR="00C51C93" w:rsidRPr="00576082" w:rsidRDefault="00C51C93" w:rsidP="00C51C93">
            <w:pPr>
              <w:widowControl/>
              <w:jc w:val="left"/>
              <w:rPr>
                <w:sz w:val="21"/>
                <w:szCs w:val="21"/>
              </w:rPr>
            </w:pPr>
            <w:r w:rsidRPr="00576082">
              <w:rPr>
                <w:sz w:val="21"/>
                <w:szCs w:val="21"/>
              </w:rPr>
              <w:t>&lt;default-statement&gt;::= default : &lt;statement-list&gt;</w:t>
            </w:r>
          </w:p>
          <w:p w:rsidR="00C51C93" w:rsidRPr="00576082" w:rsidRDefault="00C51C93" w:rsidP="00C51C93">
            <w:pPr>
              <w:widowControl/>
              <w:jc w:val="left"/>
              <w:rPr>
                <w:sz w:val="21"/>
                <w:szCs w:val="21"/>
              </w:rPr>
            </w:pPr>
            <w:r w:rsidRPr="00576082">
              <w:rPr>
                <w:sz w:val="21"/>
                <w:szCs w:val="21"/>
              </w:rPr>
              <w:t>&lt;while-statement&gt;::= while '( &lt;logical-expression&gt; ') '{ &lt;statement-list&gt; '}</w:t>
            </w:r>
          </w:p>
          <w:p w:rsidR="00C51C93" w:rsidRPr="00576082" w:rsidRDefault="00C51C93" w:rsidP="00C51C93">
            <w:pPr>
              <w:widowControl/>
              <w:jc w:val="left"/>
              <w:rPr>
                <w:sz w:val="21"/>
                <w:szCs w:val="21"/>
              </w:rPr>
            </w:pPr>
            <w:r w:rsidRPr="00576082">
              <w:rPr>
                <w:sz w:val="21"/>
                <w:szCs w:val="21"/>
              </w:rPr>
              <w:t>&lt;do-statement&gt;::= do '{ &lt;statement-list&gt; '} while '( &lt;logical-expression&gt; ')</w:t>
            </w:r>
          </w:p>
          <w:p w:rsidR="00C51C93" w:rsidRPr="00576082" w:rsidRDefault="00C51C93" w:rsidP="00C51C93">
            <w:pPr>
              <w:widowControl/>
              <w:jc w:val="left"/>
              <w:rPr>
                <w:sz w:val="21"/>
                <w:szCs w:val="21"/>
              </w:rPr>
            </w:pPr>
            <w:r w:rsidRPr="00576082">
              <w:rPr>
                <w:sz w:val="21"/>
                <w:szCs w:val="21"/>
              </w:rPr>
              <w:t>&lt;for-statement&gt;::= for '( &lt;expression&gt; ; &lt;expression&gt; ; &lt;expression&gt; ') '{ &lt;statement-list&gt; '}</w:t>
            </w:r>
          </w:p>
          <w:p w:rsidR="00C51C93" w:rsidRPr="00576082" w:rsidRDefault="00C51C93" w:rsidP="00C51C93">
            <w:pPr>
              <w:widowControl/>
              <w:jc w:val="left"/>
              <w:rPr>
                <w:sz w:val="21"/>
                <w:szCs w:val="21"/>
              </w:rPr>
            </w:pPr>
            <w:r w:rsidRPr="00576082">
              <w:rPr>
                <w:sz w:val="21"/>
                <w:szCs w:val="21"/>
              </w:rPr>
              <w:t>&lt;jump-statement&gt;::= &lt;break-statement&gt; | &lt;continue-statement&gt; | &lt;return-statement&gt;</w:t>
            </w:r>
          </w:p>
          <w:p w:rsidR="00C51C93" w:rsidRPr="00576082" w:rsidRDefault="00C51C93" w:rsidP="00C51C93">
            <w:pPr>
              <w:widowControl/>
              <w:jc w:val="left"/>
              <w:rPr>
                <w:sz w:val="21"/>
                <w:szCs w:val="21"/>
              </w:rPr>
            </w:pPr>
            <w:r w:rsidRPr="00576082">
              <w:rPr>
                <w:sz w:val="21"/>
                <w:szCs w:val="21"/>
              </w:rPr>
              <w:t>&lt;break-statement&gt;::= break ;</w:t>
            </w:r>
          </w:p>
          <w:p w:rsidR="00C51C93" w:rsidRPr="00576082" w:rsidRDefault="00C51C93" w:rsidP="00C51C93">
            <w:pPr>
              <w:widowControl/>
              <w:jc w:val="left"/>
              <w:rPr>
                <w:sz w:val="21"/>
                <w:szCs w:val="21"/>
              </w:rPr>
            </w:pPr>
            <w:r w:rsidRPr="00576082">
              <w:rPr>
                <w:sz w:val="21"/>
                <w:szCs w:val="21"/>
              </w:rPr>
              <w:t>&lt;continue-statement&gt;::= continue ;</w:t>
            </w:r>
          </w:p>
          <w:p w:rsidR="00C51C93" w:rsidRPr="00576082" w:rsidRDefault="00C51C93" w:rsidP="00C51C93">
            <w:pPr>
              <w:widowControl/>
              <w:jc w:val="left"/>
              <w:rPr>
                <w:sz w:val="21"/>
                <w:szCs w:val="21"/>
              </w:rPr>
            </w:pPr>
            <w:r w:rsidRPr="00576082">
              <w:rPr>
                <w:sz w:val="21"/>
                <w:szCs w:val="21"/>
              </w:rPr>
              <w:t>&lt;return-statement&gt;::= return &lt;expression&gt; ; | return ;</w:t>
            </w:r>
          </w:p>
          <w:p w:rsidR="00C51C93" w:rsidRPr="00576082" w:rsidRDefault="00C51C93" w:rsidP="00C51C93">
            <w:pPr>
              <w:widowControl/>
              <w:jc w:val="left"/>
              <w:rPr>
                <w:sz w:val="21"/>
                <w:szCs w:val="21"/>
              </w:rPr>
            </w:pPr>
            <w:r w:rsidRPr="00576082">
              <w:rPr>
                <w:sz w:val="21"/>
                <w:szCs w:val="21"/>
              </w:rPr>
              <w:lastRenderedPageBreak/>
              <w:t>&lt;expression-statement&gt;::= &lt;empty-statement&gt; | &lt;expression&gt; ;</w:t>
            </w:r>
          </w:p>
          <w:p w:rsidR="00C51C93" w:rsidRPr="00576082" w:rsidRDefault="00C51C93" w:rsidP="00C51C93">
            <w:pPr>
              <w:widowControl/>
              <w:jc w:val="left"/>
              <w:rPr>
                <w:sz w:val="21"/>
                <w:szCs w:val="21"/>
              </w:rPr>
            </w:pPr>
            <w:r w:rsidRPr="00576082">
              <w:rPr>
                <w:sz w:val="21"/>
                <w:szCs w:val="21"/>
              </w:rPr>
              <w:t>&lt;empty-statement&gt;::= ;</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 xml:space="preserve">&lt;expression&gt;::= &lt;arithmetic-expression&gt; | &lt;relational-expression&gt; | &lt;logical-expression&gt;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&lt;assignment-expression&gt; | &lt;conditional-expression&gt; | &lt;argument-expression&gt;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w:t>
            </w:r>
          </w:p>
          <w:p w:rsidR="00C51C93" w:rsidRPr="00576082" w:rsidRDefault="00C51C93" w:rsidP="00C51C93">
            <w:pPr>
              <w:widowControl/>
              <w:jc w:val="left"/>
              <w:rPr>
                <w:sz w:val="21"/>
                <w:szCs w:val="21"/>
              </w:rPr>
            </w:pPr>
            <w:r w:rsidRPr="00576082">
              <w:rPr>
                <w:sz w:val="21"/>
                <w:szCs w:val="21"/>
              </w:rPr>
              <w:t xml:space="preserve">&lt;arithmetic-expression&gt;::=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 xml:space="preserve">&lt;relational-expression&gt;::=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&lt;logical-expression&gt;::= &lt;bitwise-logical-expression&gt; | &lt;bool-logical-expression&gt;</w:t>
            </w:r>
          </w:p>
          <w:p w:rsidR="00C51C93" w:rsidRPr="00576082" w:rsidRDefault="00C51C93" w:rsidP="00C51C93">
            <w:pPr>
              <w:widowControl/>
              <w:jc w:val="left"/>
              <w:rPr>
                <w:sz w:val="21"/>
                <w:szCs w:val="21"/>
              </w:rPr>
            </w:pPr>
            <w:r w:rsidRPr="00576082">
              <w:rPr>
                <w:sz w:val="21"/>
                <w:szCs w:val="21"/>
              </w:rPr>
              <w:t xml:space="preserve">&lt;bitwise-logical-expression&gt;::= &lt;primary-expression&gt;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&lt;expression&gt;</w:t>
            </w:r>
          </w:p>
          <w:p w:rsidR="00C51C93" w:rsidRPr="00576082" w:rsidRDefault="00C51C93" w:rsidP="00C51C93">
            <w:pPr>
              <w:widowControl/>
              <w:jc w:val="left"/>
              <w:rPr>
                <w:sz w:val="21"/>
                <w:szCs w:val="21"/>
              </w:rPr>
            </w:pPr>
            <w:r w:rsidRPr="00576082">
              <w:rPr>
                <w:sz w:val="21"/>
                <w:szCs w:val="21"/>
              </w:rPr>
              <w:t xml:space="preserve">&lt;bool-logical-expression&gt;::= &lt;primary-expression&gt; &amp;&amp;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&lt;expression&gt;</w:t>
            </w:r>
          </w:p>
          <w:p w:rsidR="00C51C93" w:rsidRPr="00576082" w:rsidRDefault="00C51C93" w:rsidP="00C51C93">
            <w:pPr>
              <w:widowControl/>
              <w:jc w:val="left"/>
              <w:rPr>
                <w:sz w:val="21"/>
                <w:szCs w:val="21"/>
              </w:rPr>
            </w:pPr>
            <w:r w:rsidRPr="00576082">
              <w:rPr>
                <w:sz w:val="21"/>
                <w:szCs w:val="21"/>
              </w:rPr>
              <w:t xml:space="preserve">&lt;assignment-expression&gt;::=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w:t>
            </w:r>
          </w:p>
          <w:p w:rsidR="00C51C93" w:rsidRPr="00576082" w:rsidRDefault="00C51C93" w:rsidP="00C51C93">
            <w:pPr>
              <w:widowControl/>
              <w:jc w:val="left"/>
              <w:rPr>
                <w:sz w:val="21"/>
                <w:szCs w:val="21"/>
              </w:rPr>
            </w:pPr>
            <w:r w:rsidRPr="00576082">
              <w:rPr>
                <w:sz w:val="21"/>
                <w:szCs w:val="21"/>
              </w:rPr>
              <w:t>&lt;variable&gt;::= &lt;IDENTIFIER&gt;</w:t>
            </w:r>
          </w:p>
          <w:p w:rsidR="00C51C93" w:rsidRPr="00576082" w:rsidRDefault="00C51C93" w:rsidP="00C51C93">
            <w:pPr>
              <w:widowControl/>
              <w:jc w:val="left"/>
              <w:rPr>
                <w:sz w:val="21"/>
                <w:szCs w:val="21"/>
              </w:rPr>
            </w:pPr>
            <w:r w:rsidRPr="00576082">
              <w:rPr>
                <w:sz w:val="21"/>
                <w:szCs w:val="21"/>
              </w:rPr>
              <w:t>&lt;conditional-expression&gt;::= &lt;logical-expression&gt; ? &lt;expression&gt; : &lt;conditional-expression&gt;</w:t>
            </w:r>
          </w:p>
          <w:p w:rsidR="00C51C93" w:rsidRPr="00576082" w:rsidRDefault="00C51C93" w:rsidP="00C51C93">
            <w:pPr>
              <w:widowControl/>
              <w:jc w:val="left"/>
              <w:rPr>
                <w:sz w:val="21"/>
                <w:szCs w:val="21"/>
              </w:rPr>
            </w:pPr>
            <w:r w:rsidRPr="00576082">
              <w:rPr>
                <w:sz w:val="21"/>
                <w:szCs w:val="21"/>
              </w:rPr>
              <w:t>&lt;argument-expression&gt;::= &lt;assignment-expression&gt; , &lt;expression&gt;</w:t>
            </w:r>
          </w:p>
          <w:p w:rsidR="00C51C93" w:rsidRPr="00576082" w:rsidRDefault="00C51C93" w:rsidP="00C51C93">
            <w:pPr>
              <w:widowControl/>
              <w:jc w:val="left"/>
              <w:rPr>
                <w:sz w:val="21"/>
                <w:szCs w:val="21"/>
              </w:rPr>
            </w:pPr>
            <w:r w:rsidRPr="00576082">
              <w:rPr>
                <w:sz w:val="21"/>
                <w:szCs w:val="21"/>
              </w:rPr>
              <w:t>&lt;primary-expression&gt;::= &lt;IDENTIFIER&gt; | &lt;CONSTANT&gt; | '( &lt;expression&gt; ')</w:t>
            </w:r>
          </w:p>
        </w:tc>
      </w:tr>
    </w:tbl>
    <w:p w:rsidR="00576082" w:rsidRDefault="00303640" w:rsidP="00303640">
      <w:pPr>
        <w:widowControl/>
        <w:jc w:val="left"/>
      </w:pPr>
      <w:r>
        <w:lastRenderedPageBreak/>
        <w:br w:type="page"/>
      </w:r>
    </w:p>
    <w:p w:rsidR="00C62091" w:rsidRPr="00C51C93" w:rsidRDefault="00C62091" w:rsidP="00C62091">
      <w:pPr>
        <w:pStyle w:val="a1"/>
      </w:pPr>
      <w:r>
        <w:rPr>
          <w:rFonts w:hint="eastAsia"/>
        </w:rPr>
        <w:lastRenderedPageBreak/>
        <w:t>附录</w:t>
      </w:r>
      <w:r w:rsidR="000367C7">
        <w:rPr>
          <w:rFonts w:hint="eastAsia"/>
        </w:rPr>
        <w:t>II</w:t>
      </w:r>
      <w:r>
        <w:t xml:space="preserve">  </w:t>
      </w:r>
      <w:r w:rsidR="000367C7">
        <w:rPr>
          <w:rFonts w:hint="eastAsia"/>
        </w:rPr>
        <w:t>test2.c</w:t>
      </w:r>
    </w:p>
    <w:tbl>
      <w:tblPr>
        <w:tblStyle w:val="a9"/>
        <w:tblW w:w="0" w:type="auto"/>
        <w:tblLook w:val="04A0" w:firstRow="1" w:lastRow="0" w:firstColumn="1" w:lastColumn="0" w:noHBand="0" w:noVBand="1"/>
      </w:tblPr>
      <w:tblGrid>
        <w:gridCol w:w="9061"/>
      </w:tblGrid>
      <w:tr w:rsidR="00E670B8" w:rsidRPr="005E4571" w:rsidTr="00E670B8">
        <w:tc>
          <w:tcPr>
            <w:tcW w:w="9061" w:type="dxa"/>
          </w:tcPr>
          <w:p w:rsidR="00E670B8" w:rsidRPr="005E4571" w:rsidRDefault="00E670B8" w:rsidP="00E670B8">
            <w:pPr>
              <w:widowControl/>
              <w:jc w:val="left"/>
              <w:rPr>
                <w:rFonts w:eastAsiaTheme="minorEastAsia"/>
                <w:sz w:val="21"/>
                <w:szCs w:val="21"/>
              </w:rPr>
            </w:pPr>
            <w:r w:rsidRPr="005E4571">
              <w:rPr>
                <w:rFonts w:eastAsiaTheme="minorEastAsia"/>
                <w:sz w:val="21"/>
                <w:szCs w:val="21"/>
              </w:rPr>
              <w:t>#include &lt;stdio.h&gt;</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#include &lt;stdlib.h&gt;</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int main</w:t>
            </w:r>
            <w:r w:rsidR="00F72C2F" w:rsidRPr="005E4571">
              <w:rPr>
                <w:rFonts w:eastAsiaTheme="minorEastAsia"/>
                <w:sz w:val="21"/>
                <w:szCs w:val="21"/>
              </w:rPr>
              <w:t xml:space="preserve"> </w:t>
            </w:r>
            <w:r w:rsidRPr="005E4571">
              <w:rPr>
                <w:rFonts w:eastAsiaTheme="minorEastAsia"/>
                <w:sz w:val="21"/>
                <w:szCs w:val="21"/>
              </w:rPr>
              <w:t>()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c;</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d;</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%d", &amp;a, &amp;b);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do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F72C2F" w:rsidRPr="005E4571">
              <w:rPr>
                <w:rFonts w:eastAsiaTheme="minor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("c is %d for the first time!", c);</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&amp;a);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 = 1;</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7376ED" w:rsidRPr="005E4571">
              <w:rPr>
                <w:rFonts w:eastAsiaTheme="minorEastAsia" w:hint="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("The biggest sqrt root of %d is %d", a,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for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w:t>
            </w:r>
          </w:p>
        </w:tc>
      </w:tr>
    </w:tbl>
    <w:p w:rsidR="00C62091" w:rsidRDefault="00C62091" w:rsidP="00303640">
      <w:pPr>
        <w:widowControl/>
        <w:jc w:val="left"/>
        <w:rPr>
          <w:rFonts w:eastAsiaTheme="minorEastAsia"/>
          <w:sz w:val="24"/>
          <w:szCs w:val="30"/>
        </w:rPr>
      </w:pPr>
    </w:p>
    <w:p w:rsidR="007376ED" w:rsidRPr="00C51C93" w:rsidRDefault="007376ED" w:rsidP="007376ED">
      <w:pPr>
        <w:pStyle w:val="a1"/>
      </w:pPr>
      <w:r>
        <w:rPr>
          <w:rFonts w:hint="eastAsia"/>
        </w:rPr>
        <w:t>附录</w:t>
      </w:r>
      <w:r>
        <w:rPr>
          <w:rFonts w:hint="eastAsia"/>
        </w:rPr>
        <w:t>II</w:t>
      </w:r>
      <w:r w:rsidR="00206940">
        <w:t>I</w:t>
      </w:r>
      <w:r>
        <w:t xml:space="preserve">  </w:t>
      </w:r>
      <w:r w:rsidR="003F240B" w:rsidRPr="003F240B">
        <w:t>label_test2.c</w:t>
      </w:r>
    </w:p>
    <w:tbl>
      <w:tblPr>
        <w:tblStyle w:val="a9"/>
        <w:tblW w:w="0" w:type="auto"/>
        <w:tblLook w:val="04A0" w:firstRow="1" w:lastRow="0" w:firstColumn="1" w:lastColumn="0" w:noHBand="0" w:noVBand="1"/>
      </w:tblPr>
      <w:tblGrid>
        <w:gridCol w:w="9061"/>
      </w:tblGrid>
      <w:tr w:rsidR="007376ED" w:rsidRPr="003F240B" w:rsidTr="007376ED">
        <w:tc>
          <w:tcPr>
            <w:tcW w:w="9061" w:type="dxa"/>
          </w:tcPr>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&lt;stdio.h&gt;                                // 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&lt;stdlib.h&gt;                               // 2</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int main () {                                     // 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lastRenderedPageBreak/>
              <w:t xml:space="preserve">    int a;                                        // 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b;                                        // 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c;                                        // 3.3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d;                                        // 3.4</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%d", &amp;a, &amp;b);                      </w:t>
            </w:r>
            <w:r w:rsidR="009C12C2">
              <w:rPr>
                <w:rFonts w:eastAsiaTheme="minorEastAsia"/>
                <w:sz w:val="21"/>
                <w:szCs w:val="21"/>
              </w:rPr>
              <w:t xml:space="preserve"> </w:t>
            </w:r>
            <w:r w:rsidRPr="003F240B">
              <w:rPr>
                <w:rFonts w:eastAsiaTheme="minorEastAsia"/>
                <w:sz w:val="21"/>
                <w:szCs w:val="21"/>
              </w:rPr>
              <w:t>// 3.5</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0;                                        // 3.6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do {          </w:t>
            </w:r>
            <w:r w:rsidR="009C12C2">
              <w:rPr>
                <w:rFonts w:eastAsiaTheme="minorEastAsia"/>
                <w:sz w:val="21"/>
                <w:szCs w:val="21"/>
              </w:rPr>
              <w:t xml:space="preserve">                               </w:t>
            </w:r>
            <w:r w:rsidRPr="003F240B">
              <w:rPr>
                <w:rFonts w:eastAsiaTheme="minorEastAsia"/>
                <w:sz w:val="21"/>
                <w:szCs w:val="21"/>
              </w:rPr>
              <w:t>// 3.7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if (a % 2 == 0) {                         </w:t>
            </w:r>
            <w:r w:rsidR="009C12C2">
              <w:rPr>
                <w:rFonts w:eastAsiaTheme="minorEastAsia"/>
                <w:sz w:val="21"/>
                <w:szCs w:val="21"/>
              </w:rPr>
              <w:t xml:space="preserve">  </w:t>
            </w:r>
            <w:r w:rsidRPr="003F240B">
              <w:rPr>
                <w:rFonts w:eastAsiaTheme="minorEastAsia"/>
                <w:sz w:val="21"/>
                <w:szCs w:val="21"/>
              </w:rPr>
              <w:t>// 3.7.1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3.7.2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a++;      </w:t>
            </w:r>
            <w:r w:rsidR="009C12C2">
              <w:rPr>
                <w:rFonts w:eastAsiaTheme="minorEastAsia"/>
                <w:sz w:val="21"/>
                <w:szCs w:val="21"/>
              </w:rPr>
              <w:t xml:space="preserve">                               </w:t>
            </w:r>
            <w:r w:rsidRPr="003F240B">
              <w:rPr>
                <w:rFonts w:eastAsiaTheme="minorEastAsia"/>
                <w:sz w:val="21"/>
                <w:szCs w:val="21"/>
              </w:rPr>
              <w:t>// 3.7.4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while (a &lt; b);                              </w:t>
            </w:r>
            <w:r w:rsidR="009C12C2">
              <w:rPr>
                <w:rFonts w:eastAsiaTheme="minorEastAsia"/>
                <w:sz w:val="21"/>
                <w:szCs w:val="21"/>
              </w:rPr>
              <w:t xml:space="preserve">  </w:t>
            </w:r>
            <w:r w:rsidRPr="003F240B">
              <w:rPr>
                <w:rFonts w:eastAsiaTheme="minorEastAsia"/>
                <w:sz w:val="21"/>
                <w:szCs w:val="21"/>
              </w:rPr>
              <w:t>// 3.8</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("c is %d for the first time!", c);    </w:t>
            </w:r>
            <w:r w:rsidR="009C12C2">
              <w:rPr>
                <w:rFonts w:eastAsiaTheme="minorEastAsia"/>
                <w:sz w:val="21"/>
                <w:szCs w:val="21"/>
              </w:rPr>
              <w:t xml:space="preserve">          </w:t>
            </w:r>
            <w:r w:rsidRPr="003F240B">
              <w:rPr>
                <w:rFonts w:eastAsiaTheme="minorEastAsia"/>
                <w:sz w:val="21"/>
                <w:szCs w:val="21"/>
              </w:rPr>
              <w:t>// 3.9</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&amp;a);                             </w:t>
            </w:r>
            <w:r w:rsidR="009C12C2">
              <w:rPr>
                <w:rFonts w:eastAsiaTheme="minorEastAsia"/>
                <w:sz w:val="21"/>
                <w:szCs w:val="21"/>
              </w:rPr>
              <w:t xml:space="preserve"> </w:t>
            </w:r>
            <w:r w:rsidRPr="003F240B">
              <w:rPr>
                <w:rFonts w:eastAsiaTheme="minorEastAsia"/>
                <w:sz w:val="21"/>
                <w:szCs w:val="21"/>
              </w:rPr>
              <w:t>// 3.10</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 1;                                        // 3.11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while (c &lt; a) {                               </w:t>
            </w:r>
            <w:r w:rsidR="009C12C2">
              <w:rPr>
                <w:rFonts w:eastAsiaTheme="minorEastAsia"/>
                <w:sz w:val="21"/>
                <w:szCs w:val="21"/>
              </w:rPr>
              <w:t xml:space="preserve">  </w:t>
            </w:r>
            <w:r w:rsidRPr="003F240B">
              <w:rPr>
                <w:rFonts w:eastAsiaTheme="minorEastAsia"/>
                <w:sz w:val="21"/>
                <w:szCs w:val="21"/>
              </w:rPr>
              <w:t>// 3.13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3.14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("The biggest sqrt root of %d is %d", a, b);</w:t>
            </w:r>
            <w:r w:rsidR="009C12C2">
              <w:rPr>
                <w:rFonts w:eastAsiaTheme="minorEastAsia"/>
                <w:sz w:val="21"/>
                <w:szCs w:val="21"/>
              </w:rPr>
              <w:t xml:space="preserve">      </w:t>
            </w:r>
            <w:r w:rsidRPr="003F240B">
              <w:rPr>
                <w:rFonts w:eastAsiaTheme="minorEastAsia"/>
                <w:sz w:val="21"/>
                <w:szCs w:val="21"/>
              </w:rPr>
              <w:t>// 3.15</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for (a = 0; a &lt; 10; a++) {                    </w:t>
            </w:r>
            <w:r w:rsidR="009C12C2">
              <w:rPr>
                <w:rFonts w:eastAsiaTheme="minorEastAsia"/>
                <w:sz w:val="21"/>
                <w:szCs w:val="21"/>
              </w:rPr>
              <w:t xml:space="preserve">     </w:t>
            </w:r>
            <w:r w:rsidRPr="003F240B">
              <w:rPr>
                <w:rFonts w:eastAsiaTheme="minorEastAsia"/>
                <w:sz w:val="21"/>
                <w:szCs w:val="21"/>
              </w:rPr>
              <w:t>// 3.16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3.16.1</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 3.17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return 0;                                     </w:t>
            </w:r>
            <w:r w:rsidR="009C12C2">
              <w:rPr>
                <w:rFonts w:eastAsiaTheme="minorEastAsia"/>
                <w:sz w:val="21"/>
                <w:szCs w:val="21"/>
              </w:rPr>
              <w:t xml:space="preserve">  </w:t>
            </w:r>
            <w:r w:rsidRPr="003F240B">
              <w:rPr>
                <w:rFonts w:eastAsiaTheme="minorEastAsia"/>
                <w:sz w:val="21"/>
                <w:szCs w:val="21"/>
              </w:rPr>
              <w:t>// 3.18</w:t>
            </w:r>
          </w:p>
          <w:p w:rsidR="007376ED" w:rsidRPr="003F240B" w:rsidRDefault="003F240B" w:rsidP="003F240B">
            <w:pPr>
              <w:widowControl/>
              <w:jc w:val="left"/>
              <w:rPr>
                <w:rFonts w:eastAsiaTheme="minorEastAsia"/>
                <w:sz w:val="21"/>
                <w:szCs w:val="21"/>
              </w:rPr>
            </w:pPr>
            <w:r w:rsidRPr="003F240B">
              <w:rPr>
                <w:rFonts w:eastAsiaTheme="minorEastAsia"/>
                <w:sz w:val="21"/>
                <w:szCs w:val="21"/>
              </w:rPr>
              <w:t>}                                                 // 4</w:t>
            </w:r>
          </w:p>
        </w:tc>
      </w:tr>
    </w:tbl>
    <w:p w:rsidR="00B8079A" w:rsidRDefault="00B8079A" w:rsidP="00303640">
      <w:pPr>
        <w:widowControl/>
        <w:jc w:val="left"/>
        <w:rPr>
          <w:rFonts w:eastAsiaTheme="minorEastAsia"/>
          <w:sz w:val="24"/>
          <w:szCs w:val="30"/>
        </w:rPr>
      </w:pPr>
    </w:p>
    <w:p w:rsidR="003120F6" w:rsidRPr="00303640" w:rsidRDefault="00B8079A" w:rsidP="00303640">
      <w:pPr>
        <w:widowControl/>
        <w:jc w:val="left"/>
        <w:rPr>
          <w:rFonts w:eastAsiaTheme="minorEastAsia"/>
          <w:sz w:val="24"/>
          <w:szCs w:val="30"/>
        </w:rPr>
      </w:pPr>
      <w:r>
        <w:rPr>
          <w:rFonts w:eastAsiaTheme="minorEastAsia"/>
          <w:sz w:val="24"/>
          <w:szCs w:val="30"/>
        </w:rPr>
        <w:br w:type="page"/>
      </w:r>
    </w:p>
    <w:p w:rsidR="001862F0" w:rsidRDefault="001862F0" w:rsidP="001862F0">
      <w:pPr>
        <w:pStyle w:val="1"/>
        <w:numPr>
          <w:ilvl w:val="0"/>
          <w:numId w:val="0"/>
        </w:numPr>
        <w:spacing w:before="156" w:after="156"/>
      </w:pPr>
      <w:bookmarkStart w:id="82" w:name="_Toc471204420"/>
      <w:r>
        <w:rPr>
          <w:rFonts w:hint="eastAsia"/>
        </w:rPr>
        <w:lastRenderedPageBreak/>
        <w:t>参考文献</w:t>
      </w:r>
      <w:bookmarkEnd w:id="82"/>
    </w:p>
    <w:p w:rsidR="002F3E05" w:rsidRPr="00F72E1D" w:rsidRDefault="009B7F47" w:rsidP="002F3E05">
      <w:pPr>
        <w:pStyle w:val="a0"/>
        <w:numPr>
          <w:ilvl w:val="0"/>
          <w:numId w:val="2"/>
        </w:numPr>
        <w:ind w:left="0" w:firstLineChars="0" w:firstLine="0"/>
        <w:rPr>
          <w:kern w:val="0"/>
          <w:szCs w:val="24"/>
        </w:rPr>
      </w:pPr>
      <w:r w:rsidRPr="00F72E1D">
        <w:rPr>
          <w:kern w:val="0"/>
          <w:szCs w:val="24"/>
        </w:rPr>
        <w:t>Mecham, M. "Boeing Faces Pretty Tight 787 Delivery Schedule." Aviation Week 9 (2007).</w:t>
      </w:r>
    </w:p>
    <w:p w:rsidR="00DE3B52" w:rsidRPr="00F72E1D" w:rsidRDefault="00DE3B52" w:rsidP="00CB49B7">
      <w:pPr>
        <w:pStyle w:val="a0"/>
        <w:numPr>
          <w:ilvl w:val="0"/>
          <w:numId w:val="2"/>
        </w:numPr>
        <w:ind w:left="0" w:firstLineChars="0" w:firstLine="0"/>
        <w:rPr>
          <w:rFonts w:eastAsia="黑体"/>
          <w:kern w:val="0"/>
          <w:szCs w:val="24"/>
        </w:rPr>
      </w:pPr>
      <w:r w:rsidRPr="00F72E1D">
        <w:rPr>
          <w:rFonts w:eastAsia="黑体"/>
          <w:kern w:val="0"/>
          <w:szCs w:val="24"/>
        </w:rPr>
        <w:br w:type="page"/>
      </w:r>
    </w:p>
    <w:p w:rsidR="001862F0" w:rsidRDefault="001862F0" w:rsidP="001862F0">
      <w:pPr>
        <w:pStyle w:val="1"/>
        <w:numPr>
          <w:ilvl w:val="0"/>
          <w:numId w:val="0"/>
        </w:numPr>
        <w:spacing w:before="156" w:after="156"/>
      </w:pPr>
      <w:bookmarkStart w:id="83" w:name="_Toc471204421"/>
      <w:r>
        <w:rPr>
          <w:rFonts w:hint="eastAsia"/>
        </w:rPr>
        <w:lastRenderedPageBreak/>
        <w:t>攻读硕士学位期间取得的学术成果</w:t>
      </w:r>
      <w:bookmarkEnd w:id="83"/>
    </w:p>
    <w:p w:rsidR="00260A0C" w:rsidRPr="004F524D" w:rsidRDefault="00655F94" w:rsidP="00884B6B">
      <w:pPr>
        <w:pStyle w:val="a0"/>
        <w:numPr>
          <w:ilvl w:val="0"/>
          <w:numId w:val="3"/>
        </w:numPr>
        <w:ind w:left="0" w:firstLineChars="0" w:firstLine="0"/>
      </w:pPr>
      <w:bookmarkStart w:id="84" w:name="_GoBack"/>
      <w:r w:rsidRPr="004F524D">
        <w:rPr>
          <w:szCs w:val="21"/>
        </w:rPr>
        <w:t>陈志伟，谭宇，马殿富</w:t>
      </w:r>
      <w:r w:rsidR="0043315F" w:rsidRPr="004F524D">
        <w:rPr>
          <w:szCs w:val="21"/>
        </w:rPr>
        <w:t xml:space="preserve">. </w:t>
      </w:r>
      <w:r w:rsidR="0043315F" w:rsidRPr="004F524D">
        <w:rPr>
          <w:szCs w:val="21"/>
        </w:rPr>
        <w:t>一种基于</w:t>
      </w:r>
      <w:r w:rsidRPr="004F524D">
        <w:rPr>
          <w:szCs w:val="21"/>
        </w:rPr>
        <w:t>安全</w:t>
      </w:r>
      <w:r w:rsidRPr="004F524D">
        <w:rPr>
          <w:szCs w:val="21"/>
        </w:rPr>
        <w:t>C</w:t>
      </w:r>
      <w:r w:rsidR="0043315F" w:rsidRPr="004F524D">
        <w:rPr>
          <w:szCs w:val="21"/>
        </w:rPr>
        <w:t>的</w:t>
      </w:r>
      <w:r w:rsidRPr="004F524D">
        <w:rPr>
          <w:szCs w:val="21"/>
        </w:rPr>
        <w:t>编译器形式验证方法</w:t>
      </w:r>
      <w:r w:rsidR="0043315F" w:rsidRPr="004F524D">
        <w:rPr>
          <w:szCs w:val="21"/>
        </w:rPr>
        <w:t>，第二十</w:t>
      </w:r>
      <w:r w:rsidRPr="004F524D">
        <w:rPr>
          <w:szCs w:val="21"/>
        </w:rPr>
        <w:t>六</w:t>
      </w:r>
      <w:r w:rsidR="0043315F" w:rsidRPr="004F524D">
        <w:rPr>
          <w:szCs w:val="21"/>
        </w:rPr>
        <w:t>届全国抗恶劣环境计算机学术年会，</w:t>
      </w:r>
      <w:r w:rsidRPr="004F524D">
        <w:rPr>
          <w:szCs w:val="21"/>
        </w:rPr>
        <w:t>2016</w:t>
      </w:r>
      <w:r w:rsidR="0043315F" w:rsidRPr="004F524D">
        <w:rPr>
          <w:szCs w:val="21"/>
        </w:rPr>
        <w:t>：</w:t>
      </w:r>
      <w:r w:rsidRPr="004F524D">
        <w:rPr>
          <w:szCs w:val="21"/>
        </w:rPr>
        <w:t>375-38</w:t>
      </w:r>
      <w:r w:rsidR="0043315F" w:rsidRPr="004F524D">
        <w:rPr>
          <w:szCs w:val="21"/>
        </w:rPr>
        <w:t>4.</w:t>
      </w:r>
      <w:bookmarkEnd w:id="84"/>
      <w:r w:rsidR="00260A0C" w:rsidRPr="004F524D">
        <w:br w:type="page"/>
      </w:r>
    </w:p>
    <w:p w:rsidR="001862F0" w:rsidRDefault="001862F0" w:rsidP="001862F0">
      <w:pPr>
        <w:pStyle w:val="1"/>
        <w:numPr>
          <w:ilvl w:val="0"/>
          <w:numId w:val="0"/>
        </w:numPr>
        <w:spacing w:before="156" w:after="156"/>
      </w:pPr>
      <w:bookmarkStart w:id="85" w:name="_Toc471204422"/>
      <w:r>
        <w:rPr>
          <w:rFonts w:hint="eastAsia"/>
        </w:rPr>
        <w:lastRenderedPageBreak/>
        <w:t>致谢</w:t>
      </w:r>
      <w:bookmarkEnd w:id="85"/>
    </w:p>
    <w:bookmarkEnd w:id="0"/>
    <w:bookmarkEnd w:id="1"/>
    <w:p w:rsidR="002646BE" w:rsidRDefault="004E1784" w:rsidP="002646BE">
      <w:pPr>
        <w:pStyle w:val="a0"/>
        <w:ind w:firstLineChars="0" w:firstLine="0"/>
      </w:pPr>
      <w:r>
        <w:tab/>
      </w:r>
      <w:r w:rsidR="00A55F25" w:rsidRPr="00A55F25">
        <w:rPr>
          <w:rFonts w:hint="eastAsia"/>
        </w:rPr>
        <w:t>行文至此，意味着我的硕士生涯</w:t>
      </w:r>
      <w:r w:rsidR="00A55F25">
        <w:rPr>
          <w:rFonts w:hint="eastAsia"/>
        </w:rPr>
        <w:t>已接近尾声。</w:t>
      </w:r>
      <w:r w:rsidR="00A55F25" w:rsidRPr="00A55F25">
        <w:rPr>
          <w:rFonts w:hint="eastAsia"/>
        </w:rPr>
        <w:t>这几年</w:t>
      </w:r>
      <w:r w:rsidR="00A55F25">
        <w:rPr>
          <w:rFonts w:hint="eastAsia"/>
        </w:rPr>
        <w:t>的时光既漫长又短暂，其中充满了酸甜苦辣，更有收获和成长。</w:t>
      </w:r>
      <w:r w:rsidR="00A55F25" w:rsidRPr="00A55F25">
        <w:rPr>
          <w:rFonts w:hint="eastAsia"/>
        </w:rPr>
        <w:t>感谢陪我一起度过美好时</w:t>
      </w:r>
      <w:r w:rsidR="00474C82">
        <w:rPr>
          <w:rFonts w:hint="eastAsia"/>
        </w:rPr>
        <w:t>光的每位尊敬的老师和亲爱的同学。</w:t>
      </w:r>
    </w:p>
    <w:p w:rsidR="002646BE" w:rsidRDefault="00280BD0" w:rsidP="002646BE">
      <w:pPr>
        <w:pStyle w:val="a0"/>
        <w:ind w:firstLineChars="0" w:firstLine="420"/>
      </w:pPr>
      <w:r w:rsidRPr="00EA7367">
        <w:rPr>
          <w:rFonts w:cs="宋体"/>
          <w:szCs w:val="20"/>
        </w:rPr>
        <w:t>首先由衷感谢我的导师马殿富教授</w:t>
      </w:r>
      <w:r>
        <w:rPr>
          <w:rFonts w:cs="宋体" w:hint="eastAsia"/>
          <w:szCs w:val="20"/>
        </w:rPr>
        <w:t>。</w:t>
      </w:r>
      <w:r w:rsidR="00237F31">
        <w:rPr>
          <w:rFonts w:hint="eastAsia"/>
        </w:rPr>
        <w:t>我的学位论文</w:t>
      </w:r>
      <w:r w:rsidR="00473EB5">
        <w:rPr>
          <w:rFonts w:hint="eastAsia"/>
        </w:rPr>
        <w:t>是在马老师</w:t>
      </w:r>
      <w:r w:rsidR="002646BE" w:rsidRPr="002646BE">
        <w:rPr>
          <w:rFonts w:hint="eastAsia"/>
        </w:rPr>
        <w:t>的殷切关怀和耐心指导下进行并完成的，衷心感谢</w:t>
      </w:r>
      <w:r w:rsidR="00237F31">
        <w:rPr>
          <w:rFonts w:hint="eastAsia"/>
        </w:rPr>
        <w:t>马老师</w:t>
      </w:r>
      <w:r w:rsidR="002646BE" w:rsidRPr="002646BE">
        <w:rPr>
          <w:rFonts w:hint="eastAsia"/>
        </w:rPr>
        <w:t>对我的淳淳教诲</w:t>
      </w:r>
      <w:r w:rsidR="00660E5D">
        <w:rPr>
          <w:rFonts w:hint="eastAsia"/>
        </w:rPr>
        <w:t>和悉心关怀。从课题的选择、项目的实施，直至论文的最终完成，马老师都始终给予我耐心的指导和支持，我取得的每一点成绩都凝聚着他的汗水和心血。马老师</w:t>
      </w:r>
      <w:r w:rsidR="002646BE" w:rsidRPr="002646BE">
        <w:rPr>
          <w:rFonts w:hint="eastAsia"/>
        </w:rPr>
        <w:t>开阔的视野、严谨的治</w:t>
      </w:r>
      <w:r w:rsidR="00356D1F">
        <w:rPr>
          <w:rFonts w:hint="eastAsia"/>
        </w:rPr>
        <w:t>学态度、精益求精的工作作风，深深地感染和激励着我，在此谨向马老师</w:t>
      </w:r>
      <w:r w:rsidR="002646BE" w:rsidRPr="002646BE">
        <w:rPr>
          <w:rFonts w:hint="eastAsia"/>
        </w:rPr>
        <w:t>致以衷心的感谢和崇高的敬意。</w:t>
      </w:r>
    </w:p>
    <w:p w:rsidR="002646BE" w:rsidRDefault="00CA509B" w:rsidP="00EC731F">
      <w:pPr>
        <w:pStyle w:val="a0"/>
        <w:ind w:firstLineChars="0" w:firstLine="0"/>
      </w:pPr>
      <w:r>
        <w:tab/>
      </w:r>
      <w:r w:rsidR="00280BD0" w:rsidRPr="00280BD0">
        <w:rPr>
          <w:rFonts w:hint="eastAsia"/>
        </w:rPr>
        <w:t>衷心的感谢</w:t>
      </w:r>
      <w:r w:rsidR="00280BD0" w:rsidRPr="00280BD0">
        <w:rPr>
          <w:rFonts w:hint="eastAsia"/>
        </w:rPr>
        <w:t>ACT</w:t>
      </w:r>
      <w:r w:rsidR="00280BD0" w:rsidRPr="00280BD0">
        <w:rPr>
          <w:rFonts w:hint="eastAsia"/>
        </w:rPr>
        <w:t>实验室的怀进鹏老师、刘旭东老师、韩军老师、赵永望老师、胡春明老师、马帅老师、李欢老师、林学练老师、孙海龙老师、李建欣老师、张日崇老师、沃天宇老师，是你们的渊博的知识、严谨的治学作风、积极的工作态度、以及年轻的心态，让</w:t>
      </w:r>
      <w:r w:rsidR="00280BD0" w:rsidRPr="00280BD0">
        <w:rPr>
          <w:rFonts w:hint="eastAsia"/>
        </w:rPr>
        <w:t>ACT</w:t>
      </w:r>
      <w:r w:rsidR="00280BD0" w:rsidRPr="00280BD0">
        <w:rPr>
          <w:rFonts w:hint="eastAsia"/>
        </w:rPr>
        <w:t>实验室有现在这样深厚的学术基础和活跃的研究氛围。</w:t>
      </w:r>
    </w:p>
    <w:p w:rsidR="002412C7" w:rsidRDefault="007116F1" w:rsidP="007116F1">
      <w:pPr>
        <w:pStyle w:val="a0"/>
        <w:ind w:firstLineChars="0" w:firstLine="420"/>
      </w:pPr>
      <w:r w:rsidRPr="007116F1">
        <w:rPr>
          <w:rFonts w:hint="eastAsia"/>
        </w:rPr>
        <w:t>感谢实验室的师弟师妹们与我一道分享他们青春的快乐</w:t>
      </w:r>
      <w:r w:rsidRPr="007116F1">
        <w:rPr>
          <w:rFonts w:hint="eastAsia"/>
        </w:rPr>
        <w:t>!</w:t>
      </w:r>
      <w:r w:rsidRPr="007116F1">
        <w:rPr>
          <w:rFonts w:hint="eastAsia"/>
        </w:rPr>
        <w:t>在此还要对实验室所有师兄弟姐妹们在平时开展相关工作中的支持和帮助一并表示感谢。</w:t>
      </w:r>
    </w:p>
    <w:p w:rsidR="008C2624" w:rsidRDefault="00574954" w:rsidP="006A5406">
      <w:pPr>
        <w:pStyle w:val="a0"/>
        <w:ind w:firstLineChars="0" w:firstLine="420"/>
      </w:pPr>
      <w:r w:rsidRPr="00574954">
        <w:rPr>
          <w:rFonts w:hint="eastAsia"/>
        </w:rPr>
        <w:t>感谢我亲爱的家人</w:t>
      </w:r>
      <w:r w:rsidR="008C2624">
        <w:rPr>
          <w:rFonts w:hint="eastAsia"/>
        </w:rPr>
        <w:t>，</w:t>
      </w:r>
      <w:r w:rsidR="008C2624" w:rsidRPr="00574954">
        <w:rPr>
          <w:rFonts w:hint="eastAsia"/>
        </w:rPr>
        <w:t>感谢爸爸妈妈这么多年来对我的养育之</w:t>
      </w:r>
      <w:r w:rsidR="008C2624">
        <w:rPr>
          <w:rFonts w:hint="eastAsia"/>
        </w:rPr>
        <w:t>恩，</w:t>
      </w:r>
      <w:r w:rsidR="008C2624" w:rsidRPr="00574954">
        <w:rPr>
          <w:rFonts w:hint="eastAsia"/>
        </w:rPr>
        <w:t>亲人们对我的包容和关爱</w:t>
      </w:r>
      <w:r w:rsidR="008C2624">
        <w:rPr>
          <w:rFonts w:hint="eastAsia"/>
        </w:rPr>
        <w:t>，</w:t>
      </w:r>
      <w:r w:rsidR="008C2624" w:rsidRPr="00574954">
        <w:rPr>
          <w:rFonts w:hint="eastAsia"/>
        </w:rPr>
        <w:t>精神上</w:t>
      </w:r>
      <w:r w:rsidR="008C2624">
        <w:rPr>
          <w:rFonts w:hint="eastAsia"/>
        </w:rPr>
        <w:t>对我的支持，</w:t>
      </w:r>
      <w:r w:rsidR="008C2624" w:rsidRPr="00574954">
        <w:rPr>
          <w:rFonts w:hint="eastAsia"/>
        </w:rPr>
        <w:t>生活中</w:t>
      </w:r>
      <w:r w:rsidR="00065405">
        <w:rPr>
          <w:rFonts w:hint="eastAsia"/>
        </w:rPr>
        <w:t>对我的照顾</w:t>
      </w:r>
      <w:r w:rsidR="004D67C1">
        <w:rPr>
          <w:rFonts w:hint="eastAsia"/>
        </w:rPr>
        <w:t>，正是因为</w:t>
      </w:r>
      <w:r w:rsidR="004D67C1" w:rsidRPr="00574954">
        <w:rPr>
          <w:rFonts w:hint="eastAsia"/>
        </w:rPr>
        <w:t>有了你们的无私奉献，我才能全身心的投入学习中去</w:t>
      </w:r>
      <w:r w:rsidR="004D67C1">
        <w:rPr>
          <w:rFonts w:hint="eastAsia"/>
        </w:rPr>
        <w:t>。</w:t>
      </w:r>
    </w:p>
    <w:p w:rsidR="008C2624" w:rsidRDefault="00AF5DC2" w:rsidP="006A5406">
      <w:pPr>
        <w:pStyle w:val="a0"/>
        <w:ind w:firstLineChars="0" w:firstLine="420"/>
      </w:pPr>
      <w:r>
        <w:rPr>
          <w:rFonts w:hint="eastAsia"/>
        </w:rPr>
        <w:t>特别感谢</w:t>
      </w:r>
      <w:r w:rsidR="00CC4755">
        <w:rPr>
          <w:rFonts w:hint="eastAsia"/>
        </w:rPr>
        <w:t>陪伴</w:t>
      </w:r>
      <w:r>
        <w:rPr>
          <w:rFonts w:hint="eastAsia"/>
        </w:rPr>
        <w:t>多年的</w:t>
      </w:r>
      <w:r w:rsidR="000D1187">
        <w:rPr>
          <w:rFonts w:hint="eastAsia"/>
        </w:rPr>
        <w:t>好</w:t>
      </w:r>
      <w:r>
        <w:rPr>
          <w:rFonts w:hint="eastAsia"/>
        </w:rPr>
        <w:t>友</w:t>
      </w:r>
      <w:r w:rsidR="00380E95">
        <w:rPr>
          <w:rFonts w:hint="eastAsia"/>
        </w:rPr>
        <w:t>——</w:t>
      </w:r>
      <w:r>
        <w:rPr>
          <w:rFonts w:hint="eastAsia"/>
        </w:rPr>
        <w:t>光神、小海和婷姐，在</w:t>
      </w:r>
      <w:r w:rsidR="00E435FC">
        <w:rPr>
          <w:rFonts w:hint="eastAsia"/>
        </w:rPr>
        <w:t>此</w:t>
      </w:r>
      <w:r w:rsidR="00B57533">
        <w:rPr>
          <w:rFonts w:hint="eastAsia"/>
        </w:rPr>
        <w:t>突然有一种</w:t>
      </w:r>
      <w:r w:rsidR="007C17A2">
        <w:rPr>
          <w:rFonts w:hint="eastAsia"/>
        </w:rPr>
        <w:t>“</w:t>
      </w:r>
      <w:r w:rsidR="007C17A2" w:rsidRPr="007C17A2">
        <w:rPr>
          <w:rFonts w:hint="eastAsia"/>
        </w:rPr>
        <w:t>此地一为别</w:t>
      </w:r>
      <w:r w:rsidR="007C17A2">
        <w:rPr>
          <w:rFonts w:hint="eastAsia"/>
        </w:rPr>
        <w:t>，</w:t>
      </w:r>
      <w:r w:rsidR="007C17A2" w:rsidRPr="007C17A2">
        <w:rPr>
          <w:rFonts w:hint="eastAsia"/>
        </w:rPr>
        <w:t>孤蓬万里征</w:t>
      </w:r>
      <w:r w:rsidR="007C17A2">
        <w:rPr>
          <w:rFonts w:hint="eastAsia"/>
        </w:rPr>
        <w:t>”</w:t>
      </w:r>
      <w:r w:rsidR="00E6021E">
        <w:rPr>
          <w:rFonts w:hint="eastAsia"/>
        </w:rPr>
        <w:t>的感觉，</w:t>
      </w:r>
      <w:r w:rsidR="00415E1F">
        <w:rPr>
          <w:rFonts w:hint="eastAsia"/>
        </w:rPr>
        <w:t>但</w:t>
      </w:r>
      <w:r w:rsidR="00796E73">
        <w:rPr>
          <w:rFonts w:hint="eastAsia"/>
        </w:rPr>
        <w:t>友谊</w:t>
      </w:r>
      <w:r w:rsidR="008E08EC" w:rsidRPr="008E08EC">
        <w:rPr>
          <w:rFonts w:hint="eastAsia"/>
        </w:rPr>
        <w:t>就像久酿的老酒，越久越香</w:t>
      </w:r>
      <w:r w:rsidR="00B061E9">
        <w:rPr>
          <w:rFonts w:hint="eastAsia"/>
        </w:rPr>
        <w:t>。</w:t>
      </w:r>
    </w:p>
    <w:p w:rsidR="00574954" w:rsidRDefault="00B061E9" w:rsidP="00A26A2C">
      <w:pPr>
        <w:pStyle w:val="a0"/>
        <w:ind w:firstLineChars="0" w:firstLine="420"/>
      </w:pPr>
      <w:r w:rsidRPr="00B061E9">
        <w:rPr>
          <w:rFonts w:hint="eastAsia"/>
        </w:rPr>
        <w:t>最后，我要向百忙之中参与审阅、评议本论文各位老师、向参与本人论文答辩的各位老师表示由衷的感谢</w:t>
      </w:r>
      <w:r w:rsidRPr="00B061E9">
        <w:rPr>
          <w:rFonts w:hint="eastAsia"/>
        </w:rPr>
        <w:t>!</w:t>
      </w:r>
    </w:p>
    <w:p w:rsidR="00E22FA0" w:rsidRPr="00E22FA0" w:rsidRDefault="00E22FA0" w:rsidP="000D1408">
      <w:pPr>
        <w:pStyle w:val="a0"/>
        <w:ind w:firstLineChars="0" w:firstLine="0"/>
      </w:pPr>
    </w:p>
    <w:sectPr w:rsidR="00E22FA0" w:rsidRPr="00E22FA0" w:rsidSect="00845B62">
      <w:headerReference w:type="even" r:id="rId317"/>
      <w:headerReference w:type="default" r:id="rId31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C9E" w:rsidRPr="00B1526D" w:rsidRDefault="00D04C9E" w:rsidP="00B1526D">
      <w:pPr>
        <w:pStyle w:val="ac"/>
        <w:spacing w:before="0" w:after="0"/>
        <w:rPr>
          <w:rFonts w:ascii="Times New Roman" w:hAnsi="Times New Roman"/>
          <w:kern w:val="2"/>
          <w:sz w:val="20"/>
        </w:rPr>
      </w:pPr>
      <w:r>
        <w:separator/>
      </w:r>
    </w:p>
  </w:endnote>
  <w:endnote w:type="continuationSeparator" w:id="0">
    <w:p w:rsidR="00D04C9E" w:rsidRPr="00B1526D" w:rsidRDefault="00D04C9E"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D04C9E" w:rsidRDefault="00D04C9E"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492362"/>
      <w:docPartObj>
        <w:docPartGallery w:val="Page Numbers (Bottom of Page)"/>
        <w:docPartUnique/>
      </w:docPartObj>
    </w:sdtPr>
    <w:sdtContent>
      <w:p w:rsidR="00D04C9E" w:rsidRDefault="00D04C9E"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4F524D" w:rsidRPr="004F524D">
          <w:rPr>
            <w:noProof/>
            <w:sz w:val="21"/>
            <w:szCs w:val="21"/>
            <w:lang w:val="zh-CN"/>
          </w:rPr>
          <w:t>80</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511400"/>
      <w:docPartObj>
        <w:docPartGallery w:val="Page Numbers (Bottom of Page)"/>
        <w:docPartUnique/>
      </w:docPartObj>
    </w:sdtPr>
    <w:sdtEndPr>
      <w:rPr>
        <w:sz w:val="21"/>
        <w:szCs w:val="21"/>
      </w:rPr>
    </w:sdtEndPr>
    <w:sdtContent>
      <w:p w:rsidR="00D04C9E" w:rsidRDefault="00D04C9E"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4F524D" w:rsidRPr="004F524D">
          <w:rPr>
            <w:noProof/>
            <w:sz w:val="21"/>
            <w:szCs w:val="21"/>
            <w:lang w:val="zh-CN"/>
          </w:rPr>
          <w:t>79</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C9E" w:rsidRPr="00B1526D" w:rsidRDefault="00D04C9E" w:rsidP="00B1526D">
      <w:pPr>
        <w:pStyle w:val="ac"/>
        <w:spacing w:before="0" w:after="0"/>
        <w:rPr>
          <w:rFonts w:ascii="Times New Roman" w:hAnsi="Times New Roman"/>
          <w:kern w:val="2"/>
          <w:sz w:val="20"/>
        </w:rPr>
      </w:pPr>
      <w:r>
        <w:separator/>
      </w:r>
    </w:p>
  </w:footnote>
  <w:footnote w:type="continuationSeparator" w:id="0">
    <w:p w:rsidR="00D04C9E" w:rsidRPr="00B1526D" w:rsidRDefault="00D04C9E"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C9E" w:rsidRPr="007B6BEA" w:rsidRDefault="00D04C9E"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C9E" w:rsidRPr="007B6BEA" w:rsidRDefault="00D04C9E"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4F524D">
      <w:rPr>
        <w:rFonts w:hint="eastAsia"/>
        <w:noProof/>
      </w:rPr>
      <w:t>参考文献</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C9E" w:rsidRDefault="00D04C9E">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521740"/>
    <w:multiLevelType w:val="hybridMultilevel"/>
    <w:tmpl w:val="D3D64AE8"/>
    <w:lvl w:ilvl="0" w:tplc="937A2B8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4"/>
  </w:num>
  <w:num w:numId="3">
    <w:abstractNumId w:val="17"/>
  </w:num>
  <w:num w:numId="4">
    <w:abstractNumId w:val="21"/>
  </w:num>
  <w:num w:numId="5">
    <w:abstractNumId w:val="14"/>
  </w:num>
  <w:num w:numId="6">
    <w:abstractNumId w:val="6"/>
  </w:num>
  <w:num w:numId="7">
    <w:abstractNumId w:val="9"/>
  </w:num>
  <w:num w:numId="8">
    <w:abstractNumId w:val="7"/>
  </w:num>
  <w:num w:numId="9">
    <w:abstractNumId w:val="20"/>
  </w:num>
  <w:num w:numId="10">
    <w:abstractNumId w:val="26"/>
  </w:num>
  <w:num w:numId="11">
    <w:abstractNumId w:val="18"/>
  </w:num>
  <w:num w:numId="12">
    <w:abstractNumId w:val="19"/>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6"/>
  </w:num>
  <w:num w:numId="20">
    <w:abstractNumId w:val="27"/>
  </w:num>
  <w:num w:numId="21">
    <w:abstractNumId w:val="22"/>
  </w:num>
  <w:num w:numId="22">
    <w:abstractNumId w:val="0"/>
  </w:num>
  <w:num w:numId="23">
    <w:abstractNumId w:val="12"/>
  </w:num>
  <w:num w:numId="24">
    <w:abstractNumId w:val="10"/>
  </w:num>
  <w:num w:numId="25">
    <w:abstractNumId w:val="15"/>
  </w:num>
  <w:num w:numId="26">
    <w:abstractNumId w:val="11"/>
  </w:num>
  <w:num w:numId="27">
    <w:abstractNumId w:val="25"/>
  </w:num>
  <w:num w:numId="28">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614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593"/>
    <w:rsid w:val="0000071D"/>
    <w:rsid w:val="0000076C"/>
    <w:rsid w:val="00000E4F"/>
    <w:rsid w:val="00001117"/>
    <w:rsid w:val="000012E8"/>
    <w:rsid w:val="00001DA4"/>
    <w:rsid w:val="0000253A"/>
    <w:rsid w:val="0000310B"/>
    <w:rsid w:val="0000352B"/>
    <w:rsid w:val="00003D2E"/>
    <w:rsid w:val="00003E56"/>
    <w:rsid w:val="000040B5"/>
    <w:rsid w:val="00004147"/>
    <w:rsid w:val="000042A1"/>
    <w:rsid w:val="00004E2A"/>
    <w:rsid w:val="0000512A"/>
    <w:rsid w:val="00005438"/>
    <w:rsid w:val="00005A98"/>
    <w:rsid w:val="00005DCE"/>
    <w:rsid w:val="00005E60"/>
    <w:rsid w:val="00005EAC"/>
    <w:rsid w:val="00005F3E"/>
    <w:rsid w:val="00006058"/>
    <w:rsid w:val="00006B44"/>
    <w:rsid w:val="00006D92"/>
    <w:rsid w:val="0000703A"/>
    <w:rsid w:val="000071BB"/>
    <w:rsid w:val="000072B3"/>
    <w:rsid w:val="00007792"/>
    <w:rsid w:val="000077C0"/>
    <w:rsid w:val="00007AF6"/>
    <w:rsid w:val="00010439"/>
    <w:rsid w:val="000104EA"/>
    <w:rsid w:val="00010662"/>
    <w:rsid w:val="000107CE"/>
    <w:rsid w:val="000111A4"/>
    <w:rsid w:val="00011437"/>
    <w:rsid w:val="0001159B"/>
    <w:rsid w:val="00011912"/>
    <w:rsid w:val="000119D0"/>
    <w:rsid w:val="00011C4F"/>
    <w:rsid w:val="000120BA"/>
    <w:rsid w:val="000122B6"/>
    <w:rsid w:val="00012ACA"/>
    <w:rsid w:val="00013126"/>
    <w:rsid w:val="000136FA"/>
    <w:rsid w:val="00013DEB"/>
    <w:rsid w:val="00013F7F"/>
    <w:rsid w:val="00014557"/>
    <w:rsid w:val="00014BFA"/>
    <w:rsid w:val="00015777"/>
    <w:rsid w:val="00015959"/>
    <w:rsid w:val="00015A4A"/>
    <w:rsid w:val="00015A69"/>
    <w:rsid w:val="00015B20"/>
    <w:rsid w:val="00016380"/>
    <w:rsid w:val="000165FA"/>
    <w:rsid w:val="0001674B"/>
    <w:rsid w:val="0001689B"/>
    <w:rsid w:val="0001771C"/>
    <w:rsid w:val="00017D60"/>
    <w:rsid w:val="00017E95"/>
    <w:rsid w:val="0002064A"/>
    <w:rsid w:val="0002065A"/>
    <w:rsid w:val="000208AD"/>
    <w:rsid w:val="000208F7"/>
    <w:rsid w:val="000209FF"/>
    <w:rsid w:val="00021C9B"/>
    <w:rsid w:val="00021E6B"/>
    <w:rsid w:val="00022166"/>
    <w:rsid w:val="000223A3"/>
    <w:rsid w:val="00022462"/>
    <w:rsid w:val="000225CF"/>
    <w:rsid w:val="00022712"/>
    <w:rsid w:val="0002297D"/>
    <w:rsid w:val="00022EDE"/>
    <w:rsid w:val="000231AE"/>
    <w:rsid w:val="000234BB"/>
    <w:rsid w:val="00023FC7"/>
    <w:rsid w:val="0002455D"/>
    <w:rsid w:val="0002500C"/>
    <w:rsid w:val="00025040"/>
    <w:rsid w:val="000250FF"/>
    <w:rsid w:val="00025E51"/>
    <w:rsid w:val="000263C7"/>
    <w:rsid w:val="00026617"/>
    <w:rsid w:val="00026BE1"/>
    <w:rsid w:val="00026F78"/>
    <w:rsid w:val="000274C2"/>
    <w:rsid w:val="0002771A"/>
    <w:rsid w:val="00027A24"/>
    <w:rsid w:val="00027C67"/>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859"/>
    <w:rsid w:val="000329F3"/>
    <w:rsid w:val="00032BAF"/>
    <w:rsid w:val="00032FA4"/>
    <w:rsid w:val="00033272"/>
    <w:rsid w:val="00033389"/>
    <w:rsid w:val="000333BD"/>
    <w:rsid w:val="0003359E"/>
    <w:rsid w:val="00033B2B"/>
    <w:rsid w:val="00033BCC"/>
    <w:rsid w:val="00033CBF"/>
    <w:rsid w:val="000342CB"/>
    <w:rsid w:val="00034641"/>
    <w:rsid w:val="000348CA"/>
    <w:rsid w:val="00034BDF"/>
    <w:rsid w:val="00034D25"/>
    <w:rsid w:val="00034EDD"/>
    <w:rsid w:val="00034F7C"/>
    <w:rsid w:val="000351F9"/>
    <w:rsid w:val="00035286"/>
    <w:rsid w:val="000352AC"/>
    <w:rsid w:val="00035314"/>
    <w:rsid w:val="00035A28"/>
    <w:rsid w:val="000367C7"/>
    <w:rsid w:val="00036D1A"/>
    <w:rsid w:val="0003701D"/>
    <w:rsid w:val="0003720A"/>
    <w:rsid w:val="00037248"/>
    <w:rsid w:val="00037260"/>
    <w:rsid w:val="000376D9"/>
    <w:rsid w:val="00037842"/>
    <w:rsid w:val="0003790A"/>
    <w:rsid w:val="00037CAA"/>
    <w:rsid w:val="00037E4D"/>
    <w:rsid w:val="000400F6"/>
    <w:rsid w:val="000402D9"/>
    <w:rsid w:val="00040ACE"/>
    <w:rsid w:val="00040D50"/>
    <w:rsid w:val="00040FD8"/>
    <w:rsid w:val="000415EB"/>
    <w:rsid w:val="0004166E"/>
    <w:rsid w:val="00041954"/>
    <w:rsid w:val="00041A46"/>
    <w:rsid w:val="00041C55"/>
    <w:rsid w:val="00041FD6"/>
    <w:rsid w:val="00042087"/>
    <w:rsid w:val="000424D9"/>
    <w:rsid w:val="0004337B"/>
    <w:rsid w:val="00043587"/>
    <w:rsid w:val="00043593"/>
    <w:rsid w:val="00044168"/>
    <w:rsid w:val="00044E95"/>
    <w:rsid w:val="0004515C"/>
    <w:rsid w:val="00045BF1"/>
    <w:rsid w:val="00045DCF"/>
    <w:rsid w:val="00046488"/>
    <w:rsid w:val="0004653C"/>
    <w:rsid w:val="0004670B"/>
    <w:rsid w:val="00046B41"/>
    <w:rsid w:val="00046EF0"/>
    <w:rsid w:val="000470C4"/>
    <w:rsid w:val="000471E8"/>
    <w:rsid w:val="000476BF"/>
    <w:rsid w:val="00047C6D"/>
    <w:rsid w:val="000501FC"/>
    <w:rsid w:val="00050431"/>
    <w:rsid w:val="000504AB"/>
    <w:rsid w:val="00050A27"/>
    <w:rsid w:val="00050C51"/>
    <w:rsid w:val="00050CF8"/>
    <w:rsid w:val="000510BF"/>
    <w:rsid w:val="000511B1"/>
    <w:rsid w:val="00051215"/>
    <w:rsid w:val="0005147B"/>
    <w:rsid w:val="0005173E"/>
    <w:rsid w:val="0005207A"/>
    <w:rsid w:val="000521F6"/>
    <w:rsid w:val="0005227B"/>
    <w:rsid w:val="00052780"/>
    <w:rsid w:val="000529AC"/>
    <w:rsid w:val="000529D0"/>
    <w:rsid w:val="000534E7"/>
    <w:rsid w:val="00053576"/>
    <w:rsid w:val="0005387C"/>
    <w:rsid w:val="00053FCE"/>
    <w:rsid w:val="0005447A"/>
    <w:rsid w:val="00054571"/>
    <w:rsid w:val="00054697"/>
    <w:rsid w:val="000549BC"/>
    <w:rsid w:val="00054B37"/>
    <w:rsid w:val="00055034"/>
    <w:rsid w:val="00055562"/>
    <w:rsid w:val="0005558E"/>
    <w:rsid w:val="000556CA"/>
    <w:rsid w:val="00055BD7"/>
    <w:rsid w:val="000560A8"/>
    <w:rsid w:val="0005651D"/>
    <w:rsid w:val="000565BE"/>
    <w:rsid w:val="000572F7"/>
    <w:rsid w:val="0005743F"/>
    <w:rsid w:val="0005751F"/>
    <w:rsid w:val="00057601"/>
    <w:rsid w:val="00057611"/>
    <w:rsid w:val="00057642"/>
    <w:rsid w:val="0005780F"/>
    <w:rsid w:val="000579FB"/>
    <w:rsid w:val="00060137"/>
    <w:rsid w:val="00060159"/>
    <w:rsid w:val="00060DA6"/>
    <w:rsid w:val="0006117E"/>
    <w:rsid w:val="0006150F"/>
    <w:rsid w:val="00061596"/>
    <w:rsid w:val="00061950"/>
    <w:rsid w:val="00061AFF"/>
    <w:rsid w:val="00061E08"/>
    <w:rsid w:val="000622F8"/>
    <w:rsid w:val="000626CA"/>
    <w:rsid w:val="00062DD6"/>
    <w:rsid w:val="0006352C"/>
    <w:rsid w:val="00063A0B"/>
    <w:rsid w:val="00063BDA"/>
    <w:rsid w:val="00063F77"/>
    <w:rsid w:val="00064579"/>
    <w:rsid w:val="00064594"/>
    <w:rsid w:val="0006489D"/>
    <w:rsid w:val="00064C70"/>
    <w:rsid w:val="00064CB0"/>
    <w:rsid w:val="00064EEF"/>
    <w:rsid w:val="00065371"/>
    <w:rsid w:val="00065405"/>
    <w:rsid w:val="00065452"/>
    <w:rsid w:val="00065564"/>
    <w:rsid w:val="00065D81"/>
    <w:rsid w:val="00065DDF"/>
    <w:rsid w:val="00066461"/>
    <w:rsid w:val="00066728"/>
    <w:rsid w:val="0006686D"/>
    <w:rsid w:val="00066B36"/>
    <w:rsid w:val="00066DC0"/>
    <w:rsid w:val="00067091"/>
    <w:rsid w:val="00067B33"/>
    <w:rsid w:val="00067B92"/>
    <w:rsid w:val="00067C3D"/>
    <w:rsid w:val="00067DB3"/>
    <w:rsid w:val="00070E90"/>
    <w:rsid w:val="00070ED6"/>
    <w:rsid w:val="00071053"/>
    <w:rsid w:val="00071278"/>
    <w:rsid w:val="0007149F"/>
    <w:rsid w:val="000714BD"/>
    <w:rsid w:val="0007182E"/>
    <w:rsid w:val="00071EAF"/>
    <w:rsid w:val="00071ECF"/>
    <w:rsid w:val="00072CD7"/>
    <w:rsid w:val="00072DD7"/>
    <w:rsid w:val="0007313A"/>
    <w:rsid w:val="00073418"/>
    <w:rsid w:val="00073B54"/>
    <w:rsid w:val="00073B97"/>
    <w:rsid w:val="0007429F"/>
    <w:rsid w:val="00075578"/>
    <w:rsid w:val="00075AB0"/>
    <w:rsid w:val="00076103"/>
    <w:rsid w:val="00076392"/>
    <w:rsid w:val="000764B5"/>
    <w:rsid w:val="000767B5"/>
    <w:rsid w:val="00077086"/>
    <w:rsid w:val="000772DB"/>
    <w:rsid w:val="00077454"/>
    <w:rsid w:val="0007776F"/>
    <w:rsid w:val="000778A4"/>
    <w:rsid w:val="00077F28"/>
    <w:rsid w:val="00080075"/>
    <w:rsid w:val="00080DFF"/>
    <w:rsid w:val="00080F0D"/>
    <w:rsid w:val="0008114B"/>
    <w:rsid w:val="000819D7"/>
    <w:rsid w:val="00081A3A"/>
    <w:rsid w:val="00081C67"/>
    <w:rsid w:val="0008252D"/>
    <w:rsid w:val="0008254C"/>
    <w:rsid w:val="00082A13"/>
    <w:rsid w:val="00082D76"/>
    <w:rsid w:val="000830EE"/>
    <w:rsid w:val="00083229"/>
    <w:rsid w:val="00083735"/>
    <w:rsid w:val="00084421"/>
    <w:rsid w:val="00084467"/>
    <w:rsid w:val="000848E7"/>
    <w:rsid w:val="00084CC9"/>
    <w:rsid w:val="0008524C"/>
    <w:rsid w:val="00085DC4"/>
    <w:rsid w:val="000862EC"/>
    <w:rsid w:val="000867A2"/>
    <w:rsid w:val="00086A7D"/>
    <w:rsid w:val="00087214"/>
    <w:rsid w:val="000877DA"/>
    <w:rsid w:val="00087A9C"/>
    <w:rsid w:val="00087CCE"/>
    <w:rsid w:val="00090439"/>
    <w:rsid w:val="00090504"/>
    <w:rsid w:val="000911D9"/>
    <w:rsid w:val="00091396"/>
    <w:rsid w:val="00091779"/>
    <w:rsid w:val="000919E5"/>
    <w:rsid w:val="000920C6"/>
    <w:rsid w:val="000925C2"/>
    <w:rsid w:val="00092F4B"/>
    <w:rsid w:val="000935BD"/>
    <w:rsid w:val="00093CCE"/>
    <w:rsid w:val="00093D01"/>
    <w:rsid w:val="000943DF"/>
    <w:rsid w:val="000947C3"/>
    <w:rsid w:val="00094875"/>
    <w:rsid w:val="00096011"/>
    <w:rsid w:val="000962C2"/>
    <w:rsid w:val="00096F94"/>
    <w:rsid w:val="0009728E"/>
    <w:rsid w:val="00097329"/>
    <w:rsid w:val="00097332"/>
    <w:rsid w:val="00097628"/>
    <w:rsid w:val="00097F5D"/>
    <w:rsid w:val="000A018D"/>
    <w:rsid w:val="000A0432"/>
    <w:rsid w:val="000A0992"/>
    <w:rsid w:val="000A0C5A"/>
    <w:rsid w:val="000A1C00"/>
    <w:rsid w:val="000A1C21"/>
    <w:rsid w:val="000A1E46"/>
    <w:rsid w:val="000A1E89"/>
    <w:rsid w:val="000A2378"/>
    <w:rsid w:val="000A27D2"/>
    <w:rsid w:val="000A32B3"/>
    <w:rsid w:val="000A3343"/>
    <w:rsid w:val="000A37AA"/>
    <w:rsid w:val="000A3846"/>
    <w:rsid w:val="000A3DCC"/>
    <w:rsid w:val="000A43C3"/>
    <w:rsid w:val="000A43D3"/>
    <w:rsid w:val="000A46CD"/>
    <w:rsid w:val="000A4AA9"/>
    <w:rsid w:val="000A4AFC"/>
    <w:rsid w:val="000A4F0D"/>
    <w:rsid w:val="000A5438"/>
    <w:rsid w:val="000A562B"/>
    <w:rsid w:val="000A570E"/>
    <w:rsid w:val="000A5A02"/>
    <w:rsid w:val="000A6048"/>
    <w:rsid w:val="000A605E"/>
    <w:rsid w:val="000A6285"/>
    <w:rsid w:val="000A63C5"/>
    <w:rsid w:val="000A6A8A"/>
    <w:rsid w:val="000A6B77"/>
    <w:rsid w:val="000A7031"/>
    <w:rsid w:val="000A7272"/>
    <w:rsid w:val="000A74D3"/>
    <w:rsid w:val="000A7C96"/>
    <w:rsid w:val="000B0135"/>
    <w:rsid w:val="000B057C"/>
    <w:rsid w:val="000B0616"/>
    <w:rsid w:val="000B0966"/>
    <w:rsid w:val="000B1496"/>
    <w:rsid w:val="000B1F12"/>
    <w:rsid w:val="000B20A7"/>
    <w:rsid w:val="000B210F"/>
    <w:rsid w:val="000B2923"/>
    <w:rsid w:val="000B294A"/>
    <w:rsid w:val="000B29E0"/>
    <w:rsid w:val="000B2D4E"/>
    <w:rsid w:val="000B2DAB"/>
    <w:rsid w:val="000B3107"/>
    <w:rsid w:val="000B35CA"/>
    <w:rsid w:val="000B413B"/>
    <w:rsid w:val="000B447C"/>
    <w:rsid w:val="000B4A02"/>
    <w:rsid w:val="000B4A4C"/>
    <w:rsid w:val="000B4CCE"/>
    <w:rsid w:val="000B52FC"/>
    <w:rsid w:val="000B5452"/>
    <w:rsid w:val="000B573A"/>
    <w:rsid w:val="000B662E"/>
    <w:rsid w:val="000B667C"/>
    <w:rsid w:val="000B6897"/>
    <w:rsid w:val="000B6986"/>
    <w:rsid w:val="000B6C18"/>
    <w:rsid w:val="000B727D"/>
    <w:rsid w:val="000B7D05"/>
    <w:rsid w:val="000C0AE2"/>
    <w:rsid w:val="000C0B4A"/>
    <w:rsid w:val="000C0B8C"/>
    <w:rsid w:val="000C0C4C"/>
    <w:rsid w:val="000C0FFD"/>
    <w:rsid w:val="000C1146"/>
    <w:rsid w:val="000C12B3"/>
    <w:rsid w:val="000C146A"/>
    <w:rsid w:val="000C1ABF"/>
    <w:rsid w:val="000C1B96"/>
    <w:rsid w:val="000C1EC6"/>
    <w:rsid w:val="000C218E"/>
    <w:rsid w:val="000C2194"/>
    <w:rsid w:val="000C2506"/>
    <w:rsid w:val="000C291F"/>
    <w:rsid w:val="000C2B9A"/>
    <w:rsid w:val="000C2E08"/>
    <w:rsid w:val="000C33D5"/>
    <w:rsid w:val="000C36A1"/>
    <w:rsid w:val="000C38AC"/>
    <w:rsid w:val="000C391F"/>
    <w:rsid w:val="000C3B48"/>
    <w:rsid w:val="000C418E"/>
    <w:rsid w:val="000C424B"/>
    <w:rsid w:val="000C54A2"/>
    <w:rsid w:val="000C5683"/>
    <w:rsid w:val="000C5BB7"/>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B25"/>
    <w:rsid w:val="000D0D44"/>
    <w:rsid w:val="000D1187"/>
    <w:rsid w:val="000D123C"/>
    <w:rsid w:val="000D1408"/>
    <w:rsid w:val="000D1592"/>
    <w:rsid w:val="000D1778"/>
    <w:rsid w:val="000D17B9"/>
    <w:rsid w:val="000D18D5"/>
    <w:rsid w:val="000D1C6F"/>
    <w:rsid w:val="000D1D35"/>
    <w:rsid w:val="000D1F6A"/>
    <w:rsid w:val="000D2169"/>
    <w:rsid w:val="000D2241"/>
    <w:rsid w:val="000D23A9"/>
    <w:rsid w:val="000D2802"/>
    <w:rsid w:val="000D2969"/>
    <w:rsid w:val="000D2C53"/>
    <w:rsid w:val="000D2CEE"/>
    <w:rsid w:val="000D3406"/>
    <w:rsid w:val="000D3502"/>
    <w:rsid w:val="000D3A2F"/>
    <w:rsid w:val="000D3AD9"/>
    <w:rsid w:val="000D4088"/>
    <w:rsid w:val="000D44EB"/>
    <w:rsid w:val="000D46B4"/>
    <w:rsid w:val="000D4C7A"/>
    <w:rsid w:val="000D5004"/>
    <w:rsid w:val="000D520D"/>
    <w:rsid w:val="000D612D"/>
    <w:rsid w:val="000D66DF"/>
    <w:rsid w:val="000D68C0"/>
    <w:rsid w:val="000D697B"/>
    <w:rsid w:val="000D6AC7"/>
    <w:rsid w:val="000D7026"/>
    <w:rsid w:val="000D718B"/>
    <w:rsid w:val="000D7282"/>
    <w:rsid w:val="000D72B4"/>
    <w:rsid w:val="000D72E4"/>
    <w:rsid w:val="000D7324"/>
    <w:rsid w:val="000D757E"/>
    <w:rsid w:val="000D7C46"/>
    <w:rsid w:val="000D7E7B"/>
    <w:rsid w:val="000E04E3"/>
    <w:rsid w:val="000E071F"/>
    <w:rsid w:val="000E0A4A"/>
    <w:rsid w:val="000E0DD3"/>
    <w:rsid w:val="000E1248"/>
    <w:rsid w:val="000E1883"/>
    <w:rsid w:val="000E27AB"/>
    <w:rsid w:val="000E2C11"/>
    <w:rsid w:val="000E2E49"/>
    <w:rsid w:val="000E3746"/>
    <w:rsid w:val="000E37DB"/>
    <w:rsid w:val="000E3E5C"/>
    <w:rsid w:val="000E411A"/>
    <w:rsid w:val="000E4499"/>
    <w:rsid w:val="000E456A"/>
    <w:rsid w:val="000E4995"/>
    <w:rsid w:val="000E49EB"/>
    <w:rsid w:val="000E4BDA"/>
    <w:rsid w:val="000E53A4"/>
    <w:rsid w:val="000E56FD"/>
    <w:rsid w:val="000E6150"/>
    <w:rsid w:val="000E624B"/>
    <w:rsid w:val="000E6941"/>
    <w:rsid w:val="000E73C1"/>
    <w:rsid w:val="000E776B"/>
    <w:rsid w:val="000E7ACE"/>
    <w:rsid w:val="000F068B"/>
    <w:rsid w:val="000F0D2B"/>
    <w:rsid w:val="000F1234"/>
    <w:rsid w:val="000F13DF"/>
    <w:rsid w:val="000F258B"/>
    <w:rsid w:val="000F27EC"/>
    <w:rsid w:val="000F28EA"/>
    <w:rsid w:val="000F2E73"/>
    <w:rsid w:val="000F3092"/>
    <w:rsid w:val="000F31E9"/>
    <w:rsid w:val="000F3530"/>
    <w:rsid w:val="000F35BB"/>
    <w:rsid w:val="000F35E1"/>
    <w:rsid w:val="000F3CE2"/>
    <w:rsid w:val="000F3F75"/>
    <w:rsid w:val="000F4698"/>
    <w:rsid w:val="000F487B"/>
    <w:rsid w:val="000F53C9"/>
    <w:rsid w:val="000F54FB"/>
    <w:rsid w:val="000F5B91"/>
    <w:rsid w:val="000F5BF3"/>
    <w:rsid w:val="000F5C3C"/>
    <w:rsid w:val="000F6442"/>
    <w:rsid w:val="000F647C"/>
    <w:rsid w:val="000F6EF2"/>
    <w:rsid w:val="000F70AC"/>
    <w:rsid w:val="000F7E29"/>
    <w:rsid w:val="000F7EF2"/>
    <w:rsid w:val="001002E0"/>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468"/>
    <w:rsid w:val="00106505"/>
    <w:rsid w:val="00106569"/>
    <w:rsid w:val="00106983"/>
    <w:rsid w:val="0010703A"/>
    <w:rsid w:val="001071A4"/>
    <w:rsid w:val="001100B9"/>
    <w:rsid w:val="001108B5"/>
    <w:rsid w:val="001108D6"/>
    <w:rsid w:val="00110B70"/>
    <w:rsid w:val="00110E01"/>
    <w:rsid w:val="00111001"/>
    <w:rsid w:val="001117BB"/>
    <w:rsid w:val="00111ADD"/>
    <w:rsid w:val="00111B67"/>
    <w:rsid w:val="00111BE3"/>
    <w:rsid w:val="00111D2F"/>
    <w:rsid w:val="00112206"/>
    <w:rsid w:val="0011287C"/>
    <w:rsid w:val="001128EE"/>
    <w:rsid w:val="00112BB6"/>
    <w:rsid w:val="001131EA"/>
    <w:rsid w:val="00113607"/>
    <w:rsid w:val="00113748"/>
    <w:rsid w:val="00113A75"/>
    <w:rsid w:val="00113ACD"/>
    <w:rsid w:val="00113DD9"/>
    <w:rsid w:val="00113FEA"/>
    <w:rsid w:val="001145CC"/>
    <w:rsid w:val="001149ED"/>
    <w:rsid w:val="00114A4C"/>
    <w:rsid w:val="00114CCB"/>
    <w:rsid w:val="00114D4C"/>
    <w:rsid w:val="00115091"/>
    <w:rsid w:val="0011527E"/>
    <w:rsid w:val="00115984"/>
    <w:rsid w:val="00115A13"/>
    <w:rsid w:val="00115A53"/>
    <w:rsid w:val="00115AC2"/>
    <w:rsid w:val="0011603A"/>
    <w:rsid w:val="00116447"/>
    <w:rsid w:val="00116614"/>
    <w:rsid w:val="00116662"/>
    <w:rsid w:val="0011667A"/>
    <w:rsid w:val="001167EB"/>
    <w:rsid w:val="001169F2"/>
    <w:rsid w:val="00116CC0"/>
    <w:rsid w:val="00116EB8"/>
    <w:rsid w:val="00116FF9"/>
    <w:rsid w:val="00117CB2"/>
    <w:rsid w:val="00120002"/>
    <w:rsid w:val="00120244"/>
    <w:rsid w:val="0012131B"/>
    <w:rsid w:val="00121CFF"/>
    <w:rsid w:val="00121EA4"/>
    <w:rsid w:val="00122C39"/>
    <w:rsid w:val="00123D5D"/>
    <w:rsid w:val="00123E2A"/>
    <w:rsid w:val="00123FEA"/>
    <w:rsid w:val="00124433"/>
    <w:rsid w:val="001247D5"/>
    <w:rsid w:val="00124BE3"/>
    <w:rsid w:val="00124BEE"/>
    <w:rsid w:val="00124E2F"/>
    <w:rsid w:val="0012538C"/>
    <w:rsid w:val="00125392"/>
    <w:rsid w:val="00125484"/>
    <w:rsid w:val="001258A9"/>
    <w:rsid w:val="0012593E"/>
    <w:rsid w:val="001259FE"/>
    <w:rsid w:val="0012627E"/>
    <w:rsid w:val="00126531"/>
    <w:rsid w:val="00126A11"/>
    <w:rsid w:val="00126CB2"/>
    <w:rsid w:val="00126D7C"/>
    <w:rsid w:val="00126D81"/>
    <w:rsid w:val="00126F74"/>
    <w:rsid w:val="00127517"/>
    <w:rsid w:val="00127593"/>
    <w:rsid w:val="00127E17"/>
    <w:rsid w:val="00130073"/>
    <w:rsid w:val="00130B91"/>
    <w:rsid w:val="00130B99"/>
    <w:rsid w:val="00130C0F"/>
    <w:rsid w:val="0013148A"/>
    <w:rsid w:val="001315B3"/>
    <w:rsid w:val="0013321A"/>
    <w:rsid w:val="00133352"/>
    <w:rsid w:val="0013349C"/>
    <w:rsid w:val="00133808"/>
    <w:rsid w:val="001339E0"/>
    <w:rsid w:val="00133CAD"/>
    <w:rsid w:val="00133E1C"/>
    <w:rsid w:val="00133E61"/>
    <w:rsid w:val="00133FD1"/>
    <w:rsid w:val="001341F8"/>
    <w:rsid w:val="00134488"/>
    <w:rsid w:val="001346EE"/>
    <w:rsid w:val="00134C9D"/>
    <w:rsid w:val="001351F2"/>
    <w:rsid w:val="00135E33"/>
    <w:rsid w:val="00135EDE"/>
    <w:rsid w:val="00136C2A"/>
    <w:rsid w:val="00136F81"/>
    <w:rsid w:val="00137261"/>
    <w:rsid w:val="0013730A"/>
    <w:rsid w:val="001376B2"/>
    <w:rsid w:val="001378BE"/>
    <w:rsid w:val="001401D9"/>
    <w:rsid w:val="001404A3"/>
    <w:rsid w:val="0014071B"/>
    <w:rsid w:val="00140AF0"/>
    <w:rsid w:val="00140E44"/>
    <w:rsid w:val="001410CA"/>
    <w:rsid w:val="001411D3"/>
    <w:rsid w:val="001418BD"/>
    <w:rsid w:val="00141CE8"/>
    <w:rsid w:val="00142203"/>
    <w:rsid w:val="0014263A"/>
    <w:rsid w:val="0014282B"/>
    <w:rsid w:val="001428F7"/>
    <w:rsid w:val="00143845"/>
    <w:rsid w:val="00143A68"/>
    <w:rsid w:val="00143C28"/>
    <w:rsid w:val="00143D1C"/>
    <w:rsid w:val="00143F30"/>
    <w:rsid w:val="001442EC"/>
    <w:rsid w:val="00144851"/>
    <w:rsid w:val="001449F4"/>
    <w:rsid w:val="00144D37"/>
    <w:rsid w:val="00145050"/>
    <w:rsid w:val="00145114"/>
    <w:rsid w:val="0014540E"/>
    <w:rsid w:val="00145764"/>
    <w:rsid w:val="001464F8"/>
    <w:rsid w:val="00146B36"/>
    <w:rsid w:val="00146D42"/>
    <w:rsid w:val="00146DC1"/>
    <w:rsid w:val="0014740D"/>
    <w:rsid w:val="00150083"/>
    <w:rsid w:val="001511B4"/>
    <w:rsid w:val="001512C7"/>
    <w:rsid w:val="00151405"/>
    <w:rsid w:val="00151B8C"/>
    <w:rsid w:val="001520D7"/>
    <w:rsid w:val="001527DB"/>
    <w:rsid w:val="00152E95"/>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6B13"/>
    <w:rsid w:val="001573A9"/>
    <w:rsid w:val="001600EC"/>
    <w:rsid w:val="0016032D"/>
    <w:rsid w:val="00160682"/>
    <w:rsid w:val="00160800"/>
    <w:rsid w:val="0016086C"/>
    <w:rsid w:val="00160978"/>
    <w:rsid w:val="00160A34"/>
    <w:rsid w:val="001610F8"/>
    <w:rsid w:val="0016167E"/>
    <w:rsid w:val="001616FE"/>
    <w:rsid w:val="00162354"/>
    <w:rsid w:val="0016307D"/>
    <w:rsid w:val="00163914"/>
    <w:rsid w:val="00163E14"/>
    <w:rsid w:val="0016414E"/>
    <w:rsid w:val="001646AB"/>
    <w:rsid w:val="0016470A"/>
    <w:rsid w:val="00164FC9"/>
    <w:rsid w:val="00165A13"/>
    <w:rsid w:val="00165BB2"/>
    <w:rsid w:val="00165CBC"/>
    <w:rsid w:val="00165CC7"/>
    <w:rsid w:val="00165D6A"/>
    <w:rsid w:val="00165EBF"/>
    <w:rsid w:val="00166417"/>
    <w:rsid w:val="0016682F"/>
    <w:rsid w:val="00166BBF"/>
    <w:rsid w:val="00167696"/>
    <w:rsid w:val="0017012B"/>
    <w:rsid w:val="001709BB"/>
    <w:rsid w:val="00170CEE"/>
    <w:rsid w:val="00170F9C"/>
    <w:rsid w:val="001717F5"/>
    <w:rsid w:val="00171F04"/>
    <w:rsid w:val="001720DB"/>
    <w:rsid w:val="00172B58"/>
    <w:rsid w:val="00172BE7"/>
    <w:rsid w:val="001731B0"/>
    <w:rsid w:val="00173381"/>
    <w:rsid w:val="001735E3"/>
    <w:rsid w:val="00173670"/>
    <w:rsid w:val="00173A7B"/>
    <w:rsid w:val="0017432D"/>
    <w:rsid w:val="001750D9"/>
    <w:rsid w:val="001754EB"/>
    <w:rsid w:val="00175801"/>
    <w:rsid w:val="00175832"/>
    <w:rsid w:val="00175F94"/>
    <w:rsid w:val="0017624F"/>
    <w:rsid w:val="00176555"/>
    <w:rsid w:val="00176F61"/>
    <w:rsid w:val="001770F0"/>
    <w:rsid w:val="001772D8"/>
    <w:rsid w:val="00177914"/>
    <w:rsid w:val="00177A80"/>
    <w:rsid w:val="00177AD3"/>
    <w:rsid w:val="00177E35"/>
    <w:rsid w:val="00177F2B"/>
    <w:rsid w:val="001802FD"/>
    <w:rsid w:val="001804A7"/>
    <w:rsid w:val="00180621"/>
    <w:rsid w:val="00180640"/>
    <w:rsid w:val="001813C5"/>
    <w:rsid w:val="00181447"/>
    <w:rsid w:val="00181458"/>
    <w:rsid w:val="00181AC5"/>
    <w:rsid w:val="0018207E"/>
    <w:rsid w:val="00182BE9"/>
    <w:rsid w:val="00182CF7"/>
    <w:rsid w:val="00182D90"/>
    <w:rsid w:val="001831FA"/>
    <w:rsid w:val="001831FE"/>
    <w:rsid w:val="00183220"/>
    <w:rsid w:val="0018323C"/>
    <w:rsid w:val="00183331"/>
    <w:rsid w:val="001838C6"/>
    <w:rsid w:val="00183ADD"/>
    <w:rsid w:val="00183B36"/>
    <w:rsid w:val="0018471D"/>
    <w:rsid w:val="001849E0"/>
    <w:rsid w:val="00184B38"/>
    <w:rsid w:val="00184D28"/>
    <w:rsid w:val="00185C94"/>
    <w:rsid w:val="001862F0"/>
    <w:rsid w:val="001866C8"/>
    <w:rsid w:val="00186D1F"/>
    <w:rsid w:val="00186D52"/>
    <w:rsid w:val="00186DB6"/>
    <w:rsid w:val="001875F5"/>
    <w:rsid w:val="001876D8"/>
    <w:rsid w:val="001879FB"/>
    <w:rsid w:val="00190285"/>
    <w:rsid w:val="001906F5"/>
    <w:rsid w:val="001907EF"/>
    <w:rsid w:val="0019086C"/>
    <w:rsid w:val="00190880"/>
    <w:rsid w:val="001909B3"/>
    <w:rsid w:val="00190B26"/>
    <w:rsid w:val="00190BF2"/>
    <w:rsid w:val="00191573"/>
    <w:rsid w:val="00191853"/>
    <w:rsid w:val="00192600"/>
    <w:rsid w:val="0019282E"/>
    <w:rsid w:val="00192A9B"/>
    <w:rsid w:val="00192C30"/>
    <w:rsid w:val="00192DBA"/>
    <w:rsid w:val="00192EDD"/>
    <w:rsid w:val="001932CC"/>
    <w:rsid w:val="001938D3"/>
    <w:rsid w:val="00193972"/>
    <w:rsid w:val="00193A41"/>
    <w:rsid w:val="00193B4A"/>
    <w:rsid w:val="00193B61"/>
    <w:rsid w:val="00193C4F"/>
    <w:rsid w:val="00194195"/>
    <w:rsid w:val="00194BF5"/>
    <w:rsid w:val="00194EFA"/>
    <w:rsid w:val="00195012"/>
    <w:rsid w:val="001950FD"/>
    <w:rsid w:val="00195268"/>
    <w:rsid w:val="00195579"/>
    <w:rsid w:val="00195811"/>
    <w:rsid w:val="00195BDC"/>
    <w:rsid w:val="00195D8F"/>
    <w:rsid w:val="00195FDB"/>
    <w:rsid w:val="001960E4"/>
    <w:rsid w:val="001962B6"/>
    <w:rsid w:val="0019681E"/>
    <w:rsid w:val="00196990"/>
    <w:rsid w:val="001969ED"/>
    <w:rsid w:val="001969F7"/>
    <w:rsid w:val="00196F4C"/>
    <w:rsid w:val="00197B86"/>
    <w:rsid w:val="00197D24"/>
    <w:rsid w:val="00197F52"/>
    <w:rsid w:val="001A026F"/>
    <w:rsid w:val="001A0883"/>
    <w:rsid w:val="001A1380"/>
    <w:rsid w:val="001A178D"/>
    <w:rsid w:val="001A18FF"/>
    <w:rsid w:val="001A1B89"/>
    <w:rsid w:val="001A1D5E"/>
    <w:rsid w:val="001A1EBC"/>
    <w:rsid w:val="001A1F3B"/>
    <w:rsid w:val="001A2465"/>
    <w:rsid w:val="001A2AD4"/>
    <w:rsid w:val="001A2F25"/>
    <w:rsid w:val="001A3113"/>
    <w:rsid w:val="001A3212"/>
    <w:rsid w:val="001A3396"/>
    <w:rsid w:val="001A3B96"/>
    <w:rsid w:val="001A47EF"/>
    <w:rsid w:val="001A48C4"/>
    <w:rsid w:val="001A4933"/>
    <w:rsid w:val="001A4A33"/>
    <w:rsid w:val="001A53AB"/>
    <w:rsid w:val="001A594F"/>
    <w:rsid w:val="001A5CAD"/>
    <w:rsid w:val="001A5CE9"/>
    <w:rsid w:val="001A5F5C"/>
    <w:rsid w:val="001A61FE"/>
    <w:rsid w:val="001A636E"/>
    <w:rsid w:val="001A6598"/>
    <w:rsid w:val="001A6644"/>
    <w:rsid w:val="001A66C9"/>
    <w:rsid w:val="001A6742"/>
    <w:rsid w:val="001A67D8"/>
    <w:rsid w:val="001A685F"/>
    <w:rsid w:val="001A6B19"/>
    <w:rsid w:val="001A6FEA"/>
    <w:rsid w:val="001A70C7"/>
    <w:rsid w:val="001A7222"/>
    <w:rsid w:val="001A7E6A"/>
    <w:rsid w:val="001A7F04"/>
    <w:rsid w:val="001B0384"/>
    <w:rsid w:val="001B0615"/>
    <w:rsid w:val="001B15E9"/>
    <w:rsid w:val="001B3855"/>
    <w:rsid w:val="001B4307"/>
    <w:rsid w:val="001B4592"/>
    <w:rsid w:val="001B45C4"/>
    <w:rsid w:val="001B46B6"/>
    <w:rsid w:val="001B4937"/>
    <w:rsid w:val="001B5156"/>
    <w:rsid w:val="001B5A9F"/>
    <w:rsid w:val="001B6A38"/>
    <w:rsid w:val="001B77C4"/>
    <w:rsid w:val="001B7F7B"/>
    <w:rsid w:val="001C025C"/>
    <w:rsid w:val="001C026C"/>
    <w:rsid w:val="001C057B"/>
    <w:rsid w:val="001C06DB"/>
    <w:rsid w:val="001C06FD"/>
    <w:rsid w:val="001C075A"/>
    <w:rsid w:val="001C0771"/>
    <w:rsid w:val="001C0B36"/>
    <w:rsid w:val="001C1090"/>
    <w:rsid w:val="001C1134"/>
    <w:rsid w:val="001C1435"/>
    <w:rsid w:val="001C170F"/>
    <w:rsid w:val="001C1744"/>
    <w:rsid w:val="001C1952"/>
    <w:rsid w:val="001C209E"/>
    <w:rsid w:val="001C23C8"/>
    <w:rsid w:val="001C2F29"/>
    <w:rsid w:val="001C2F9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009"/>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9C1"/>
    <w:rsid w:val="001D4ABF"/>
    <w:rsid w:val="001D4AFE"/>
    <w:rsid w:val="001D4DD7"/>
    <w:rsid w:val="001D4E75"/>
    <w:rsid w:val="001D575A"/>
    <w:rsid w:val="001D59E6"/>
    <w:rsid w:val="001D5BCB"/>
    <w:rsid w:val="001D6077"/>
    <w:rsid w:val="001D617D"/>
    <w:rsid w:val="001D65A5"/>
    <w:rsid w:val="001D6B1A"/>
    <w:rsid w:val="001D722C"/>
    <w:rsid w:val="001D7441"/>
    <w:rsid w:val="001D780B"/>
    <w:rsid w:val="001D7EB6"/>
    <w:rsid w:val="001E022C"/>
    <w:rsid w:val="001E03DC"/>
    <w:rsid w:val="001E0408"/>
    <w:rsid w:val="001E042E"/>
    <w:rsid w:val="001E0571"/>
    <w:rsid w:val="001E05E2"/>
    <w:rsid w:val="001E0DB9"/>
    <w:rsid w:val="001E0F96"/>
    <w:rsid w:val="001E18DC"/>
    <w:rsid w:val="001E1A4A"/>
    <w:rsid w:val="001E22C5"/>
    <w:rsid w:val="001E28B7"/>
    <w:rsid w:val="001E2D4C"/>
    <w:rsid w:val="001E3721"/>
    <w:rsid w:val="001E42B9"/>
    <w:rsid w:val="001E48BD"/>
    <w:rsid w:val="001E556E"/>
    <w:rsid w:val="001E5E08"/>
    <w:rsid w:val="001E6291"/>
    <w:rsid w:val="001E6818"/>
    <w:rsid w:val="001E758D"/>
    <w:rsid w:val="001E7868"/>
    <w:rsid w:val="001E79D0"/>
    <w:rsid w:val="001E7D66"/>
    <w:rsid w:val="001F0150"/>
    <w:rsid w:val="001F087E"/>
    <w:rsid w:val="001F0B47"/>
    <w:rsid w:val="001F0F47"/>
    <w:rsid w:val="001F1728"/>
    <w:rsid w:val="001F1BA1"/>
    <w:rsid w:val="001F1C1A"/>
    <w:rsid w:val="001F23A7"/>
    <w:rsid w:val="001F24C6"/>
    <w:rsid w:val="001F29ED"/>
    <w:rsid w:val="001F355F"/>
    <w:rsid w:val="001F37AF"/>
    <w:rsid w:val="001F3E14"/>
    <w:rsid w:val="001F420E"/>
    <w:rsid w:val="001F4366"/>
    <w:rsid w:val="001F43E9"/>
    <w:rsid w:val="001F4D62"/>
    <w:rsid w:val="001F59AA"/>
    <w:rsid w:val="001F5F1F"/>
    <w:rsid w:val="001F60BC"/>
    <w:rsid w:val="001F63B6"/>
    <w:rsid w:val="001F6596"/>
    <w:rsid w:val="001F68B6"/>
    <w:rsid w:val="001F695C"/>
    <w:rsid w:val="001F6C35"/>
    <w:rsid w:val="001F6FC1"/>
    <w:rsid w:val="001F75E7"/>
    <w:rsid w:val="001F7831"/>
    <w:rsid w:val="001F7B5F"/>
    <w:rsid w:val="002004C5"/>
    <w:rsid w:val="002008A8"/>
    <w:rsid w:val="002011AF"/>
    <w:rsid w:val="00201A8B"/>
    <w:rsid w:val="00201B70"/>
    <w:rsid w:val="00201E8E"/>
    <w:rsid w:val="002025AF"/>
    <w:rsid w:val="002025B9"/>
    <w:rsid w:val="0020267F"/>
    <w:rsid w:val="0020276F"/>
    <w:rsid w:val="002027DD"/>
    <w:rsid w:val="0020287C"/>
    <w:rsid w:val="00202B23"/>
    <w:rsid w:val="00202DFD"/>
    <w:rsid w:val="002030FB"/>
    <w:rsid w:val="002033E6"/>
    <w:rsid w:val="00203461"/>
    <w:rsid w:val="002038B0"/>
    <w:rsid w:val="002039CF"/>
    <w:rsid w:val="00203AA2"/>
    <w:rsid w:val="00203BAE"/>
    <w:rsid w:val="00203C46"/>
    <w:rsid w:val="002044CB"/>
    <w:rsid w:val="00204B40"/>
    <w:rsid w:val="00204BD3"/>
    <w:rsid w:val="00204E29"/>
    <w:rsid w:val="00204FF1"/>
    <w:rsid w:val="002051D2"/>
    <w:rsid w:val="00205379"/>
    <w:rsid w:val="00205BD3"/>
    <w:rsid w:val="00205FB2"/>
    <w:rsid w:val="002060C4"/>
    <w:rsid w:val="0020629C"/>
    <w:rsid w:val="00206543"/>
    <w:rsid w:val="00206940"/>
    <w:rsid w:val="00207439"/>
    <w:rsid w:val="00207875"/>
    <w:rsid w:val="00207996"/>
    <w:rsid w:val="002079C5"/>
    <w:rsid w:val="00210155"/>
    <w:rsid w:val="0021016C"/>
    <w:rsid w:val="002103C6"/>
    <w:rsid w:val="002104B6"/>
    <w:rsid w:val="002106B0"/>
    <w:rsid w:val="00210DF7"/>
    <w:rsid w:val="00210E50"/>
    <w:rsid w:val="00211407"/>
    <w:rsid w:val="002117D2"/>
    <w:rsid w:val="00211944"/>
    <w:rsid w:val="002119EA"/>
    <w:rsid w:val="00211CC2"/>
    <w:rsid w:val="00212082"/>
    <w:rsid w:val="00212A6E"/>
    <w:rsid w:val="00212D28"/>
    <w:rsid w:val="00213032"/>
    <w:rsid w:val="002135C3"/>
    <w:rsid w:val="00213C65"/>
    <w:rsid w:val="002143B3"/>
    <w:rsid w:val="00214ACA"/>
    <w:rsid w:val="00214B7C"/>
    <w:rsid w:val="00215499"/>
    <w:rsid w:val="00215C4B"/>
    <w:rsid w:val="00215C5B"/>
    <w:rsid w:val="00215F95"/>
    <w:rsid w:val="00216028"/>
    <w:rsid w:val="002163DF"/>
    <w:rsid w:val="00216845"/>
    <w:rsid w:val="002169C2"/>
    <w:rsid w:val="00216A1F"/>
    <w:rsid w:val="0021716A"/>
    <w:rsid w:val="0021727E"/>
    <w:rsid w:val="00217433"/>
    <w:rsid w:val="00217AFA"/>
    <w:rsid w:val="002200B1"/>
    <w:rsid w:val="002205D3"/>
    <w:rsid w:val="00220E7C"/>
    <w:rsid w:val="002210D2"/>
    <w:rsid w:val="00221139"/>
    <w:rsid w:val="00221509"/>
    <w:rsid w:val="0022165C"/>
    <w:rsid w:val="00221DE6"/>
    <w:rsid w:val="002224E8"/>
    <w:rsid w:val="0022283B"/>
    <w:rsid w:val="0022297C"/>
    <w:rsid w:val="00222BB1"/>
    <w:rsid w:val="00222D34"/>
    <w:rsid w:val="00222F6F"/>
    <w:rsid w:val="002233EF"/>
    <w:rsid w:val="002236FD"/>
    <w:rsid w:val="002237D0"/>
    <w:rsid w:val="002239F2"/>
    <w:rsid w:val="00224314"/>
    <w:rsid w:val="00224604"/>
    <w:rsid w:val="002248D5"/>
    <w:rsid w:val="00224ABF"/>
    <w:rsid w:val="00224ADE"/>
    <w:rsid w:val="0022515E"/>
    <w:rsid w:val="002251C6"/>
    <w:rsid w:val="002258B6"/>
    <w:rsid w:val="00225907"/>
    <w:rsid w:val="002259BE"/>
    <w:rsid w:val="0022610C"/>
    <w:rsid w:val="00226152"/>
    <w:rsid w:val="00226179"/>
    <w:rsid w:val="002261AB"/>
    <w:rsid w:val="00226215"/>
    <w:rsid w:val="00226802"/>
    <w:rsid w:val="00226D37"/>
    <w:rsid w:val="00227216"/>
    <w:rsid w:val="002275AC"/>
    <w:rsid w:val="002278F6"/>
    <w:rsid w:val="00227ADF"/>
    <w:rsid w:val="00227C27"/>
    <w:rsid w:val="0023088F"/>
    <w:rsid w:val="00230E84"/>
    <w:rsid w:val="00230F55"/>
    <w:rsid w:val="002314F5"/>
    <w:rsid w:val="0023243A"/>
    <w:rsid w:val="00232A2A"/>
    <w:rsid w:val="00233080"/>
    <w:rsid w:val="0023330D"/>
    <w:rsid w:val="0023374D"/>
    <w:rsid w:val="0023377F"/>
    <w:rsid w:val="002338DD"/>
    <w:rsid w:val="00233A07"/>
    <w:rsid w:val="00233B1A"/>
    <w:rsid w:val="00233C44"/>
    <w:rsid w:val="00233F62"/>
    <w:rsid w:val="00234459"/>
    <w:rsid w:val="00234D9F"/>
    <w:rsid w:val="00235018"/>
    <w:rsid w:val="00235074"/>
    <w:rsid w:val="0023518C"/>
    <w:rsid w:val="002351B3"/>
    <w:rsid w:val="002354E0"/>
    <w:rsid w:val="00235B25"/>
    <w:rsid w:val="00235B7B"/>
    <w:rsid w:val="00235BEF"/>
    <w:rsid w:val="00235DBD"/>
    <w:rsid w:val="00235EBA"/>
    <w:rsid w:val="0023600C"/>
    <w:rsid w:val="00236136"/>
    <w:rsid w:val="002361B4"/>
    <w:rsid w:val="002361CF"/>
    <w:rsid w:val="0023661F"/>
    <w:rsid w:val="0023715C"/>
    <w:rsid w:val="00237208"/>
    <w:rsid w:val="00237F31"/>
    <w:rsid w:val="002402FF"/>
    <w:rsid w:val="002404AA"/>
    <w:rsid w:val="0024072C"/>
    <w:rsid w:val="002409A4"/>
    <w:rsid w:val="00240A5E"/>
    <w:rsid w:val="00240B5A"/>
    <w:rsid w:val="00240E7E"/>
    <w:rsid w:val="0024101C"/>
    <w:rsid w:val="002412C7"/>
    <w:rsid w:val="002416D2"/>
    <w:rsid w:val="00241859"/>
    <w:rsid w:val="002419E3"/>
    <w:rsid w:val="00241A72"/>
    <w:rsid w:val="00241B19"/>
    <w:rsid w:val="00241DE3"/>
    <w:rsid w:val="00241E75"/>
    <w:rsid w:val="00241EAF"/>
    <w:rsid w:val="00241FAB"/>
    <w:rsid w:val="0024203A"/>
    <w:rsid w:val="00242C02"/>
    <w:rsid w:val="00242DDA"/>
    <w:rsid w:val="002436E5"/>
    <w:rsid w:val="00243FC6"/>
    <w:rsid w:val="00244BC2"/>
    <w:rsid w:val="00244CC8"/>
    <w:rsid w:val="00244EC6"/>
    <w:rsid w:val="00245022"/>
    <w:rsid w:val="002459E1"/>
    <w:rsid w:val="00245D95"/>
    <w:rsid w:val="00245E8B"/>
    <w:rsid w:val="002465DA"/>
    <w:rsid w:val="0024680D"/>
    <w:rsid w:val="00246C57"/>
    <w:rsid w:val="00247009"/>
    <w:rsid w:val="002471D7"/>
    <w:rsid w:val="00247330"/>
    <w:rsid w:val="002473E5"/>
    <w:rsid w:val="002474AD"/>
    <w:rsid w:val="00247D05"/>
    <w:rsid w:val="0025003F"/>
    <w:rsid w:val="00250133"/>
    <w:rsid w:val="0025024B"/>
    <w:rsid w:val="00250764"/>
    <w:rsid w:val="002508D9"/>
    <w:rsid w:val="002509BA"/>
    <w:rsid w:val="00250A2D"/>
    <w:rsid w:val="00250AEA"/>
    <w:rsid w:val="002510C5"/>
    <w:rsid w:val="00251103"/>
    <w:rsid w:val="00252787"/>
    <w:rsid w:val="00252852"/>
    <w:rsid w:val="0025296E"/>
    <w:rsid w:val="00252D15"/>
    <w:rsid w:val="00253084"/>
    <w:rsid w:val="00253357"/>
    <w:rsid w:val="00253593"/>
    <w:rsid w:val="00253619"/>
    <w:rsid w:val="002536F8"/>
    <w:rsid w:val="00253C02"/>
    <w:rsid w:val="00253DCF"/>
    <w:rsid w:val="00253F3D"/>
    <w:rsid w:val="00254109"/>
    <w:rsid w:val="00254464"/>
    <w:rsid w:val="00254468"/>
    <w:rsid w:val="002547E6"/>
    <w:rsid w:val="00254B77"/>
    <w:rsid w:val="0025526D"/>
    <w:rsid w:val="00255431"/>
    <w:rsid w:val="00255794"/>
    <w:rsid w:val="00255815"/>
    <w:rsid w:val="00255838"/>
    <w:rsid w:val="00255850"/>
    <w:rsid w:val="0025594D"/>
    <w:rsid w:val="00255A03"/>
    <w:rsid w:val="00255A29"/>
    <w:rsid w:val="00255BCB"/>
    <w:rsid w:val="00255FCE"/>
    <w:rsid w:val="002560A1"/>
    <w:rsid w:val="0025622B"/>
    <w:rsid w:val="00256971"/>
    <w:rsid w:val="0025700D"/>
    <w:rsid w:val="0025750F"/>
    <w:rsid w:val="002575F4"/>
    <w:rsid w:val="00260139"/>
    <w:rsid w:val="00260262"/>
    <w:rsid w:val="00260394"/>
    <w:rsid w:val="002603B9"/>
    <w:rsid w:val="002607B0"/>
    <w:rsid w:val="0026083A"/>
    <w:rsid w:val="00260A0C"/>
    <w:rsid w:val="00260CD2"/>
    <w:rsid w:val="0026168E"/>
    <w:rsid w:val="00261C0D"/>
    <w:rsid w:val="00262083"/>
    <w:rsid w:val="0026238D"/>
    <w:rsid w:val="002628AB"/>
    <w:rsid w:val="00262ACC"/>
    <w:rsid w:val="00262B0F"/>
    <w:rsid w:val="00262D05"/>
    <w:rsid w:val="00262D7C"/>
    <w:rsid w:val="00262FE2"/>
    <w:rsid w:val="002630E9"/>
    <w:rsid w:val="00263F6F"/>
    <w:rsid w:val="002643B7"/>
    <w:rsid w:val="002646BE"/>
    <w:rsid w:val="002649B4"/>
    <w:rsid w:val="002649D7"/>
    <w:rsid w:val="00264C76"/>
    <w:rsid w:val="00264E0E"/>
    <w:rsid w:val="00265090"/>
    <w:rsid w:val="00265121"/>
    <w:rsid w:val="002657CC"/>
    <w:rsid w:val="00265DEA"/>
    <w:rsid w:val="00266E27"/>
    <w:rsid w:val="002670E7"/>
    <w:rsid w:val="0026724F"/>
    <w:rsid w:val="00267532"/>
    <w:rsid w:val="00267639"/>
    <w:rsid w:val="002678CC"/>
    <w:rsid w:val="00267ABC"/>
    <w:rsid w:val="00267BD8"/>
    <w:rsid w:val="00267CAD"/>
    <w:rsid w:val="002701DA"/>
    <w:rsid w:val="00270C45"/>
    <w:rsid w:val="00270F32"/>
    <w:rsid w:val="002712E8"/>
    <w:rsid w:val="002714F6"/>
    <w:rsid w:val="002717DE"/>
    <w:rsid w:val="0027194E"/>
    <w:rsid w:val="002719A6"/>
    <w:rsid w:val="00271B0D"/>
    <w:rsid w:val="00271D6F"/>
    <w:rsid w:val="00272619"/>
    <w:rsid w:val="00272A9C"/>
    <w:rsid w:val="00272CE3"/>
    <w:rsid w:val="00273680"/>
    <w:rsid w:val="00273B9C"/>
    <w:rsid w:val="00273D52"/>
    <w:rsid w:val="00273E05"/>
    <w:rsid w:val="00274375"/>
    <w:rsid w:val="002744CC"/>
    <w:rsid w:val="0027460B"/>
    <w:rsid w:val="002754B2"/>
    <w:rsid w:val="002756B1"/>
    <w:rsid w:val="002756EA"/>
    <w:rsid w:val="0027628B"/>
    <w:rsid w:val="0027628E"/>
    <w:rsid w:val="00276351"/>
    <w:rsid w:val="00276677"/>
    <w:rsid w:val="00276C0C"/>
    <w:rsid w:val="00276F1D"/>
    <w:rsid w:val="002774E3"/>
    <w:rsid w:val="0027771E"/>
    <w:rsid w:val="0027782B"/>
    <w:rsid w:val="002779E9"/>
    <w:rsid w:val="00277F38"/>
    <w:rsid w:val="00277FE3"/>
    <w:rsid w:val="00280180"/>
    <w:rsid w:val="002806D1"/>
    <w:rsid w:val="00280BD0"/>
    <w:rsid w:val="00280D2A"/>
    <w:rsid w:val="00280E0C"/>
    <w:rsid w:val="002812AC"/>
    <w:rsid w:val="00281759"/>
    <w:rsid w:val="002818C7"/>
    <w:rsid w:val="00281AE3"/>
    <w:rsid w:val="00281E7E"/>
    <w:rsid w:val="00281F14"/>
    <w:rsid w:val="00281F9A"/>
    <w:rsid w:val="00282348"/>
    <w:rsid w:val="002829D2"/>
    <w:rsid w:val="00282C5F"/>
    <w:rsid w:val="002832DB"/>
    <w:rsid w:val="002838F9"/>
    <w:rsid w:val="00284AB8"/>
    <w:rsid w:val="00284CD1"/>
    <w:rsid w:val="00284D10"/>
    <w:rsid w:val="00285F26"/>
    <w:rsid w:val="00286365"/>
    <w:rsid w:val="00286398"/>
    <w:rsid w:val="002865C3"/>
    <w:rsid w:val="00286878"/>
    <w:rsid w:val="00286884"/>
    <w:rsid w:val="00286A39"/>
    <w:rsid w:val="00286E0D"/>
    <w:rsid w:val="002870E7"/>
    <w:rsid w:val="0028725F"/>
    <w:rsid w:val="0028761C"/>
    <w:rsid w:val="002902B2"/>
    <w:rsid w:val="00290FEC"/>
    <w:rsid w:val="002912B7"/>
    <w:rsid w:val="0029162C"/>
    <w:rsid w:val="00291C7A"/>
    <w:rsid w:val="00291D32"/>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BF9"/>
    <w:rsid w:val="00297DC2"/>
    <w:rsid w:val="002A00DC"/>
    <w:rsid w:val="002A029A"/>
    <w:rsid w:val="002A0E06"/>
    <w:rsid w:val="002A10F1"/>
    <w:rsid w:val="002A12D7"/>
    <w:rsid w:val="002A14F2"/>
    <w:rsid w:val="002A17B0"/>
    <w:rsid w:val="002A1DC8"/>
    <w:rsid w:val="002A2208"/>
    <w:rsid w:val="002A2373"/>
    <w:rsid w:val="002A2582"/>
    <w:rsid w:val="002A2B8B"/>
    <w:rsid w:val="002A2EDC"/>
    <w:rsid w:val="002A307C"/>
    <w:rsid w:val="002A31E6"/>
    <w:rsid w:val="002A3777"/>
    <w:rsid w:val="002A37EF"/>
    <w:rsid w:val="002A3AF2"/>
    <w:rsid w:val="002A3E97"/>
    <w:rsid w:val="002A3FA5"/>
    <w:rsid w:val="002A4621"/>
    <w:rsid w:val="002A4653"/>
    <w:rsid w:val="002A4656"/>
    <w:rsid w:val="002A4C0D"/>
    <w:rsid w:val="002A4DB4"/>
    <w:rsid w:val="002A4E97"/>
    <w:rsid w:val="002A4EC8"/>
    <w:rsid w:val="002A4EE6"/>
    <w:rsid w:val="002A53C0"/>
    <w:rsid w:val="002A553A"/>
    <w:rsid w:val="002A5920"/>
    <w:rsid w:val="002A5D3A"/>
    <w:rsid w:val="002A5D84"/>
    <w:rsid w:val="002A5FC1"/>
    <w:rsid w:val="002A64BB"/>
    <w:rsid w:val="002A66F2"/>
    <w:rsid w:val="002A6A8F"/>
    <w:rsid w:val="002A6CF2"/>
    <w:rsid w:val="002A6EDE"/>
    <w:rsid w:val="002A73E4"/>
    <w:rsid w:val="002A7922"/>
    <w:rsid w:val="002A7F72"/>
    <w:rsid w:val="002B02F4"/>
    <w:rsid w:val="002B0436"/>
    <w:rsid w:val="002B085A"/>
    <w:rsid w:val="002B0E26"/>
    <w:rsid w:val="002B1145"/>
    <w:rsid w:val="002B121C"/>
    <w:rsid w:val="002B125A"/>
    <w:rsid w:val="002B131D"/>
    <w:rsid w:val="002B191B"/>
    <w:rsid w:val="002B1C07"/>
    <w:rsid w:val="002B21D1"/>
    <w:rsid w:val="002B2531"/>
    <w:rsid w:val="002B2A35"/>
    <w:rsid w:val="002B2B03"/>
    <w:rsid w:val="002B2CD4"/>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358"/>
    <w:rsid w:val="002B7F9B"/>
    <w:rsid w:val="002C00D5"/>
    <w:rsid w:val="002C07EB"/>
    <w:rsid w:val="002C0DFF"/>
    <w:rsid w:val="002C0EF2"/>
    <w:rsid w:val="002C1018"/>
    <w:rsid w:val="002C1181"/>
    <w:rsid w:val="002C11E2"/>
    <w:rsid w:val="002C122F"/>
    <w:rsid w:val="002C17F0"/>
    <w:rsid w:val="002C1C2D"/>
    <w:rsid w:val="002C2574"/>
    <w:rsid w:val="002C25CA"/>
    <w:rsid w:val="002C276F"/>
    <w:rsid w:val="002C2A8F"/>
    <w:rsid w:val="002C2D10"/>
    <w:rsid w:val="002C2D67"/>
    <w:rsid w:val="002C3079"/>
    <w:rsid w:val="002C315A"/>
    <w:rsid w:val="002C3599"/>
    <w:rsid w:val="002C35B6"/>
    <w:rsid w:val="002C38E2"/>
    <w:rsid w:val="002C3B7A"/>
    <w:rsid w:val="002C4209"/>
    <w:rsid w:val="002C4471"/>
    <w:rsid w:val="002C46E7"/>
    <w:rsid w:val="002C4A97"/>
    <w:rsid w:val="002C4B8C"/>
    <w:rsid w:val="002C4C51"/>
    <w:rsid w:val="002C539C"/>
    <w:rsid w:val="002C5550"/>
    <w:rsid w:val="002C56BC"/>
    <w:rsid w:val="002C6253"/>
    <w:rsid w:val="002C63C0"/>
    <w:rsid w:val="002C65C1"/>
    <w:rsid w:val="002C6B2F"/>
    <w:rsid w:val="002C6C9F"/>
    <w:rsid w:val="002C6E50"/>
    <w:rsid w:val="002C6F8F"/>
    <w:rsid w:val="002C725C"/>
    <w:rsid w:val="002C7425"/>
    <w:rsid w:val="002C747F"/>
    <w:rsid w:val="002C79FA"/>
    <w:rsid w:val="002C7CA3"/>
    <w:rsid w:val="002D0121"/>
    <w:rsid w:val="002D043D"/>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CF5"/>
    <w:rsid w:val="002D6DAF"/>
    <w:rsid w:val="002D710C"/>
    <w:rsid w:val="002D7551"/>
    <w:rsid w:val="002D77E9"/>
    <w:rsid w:val="002D7883"/>
    <w:rsid w:val="002D79EA"/>
    <w:rsid w:val="002D7A22"/>
    <w:rsid w:val="002D7A66"/>
    <w:rsid w:val="002D7BF9"/>
    <w:rsid w:val="002E0271"/>
    <w:rsid w:val="002E02BC"/>
    <w:rsid w:val="002E0356"/>
    <w:rsid w:val="002E0523"/>
    <w:rsid w:val="002E07F6"/>
    <w:rsid w:val="002E0F39"/>
    <w:rsid w:val="002E1807"/>
    <w:rsid w:val="002E1C64"/>
    <w:rsid w:val="002E1F46"/>
    <w:rsid w:val="002E23D7"/>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B21"/>
    <w:rsid w:val="002E7EC9"/>
    <w:rsid w:val="002E7F9B"/>
    <w:rsid w:val="002F02CE"/>
    <w:rsid w:val="002F08A2"/>
    <w:rsid w:val="002F0A12"/>
    <w:rsid w:val="002F0B22"/>
    <w:rsid w:val="002F0BF7"/>
    <w:rsid w:val="002F0C67"/>
    <w:rsid w:val="002F0E2C"/>
    <w:rsid w:val="002F0FCA"/>
    <w:rsid w:val="002F10C5"/>
    <w:rsid w:val="002F11B9"/>
    <w:rsid w:val="002F15A7"/>
    <w:rsid w:val="002F1B12"/>
    <w:rsid w:val="002F2011"/>
    <w:rsid w:val="002F2A2A"/>
    <w:rsid w:val="002F2EFD"/>
    <w:rsid w:val="002F32E9"/>
    <w:rsid w:val="002F32F7"/>
    <w:rsid w:val="002F35C6"/>
    <w:rsid w:val="002F35E3"/>
    <w:rsid w:val="002F3E05"/>
    <w:rsid w:val="002F3E3E"/>
    <w:rsid w:val="002F400A"/>
    <w:rsid w:val="002F41A7"/>
    <w:rsid w:val="002F41E1"/>
    <w:rsid w:val="002F46E8"/>
    <w:rsid w:val="002F5230"/>
    <w:rsid w:val="002F55D5"/>
    <w:rsid w:val="002F56FF"/>
    <w:rsid w:val="002F593E"/>
    <w:rsid w:val="002F5B2B"/>
    <w:rsid w:val="002F5BF6"/>
    <w:rsid w:val="002F66AA"/>
    <w:rsid w:val="002F6A60"/>
    <w:rsid w:val="002F7521"/>
    <w:rsid w:val="002F75D1"/>
    <w:rsid w:val="002F75E5"/>
    <w:rsid w:val="002F778E"/>
    <w:rsid w:val="002F797E"/>
    <w:rsid w:val="002F7A35"/>
    <w:rsid w:val="002F7EF1"/>
    <w:rsid w:val="00300942"/>
    <w:rsid w:val="00300E1A"/>
    <w:rsid w:val="00300E4F"/>
    <w:rsid w:val="00300F8B"/>
    <w:rsid w:val="003015A7"/>
    <w:rsid w:val="00301A2E"/>
    <w:rsid w:val="003020AB"/>
    <w:rsid w:val="0030213B"/>
    <w:rsid w:val="0030222C"/>
    <w:rsid w:val="00302A6C"/>
    <w:rsid w:val="00303632"/>
    <w:rsid w:val="00303640"/>
    <w:rsid w:val="00303926"/>
    <w:rsid w:val="00303C78"/>
    <w:rsid w:val="00304309"/>
    <w:rsid w:val="003048B4"/>
    <w:rsid w:val="00304B4D"/>
    <w:rsid w:val="00304B54"/>
    <w:rsid w:val="003055FA"/>
    <w:rsid w:val="0030590A"/>
    <w:rsid w:val="00305BC2"/>
    <w:rsid w:val="00305C9B"/>
    <w:rsid w:val="00305CD1"/>
    <w:rsid w:val="00305CEC"/>
    <w:rsid w:val="00306356"/>
    <w:rsid w:val="0030667B"/>
    <w:rsid w:val="00306A9E"/>
    <w:rsid w:val="00306BFB"/>
    <w:rsid w:val="00306C83"/>
    <w:rsid w:val="00306F35"/>
    <w:rsid w:val="00307358"/>
    <w:rsid w:val="00307B59"/>
    <w:rsid w:val="0031075E"/>
    <w:rsid w:val="00310BBC"/>
    <w:rsid w:val="00310F0D"/>
    <w:rsid w:val="00311265"/>
    <w:rsid w:val="003113CB"/>
    <w:rsid w:val="00311E26"/>
    <w:rsid w:val="00311F2D"/>
    <w:rsid w:val="003120F6"/>
    <w:rsid w:val="0031237A"/>
    <w:rsid w:val="0031241C"/>
    <w:rsid w:val="00312851"/>
    <w:rsid w:val="00312857"/>
    <w:rsid w:val="00313304"/>
    <w:rsid w:val="0031346B"/>
    <w:rsid w:val="00313D5E"/>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6C19"/>
    <w:rsid w:val="003176C3"/>
    <w:rsid w:val="00317CE5"/>
    <w:rsid w:val="00317D67"/>
    <w:rsid w:val="00320287"/>
    <w:rsid w:val="00320826"/>
    <w:rsid w:val="0032082E"/>
    <w:rsid w:val="00320BC9"/>
    <w:rsid w:val="00320F89"/>
    <w:rsid w:val="00321073"/>
    <w:rsid w:val="003211EA"/>
    <w:rsid w:val="00321267"/>
    <w:rsid w:val="00321550"/>
    <w:rsid w:val="0032160B"/>
    <w:rsid w:val="003216C0"/>
    <w:rsid w:val="003217DF"/>
    <w:rsid w:val="00321A94"/>
    <w:rsid w:val="00321AE3"/>
    <w:rsid w:val="00321E3E"/>
    <w:rsid w:val="00322478"/>
    <w:rsid w:val="00322F26"/>
    <w:rsid w:val="00323544"/>
    <w:rsid w:val="00323651"/>
    <w:rsid w:val="00323671"/>
    <w:rsid w:val="003236DB"/>
    <w:rsid w:val="00323D23"/>
    <w:rsid w:val="00323D82"/>
    <w:rsid w:val="00323E5A"/>
    <w:rsid w:val="00324408"/>
    <w:rsid w:val="0032446E"/>
    <w:rsid w:val="00324D57"/>
    <w:rsid w:val="00324F30"/>
    <w:rsid w:val="00325251"/>
    <w:rsid w:val="00325746"/>
    <w:rsid w:val="003258D7"/>
    <w:rsid w:val="00325C26"/>
    <w:rsid w:val="003263E5"/>
    <w:rsid w:val="00326636"/>
    <w:rsid w:val="00327101"/>
    <w:rsid w:val="00327431"/>
    <w:rsid w:val="0033028B"/>
    <w:rsid w:val="003305DA"/>
    <w:rsid w:val="00330E82"/>
    <w:rsid w:val="00330F3B"/>
    <w:rsid w:val="00331004"/>
    <w:rsid w:val="003315B0"/>
    <w:rsid w:val="00331CE9"/>
    <w:rsid w:val="00331DA6"/>
    <w:rsid w:val="00331E84"/>
    <w:rsid w:val="0033203E"/>
    <w:rsid w:val="00333357"/>
    <w:rsid w:val="003336FD"/>
    <w:rsid w:val="00333BFA"/>
    <w:rsid w:val="00333F31"/>
    <w:rsid w:val="003342F7"/>
    <w:rsid w:val="00334719"/>
    <w:rsid w:val="003347F0"/>
    <w:rsid w:val="003348FE"/>
    <w:rsid w:val="00334FC7"/>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480"/>
    <w:rsid w:val="0034191C"/>
    <w:rsid w:val="00341936"/>
    <w:rsid w:val="003424CE"/>
    <w:rsid w:val="0034265F"/>
    <w:rsid w:val="00342818"/>
    <w:rsid w:val="00342D70"/>
    <w:rsid w:val="003431B2"/>
    <w:rsid w:val="003439C0"/>
    <w:rsid w:val="00343A2B"/>
    <w:rsid w:val="00344392"/>
    <w:rsid w:val="003445D1"/>
    <w:rsid w:val="0034474E"/>
    <w:rsid w:val="00344E51"/>
    <w:rsid w:val="003452F1"/>
    <w:rsid w:val="00345A23"/>
    <w:rsid w:val="00345BDA"/>
    <w:rsid w:val="00345DF5"/>
    <w:rsid w:val="00345E7F"/>
    <w:rsid w:val="00346307"/>
    <w:rsid w:val="0034657E"/>
    <w:rsid w:val="0034700B"/>
    <w:rsid w:val="00347017"/>
    <w:rsid w:val="003472E8"/>
    <w:rsid w:val="0034739A"/>
    <w:rsid w:val="00347D2A"/>
    <w:rsid w:val="0035007F"/>
    <w:rsid w:val="00350CDF"/>
    <w:rsid w:val="00350D77"/>
    <w:rsid w:val="00350EDB"/>
    <w:rsid w:val="00351A66"/>
    <w:rsid w:val="00351C2A"/>
    <w:rsid w:val="00352754"/>
    <w:rsid w:val="003528CD"/>
    <w:rsid w:val="00352D64"/>
    <w:rsid w:val="0035302A"/>
    <w:rsid w:val="0035380F"/>
    <w:rsid w:val="0035397A"/>
    <w:rsid w:val="00353A12"/>
    <w:rsid w:val="00353F38"/>
    <w:rsid w:val="003545F3"/>
    <w:rsid w:val="00354DD9"/>
    <w:rsid w:val="003550ED"/>
    <w:rsid w:val="0035542E"/>
    <w:rsid w:val="003557D3"/>
    <w:rsid w:val="003557D8"/>
    <w:rsid w:val="003558F5"/>
    <w:rsid w:val="00355A87"/>
    <w:rsid w:val="00355CD3"/>
    <w:rsid w:val="003560FA"/>
    <w:rsid w:val="00356329"/>
    <w:rsid w:val="00356390"/>
    <w:rsid w:val="0035647F"/>
    <w:rsid w:val="00356D1F"/>
    <w:rsid w:val="00356FFC"/>
    <w:rsid w:val="003601DB"/>
    <w:rsid w:val="0036070D"/>
    <w:rsid w:val="00360EE9"/>
    <w:rsid w:val="003612D5"/>
    <w:rsid w:val="00361381"/>
    <w:rsid w:val="0036157E"/>
    <w:rsid w:val="00361748"/>
    <w:rsid w:val="0036191E"/>
    <w:rsid w:val="00361A4C"/>
    <w:rsid w:val="00361C6B"/>
    <w:rsid w:val="00361E79"/>
    <w:rsid w:val="00362239"/>
    <w:rsid w:val="00362568"/>
    <w:rsid w:val="0036271E"/>
    <w:rsid w:val="003627F2"/>
    <w:rsid w:val="00362A53"/>
    <w:rsid w:val="00362A8C"/>
    <w:rsid w:val="00362BAE"/>
    <w:rsid w:val="00362CB8"/>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67DD8"/>
    <w:rsid w:val="00370304"/>
    <w:rsid w:val="00370B66"/>
    <w:rsid w:val="0037102D"/>
    <w:rsid w:val="003712AC"/>
    <w:rsid w:val="00371A6E"/>
    <w:rsid w:val="00371DFD"/>
    <w:rsid w:val="003722B7"/>
    <w:rsid w:val="0037257E"/>
    <w:rsid w:val="00372C75"/>
    <w:rsid w:val="00373479"/>
    <w:rsid w:val="00373A63"/>
    <w:rsid w:val="00373AFB"/>
    <w:rsid w:val="00373DCA"/>
    <w:rsid w:val="00374919"/>
    <w:rsid w:val="00374A68"/>
    <w:rsid w:val="00374C7B"/>
    <w:rsid w:val="00374DDA"/>
    <w:rsid w:val="00374E30"/>
    <w:rsid w:val="00375706"/>
    <w:rsid w:val="00375723"/>
    <w:rsid w:val="003759CB"/>
    <w:rsid w:val="00375DD7"/>
    <w:rsid w:val="00375F54"/>
    <w:rsid w:val="003763FB"/>
    <w:rsid w:val="00376707"/>
    <w:rsid w:val="0037708B"/>
    <w:rsid w:val="00377224"/>
    <w:rsid w:val="003772EE"/>
    <w:rsid w:val="003773ED"/>
    <w:rsid w:val="00377F03"/>
    <w:rsid w:val="00377F5C"/>
    <w:rsid w:val="0038027B"/>
    <w:rsid w:val="00380871"/>
    <w:rsid w:val="00380C9F"/>
    <w:rsid w:val="00380DAB"/>
    <w:rsid w:val="00380E95"/>
    <w:rsid w:val="00380EDE"/>
    <w:rsid w:val="00380F4B"/>
    <w:rsid w:val="00381113"/>
    <w:rsid w:val="003811D1"/>
    <w:rsid w:val="003815C9"/>
    <w:rsid w:val="00381816"/>
    <w:rsid w:val="00381AAA"/>
    <w:rsid w:val="00381AB5"/>
    <w:rsid w:val="00382108"/>
    <w:rsid w:val="003824DC"/>
    <w:rsid w:val="00382587"/>
    <w:rsid w:val="00382611"/>
    <w:rsid w:val="00382758"/>
    <w:rsid w:val="003829B4"/>
    <w:rsid w:val="00382D87"/>
    <w:rsid w:val="00382FE6"/>
    <w:rsid w:val="003835DF"/>
    <w:rsid w:val="00383719"/>
    <w:rsid w:val="00383838"/>
    <w:rsid w:val="003838E9"/>
    <w:rsid w:val="00383BD9"/>
    <w:rsid w:val="00383E1A"/>
    <w:rsid w:val="0038414A"/>
    <w:rsid w:val="00384C36"/>
    <w:rsid w:val="00384FA1"/>
    <w:rsid w:val="003852CD"/>
    <w:rsid w:val="00385C17"/>
    <w:rsid w:val="00386173"/>
    <w:rsid w:val="003862B0"/>
    <w:rsid w:val="00386670"/>
    <w:rsid w:val="00386775"/>
    <w:rsid w:val="00386E60"/>
    <w:rsid w:val="00387100"/>
    <w:rsid w:val="00387109"/>
    <w:rsid w:val="00387F56"/>
    <w:rsid w:val="0039010C"/>
    <w:rsid w:val="003901F7"/>
    <w:rsid w:val="003906EC"/>
    <w:rsid w:val="00390765"/>
    <w:rsid w:val="003907FA"/>
    <w:rsid w:val="003909D3"/>
    <w:rsid w:val="00390EBD"/>
    <w:rsid w:val="0039102F"/>
    <w:rsid w:val="003913A4"/>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7F0"/>
    <w:rsid w:val="0039697A"/>
    <w:rsid w:val="00396FB6"/>
    <w:rsid w:val="003970B1"/>
    <w:rsid w:val="00397367"/>
    <w:rsid w:val="00397635"/>
    <w:rsid w:val="00397A02"/>
    <w:rsid w:val="00397CB1"/>
    <w:rsid w:val="00397E66"/>
    <w:rsid w:val="003A0564"/>
    <w:rsid w:val="003A05C1"/>
    <w:rsid w:val="003A16A6"/>
    <w:rsid w:val="003A1B2E"/>
    <w:rsid w:val="003A1DE7"/>
    <w:rsid w:val="003A1FA9"/>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4BF3"/>
    <w:rsid w:val="003A52C3"/>
    <w:rsid w:val="003A53D7"/>
    <w:rsid w:val="003A5673"/>
    <w:rsid w:val="003A56CA"/>
    <w:rsid w:val="003A5739"/>
    <w:rsid w:val="003A5AA0"/>
    <w:rsid w:val="003A71AB"/>
    <w:rsid w:val="003A75AD"/>
    <w:rsid w:val="003A7829"/>
    <w:rsid w:val="003B0200"/>
    <w:rsid w:val="003B0307"/>
    <w:rsid w:val="003B0E2B"/>
    <w:rsid w:val="003B12E3"/>
    <w:rsid w:val="003B14A4"/>
    <w:rsid w:val="003B15D3"/>
    <w:rsid w:val="003B1BA9"/>
    <w:rsid w:val="003B20AF"/>
    <w:rsid w:val="003B20E1"/>
    <w:rsid w:val="003B23ED"/>
    <w:rsid w:val="003B2C0D"/>
    <w:rsid w:val="003B2ECA"/>
    <w:rsid w:val="003B3584"/>
    <w:rsid w:val="003B3685"/>
    <w:rsid w:val="003B413A"/>
    <w:rsid w:val="003B4357"/>
    <w:rsid w:val="003B4941"/>
    <w:rsid w:val="003B4DC3"/>
    <w:rsid w:val="003B4EBE"/>
    <w:rsid w:val="003B4F46"/>
    <w:rsid w:val="003B50CE"/>
    <w:rsid w:val="003B51BA"/>
    <w:rsid w:val="003B5418"/>
    <w:rsid w:val="003B5BD0"/>
    <w:rsid w:val="003B63D1"/>
    <w:rsid w:val="003B6422"/>
    <w:rsid w:val="003B6532"/>
    <w:rsid w:val="003B6798"/>
    <w:rsid w:val="003B67AB"/>
    <w:rsid w:val="003B696D"/>
    <w:rsid w:val="003B6986"/>
    <w:rsid w:val="003B6C84"/>
    <w:rsid w:val="003B6D1D"/>
    <w:rsid w:val="003B729E"/>
    <w:rsid w:val="003B784E"/>
    <w:rsid w:val="003B7B46"/>
    <w:rsid w:val="003B7D9D"/>
    <w:rsid w:val="003C027E"/>
    <w:rsid w:val="003C035D"/>
    <w:rsid w:val="003C056C"/>
    <w:rsid w:val="003C139A"/>
    <w:rsid w:val="003C13E0"/>
    <w:rsid w:val="003C1570"/>
    <w:rsid w:val="003C1E99"/>
    <w:rsid w:val="003C1F92"/>
    <w:rsid w:val="003C216A"/>
    <w:rsid w:val="003C2C44"/>
    <w:rsid w:val="003C3088"/>
    <w:rsid w:val="003C313D"/>
    <w:rsid w:val="003C319F"/>
    <w:rsid w:val="003C3EC3"/>
    <w:rsid w:val="003C3FFB"/>
    <w:rsid w:val="003C4300"/>
    <w:rsid w:val="003C47F9"/>
    <w:rsid w:val="003C4DAA"/>
    <w:rsid w:val="003C5009"/>
    <w:rsid w:val="003C5530"/>
    <w:rsid w:val="003C5EF2"/>
    <w:rsid w:val="003C5F4E"/>
    <w:rsid w:val="003C6923"/>
    <w:rsid w:val="003C70D2"/>
    <w:rsid w:val="003C7450"/>
    <w:rsid w:val="003C7922"/>
    <w:rsid w:val="003C7965"/>
    <w:rsid w:val="003C7D4C"/>
    <w:rsid w:val="003D033C"/>
    <w:rsid w:val="003D08BC"/>
    <w:rsid w:val="003D0902"/>
    <w:rsid w:val="003D0ACC"/>
    <w:rsid w:val="003D1A15"/>
    <w:rsid w:val="003D1A36"/>
    <w:rsid w:val="003D1B4C"/>
    <w:rsid w:val="003D1B89"/>
    <w:rsid w:val="003D1C75"/>
    <w:rsid w:val="003D2021"/>
    <w:rsid w:val="003D2EB6"/>
    <w:rsid w:val="003D3142"/>
    <w:rsid w:val="003D3C68"/>
    <w:rsid w:val="003D3C8A"/>
    <w:rsid w:val="003D40B9"/>
    <w:rsid w:val="003D4860"/>
    <w:rsid w:val="003D4C1F"/>
    <w:rsid w:val="003D54A1"/>
    <w:rsid w:val="003D5B71"/>
    <w:rsid w:val="003D6161"/>
    <w:rsid w:val="003D6193"/>
    <w:rsid w:val="003D6F57"/>
    <w:rsid w:val="003D6FC4"/>
    <w:rsid w:val="003D76DE"/>
    <w:rsid w:val="003D7AAF"/>
    <w:rsid w:val="003D7B31"/>
    <w:rsid w:val="003E01CF"/>
    <w:rsid w:val="003E04B7"/>
    <w:rsid w:val="003E09B3"/>
    <w:rsid w:val="003E1BEE"/>
    <w:rsid w:val="003E2510"/>
    <w:rsid w:val="003E2575"/>
    <w:rsid w:val="003E2A55"/>
    <w:rsid w:val="003E2A8A"/>
    <w:rsid w:val="003E3112"/>
    <w:rsid w:val="003E319D"/>
    <w:rsid w:val="003E4064"/>
    <w:rsid w:val="003E41AC"/>
    <w:rsid w:val="003E4D4A"/>
    <w:rsid w:val="003E4DD0"/>
    <w:rsid w:val="003E539A"/>
    <w:rsid w:val="003E5C88"/>
    <w:rsid w:val="003E609B"/>
    <w:rsid w:val="003E60C4"/>
    <w:rsid w:val="003E616D"/>
    <w:rsid w:val="003E623C"/>
    <w:rsid w:val="003E6551"/>
    <w:rsid w:val="003E7219"/>
    <w:rsid w:val="003E721F"/>
    <w:rsid w:val="003E7C90"/>
    <w:rsid w:val="003E7CFF"/>
    <w:rsid w:val="003E7D6C"/>
    <w:rsid w:val="003F015F"/>
    <w:rsid w:val="003F04FF"/>
    <w:rsid w:val="003F0685"/>
    <w:rsid w:val="003F07FE"/>
    <w:rsid w:val="003F09A7"/>
    <w:rsid w:val="003F0A4B"/>
    <w:rsid w:val="003F0D45"/>
    <w:rsid w:val="003F0F01"/>
    <w:rsid w:val="003F1322"/>
    <w:rsid w:val="003F1926"/>
    <w:rsid w:val="003F1934"/>
    <w:rsid w:val="003F1C06"/>
    <w:rsid w:val="003F2358"/>
    <w:rsid w:val="003F240B"/>
    <w:rsid w:val="003F26AC"/>
    <w:rsid w:val="003F288F"/>
    <w:rsid w:val="003F2F2A"/>
    <w:rsid w:val="003F3982"/>
    <w:rsid w:val="003F418B"/>
    <w:rsid w:val="003F4373"/>
    <w:rsid w:val="003F470C"/>
    <w:rsid w:val="003F4D0A"/>
    <w:rsid w:val="003F4D53"/>
    <w:rsid w:val="003F4E0A"/>
    <w:rsid w:val="003F5A50"/>
    <w:rsid w:val="003F5A9C"/>
    <w:rsid w:val="003F5B3E"/>
    <w:rsid w:val="003F5FF6"/>
    <w:rsid w:val="003F6118"/>
    <w:rsid w:val="003F6CDA"/>
    <w:rsid w:val="003F7328"/>
    <w:rsid w:val="003F73FF"/>
    <w:rsid w:val="00400A0A"/>
    <w:rsid w:val="00400BF5"/>
    <w:rsid w:val="00400E3E"/>
    <w:rsid w:val="00400F6E"/>
    <w:rsid w:val="004013BE"/>
    <w:rsid w:val="004016F3"/>
    <w:rsid w:val="0040232C"/>
    <w:rsid w:val="00402AA1"/>
    <w:rsid w:val="00402C71"/>
    <w:rsid w:val="00402DA8"/>
    <w:rsid w:val="00402E03"/>
    <w:rsid w:val="00403FEE"/>
    <w:rsid w:val="004045B0"/>
    <w:rsid w:val="004045BB"/>
    <w:rsid w:val="00404A67"/>
    <w:rsid w:val="00404CAA"/>
    <w:rsid w:val="004050EB"/>
    <w:rsid w:val="004051B1"/>
    <w:rsid w:val="004052F7"/>
    <w:rsid w:val="00405636"/>
    <w:rsid w:val="0040567F"/>
    <w:rsid w:val="00405A00"/>
    <w:rsid w:val="00405BF5"/>
    <w:rsid w:val="004062BC"/>
    <w:rsid w:val="00406CAB"/>
    <w:rsid w:val="00406CF7"/>
    <w:rsid w:val="004078CA"/>
    <w:rsid w:val="0040797E"/>
    <w:rsid w:val="004100DF"/>
    <w:rsid w:val="00410415"/>
    <w:rsid w:val="00410FA8"/>
    <w:rsid w:val="004118DF"/>
    <w:rsid w:val="00411D22"/>
    <w:rsid w:val="0041218E"/>
    <w:rsid w:val="0041273B"/>
    <w:rsid w:val="004128A1"/>
    <w:rsid w:val="00412F01"/>
    <w:rsid w:val="00413412"/>
    <w:rsid w:val="00413EE8"/>
    <w:rsid w:val="00413F68"/>
    <w:rsid w:val="00414406"/>
    <w:rsid w:val="00414803"/>
    <w:rsid w:val="00414E98"/>
    <w:rsid w:val="00415506"/>
    <w:rsid w:val="0041553A"/>
    <w:rsid w:val="004155C7"/>
    <w:rsid w:val="004157F7"/>
    <w:rsid w:val="0041586D"/>
    <w:rsid w:val="0041598D"/>
    <w:rsid w:val="00415E1F"/>
    <w:rsid w:val="004163BD"/>
    <w:rsid w:val="00416846"/>
    <w:rsid w:val="00416A6E"/>
    <w:rsid w:val="00416BBF"/>
    <w:rsid w:val="00416FE0"/>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3FB4"/>
    <w:rsid w:val="004241F0"/>
    <w:rsid w:val="004249B3"/>
    <w:rsid w:val="00424CEF"/>
    <w:rsid w:val="00424F8B"/>
    <w:rsid w:val="004256F3"/>
    <w:rsid w:val="00425A60"/>
    <w:rsid w:val="00425C09"/>
    <w:rsid w:val="00425E34"/>
    <w:rsid w:val="00425EAB"/>
    <w:rsid w:val="00425FCE"/>
    <w:rsid w:val="004261E0"/>
    <w:rsid w:val="00426269"/>
    <w:rsid w:val="00426AB3"/>
    <w:rsid w:val="00426FB2"/>
    <w:rsid w:val="00427AB5"/>
    <w:rsid w:val="00427E48"/>
    <w:rsid w:val="00427FD3"/>
    <w:rsid w:val="00430889"/>
    <w:rsid w:val="004308C8"/>
    <w:rsid w:val="004313D0"/>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4B6"/>
    <w:rsid w:val="004357C0"/>
    <w:rsid w:val="00435895"/>
    <w:rsid w:val="00435A49"/>
    <w:rsid w:val="00435C07"/>
    <w:rsid w:val="00437077"/>
    <w:rsid w:val="004370E7"/>
    <w:rsid w:val="004371AA"/>
    <w:rsid w:val="00437394"/>
    <w:rsid w:val="0043775F"/>
    <w:rsid w:val="00437ED1"/>
    <w:rsid w:val="0044017B"/>
    <w:rsid w:val="004404AE"/>
    <w:rsid w:val="00440A6E"/>
    <w:rsid w:val="00441462"/>
    <w:rsid w:val="004414F2"/>
    <w:rsid w:val="004415C9"/>
    <w:rsid w:val="004416CC"/>
    <w:rsid w:val="00441749"/>
    <w:rsid w:val="00441BA7"/>
    <w:rsid w:val="00442040"/>
    <w:rsid w:val="004421CA"/>
    <w:rsid w:val="004421F6"/>
    <w:rsid w:val="004427D5"/>
    <w:rsid w:val="0044280F"/>
    <w:rsid w:val="00442870"/>
    <w:rsid w:val="0044287A"/>
    <w:rsid w:val="00442BBE"/>
    <w:rsid w:val="00442C93"/>
    <w:rsid w:val="00442CA7"/>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4BA"/>
    <w:rsid w:val="00446AEB"/>
    <w:rsid w:val="00446D21"/>
    <w:rsid w:val="00446E2B"/>
    <w:rsid w:val="00447225"/>
    <w:rsid w:val="00447E2C"/>
    <w:rsid w:val="004506F6"/>
    <w:rsid w:val="00450700"/>
    <w:rsid w:val="00450879"/>
    <w:rsid w:val="00450F4D"/>
    <w:rsid w:val="00450FE8"/>
    <w:rsid w:val="00451523"/>
    <w:rsid w:val="0045193D"/>
    <w:rsid w:val="00451A0C"/>
    <w:rsid w:val="00451C64"/>
    <w:rsid w:val="00451DD3"/>
    <w:rsid w:val="00451E02"/>
    <w:rsid w:val="00452152"/>
    <w:rsid w:val="004522A5"/>
    <w:rsid w:val="00452829"/>
    <w:rsid w:val="00452B4B"/>
    <w:rsid w:val="00452B8B"/>
    <w:rsid w:val="00452DF5"/>
    <w:rsid w:val="004531C7"/>
    <w:rsid w:val="004541D8"/>
    <w:rsid w:val="00454467"/>
    <w:rsid w:val="00454547"/>
    <w:rsid w:val="00454B6F"/>
    <w:rsid w:val="004550EB"/>
    <w:rsid w:val="00455330"/>
    <w:rsid w:val="00455C08"/>
    <w:rsid w:val="00455CF8"/>
    <w:rsid w:val="0045638A"/>
    <w:rsid w:val="00456591"/>
    <w:rsid w:val="00456A63"/>
    <w:rsid w:val="00456FE7"/>
    <w:rsid w:val="00457049"/>
    <w:rsid w:val="004572DF"/>
    <w:rsid w:val="00457829"/>
    <w:rsid w:val="00457960"/>
    <w:rsid w:val="00457C46"/>
    <w:rsid w:val="0046121E"/>
    <w:rsid w:val="00461A51"/>
    <w:rsid w:val="00461F96"/>
    <w:rsid w:val="00462062"/>
    <w:rsid w:val="0046216B"/>
    <w:rsid w:val="004622B3"/>
    <w:rsid w:val="00462E51"/>
    <w:rsid w:val="00463D59"/>
    <w:rsid w:val="0046408C"/>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4A0"/>
    <w:rsid w:val="0047173D"/>
    <w:rsid w:val="00471D1D"/>
    <w:rsid w:val="00472005"/>
    <w:rsid w:val="00472327"/>
    <w:rsid w:val="00472A89"/>
    <w:rsid w:val="00472EB2"/>
    <w:rsid w:val="00472ED4"/>
    <w:rsid w:val="004732B4"/>
    <w:rsid w:val="004733F2"/>
    <w:rsid w:val="00473656"/>
    <w:rsid w:val="004737D9"/>
    <w:rsid w:val="00473A01"/>
    <w:rsid w:val="00473BD2"/>
    <w:rsid w:val="00473EB5"/>
    <w:rsid w:val="00473F97"/>
    <w:rsid w:val="004742B1"/>
    <w:rsid w:val="00474C82"/>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26AB"/>
    <w:rsid w:val="00483144"/>
    <w:rsid w:val="004831F8"/>
    <w:rsid w:val="004834FA"/>
    <w:rsid w:val="004835BF"/>
    <w:rsid w:val="00483691"/>
    <w:rsid w:val="004838DE"/>
    <w:rsid w:val="0048391B"/>
    <w:rsid w:val="004847D0"/>
    <w:rsid w:val="00484E62"/>
    <w:rsid w:val="00485311"/>
    <w:rsid w:val="004855C5"/>
    <w:rsid w:val="00485AFC"/>
    <w:rsid w:val="00485C1F"/>
    <w:rsid w:val="00485D57"/>
    <w:rsid w:val="004862EF"/>
    <w:rsid w:val="00486727"/>
    <w:rsid w:val="00486A07"/>
    <w:rsid w:val="00486C58"/>
    <w:rsid w:val="00486CA0"/>
    <w:rsid w:val="00486CF7"/>
    <w:rsid w:val="004870A0"/>
    <w:rsid w:val="0048730E"/>
    <w:rsid w:val="004877DE"/>
    <w:rsid w:val="00487A1E"/>
    <w:rsid w:val="00487A4E"/>
    <w:rsid w:val="00487B10"/>
    <w:rsid w:val="00487BCE"/>
    <w:rsid w:val="00487C1D"/>
    <w:rsid w:val="0049008B"/>
    <w:rsid w:val="0049035F"/>
    <w:rsid w:val="00490377"/>
    <w:rsid w:val="004903C8"/>
    <w:rsid w:val="00490FCC"/>
    <w:rsid w:val="004911C7"/>
    <w:rsid w:val="00491747"/>
    <w:rsid w:val="00491934"/>
    <w:rsid w:val="00491999"/>
    <w:rsid w:val="00491C52"/>
    <w:rsid w:val="00491DFD"/>
    <w:rsid w:val="00491F26"/>
    <w:rsid w:val="00492519"/>
    <w:rsid w:val="00492B9A"/>
    <w:rsid w:val="00492BED"/>
    <w:rsid w:val="00492C5A"/>
    <w:rsid w:val="00492F9F"/>
    <w:rsid w:val="0049307E"/>
    <w:rsid w:val="00493202"/>
    <w:rsid w:val="004932F7"/>
    <w:rsid w:val="004932FC"/>
    <w:rsid w:val="00493866"/>
    <w:rsid w:val="004938DF"/>
    <w:rsid w:val="00493AF6"/>
    <w:rsid w:val="00493D08"/>
    <w:rsid w:val="00493E2A"/>
    <w:rsid w:val="00493E35"/>
    <w:rsid w:val="0049419F"/>
    <w:rsid w:val="0049436C"/>
    <w:rsid w:val="0049471C"/>
    <w:rsid w:val="004948D6"/>
    <w:rsid w:val="00494B44"/>
    <w:rsid w:val="00494C0A"/>
    <w:rsid w:val="00495689"/>
    <w:rsid w:val="004957ED"/>
    <w:rsid w:val="00495815"/>
    <w:rsid w:val="004966D2"/>
    <w:rsid w:val="00496C8D"/>
    <w:rsid w:val="00496D46"/>
    <w:rsid w:val="004970B1"/>
    <w:rsid w:val="004975D9"/>
    <w:rsid w:val="0049789D"/>
    <w:rsid w:val="004A0394"/>
    <w:rsid w:val="004A03B3"/>
    <w:rsid w:val="004A0451"/>
    <w:rsid w:val="004A04C8"/>
    <w:rsid w:val="004A088D"/>
    <w:rsid w:val="004A0A7D"/>
    <w:rsid w:val="004A1072"/>
    <w:rsid w:val="004A1111"/>
    <w:rsid w:val="004A164F"/>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6E6"/>
    <w:rsid w:val="004A57F6"/>
    <w:rsid w:val="004A584C"/>
    <w:rsid w:val="004A601B"/>
    <w:rsid w:val="004A62F2"/>
    <w:rsid w:val="004A6784"/>
    <w:rsid w:val="004A67E6"/>
    <w:rsid w:val="004A6D62"/>
    <w:rsid w:val="004A6DE2"/>
    <w:rsid w:val="004A6DF6"/>
    <w:rsid w:val="004A6E0C"/>
    <w:rsid w:val="004A6FD7"/>
    <w:rsid w:val="004A70CB"/>
    <w:rsid w:val="004A70EE"/>
    <w:rsid w:val="004A737C"/>
    <w:rsid w:val="004B00F4"/>
    <w:rsid w:val="004B0A1D"/>
    <w:rsid w:val="004B0C82"/>
    <w:rsid w:val="004B0F99"/>
    <w:rsid w:val="004B1113"/>
    <w:rsid w:val="004B11ED"/>
    <w:rsid w:val="004B1D36"/>
    <w:rsid w:val="004B1D3E"/>
    <w:rsid w:val="004B1E91"/>
    <w:rsid w:val="004B2435"/>
    <w:rsid w:val="004B2BDC"/>
    <w:rsid w:val="004B2D86"/>
    <w:rsid w:val="004B3337"/>
    <w:rsid w:val="004B3AAF"/>
    <w:rsid w:val="004B402F"/>
    <w:rsid w:val="004B413C"/>
    <w:rsid w:val="004B45FA"/>
    <w:rsid w:val="004B4737"/>
    <w:rsid w:val="004B4E6B"/>
    <w:rsid w:val="004B518B"/>
    <w:rsid w:val="004B5B0F"/>
    <w:rsid w:val="004B61B2"/>
    <w:rsid w:val="004B65E9"/>
    <w:rsid w:val="004B6606"/>
    <w:rsid w:val="004B66B1"/>
    <w:rsid w:val="004B6723"/>
    <w:rsid w:val="004B6EB2"/>
    <w:rsid w:val="004B7139"/>
    <w:rsid w:val="004B7351"/>
    <w:rsid w:val="004B7493"/>
    <w:rsid w:val="004B75C2"/>
    <w:rsid w:val="004B7CD8"/>
    <w:rsid w:val="004B7DC6"/>
    <w:rsid w:val="004C0173"/>
    <w:rsid w:val="004C0202"/>
    <w:rsid w:val="004C0204"/>
    <w:rsid w:val="004C020C"/>
    <w:rsid w:val="004C0766"/>
    <w:rsid w:val="004C0CA6"/>
    <w:rsid w:val="004C0DCD"/>
    <w:rsid w:val="004C0F86"/>
    <w:rsid w:val="004C165A"/>
    <w:rsid w:val="004C1D8B"/>
    <w:rsid w:val="004C20F5"/>
    <w:rsid w:val="004C2BBE"/>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5C9"/>
    <w:rsid w:val="004D18CB"/>
    <w:rsid w:val="004D1AC9"/>
    <w:rsid w:val="004D1B68"/>
    <w:rsid w:val="004D2A47"/>
    <w:rsid w:val="004D2D2F"/>
    <w:rsid w:val="004D2E54"/>
    <w:rsid w:val="004D2FB9"/>
    <w:rsid w:val="004D36CE"/>
    <w:rsid w:val="004D378B"/>
    <w:rsid w:val="004D37FF"/>
    <w:rsid w:val="004D389C"/>
    <w:rsid w:val="004D3BE3"/>
    <w:rsid w:val="004D402C"/>
    <w:rsid w:val="004D44DD"/>
    <w:rsid w:val="004D455A"/>
    <w:rsid w:val="004D4AB4"/>
    <w:rsid w:val="004D5177"/>
    <w:rsid w:val="004D67C1"/>
    <w:rsid w:val="004D6832"/>
    <w:rsid w:val="004D6F30"/>
    <w:rsid w:val="004D7042"/>
    <w:rsid w:val="004D758D"/>
    <w:rsid w:val="004E02A2"/>
    <w:rsid w:val="004E02AE"/>
    <w:rsid w:val="004E056E"/>
    <w:rsid w:val="004E1166"/>
    <w:rsid w:val="004E12AC"/>
    <w:rsid w:val="004E13B5"/>
    <w:rsid w:val="004E1784"/>
    <w:rsid w:val="004E17B5"/>
    <w:rsid w:val="004E18E1"/>
    <w:rsid w:val="004E1C5F"/>
    <w:rsid w:val="004E1DD3"/>
    <w:rsid w:val="004E2B67"/>
    <w:rsid w:val="004E3B23"/>
    <w:rsid w:val="004E403E"/>
    <w:rsid w:val="004E444A"/>
    <w:rsid w:val="004E49C2"/>
    <w:rsid w:val="004E49DD"/>
    <w:rsid w:val="004E610E"/>
    <w:rsid w:val="004E66F8"/>
    <w:rsid w:val="004E6C8C"/>
    <w:rsid w:val="004E6DD0"/>
    <w:rsid w:val="004E6ED2"/>
    <w:rsid w:val="004E6F41"/>
    <w:rsid w:val="004E7630"/>
    <w:rsid w:val="004E78D0"/>
    <w:rsid w:val="004E79FF"/>
    <w:rsid w:val="004E7A2A"/>
    <w:rsid w:val="004F0D90"/>
    <w:rsid w:val="004F0E62"/>
    <w:rsid w:val="004F0F74"/>
    <w:rsid w:val="004F144B"/>
    <w:rsid w:val="004F1680"/>
    <w:rsid w:val="004F1D52"/>
    <w:rsid w:val="004F2025"/>
    <w:rsid w:val="004F2067"/>
    <w:rsid w:val="004F29C4"/>
    <w:rsid w:val="004F2B6D"/>
    <w:rsid w:val="004F2D23"/>
    <w:rsid w:val="004F2EDD"/>
    <w:rsid w:val="004F3223"/>
    <w:rsid w:val="004F334C"/>
    <w:rsid w:val="004F3C6E"/>
    <w:rsid w:val="004F3E73"/>
    <w:rsid w:val="004F3E77"/>
    <w:rsid w:val="004F49E0"/>
    <w:rsid w:val="004F524D"/>
    <w:rsid w:val="004F5B94"/>
    <w:rsid w:val="004F6318"/>
    <w:rsid w:val="004F63E7"/>
    <w:rsid w:val="004F6400"/>
    <w:rsid w:val="004F6641"/>
    <w:rsid w:val="004F6F74"/>
    <w:rsid w:val="004F7201"/>
    <w:rsid w:val="004F722E"/>
    <w:rsid w:val="004F72B9"/>
    <w:rsid w:val="004F762F"/>
    <w:rsid w:val="004F76A9"/>
    <w:rsid w:val="004F7EE7"/>
    <w:rsid w:val="0050064A"/>
    <w:rsid w:val="00500B1F"/>
    <w:rsid w:val="00500BDB"/>
    <w:rsid w:val="00500BE9"/>
    <w:rsid w:val="00500FCB"/>
    <w:rsid w:val="00501A15"/>
    <w:rsid w:val="00501BAF"/>
    <w:rsid w:val="00502340"/>
    <w:rsid w:val="00502746"/>
    <w:rsid w:val="0050291B"/>
    <w:rsid w:val="00502C45"/>
    <w:rsid w:val="0050301F"/>
    <w:rsid w:val="00503254"/>
    <w:rsid w:val="005034CF"/>
    <w:rsid w:val="00504046"/>
    <w:rsid w:val="00504187"/>
    <w:rsid w:val="0050426A"/>
    <w:rsid w:val="005044D8"/>
    <w:rsid w:val="00504B6F"/>
    <w:rsid w:val="00504DF8"/>
    <w:rsid w:val="00505113"/>
    <w:rsid w:val="005054D3"/>
    <w:rsid w:val="00505540"/>
    <w:rsid w:val="0050565D"/>
    <w:rsid w:val="00505891"/>
    <w:rsid w:val="005062AF"/>
    <w:rsid w:val="00506ABD"/>
    <w:rsid w:val="00506D83"/>
    <w:rsid w:val="00507113"/>
    <w:rsid w:val="00507452"/>
    <w:rsid w:val="0050751F"/>
    <w:rsid w:val="005076F1"/>
    <w:rsid w:val="00507713"/>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A0A"/>
    <w:rsid w:val="00514BE5"/>
    <w:rsid w:val="00514CB9"/>
    <w:rsid w:val="00514EF1"/>
    <w:rsid w:val="005150E3"/>
    <w:rsid w:val="005151A2"/>
    <w:rsid w:val="00515716"/>
    <w:rsid w:val="00516078"/>
    <w:rsid w:val="00516358"/>
    <w:rsid w:val="005164DD"/>
    <w:rsid w:val="00516A62"/>
    <w:rsid w:val="00516A9E"/>
    <w:rsid w:val="00516F17"/>
    <w:rsid w:val="0051750B"/>
    <w:rsid w:val="00517665"/>
    <w:rsid w:val="00517A11"/>
    <w:rsid w:val="00517B1C"/>
    <w:rsid w:val="00517CCC"/>
    <w:rsid w:val="00517EF4"/>
    <w:rsid w:val="00517F84"/>
    <w:rsid w:val="005202CE"/>
    <w:rsid w:val="005203B2"/>
    <w:rsid w:val="00520DFD"/>
    <w:rsid w:val="005212A3"/>
    <w:rsid w:val="0052131D"/>
    <w:rsid w:val="005218B8"/>
    <w:rsid w:val="00521BFC"/>
    <w:rsid w:val="00521CB4"/>
    <w:rsid w:val="00521CBB"/>
    <w:rsid w:val="00521E57"/>
    <w:rsid w:val="0052265D"/>
    <w:rsid w:val="0052265E"/>
    <w:rsid w:val="00522FBC"/>
    <w:rsid w:val="0052348A"/>
    <w:rsid w:val="00523844"/>
    <w:rsid w:val="00523916"/>
    <w:rsid w:val="00523CC0"/>
    <w:rsid w:val="00523CFF"/>
    <w:rsid w:val="0052409E"/>
    <w:rsid w:val="0052425F"/>
    <w:rsid w:val="00524287"/>
    <w:rsid w:val="00524BC9"/>
    <w:rsid w:val="00524E27"/>
    <w:rsid w:val="0052526A"/>
    <w:rsid w:val="0052539B"/>
    <w:rsid w:val="00525846"/>
    <w:rsid w:val="005259B4"/>
    <w:rsid w:val="00525B13"/>
    <w:rsid w:val="00525B71"/>
    <w:rsid w:val="00525CF0"/>
    <w:rsid w:val="00526571"/>
    <w:rsid w:val="00527433"/>
    <w:rsid w:val="005276F5"/>
    <w:rsid w:val="00527805"/>
    <w:rsid w:val="00527863"/>
    <w:rsid w:val="005278B5"/>
    <w:rsid w:val="00527968"/>
    <w:rsid w:val="00527C65"/>
    <w:rsid w:val="00527CC2"/>
    <w:rsid w:val="00530106"/>
    <w:rsid w:val="00530150"/>
    <w:rsid w:val="00530F97"/>
    <w:rsid w:val="0053177C"/>
    <w:rsid w:val="0053225C"/>
    <w:rsid w:val="0053254C"/>
    <w:rsid w:val="00532678"/>
    <w:rsid w:val="005326E2"/>
    <w:rsid w:val="00532E4F"/>
    <w:rsid w:val="00533146"/>
    <w:rsid w:val="005333B8"/>
    <w:rsid w:val="005333E8"/>
    <w:rsid w:val="00533A14"/>
    <w:rsid w:val="00533AE1"/>
    <w:rsid w:val="00534BED"/>
    <w:rsid w:val="005352EB"/>
    <w:rsid w:val="005353EC"/>
    <w:rsid w:val="005363D6"/>
    <w:rsid w:val="00536538"/>
    <w:rsid w:val="0053692D"/>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B58"/>
    <w:rsid w:val="00543E52"/>
    <w:rsid w:val="005441FC"/>
    <w:rsid w:val="0054453F"/>
    <w:rsid w:val="00544BFE"/>
    <w:rsid w:val="00544CC1"/>
    <w:rsid w:val="00544FDC"/>
    <w:rsid w:val="00545035"/>
    <w:rsid w:val="0054547C"/>
    <w:rsid w:val="0054551D"/>
    <w:rsid w:val="0054569D"/>
    <w:rsid w:val="005456CC"/>
    <w:rsid w:val="005458D7"/>
    <w:rsid w:val="00545A1B"/>
    <w:rsid w:val="00546056"/>
    <w:rsid w:val="00546388"/>
    <w:rsid w:val="005464A4"/>
    <w:rsid w:val="00546867"/>
    <w:rsid w:val="00546A58"/>
    <w:rsid w:val="00546C8F"/>
    <w:rsid w:val="00546D2F"/>
    <w:rsid w:val="00547124"/>
    <w:rsid w:val="00547453"/>
    <w:rsid w:val="00547555"/>
    <w:rsid w:val="005478FC"/>
    <w:rsid w:val="00547DEB"/>
    <w:rsid w:val="00547E4F"/>
    <w:rsid w:val="00550656"/>
    <w:rsid w:val="00550736"/>
    <w:rsid w:val="0055129F"/>
    <w:rsid w:val="00551318"/>
    <w:rsid w:val="00551478"/>
    <w:rsid w:val="00551B7B"/>
    <w:rsid w:val="005524A2"/>
    <w:rsid w:val="00552613"/>
    <w:rsid w:val="005529DF"/>
    <w:rsid w:val="00552F26"/>
    <w:rsid w:val="00553307"/>
    <w:rsid w:val="00553349"/>
    <w:rsid w:val="005534D5"/>
    <w:rsid w:val="005538CE"/>
    <w:rsid w:val="0055390E"/>
    <w:rsid w:val="00553B64"/>
    <w:rsid w:val="00553DFE"/>
    <w:rsid w:val="0055444F"/>
    <w:rsid w:val="00554D4C"/>
    <w:rsid w:val="00555253"/>
    <w:rsid w:val="0055536C"/>
    <w:rsid w:val="005554D2"/>
    <w:rsid w:val="005559E3"/>
    <w:rsid w:val="00555A0C"/>
    <w:rsid w:val="00556070"/>
    <w:rsid w:val="00556090"/>
    <w:rsid w:val="005560DB"/>
    <w:rsid w:val="00556593"/>
    <w:rsid w:val="005566E5"/>
    <w:rsid w:val="00556D3F"/>
    <w:rsid w:val="005570CB"/>
    <w:rsid w:val="00557771"/>
    <w:rsid w:val="00557BDF"/>
    <w:rsid w:val="00557DB0"/>
    <w:rsid w:val="005600B6"/>
    <w:rsid w:val="00560366"/>
    <w:rsid w:val="00560377"/>
    <w:rsid w:val="005604A4"/>
    <w:rsid w:val="00560CAF"/>
    <w:rsid w:val="005618A5"/>
    <w:rsid w:val="00561C50"/>
    <w:rsid w:val="005621E9"/>
    <w:rsid w:val="00562595"/>
    <w:rsid w:val="005627E1"/>
    <w:rsid w:val="00562C51"/>
    <w:rsid w:val="0056348E"/>
    <w:rsid w:val="005634F5"/>
    <w:rsid w:val="00563601"/>
    <w:rsid w:val="00563618"/>
    <w:rsid w:val="005636D9"/>
    <w:rsid w:val="00563ECD"/>
    <w:rsid w:val="005640A7"/>
    <w:rsid w:val="005643B2"/>
    <w:rsid w:val="005643F6"/>
    <w:rsid w:val="00565239"/>
    <w:rsid w:val="005659F7"/>
    <w:rsid w:val="005661AD"/>
    <w:rsid w:val="005665BA"/>
    <w:rsid w:val="00566B89"/>
    <w:rsid w:val="00566CE2"/>
    <w:rsid w:val="00567FB2"/>
    <w:rsid w:val="00570070"/>
    <w:rsid w:val="005701CF"/>
    <w:rsid w:val="005702A4"/>
    <w:rsid w:val="005703B3"/>
    <w:rsid w:val="0057078C"/>
    <w:rsid w:val="00570BA8"/>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954"/>
    <w:rsid w:val="00574A22"/>
    <w:rsid w:val="00574C1B"/>
    <w:rsid w:val="00574C45"/>
    <w:rsid w:val="00574FCB"/>
    <w:rsid w:val="00575443"/>
    <w:rsid w:val="00575767"/>
    <w:rsid w:val="00575D5E"/>
    <w:rsid w:val="00575E2D"/>
    <w:rsid w:val="00576082"/>
    <w:rsid w:val="005762DB"/>
    <w:rsid w:val="005763A2"/>
    <w:rsid w:val="00576D80"/>
    <w:rsid w:val="00576E56"/>
    <w:rsid w:val="00577506"/>
    <w:rsid w:val="005775A3"/>
    <w:rsid w:val="005806D8"/>
    <w:rsid w:val="00580863"/>
    <w:rsid w:val="00580B77"/>
    <w:rsid w:val="005813D7"/>
    <w:rsid w:val="005815DE"/>
    <w:rsid w:val="00581A1F"/>
    <w:rsid w:val="00581F35"/>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1AA6"/>
    <w:rsid w:val="0059269B"/>
    <w:rsid w:val="0059298C"/>
    <w:rsid w:val="00592F8F"/>
    <w:rsid w:val="00592FD4"/>
    <w:rsid w:val="0059390B"/>
    <w:rsid w:val="00593C80"/>
    <w:rsid w:val="00593EF3"/>
    <w:rsid w:val="00593F2E"/>
    <w:rsid w:val="005941DB"/>
    <w:rsid w:val="0059427A"/>
    <w:rsid w:val="00594449"/>
    <w:rsid w:val="00594C77"/>
    <w:rsid w:val="005952EC"/>
    <w:rsid w:val="00595400"/>
    <w:rsid w:val="00595844"/>
    <w:rsid w:val="00595EA5"/>
    <w:rsid w:val="00595F3B"/>
    <w:rsid w:val="005966EA"/>
    <w:rsid w:val="00596836"/>
    <w:rsid w:val="00596871"/>
    <w:rsid w:val="00597107"/>
    <w:rsid w:val="0059764F"/>
    <w:rsid w:val="005976D7"/>
    <w:rsid w:val="00597A1B"/>
    <w:rsid w:val="00597FA7"/>
    <w:rsid w:val="005A122C"/>
    <w:rsid w:val="005A15EF"/>
    <w:rsid w:val="005A1810"/>
    <w:rsid w:val="005A2B27"/>
    <w:rsid w:val="005A3074"/>
    <w:rsid w:val="005A3338"/>
    <w:rsid w:val="005A346B"/>
    <w:rsid w:val="005A3565"/>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483"/>
    <w:rsid w:val="005B054A"/>
    <w:rsid w:val="005B0632"/>
    <w:rsid w:val="005B0876"/>
    <w:rsid w:val="005B0BA8"/>
    <w:rsid w:val="005B0E08"/>
    <w:rsid w:val="005B122B"/>
    <w:rsid w:val="005B131F"/>
    <w:rsid w:val="005B15A4"/>
    <w:rsid w:val="005B19C3"/>
    <w:rsid w:val="005B1AB6"/>
    <w:rsid w:val="005B1C4B"/>
    <w:rsid w:val="005B1E0E"/>
    <w:rsid w:val="005B2505"/>
    <w:rsid w:val="005B2937"/>
    <w:rsid w:val="005B2A8E"/>
    <w:rsid w:val="005B2CBB"/>
    <w:rsid w:val="005B395D"/>
    <w:rsid w:val="005B3D3B"/>
    <w:rsid w:val="005B47A6"/>
    <w:rsid w:val="005B47E9"/>
    <w:rsid w:val="005B4D35"/>
    <w:rsid w:val="005B5137"/>
    <w:rsid w:val="005B55EE"/>
    <w:rsid w:val="005B6145"/>
    <w:rsid w:val="005B6929"/>
    <w:rsid w:val="005B6F39"/>
    <w:rsid w:val="005B7066"/>
    <w:rsid w:val="005B7F31"/>
    <w:rsid w:val="005B7FA7"/>
    <w:rsid w:val="005C03C4"/>
    <w:rsid w:val="005C0566"/>
    <w:rsid w:val="005C0C34"/>
    <w:rsid w:val="005C174F"/>
    <w:rsid w:val="005C1855"/>
    <w:rsid w:val="005C19AC"/>
    <w:rsid w:val="005C1B8F"/>
    <w:rsid w:val="005C21E0"/>
    <w:rsid w:val="005C2C6D"/>
    <w:rsid w:val="005C2D09"/>
    <w:rsid w:val="005C2DFD"/>
    <w:rsid w:val="005C2F2F"/>
    <w:rsid w:val="005C318E"/>
    <w:rsid w:val="005C366C"/>
    <w:rsid w:val="005C3D31"/>
    <w:rsid w:val="005C406E"/>
    <w:rsid w:val="005C4371"/>
    <w:rsid w:val="005C467E"/>
    <w:rsid w:val="005C4CA4"/>
    <w:rsid w:val="005C4CF3"/>
    <w:rsid w:val="005C5089"/>
    <w:rsid w:val="005C5497"/>
    <w:rsid w:val="005C593C"/>
    <w:rsid w:val="005C612A"/>
    <w:rsid w:val="005C64B7"/>
    <w:rsid w:val="005C683B"/>
    <w:rsid w:val="005C6C19"/>
    <w:rsid w:val="005C6C23"/>
    <w:rsid w:val="005C6E08"/>
    <w:rsid w:val="005C6E86"/>
    <w:rsid w:val="005C74AE"/>
    <w:rsid w:val="005C74E3"/>
    <w:rsid w:val="005C7A60"/>
    <w:rsid w:val="005C7E03"/>
    <w:rsid w:val="005C7F4B"/>
    <w:rsid w:val="005D02F7"/>
    <w:rsid w:val="005D059A"/>
    <w:rsid w:val="005D05A0"/>
    <w:rsid w:val="005D05AB"/>
    <w:rsid w:val="005D0C01"/>
    <w:rsid w:val="005D0E11"/>
    <w:rsid w:val="005D157E"/>
    <w:rsid w:val="005D1884"/>
    <w:rsid w:val="005D1AEC"/>
    <w:rsid w:val="005D1B1E"/>
    <w:rsid w:val="005D1DE5"/>
    <w:rsid w:val="005D2726"/>
    <w:rsid w:val="005D2CB1"/>
    <w:rsid w:val="005D3445"/>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1EA"/>
    <w:rsid w:val="005E0285"/>
    <w:rsid w:val="005E05AA"/>
    <w:rsid w:val="005E0E35"/>
    <w:rsid w:val="005E18E6"/>
    <w:rsid w:val="005E1C72"/>
    <w:rsid w:val="005E1E4A"/>
    <w:rsid w:val="005E214F"/>
    <w:rsid w:val="005E26F0"/>
    <w:rsid w:val="005E2AD0"/>
    <w:rsid w:val="005E2B03"/>
    <w:rsid w:val="005E2C7F"/>
    <w:rsid w:val="005E2F5C"/>
    <w:rsid w:val="005E307B"/>
    <w:rsid w:val="005E3102"/>
    <w:rsid w:val="005E325C"/>
    <w:rsid w:val="005E35CA"/>
    <w:rsid w:val="005E37C7"/>
    <w:rsid w:val="005E3BC4"/>
    <w:rsid w:val="005E3BEC"/>
    <w:rsid w:val="005E3DF1"/>
    <w:rsid w:val="005E4571"/>
    <w:rsid w:val="005E48A9"/>
    <w:rsid w:val="005E4B08"/>
    <w:rsid w:val="005E4E71"/>
    <w:rsid w:val="005E5237"/>
    <w:rsid w:val="005E5A57"/>
    <w:rsid w:val="005E5AFD"/>
    <w:rsid w:val="005E5F84"/>
    <w:rsid w:val="005E6122"/>
    <w:rsid w:val="005E64F9"/>
    <w:rsid w:val="005E654C"/>
    <w:rsid w:val="005E6BE9"/>
    <w:rsid w:val="005E702F"/>
    <w:rsid w:val="005E70A6"/>
    <w:rsid w:val="005E78ED"/>
    <w:rsid w:val="005F00BF"/>
    <w:rsid w:val="005F0330"/>
    <w:rsid w:val="005F0BC8"/>
    <w:rsid w:val="005F0E89"/>
    <w:rsid w:val="005F13D9"/>
    <w:rsid w:val="005F1430"/>
    <w:rsid w:val="005F1553"/>
    <w:rsid w:val="005F1670"/>
    <w:rsid w:val="005F19AA"/>
    <w:rsid w:val="005F1BC1"/>
    <w:rsid w:val="005F1D35"/>
    <w:rsid w:val="005F1D44"/>
    <w:rsid w:val="005F1E9A"/>
    <w:rsid w:val="005F2439"/>
    <w:rsid w:val="005F2826"/>
    <w:rsid w:val="005F283C"/>
    <w:rsid w:val="005F2917"/>
    <w:rsid w:val="005F296C"/>
    <w:rsid w:val="005F2B10"/>
    <w:rsid w:val="005F2B27"/>
    <w:rsid w:val="005F2E71"/>
    <w:rsid w:val="005F340C"/>
    <w:rsid w:val="005F3CF6"/>
    <w:rsid w:val="005F3D7E"/>
    <w:rsid w:val="005F3E80"/>
    <w:rsid w:val="005F41FF"/>
    <w:rsid w:val="005F4302"/>
    <w:rsid w:val="005F448C"/>
    <w:rsid w:val="005F4587"/>
    <w:rsid w:val="005F48E5"/>
    <w:rsid w:val="005F4E1E"/>
    <w:rsid w:val="005F504D"/>
    <w:rsid w:val="005F5106"/>
    <w:rsid w:val="005F538F"/>
    <w:rsid w:val="005F5647"/>
    <w:rsid w:val="005F5A69"/>
    <w:rsid w:val="005F5B22"/>
    <w:rsid w:val="005F5C6F"/>
    <w:rsid w:val="005F5CEC"/>
    <w:rsid w:val="005F5D48"/>
    <w:rsid w:val="005F621A"/>
    <w:rsid w:val="005F62E1"/>
    <w:rsid w:val="005F6547"/>
    <w:rsid w:val="005F66E0"/>
    <w:rsid w:val="005F67C1"/>
    <w:rsid w:val="005F6AB3"/>
    <w:rsid w:val="005F705F"/>
    <w:rsid w:val="005F71D8"/>
    <w:rsid w:val="005F7918"/>
    <w:rsid w:val="006001CA"/>
    <w:rsid w:val="00600230"/>
    <w:rsid w:val="00600566"/>
    <w:rsid w:val="00600AF7"/>
    <w:rsid w:val="00600B25"/>
    <w:rsid w:val="00600BC7"/>
    <w:rsid w:val="00600C70"/>
    <w:rsid w:val="00600CAB"/>
    <w:rsid w:val="00601636"/>
    <w:rsid w:val="006018BD"/>
    <w:rsid w:val="00601D44"/>
    <w:rsid w:val="00602694"/>
    <w:rsid w:val="006027FD"/>
    <w:rsid w:val="00602C25"/>
    <w:rsid w:val="00602FE6"/>
    <w:rsid w:val="006038DA"/>
    <w:rsid w:val="00603BCC"/>
    <w:rsid w:val="00603D02"/>
    <w:rsid w:val="00604443"/>
    <w:rsid w:val="006049C3"/>
    <w:rsid w:val="006049D1"/>
    <w:rsid w:val="006049EA"/>
    <w:rsid w:val="006049F5"/>
    <w:rsid w:val="00604D7D"/>
    <w:rsid w:val="0060500C"/>
    <w:rsid w:val="00605015"/>
    <w:rsid w:val="0060596E"/>
    <w:rsid w:val="0060599F"/>
    <w:rsid w:val="00605D9C"/>
    <w:rsid w:val="00605F0F"/>
    <w:rsid w:val="00606242"/>
    <w:rsid w:val="006063DB"/>
    <w:rsid w:val="00606637"/>
    <w:rsid w:val="00606938"/>
    <w:rsid w:val="00606B70"/>
    <w:rsid w:val="00606F98"/>
    <w:rsid w:val="0060712E"/>
    <w:rsid w:val="0060725B"/>
    <w:rsid w:val="00607822"/>
    <w:rsid w:val="00607DF8"/>
    <w:rsid w:val="0061024B"/>
    <w:rsid w:val="00610A38"/>
    <w:rsid w:val="00610EBA"/>
    <w:rsid w:val="006111C9"/>
    <w:rsid w:val="006116B0"/>
    <w:rsid w:val="006119EF"/>
    <w:rsid w:val="00611F5B"/>
    <w:rsid w:val="00611F62"/>
    <w:rsid w:val="00612492"/>
    <w:rsid w:val="00612540"/>
    <w:rsid w:val="006125D1"/>
    <w:rsid w:val="00612AEA"/>
    <w:rsid w:val="00612B9E"/>
    <w:rsid w:val="00612CE1"/>
    <w:rsid w:val="006138B8"/>
    <w:rsid w:val="00613AA0"/>
    <w:rsid w:val="00613D98"/>
    <w:rsid w:val="00614126"/>
    <w:rsid w:val="00614ADA"/>
    <w:rsid w:val="00614DF0"/>
    <w:rsid w:val="00615819"/>
    <w:rsid w:val="00615B9A"/>
    <w:rsid w:val="00616211"/>
    <w:rsid w:val="00617322"/>
    <w:rsid w:val="006176D2"/>
    <w:rsid w:val="0062017C"/>
    <w:rsid w:val="006204A6"/>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0E2"/>
    <w:rsid w:val="006241BB"/>
    <w:rsid w:val="006245F8"/>
    <w:rsid w:val="006251FB"/>
    <w:rsid w:val="0062534F"/>
    <w:rsid w:val="006256C4"/>
    <w:rsid w:val="00625A24"/>
    <w:rsid w:val="00625B66"/>
    <w:rsid w:val="00625DD2"/>
    <w:rsid w:val="00625F13"/>
    <w:rsid w:val="0062610A"/>
    <w:rsid w:val="00626365"/>
    <w:rsid w:val="006263EC"/>
    <w:rsid w:val="006264FC"/>
    <w:rsid w:val="00626680"/>
    <w:rsid w:val="006267E1"/>
    <w:rsid w:val="006267F0"/>
    <w:rsid w:val="00626848"/>
    <w:rsid w:val="00626A4B"/>
    <w:rsid w:val="00626CB1"/>
    <w:rsid w:val="006273A6"/>
    <w:rsid w:val="0062784B"/>
    <w:rsid w:val="006302A7"/>
    <w:rsid w:val="00630357"/>
    <w:rsid w:val="00630FC7"/>
    <w:rsid w:val="00631077"/>
    <w:rsid w:val="00631587"/>
    <w:rsid w:val="00631872"/>
    <w:rsid w:val="006318BD"/>
    <w:rsid w:val="00631A6A"/>
    <w:rsid w:val="00631FED"/>
    <w:rsid w:val="006321FF"/>
    <w:rsid w:val="0063245F"/>
    <w:rsid w:val="006338E2"/>
    <w:rsid w:val="00633C56"/>
    <w:rsid w:val="00633F23"/>
    <w:rsid w:val="00634255"/>
    <w:rsid w:val="006346B7"/>
    <w:rsid w:val="00634840"/>
    <w:rsid w:val="00634C81"/>
    <w:rsid w:val="00634CD3"/>
    <w:rsid w:val="00635469"/>
    <w:rsid w:val="00635837"/>
    <w:rsid w:val="00635881"/>
    <w:rsid w:val="0063598D"/>
    <w:rsid w:val="00635E31"/>
    <w:rsid w:val="00635E3C"/>
    <w:rsid w:val="006361D6"/>
    <w:rsid w:val="00636240"/>
    <w:rsid w:val="00636824"/>
    <w:rsid w:val="00636953"/>
    <w:rsid w:val="006373A6"/>
    <w:rsid w:val="0063740E"/>
    <w:rsid w:val="006374B4"/>
    <w:rsid w:val="0063786B"/>
    <w:rsid w:val="006379C5"/>
    <w:rsid w:val="006379CC"/>
    <w:rsid w:val="00637BA4"/>
    <w:rsid w:val="00637D85"/>
    <w:rsid w:val="0064001D"/>
    <w:rsid w:val="006400A0"/>
    <w:rsid w:val="006406F3"/>
    <w:rsid w:val="00641788"/>
    <w:rsid w:val="006422D6"/>
    <w:rsid w:val="00642B6B"/>
    <w:rsid w:val="006430C8"/>
    <w:rsid w:val="006431F7"/>
    <w:rsid w:val="00643527"/>
    <w:rsid w:val="006435E9"/>
    <w:rsid w:val="00643688"/>
    <w:rsid w:val="00643A6F"/>
    <w:rsid w:val="00643BE8"/>
    <w:rsid w:val="00643C31"/>
    <w:rsid w:val="00643FB2"/>
    <w:rsid w:val="006444D9"/>
    <w:rsid w:val="00644798"/>
    <w:rsid w:val="0064504B"/>
    <w:rsid w:val="006451D6"/>
    <w:rsid w:val="006453EF"/>
    <w:rsid w:val="00645412"/>
    <w:rsid w:val="0064586E"/>
    <w:rsid w:val="00645A82"/>
    <w:rsid w:val="0064604D"/>
    <w:rsid w:val="0064676F"/>
    <w:rsid w:val="00646BDB"/>
    <w:rsid w:val="00647011"/>
    <w:rsid w:val="0064717B"/>
    <w:rsid w:val="006506F0"/>
    <w:rsid w:val="00650A54"/>
    <w:rsid w:val="00650B0E"/>
    <w:rsid w:val="00650DF0"/>
    <w:rsid w:val="00650FCE"/>
    <w:rsid w:val="006510BE"/>
    <w:rsid w:val="00651134"/>
    <w:rsid w:val="00651306"/>
    <w:rsid w:val="006514D1"/>
    <w:rsid w:val="00651562"/>
    <w:rsid w:val="006515F0"/>
    <w:rsid w:val="0065185A"/>
    <w:rsid w:val="00651AC6"/>
    <w:rsid w:val="00651E9C"/>
    <w:rsid w:val="00651F6B"/>
    <w:rsid w:val="00652287"/>
    <w:rsid w:val="00652570"/>
    <w:rsid w:val="0065298B"/>
    <w:rsid w:val="006529F7"/>
    <w:rsid w:val="00652DAC"/>
    <w:rsid w:val="00653057"/>
    <w:rsid w:val="0065311A"/>
    <w:rsid w:val="006532BB"/>
    <w:rsid w:val="00653DD7"/>
    <w:rsid w:val="00653FEB"/>
    <w:rsid w:val="006541C8"/>
    <w:rsid w:val="006547E8"/>
    <w:rsid w:val="00654B2E"/>
    <w:rsid w:val="00654E5F"/>
    <w:rsid w:val="00654E84"/>
    <w:rsid w:val="00655678"/>
    <w:rsid w:val="00655727"/>
    <w:rsid w:val="00655F94"/>
    <w:rsid w:val="00656C92"/>
    <w:rsid w:val="00656F4D"/>
    <w:rsid w:val="0065707A"/>
    <w:rsid w:val="00657182"/>
    <w:rsid w:val="0065748C"/>
    <w:rsid w:val="0065777D"/>
    <w:rsid w:val="00660BE4"/>
    <w:rsid w:val="00660D80"/>
    <w:rsid w:val="00660E5D"/>
    <w:rsid w:val="00660F77"/>
    <w:rsid w:val="00661072"/>
    <w:rsid w:val="00661209"/>
    <w:rsid w:val="0066201A"/>
    <w:rsid w:val="006624B5"/>
    <w:rsid w:val="006625A9"/>
    <w:rsid w:val="006625ED"/>
    <w:rsid w:val="00662C6A"/>
    <w:rsid w:val="00662F7C"/>
    <w:rsid w:val="00663023"/>
    <w:rsid w:val="006634C6"/>
    <w:rsid w:val="0066379F"/>
    <w:rsid w:val="006638C0"/>
    <w:rsid w:val="00663A57"/>
    <w:rsid w:val="00663A7D"/>
    <w:rsid w:val="00663AEA"/>
    <w:rsid w:val="00663B46"/>
    <w:rsid w:val="00663D56"/>
    <w:rsid w:val="006644C8"/>
    <w:rsid w:val="006645F7"/>
    <w:rsid w:val="006648CF"/>
    <w:rsid w:val="00664D12"/>
    <w:rsid w:val="006654A9"/>
    <w:rsid w:val="00665E30"/>
    <w:rsid w:val="006660DF"/>
    <w:rsid w:val="0066614E"/>
    <w:rsid w:val="00666452"/>
    <w:rsid w:val="006664ED"/>
    <w:rsid w:val="00666DCA"/>
    <w:rsid w:val="00667346"/>
    <w:rsid w:val="0066779F"/>
    <w:rsid w:val="00667AFC"/>
    <w:rsid w:val="00667AFE"/>
    <w:rsid w:val="00667C48"/>
    <w:rsid w:val="00667CD8"/>
    <w:rsid w:val="00670AFE"/>
    <w:rsid w:val="00671393"/>
    <w:rsid w:val="006715CD"/>
    <w:rsid w:val="0067164D"/>
    <w:rsid w:val="00671ED2"/>
    <w:rsid w:val="00672504"/>
    <w:rsid w:val="006738EB"/>
    <w:rsid w:val="006747EE"/>
    <w:rsid w:val="006748A0"/>
    <w:rsid w:val="00674B16"/>
    <w:rsid w:val="00674E51"/>
    <w:rsid w:val="006750E2"/>
    <w:rsid w:val="00675D82"/>
    <w:rsid w:val="00675DAA"/>
    <w:rsid w:val="00675E9B"/>
    <w:rsid w:val="006760F9"/>
    <w:rsid w:val="00676472"/>
    <w:rsid w:val="00676527"/>
    <w:rsid w:val="0067683A"/>
    <w:rsid w:val="00676D49"/>
    <w:rsid w:val="00676F01"/>
    <w:rsid w:val="00677311"/>
    <w:rsid w:val="00677460"/>
    <w:rsid w:val="006777FA"/>
    <w:rsid w:val="006778CB"/>
    <w:rsid w:val="0068001F"/>
    <w:rsid w:val="006806AA"/>
    <w:rsid w:val="00680827"/>
    <w:rsid w:val="00680870"/>
    <w:rsid w:val="00680A06"/>
    <w:rsid w:val="0068104D"/>
    <w:rsid w:val="006811AF"/>
    <w:rsid w:val="006813BE"/>
    <w:rsid w:val="00681903"/>
    <w:rsid w:val="00681C05"/>
    <w:rsid w:val="0068248F"/>
    <w:rsid w:val="00682576"/>
    <w:rsid w:val="0068285A"/>
    <w:rsid w:val="00682B14"/>
    <w:rsid w:val="00682DA1"/>
    <w:rsid w:val="00683538"/>
    <w:rsid w:val="006835F4"/>
    <w:rsid w:val="006839E9"/>
    <w:rsid w:val="00683E34"/>
    <w:rsid w:val="00683E51"/>
    <w:rsid w:val="006849A7"/>
    <w:rsid w:val="00684C68"/>
    <w:rsid w:val="00684F8A"/>
    <w:rsid w:val="0068549F"/>
    <w:rsid w:val="006856CC"/>
    <w:rsid w:val="006858C6"/>
    <w:rsid w:val="0068661E"/>
    <w:rsid w:val="00686E07"/>
    <w:rsid w:val="00687B19"/>
    <w:rsid w:val="00687C57"/>
    <w:rsid w:val="00687F3A"/>
    <w:rsid w:val="0069032C"/>
    <w:rsid w:val="0069038B"/>
    <w:rsid w:val="006904D0"/>
    <w:rsid w:val="006913D4"/>
    <w:rsid w:val="00691900"/>
    <w:rsid w:val="00691C7C"/>
    <w:rsid w:val="00692FFF"/>
    <w:rsid w:val="0069301E"/>
    <w:rsid w:val="006931D1"/>
    <w:rsid w:val="00693460"/>
    <w:rsid w:val="00693815"/>
    <w:rsid w:val="00693BD5"/>
    <w:rsid w:val="00693DBD"/>
    <w:rsid w:val="00694AB8"/>
    <w:rsid w:val="00694B34"/>
    <w:rsid w:val="00694EBB"/>
    <w:rsid w:val="00694EE9"/>
    <w:rsid w:val="0069523A"/>
    <w:rsid w:val="0069564F"/>
    <w:rsid w:val="00695918"/>
    <w:rsid w:val="00695E65"/>
    <w:rsid w:val="00696114"/>
    <w:rsid w:val="00696489"/>
    <w:rsid w:val="00696529"/>
    <w:rsid w:val="00696908"/>
    <w:rsid w:val="00696AA4"/>
    <w:rsid w:val="00696BAB"/>
    <w:rsid w:val="00696FFF"/>
    <w:rsid w:val="0069708A"/>
    <w:rsid w:val="0069737A"/>
    <w:rsid w:val="00697ACB"/>
    <w:rsid w:val="00697EDF"/>
    <w:rsid w:val="00697F40"/>
    <w:rsid w:val="006A02A3"/>
    <w:rsid w:val="006A07A7"/>
    <w:rsid w:val="006A0D0D"/>
    <w:rsid w:val="006A110D"/>
    <w:rsid w:val="006A1158"/>
    <w:rsid w:val="006A117E"/>
    <w:rsid w:val="006A15E8"/>
    <w:rsid w:val="006A18C2"/>
    <w:rsid w:val="006A18D3"/>
    <w:rsid w:val="006A1956"/>
    <w:rsid w:val="006A1B61"/>
    <w:rsid w:val="006A1FA3"/>
    <w:rsid w:val="006A2111"/>
    <w:rsid w:val="006A233C"/>
    <w:rsid w:val="006A2997"/>
    <w:rsid w:val="006A2CD8"/>
    <w:rsid w:val="006A347E"/>
    <w:rsid w:val="006A36FB"/>
    <w:rsid w:val="006A387A"/>
    <w:rsid w:val="006A3AA6"/>
    <w:rsid w:val="006A40B2"/>
    <w:rsid w:val="006A4356"/>
    <w:rsid w:val="006A447A"/>
    <w:rsid w:val="006A4898"/>
    <w:rsid w:val="006A4ABF"/>
    <w:rsid w:val="006A4B4A"/>
    <w:rsid w:val="006A4E42"/>
    <w:rsid w:val="006A4F95"/>
    <w:rsid w:val="006A50BA"/>
    <w:rsid w:val="006A539D"/>
    <w:rsid w:val="006A5406"/>
    <w:rsid w:val="006A57BF"/>
    <w:rsid w:val="006A67AB"/>
    <w:rsid w:val="006A6A84"/>
    <w:rsid w:val="006A6AF3"/>
    <w:rsid w:val="006A6CCB"/>
    <w:rsid w:val="006A6D0E"/>
    <w:rsid w:val="006A70E5"/>
    <w:rsid w:val="006A7147"/>
    <w:rsid w:val="006A71C1"/>
    <w:rsid w:val="006A75B5"/>
    <w:rsid w:val="006A7793"/>
    <w:rsid w:val="006B0562"/>
    <w:rsid w:val="006B07E5"/>
    <w:rsid w:val="006B0DB6"/>
    <w:rsid w:val="006B0DC8"/>
    <w:rsid w:val="006B0FF4"/>
    <w:rsid w:val="006B106B"/>
    <w:rsid w:val="006B1138"/>
    <w:rsid w:val="006B1148"/>
    <w:rsid w:val="006B12E8"/>
    <w:rsid w:val="006B12F7"/>
    <w:rsid w:val="006B149B"/>
    <w:rsid w:val="006B1684"/>
    <w:rsid w:val="006B1B26"/>
    <w:rsid w:val="006B1CFA"/>
    <w:rsid w:val="006B22C0"/>
    <w:rsid w:val="006B22F6"/>
    <w:rsid w:val="006B2C05"/>
    <w:rsid w:val="006B2F84"/>
    <w:rsid w:val="006B3050"/>
    <w:rsid w:val="006B3191"/>
    <w:rsid w:val="006B3845"/>
    <w:rsid w:val="006B46A3"/>
    <w:rsid w:val="006B48C1"/>
    <w:rsid w:val="006B5EA7"/>
    <w:rsid w:val="006B606C"/>
    <w:rsid w:val="006B60E4"/>
    <w:rsid w:val="006B789D"/>
    <w:rsid w:val="006B7D26"/>
    <w:rsid w:val="006B7F1D"/>
    <w:rsid w:val="006C0538"/>
    <w:rsid w:val="006C0E28"/>
    <w:rsid w:val="006C14CF"/>
    <w:rsid w:val="006C220D"/>
    <w:rsid w:val="006C25ED"/>
    <w:rsid w:val="006C2A92"/>
    <w:rsid w:val="006C2F60"/>
    <w:rsid w:val="006C3CD1"/>
    <w:rsid w:val="006C40B9"/>
    <w:rsid w:val="006C414C"/>
    <w:rsid w:val="006C4171"/>
    <w:rsid w:val="006C4521"/>
    <w:rsid w:val="006C46E6"/>
    <w:rsid w:val="006C4B5B"/>
    <w:rsid w:val="006C4DCF"/>
    <w:rsid w:val="006C4E4B"/>
    <w:rsid w:val="006C557D"/>
    <w:rsid w:val="006C5F46"/>
    <w:rsid w:val="006C6A23"/>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1B"/>
    <w:rsid w:val="006D2451"/>
    <w:rsid w:val="006D2C7B"/>
    <w:rsid w:val="006D31B9"/>
    <w:rsid w:val="006D34AE"/>
    <w:rsid w:val="006D393D"/>
    <w:rsid w:val="006D409B"/>
    <w:rsid w:val="006D448B"/>
    <w:rsid w:val="006D6400"/>
    <w:rsid w:val="006D64D7"/>
    <w:rsid w:val="006D66B4"/>
    <w:rsid w:val="006D6DB2"/>
    <w:rsid w:val="006D72F4"/>
    <w:rsid w:val="006D7ACF"/>
    <w:rsid w:val="006E0269"/>
    <w:rsid w:val="006E03D6"/>
    <w:rsid w:val="006E0848"/>
    <w:rsid w:val="006E0961"/>
    <w:rsid w:val="006E0FC3"/>
    <w:rsid w:val="006E1003"/>
    <w:rsid w:val="006E103F"/>
    <w:rsid w:val="006E1197"/>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8DD"/>
    <w:rsid w:val="006E5AD3"/>
    <w:rsid w:val="006E5B4E"/>
    <w:rsid w:val="006E5D98"/>
    <w:rsid w:val="006E5D9D"/>
    <w:rsid w:val="006E6284"/>
    <w:rsid w:val="006E7D83"/>
    <w:rsid w:val="006E7DB5"/>
    <w:rsid w:val="006F0169"/>
    <w:rsid w:val="006F01F6"/>
    <w:rsid w:val="006F0358"/>
    <w:rsid w:val="006F0541"/>
    <w:rsid w:val="006F0561"/>
    <w:rsid w:val="006F0810"/>
    <w:rsid w:val="006F0F4D"/>
    <w:rsid w:val="006F13B9"/>
    <w:rsid w:val="006F13C4"/>
    <w:rsid w:val="006F1463"/>
    <w:rsid w:val="006F18B0"/>
    <w:rsid w:val="006F1AB1"/>
    <w:rsid w:val="006F1BAA"/>
    <w:rsid w:val="006F1EC1"/>
    <w:rsid w:val="006F2313"/>
    <w:rsid w:val="006F236F"/>
    <w:rsid w:val="006F24E8"/>
    <w:rsid w:val="006F260C"/>
    <w:rsid w:val="006F26F7"/>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8C7"/>
    <w:rsid w:val="006F6BBE"/>
    <w:rsid w:val="006F6F40"/>
    <w:rsid w:val="006F72F4"/>
    <w:rsid w:val="006F7B98"/>
    <w:rsid w:val="0070007B"/>
    <w:rsid w:val="0070049F"/>
    <w:rsid w:val="007004A3"/>
    <w:rsid w:val="0070123B"/>
    <w:rsid w:val="007025E4"/>
    <w:rsid w:val="0070270D"/>
    <w:rsid w:val="0070279F"/>
    <w:rsid w:val="007028B3"/>
    <w:rsid w:val="00702E11"/>
    <w:rsid w:val="007033B3"/>
    <w:rsid w:val="00703A8F"/>
    <w:rsid w:val="00703C7D"/>
    <w:rsid w:val="0070434C"/>
    <w:rsid w:val="00704422"/>
    <w:rsid w:val="0070444C"/>
    <w:rsid w:val="00704BB9"/>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54D"/>
    <w:rsid w:val="00707694"/>
    <w:rsid w:val="007076D3"/>
    <w:rsid w:val="007078B0"/>
    <w:rsid w:val="00707E81"/>
    <w:rsid w:val="00710800"/>
    <w:rsid w:val="00710F01"/>
    <w:rsid w:val="007116F1"/>
    <w:rsid w:val="00712282"/>
    <w:rsid w:val="0071268C"/>
    <w:rsid w:val="00712FD9"/>
    <w:rsid w:val="0071315D"/>
    <w:rsid w:val="007131ED"/>
    <w:rsid w:val="00713FCF"/>
    <w:rsid w:val="007140BC"/>
    <w:rsid w:val="00714178"/>
    <w:rsid w:val="00714945"/>
    <w:rsid w:val="007149B6"/>
    <w:rsid w:val="00714C38"/>
    <w:rsid w:val="00714C74"/>
    <w:rsid w:val="0071536A"/>
    <w:rsid w:val="0071544C"/>
    <w:rsid w:val="0071607F"/>
    <w:rsid w:val="00716539"/>
    <w:rsid w:val="00716679"/>
    <w:rsid w:val="00716C92"/>
    <w:rsid w:val="00717349"/>
    <w:rsid w:val="007173B7"/>
    <w:rsid w:val="00717509"/>
    <w:rsid w:val="00717AC8"/>
    <w:rsid w:val="00717BBB"/>
    <w:rsid w:val="00717F0B"/>
    <w:rsid w:val="00720042"/>
    <w:rsid w:val="0072024E"/>
    <w:rsid w:val="00720CF0"/>
    <w:rsid w:val="00720E22"/>
    <w:rsid w:val="007217E6"/>
    <w:rsid w:val="00721929"/>
    <w:rsid w:val="007219D0"/>
    <w:rsid w:val="00721D47"/>
    <w:rsid w:val="007220DC"/>
    <w:rsid w:val="00722389"/>
    <w:rsid w:val="007225BB"/>
    <w:rsid w:val="00722A84"/>
    <w:rsid w:val="00722E42"/>
    <w:rsid w:val="0072346A"/>
    <w:rsid w:val="00723672"/>
    <w:rsid w:val="00723A6D"/>
    <w:rsid w:val="00723B58"/>
    <w:rsid w:val="00723D10"/>
    <w:rsid w:val="00723D74"/>
    <w:rsid w:val="00724170"/>
    <w:rsid w:val="00724630"/>
    <w:rsid w:val="00724A07"/>
    <w:rsid w:val="00724BA0"/>
    <w:rsid w:val="00724D01"/>
    <w:rsid w:val="007253AC"/>
    <w:rsid w:val="007255F7"/>
    <w:rsid w:val="0072571B"/>
    <w:rsid w:val="007259EF"/>
    <w:rsid w:val="00725B34"/>
    <w:rsid w:val="007269CB"/>
    <w:rsid w:val="00726B20"/>
    <w:rsid w:val="00726CF8"/>
    <w:rsid w:val="00726F4B"/>
    <w:rsid w:val="007273E3"/>
    <w:rsid w:val="00727F52"/>
    <w:rsid w:val="00730632"/>
    <w:rsid w:val="00730646"/>
    <w:rsid w:val="00730B7A"/>
    <w:rsid w:val="00730BB5"/>
    <w:rsid w:val="00730DC5"/>
    <w:rsid w:val="00730EBF"/>
    <w:rsid w:val="00730FA9"/>
    <w:rsid w:val="00731C1E"/>
    <w:rsid w:val="007320B1"/>
    <w:rsid w:val="0073224E"/>
    <w:rsid w:val="00732817"/>
    <w:rsid w:val="0073281F"/>
    <w:rsid w:val="0073286B"/>
    <w:rsid w:val="00732D9C"/>
    <w:rsid w:val="00733645"/>
    <w:rsid w:val="007336A9"/>
    <w:rsid w:val="00733761"/>
    <w:rsid w:val="00733E8C"/>
    <w:rsid w:val="00734410"/>
    <w:rsid w:val="0073442D"/>
    <w:rsid w:val="007344C7"/>
    <w:rsid w:val="0073454A"/>
    <w:rsid w:val="00734998"/>
    <w:rsid w:val="007352C6"/>
    <w:rsid w:val="00735A02"/>
    <w:rsid w:val="0073635B"/>
    <w:rsid w:val="007367D0"/>
    <w:rsid w:val="00736CDF"/>
    <w:rsid w:val="0073736F"/>
    <w:rsid w:val="00737615"/>
    <w:rsid w:val="007376ED"/>
    <w:rsid w:val="007378E0"/>
    <w:rsid w:val="00740724"/>
    <w:rsid w:val="007409DB"/>
    <w:rsid w:val="00740E9A"/>
    <w:rsid w:val="0074114F"/>
    <w:rsid w:val="007412D9"/>
    <w:rsid w:val="00741E61"/>
    <w:rsid w:val="0074216A"/>
    <w:rsid w:val="00742830"/>
    <w:rsid w:val="00743675"/>
    <w:rsid w:val="00743AF7"/>
    <w:rsid w:val="00743B63"/>
    <w:rsid w:val="00743DDD"/>
    <w:rsid w:val="007441ED"/>
    <w:rsid w:val="00744B17"/>
    <w:rsid w:val="00744D20"/>
    <w:rsid w:val="00744F53"/>
    <w:rsid w:val="00745314"/>
    <w:rsid w:val="00745BEF"/>
    <w:rsid w:val="00745C87"/>
    <w:rsid w:val="007460E8"/>
    <w:rsid w:val="0074643B"/>
    <w:rsid w:val="007466C5"/>
    <w:rsid w:val="007466F4"/>
    <w:rsid w:val="00746E11"/>
    <w:rsid w:val="00746E96"/>
    <w:rsid w:val="007470A2"/>
    <w:rsid w:val="007479A5"/>
    <w:rsid w:val="00747B9A"/>
    <w:rsid w:val="00747FAD"/>
    <w:rsid w:val="00750132"/>
    <w:rsid w:val="0075020D"/>
    <w:rsid w:val="00750C6E"/>
    <w:rsid w:val="00751113"/>
    <w:rsid w:val="007512C2"/>
    <w:rsid w:val="00751692"/>
    <w:rsid w:val="00751861"/>
    <w:rsid w:val="0075186D"/>
    <w:rsid w:val="007518B4"/>
    <w:rsid w:val="00751AAA"/>
    <w:rsid w:val="007527D0"/>
    <w:rsid w:val="007529E9"/>
    <w:rsid w:val="00752BAC"/>
    <w:rsid w:val="00752DCB"/>
    <w:rsid w:val="0075340A"/>
    <w:rsid w:val="007535FF"/>
    <w:rsid w:val="00753C93"/>
    <w:rsid w:val="007544F1"/>
    <w:rsid w:val="0075495C"/>
    <w:rsid w:val="0075495E"/>
    <w:rsid w:val="00755282"/>
    <w:rsid w:val="007553AE"/>
    <w:rsid w:val="0075588C"/>
    <w:rsid w:val="00755C11"/>
    <w:rsid w:val="00755C42"/>
    <w:rsid w:val="00755C69"/>
    <w:rsid w:val="0075652B"/>
    <w:rsid w:val="00756ABB"/>
    <w:rsid w:val="00756C7B"/>
    <w:rsid w:val="00756DC3"/>
    <w:rsid w:val="00757473"/>
    <w:rsid w:val="00757859"/>
    <w:rsid w:val="00757F5C"/>
    <w:rsid w:val="00760115"/>
    <w:rsid w:val="00760446"/>
    <w:rsid w:val="007604F0"/>
    <w:rsid w:val="00760712"/>
    <w:rsid w:val="00760D57"/>
    <w:rsid w:val="00760DD3"/>
    <w:rsid w:val="0076115B"/>
    <w:rsid w:val="007618C1"/>
    <w:rsid w:val="00761E1B"/>
    <w:rsid w:val="0076200B"/>
    <w:rsid w:val="0076201E"/>
    <w:rsid w:val="007623BB"/>
    <w:rsid w:val="00762437"/>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4F5E"/>
    <w:rsid w:val="00765239"/>
    <w:rsid w:val="007659DE"/>
    <w:rsid w:val="00765BDF"/>
    <w:rsid w:val="00766457"/>
    <w:rsid w:val="0076689C"/>
    <w:rsid w:val="0076690B"/>
    <w:rsid w:val="00766AB7"/>
    <w:rsid w:val="00766BC9"/>
    <w:rsid w:val="00766C5D"/>
    <w:rsid w:val="00767022"/>
    <w:rsid w:val="0077046C"/>
    <w:rsid w:val="007706EF"/>
    <w:rsid w:val="007707C2"/>
    <w:rsid w:val="00770B8F"/>
    <w:rsid w:val="00770EE8"/>
    <w:rsid w:val="007717F0"/>
    <w:rsid w:val="0077187E"/>
    <w:rsid w:val="00771B1C"/>
    <w:rsid w:val="007721C9"/>
    <w:rsid w:val="007723F1"/>
    <w:rsid w:val="00772986"/>
    <w:rsid w:val="00772ADE"/>
    <w:rsid w:val="007732F9"/>
    <w:rsid w:val="00773796"/>
    <w:rsid w:val="00773983"/>
    <w:rsid w:val="00773A1C"/>
    <w:rsid w:val="00773C8E"/>
    <w:rsid w:val="00773D81"/>
    <w:rsid w:val="007746C1"/>
    <w:rsid w:val="00774F34"/>
    <w:rsid w:val="00774F3C"/>
    <w:rsid w:val="007752B5"/>
    <w:rsid w:val="0077544E"/>
    <w:rsid w:val="0077571A"/>
    <w:rsid w:val="00775740"/>
    <w:rsid w:val="007757CE"/>
    <w:rsid w:val="007758E5"/>
    <w:rsid w:val="007759DB"/>
    <w:rsid w:val="00775B73"/>
    <w:rsid w:val="00775DBB"/>
    <w:rsid w:val="007761DE"/>
    <w:rsid w:val="0077626D"/>
    <w:rsid w:val="00776D00"/>
    <w:rsid w:val="00777115"/>
    <w:rsid w:val="007775C8"/>
    <w:rsid w:val="007779A4"/>
    <w:rsid w:val="00777DB6"/>
    <w:rsid w:val="00777F5A"/>
    <w:rsid w:val="007807B8"/>
    <w:rsid w:val="007807B9"/>
    <w:rsid w:val="00780DDB"/>
    <w:rsid w:val="00780FAC"/>
    <w:rsid w:val="0078162C"/>
    <w:rsid w:val="00781B20"/>
    <w:rsid w:val="0078260B"/>
    <w:rsid w:val="00782645"/>
    <w:rsid w:val="0078344F"/>
    <w:rsid w:val="0078355F"/>
    <w:rsid w:val="007836A9"/>
    <w:rsid w:val="007837D1"/>
    <w:rsid w:val="00783CB6"/>
    <w:rsid w:val="00784F7E"/>
    <w:rsid w:val="00785086"/>
    <w:rsid w:val="007853B1"/>
    <w:rsid w:val="0078576D"/>
    <w:rsid w:val="00785D77"/>
    <w:rsid w:val="00786705"/>
    <w:rsid w:val="00786736"/>
    <w:rsid w:val="00786CF6"/>
    <w:rsid w:val="00786E28"/>
    <w:rsid w:val="00787184"/>
    <w:rsid w:val="00787332"/>
    <w:rsid w:val="007875F8"/>
    <w:rsid w:val="007876D1"/>
    <w:rsid w:val="00787920"/>
    <w:rsid w:val="007905F3"/>
    <w:rsid w:val="00790D5C"/>
    <w:rsid w:val="00790D93"/>
    <w:rsid w:val="007910AC"/>
    <w:rsid w:val="0079120F"/>
    <w:rsid w:val="00791347"/>
    <w:rsid w:val="007913C5"/>
    <w:rsid w:val="0079182F"/>
    <w:rsid w:val="00791D99"/>
    <w:rsid w:val="0079269A"/>
    <w:rsid w:val="0079306E"/>
    <w:rsid w:val="00793117"/>
    <w:rsid w:val="0079346B"/>
    <w:rsid w:val="007934BD"/>
    <w:rsid w:val="007940C5"/>
    <w:rsid w:val="0079482F"/>
    <w:rsid w:val="0079553D"/>
    <w:rsid w:val="0079577C"/>
    <w:rsid w:val="007959ED"/>
    <w:rsid w:val="00795C1B"/>
    <w:rsid w:val="00795CB8"/>
    <w:rsid w:val="0079650E"/>
    <w:rsid w:val="00796567"/>
    <w:rsid w:val="0079688C"/>
    <w:rsid w:val="0079689F"/>
    <w:rsid w:val="007969DB"/>
    <w:rsid w:val="00796A61"/>
    <w:rsid w:val="00796CD5"/>
    <w:rsid w:val="00796E73"/>
    <w:rsid w:val="00796F69"/>
    <w:rsid w:val="007974D3"/>
    <w:rsid w:val="007A1347"/>
    <w:rsid w:val="007A1349"/>
    <w:rsid w:val="007A16E0"/>
    <w:rsid w:val="007A18FD"/>
    <w:rsid w:val="007A1A8F"/>
    <w:rsid w:val="007A1DDE"/>
    <w:rsid w:val="007A1DED"/>
    <w:rsid w:val="007A2BEF"/>
    <w:rsid w:val="007A2D7C"/>
    <w:rsid w:val="007A301C"/>
    <w:rsid w:val="007A42B7"/>
    <w:rsid w:val="007A4AE0"/>
    <w:rsid w:val="007A4C3A"/>
    <w:rsid w:val="007A5E5F"/>
    <w:rsid w:val="007A6865"/>
    <w:rsid w:val="007A6A2A"/>
    <w:rsid w:val="007A6CA9"/>
    <w:rsid w:val="007A6DB5"/>
    <w:rsid w:val="007A7049"/>
    <w:rsid w:val="007A71B5"/>
    <w:rsid w:val="007A73F2"/>
    <w:rsid w:val="007A7505"/>
    <w:rsid w:val="007A76E6"/>
    <w:rsid w:val="007A7C5A"/>
    <w:rsid w:val="007A7EAC"/>
    <w:rsid w:val="007A7F3E"/>
    <w:rsid w:val="007B0B24"/>
    <w:rsid w:val="007B0FB7"/>
    <w:rsid w:val="007B159B"/>
    <w:rsid w:val="007B1675"/>
    <w:rsid w:val="007B1B93"/>
    <w:rsid w:val="007B1BD3"/>
    <w:rsid w:val="007B1D1A"/>
    <w:rsid w:val="007B1EE8"/>
    <w:rsid w:val="007B20D1"/>
    <w:rsid w:val="007B2513"/>
    <w:rsid w:val="007B26D3"/>
    <w:rsid w:val="007B3238"/>
    <w:rsid w:val="007B3291"/>
    <w:rsid w:val="007B3475"/>
    <w:rsid w:val="007B3641"/>
    <w:rsid w:val="007B3802"/>
    <w:rsid w:val="007B3892"/>
    <w:rsid w:val="007B38FE"/>
    <w:rsid w:val="007B3A29"/>
    <w:rsid w:val="007B3CB1"/>
    <w:rsid w:val="007B3FDB"/>
    <w:rsid w:val="007B4876"/>
    <w:rsid w:val="007B4EB2"/>
    <w:rsid w:val="007B5115"/>
    <w:rsid w:val="007B52D0"/>
    <w:rsid w:val="007B5720"/>
    <w:rsid w:val="007B5DF6"/>
    <w:rsid w:val="007B6351"/>
    <w:rsid w:val="007B6BEA"/>
    <w:rsid w:val="007B70B4"/>
    <w:rsid w:val="007B7205"/>
    <w:rsid w:val="007B7525"/>
    <w:rsid w:val="007B75AF"/>
    <w:rsid w:val="007B7A1B"/>
    <w:rsid w:val="007B7E7B"/>
    <w:rsid w:val="007B7FE1"/>
    <w:rsid w:val="007C0314"/>
    <w:rsid w:val="007C064C"/>
    <w:rsid w:val="007C092C"/>
    <w:rsid w:val="007C0CF5"/>
    <w:rsid w:val="007C0E89"/>
    <w:rsid w:val="007C154B"/>
    <w:rsid w:val="007C15DA"/>
    <w:rsid w:val="007C17A2"/>
    <w:rsid w:val="007C1B8B"/>
    <w:rsid w:val="007C1C77"/>
    <w:rsid w:val="007C2140"/>
    <w:rsid w:val="007C2A97"/>
    <w:rsid w:val="007C2CA2"/>
    <w:rsid w:val="007C2CE6"/>
    <w:rsid w:val="007C3560"/>
    <w:rsid w:val="007C39CE"/>
    <w:rsid w:val="007C464B"/>
    <w:rsid w:val="007C4A44"/>
    <w:rsid w:val="007C4B0E"/>
    <w:rsid w:val="007C4E05"/>
    <w:rsid w:val="007C4E1F"/>
    <w:rsid w:val="007C4F19"/>
    <w:rsid w:val="007C5701"/>
    <w:rsid w:val="007C6440"/>
    <w:rsid w:val="007C66D8"/>
    <w:rsid w:val="007C68DA"/>
    <w:rsid w:val="007C705F"/>
    <w:rsid w:val="007C7D3B"/>
    <w:rsid w:val="007D0182"/>
    <w:rsid w:val="007D0627"/>
    <w:rsid w:val="007D0C47"/>
    <w:rsid w:val="007D0C6A"/>
    <w:rsid w:val="007D0DB4"/>
    <w:rsid w:val="007D0E70"/>
    <w:rsid w:val="007D109B"/>
    <w:rsid w:val="007D1102"/>
    <w:rsid w:val="007D1907"/>
    <w:rsid w:val="007D2220"/>
    <w:rsid w:val="007D2237"/>
    <w:rsid w:val="007D278E"/>
    <w:rsid w:val="007D2939"/>
    <w:rsid w:val="007D30FC"/>
    <w:rsid w:val="007D31A2"/>
    <w:rsid w:val="007D33FD"/>
    <w:rsid w:val="007D370D"/>
    <w:rsid w:val="007D370E"/>
    <w:rsid w:val="007D4250"/>
    <w:rsid w:val="007D49E1"/>
    <w:rsid w:val="007D540A"/>
    <w:rsid w:val="007D5712"/>
    <w:rsid w:val="007D5B83"/>
    <w:rsid w:val="007D5DFA"/>
    <w:rsid w:val="007D5F10"/>
    <w:rsid w:val="007D643F"/>
    <w:rsid w:val="007D6B93"/>
    <w:rsid w:val="007D6DC5"/>
    <w:rsid w:val="007D7472"/>
    <w:rsid w:val="007D7711"/>
    <w:rsid w:val="007D7CBE"/>
    <w:rsid w:val="007D7CCD"/>
    <w:rsid w:val="007D7E99"/>
    <w:rsid w:val="007D7FAF"/>
    <w:rsid w:val="007E051A"/>
    <w:rsid w:val="007E060B"/>
    <w:rsid w:val="007E12B7"/>
    <w:rsid w:val="007E13A0"/>
    <w:rsid w:val="007E154B"/>
    <w:rsid w:val="007E1576"/>
    <w:rsid w:val="007E1688"/>
    <w:rsid w:val="007E172F"/>
    <w:rsid w:val="007E1CAF"/>
    <w:rsid w:val="007E2199"/>
    <w:rsid w:val="007E2A63"/>
    <w:rsid w:val="007E2DB0"/>
    <w:rsid w:val="007E2E72"/>
    <w:rsid w:val="007E36EB"/>
    <w:rsid w:val="007E3B32"/>
    <w:rsid w:val="007E3EC5"/>
    <w:rsid w:val="007E3FDC"/>
    <w:rsid w:val="007E3FDD"/>
    <w:rsid w:val="007E47EE"/>
    <w:rsid w:val="007E4916"/>
    <w:rsid w:val="007E4AE7"/>
    <w:rsid w:val="007E4C39"/>
    <w:rsid w:val="007E54BE"/>
    <w:rsid w:val="007E5BF7"/>
    <w:rsid w:val="007E5D32"/>
    <w:rsid w:val="007E6DF2"/>
    <w:rsid w:val="007E6F3E"/>
    <w:rsid w:val="007E7694"/>
    <w:rsid w:val="007E7799"/>
    <w:rsid w:val="007E7F8D"/>
    <w:rsid w:val="007E7FF3"/>
    <w:rsid w:val="007F0405"/>
    <w:rsid w:val="007F06BB"/>
    <w:rsid w:val="007F08BB"/>
    <w:rsid w:val="007F0AAA"/>
    <w:rsid w:val="007F0C77"/>
    <w:rsid w:val="007F10DD"/>
    <w:rsid w:val="007F13F7"/>
    <w:rsid w:val="007F1469"/>
    <w:rsid w:val="007F1763"/>
    <w:rsid w:val="007F1AAE"/>
    <w:rsid w:val="007F1D26"/>
    <w:rsid w:val="007F228F"/>
    <w:rsid w:val="007F2338"/>
    <w:rsid w:val="007F2C72"/>
    <w:rsid w:val="007F2F29"/>
    <w:rsid w:val="007F3647"/>
    <w:rsid w:val="007F3C62"/>
    <w:rsid w:val="007F3E2D"/>
    <w:rsid w:val="007F4C32"/>
    <w:rsid w:val="007F530A"/>
    <w:rsid w:val="007F59DC"/>
    <w:rsid w:val="007F5B7E"/>
    <w:rsid w:val="007F5BCB"/>
    <w:rsid w:val="007F5D44"/>
    <w:rsid w:val="007F63BB"/>
    <w:rsid w:val="007F6D35"/>
    <w:rsid w:val="007F7D5F"/>
    <w:rsid w:val="008001EC"/>
    <w:rsid w:val="00800809"/>
    <w:rsid w:val="00800A77"/>
    <w:rsid w:val="0080117A"/>
    <w:rsid w:val="00801770"/>
    <w:rsid w:val="00801F5C"/>
    <w:rsid w:val="00802054"/>
    <w:rsid w:val="008026B0"/>
    <w:rsid w:val="00802AA4"/>
    <w:rsid w:val="00802B63"/>
    <w:rsid w:val="00802DBF"/>
    <w:rsid w:val="00802DF9"/>
    <w:rsid w:val="008036C0"/>
    <w:rsid w:val="00803B44"/>
    <w:rsid w:val="00803B65"/>
    <w:rsid w:val="00803B95"/>
    <w:rsid w:val="00803C91"/>
    <w:rsid w:val="0080402F"/>
    <w:rsid w:val="008040DC"/>
    <w:rsid w:val="008041FF"/>
    <w:rsid w:val="00804366"/>
    <w:rsid w:val="00804980"/>
    <w:rsid w:val="00804C50"/>
    <w:rsid w:val="0080524D"/>
    <w:rsid w:val="00805933"/>
    <w:rsid w:val="00805BE6"/>
    <w:rsid w:val="00806183"/>
    <w:rsid w:val="008066A4"/>
    <w:rsid w:val="008067CE"/>
    <w:rsid w:val="0080696A"/>
    <w:rsid w:val="00806A3B"/>
    <w:rsid w:val="00806CF7"/>
    <w:rsid w:val="00806DEA"/>
    <w:rsid w:val="00806E4E"/>
    <w:rsid w:val="008077FE"/>
    <w:rsid w:val="0081011C"/>
    <w:rsid w:val="0081046A"/>
    <w:rsid w:val="0081058C"/>
    <w:rsid w:val="0081093D"/>
    <w:rsid w:val="00810CDA"/>
    <w:rsid w:val="00810F88"/>
    <w:rsid w:val="00811227"/>
    <w:rsid w:val="0081276F"/>
    <w:rsid w:val="00812C3D"/>
    <w:rsid w:val="00812E45"/>
    <w:rsid w:val="00813B1A"/>
    <w:rsid w:val="00813C1F"/>
    <w:rsid w:val="00813D1B"/>
    <w:rsid w:val="00813F06"/>
    <w:rsid w:val="00814013"/>
    <w:rsid w:val="0081417B"/>
    <w:rsid w:val="008142E0"/>
    <w:rsid w:val="00814463"/>
    <w:rsid w:val="008147C5"/>
    <w:rsid w:val="00814BD8"/>
    <w:rsid w:val="008161FD"/>
    <w:rsid w:val="00816576"/>
    <w:rsid w:val="00816BBD"/>
    <w:rsid w:val="00816C15"/>
    <w:rsid w:val="00816C9A"/>
    <w:rsid w:val="00816E53"/>
    <w:rsid w:val="00816FD1"/>
    <w:rsid w:val="00820D07"/>
    <w:rsid w:val="00820D9C"/>
    <w:rsid w:val="00821A47"/>
    <w:rsid w:val="00821B3A"/>
    <w:rsid w:val="00822436"/>
    <w:rsid w:val="0082275E"/>
    <w:rsid w:val="008227D0"/>
    <w:rsid w:val="00822B65"/>
    <w:rsid w:val="00822B74"/>
    <w:rsid w:val="00822CB9"/>
    <w:rsid w:val="008233B3"/>
    <w:rsid w:val="008237CD"/>
    <w:rsid w:val="008237FA"/>
    <w:rsid w:val="00823EED"/>
    <w:rsid w:val="008246E9"/>
    <w:rsid w:val="0082495C"/>
    <w:rsid w:val="00824A31"/>
    <w:rsid w:val="00825027"/>
    <w:rsid w:val="008251D2"/>
    <w:rsid w:val="0082524E"/>
    <w:rsid w:val="00825992"/>
    <w:rsid w:val="00825C1B"/>
    <w:rsid w:val="00825F59"/>
    <w:rsid w:val="008268A8"/>
    <w:rsid w:val="00826E20"/>
    <w:rsid w:val="0082707A"/>
    <w:rsid w:val="008270AD"/>
    <w:rsid w:val="00827100"/>
    <w:rsid w:val="00827814"/>
    <w:rsid w:val="00827C4D"/>
    <w:rsid w:val="00827C91"/>
    <w:rsid w:val="00827EFA"/>
    <w:rsid w:val="00827F35"/>
    <w:rsid w:val="008309FC"/>
    <w:rsid w:val="00831088"/>
    <w:rsid w:val="00831110"/>
    <w:rsid w:val="00831649"/>
    <w:rsid w:val="008317CA"/>
    <w:rsid w:val="00832518"/>
    <w:rsid w:val="0083282F"/>
    <w:rsid w:val="00832E11"/>
    <w:rsid w:val="00833005"/>
    <w:rsid w:val="00833197"/>
    <w:rsid w:val="00833783"/>
    <w:rsid w:val="00833999"/>
    <w:rsid w:val="00833A8D"/>
    <w:rsid w:val="00833EAF"/>
    <w:rsid w:val="008344E5"/>
    <w:rsid w:val="008345EA"/>
    <w:rsid w:val="00834AEE"/>
    <w:rsid w:val="00835863"/>
    <w:rsid w:val="00836DD3"/>
    <w:rsid w:val="00836E33"/>
    <w:rsid w:val="00836EEF"/>
    <w:rsid w:val="00836F7B"/>
    <w:rsid w:val="0083717C"/>
    <w:rsid w:val="00837E27"/>
    <w:rsid w:val="00837E4C"/>
    <w:rsid w:val="00840676"/>
    <w:rsid w:val="008406E6"/>
    <w:rsid w:val="00840B6E"/>
    <w:rsid w:val="00840D8B"/>
    <w:rsid w:val="00841200"/>
    <w:rsid w:val="00841249"/>
    <w:rsid w:val="00841486"/>
    <w:rsid w:val="008419D5"/>
    <w:rsid w:val="00841B9B"/>
    <w:rsid w:val="008430B6"/>
    <w:rsid w:val="00843130"/>
    <w:rsid w:val="0084353A"/>
    <w:rsid w:val="00843C10"/>
    <w:rsid w:val="00843C17"/>
    <w:rsid w:val="00843D59"/>
    <w:rsid w:val="0084463F"/>
    <w:rsid w:val="008446E1"/>
    <w:rsid w:val="008449CA"/>
    <w:rsid w:val="008451CD"/>
    <w:rsid w:val="008453BA"/>
    <w:rsid w:val="00845450"/>
    <w:rsid w:val="00845B62"/>
    <w:rsid w:val="00845C44"/>
    <w:rsid w:val="00845FCE"/>
    <w:rsid w:val="008461A6"/>
    <w:rsid w:val="00846ABB"/>
    <w:rsid w:val="00846DE7"/>
    <w:rsid w:val="008470D4"/>
    <w:rsid w:val="008470FB"/>
    <w:rsid w:val="00847108"/>
    <w:rsid w:val="00847303"/>
    <w:rsid w:val="00847838"/>
    <w:rsid w:val="008478A3"/>
    <w:rsid w:val="00847DD2"/>
    <w:rsid w:val="008504F0"/>
    <w:rsid w:val="00850555"/>
    <w:rsid w:val="008506A2"/>
    <w:rsid w:val="00850843"/>
    <w:rsid w:val="008508DC"/>
    <w:rsid w:val="008510EC"/>
    <w:rsid w:val="008511FD"/>
    <w:rsid w:val="00851914"/>
    <w:rsid w:val="00851A1E"/>
    <w:rsid w:val="00851A82"/>
    <w:rsid w:val="00851C79"/>
    <w:rsid w:val="00851D35"/>
    <w:rsid w:val="008522B7"/>
    <w:rsid w:val="0085266E"/>
    <w:rsid w:val="008526FD"/>
    <w:rsid w:val="0085272D"/>
    <w:rsid w:val="008534E5"/>
    <w:rsid w:val="00853710"/>
    <w:rsid w:val="00853BF9"/>
    <w:rsid w:val="00853C38"/>
    <w:rsid w:val="00853CE5"/>
    <w:rsid w:val="00853E29"/>
    <w:rsid w:val="00853E6A"/>
    <w:rsid w:val="00854280"/>
    <w:rsid w:val="008542B4"/>
    <w:rsid w:val="008550FA"/>
    <w:rsid w:val="00855213"/>
    <w:rsid w:val="00855DCD"/>
    <w:rsid w:val="00855E26"/>
    <w:rsid w:val="00857978"/>
    <w:rsid w:val="00857CB1"/>
    <w:rsid w:val="00857E77"/>
    <w:rsid w:val="00857F1D"/>
    <w:rsid w:val="008604B3"/>
    <w:rsid w:val="00860A8A"/>
    <w:rsid w:val="00860A9C"/>
    <w:rsid w:val="00860BEF"/>
    <w:rsid w:val="00861212"/>
    <w:rsid w:val="00861D2B"/>
    <w:rsid w:val="00862291"/>
    <w:rsid w:val="008627C7"/>
    <w:rsid w:val="00862828"/>
    <w:rsid w:val="0086289E"/>
    <w:rsid w:val="00862C79"/>
    <w:rsid w:val="00862DDF"/>
    <w:rsid w:val="0086398A"/>
    <w:rsid w:val="00863CA2"/>
    <w:rsid w:val="00863E7B"/>
    <w:rsid w:val="008654D2"/>
    <w:rsid w:val="00865619"/>
    <w:rsid w:val="008659C4"/>
    <w:rsid w:val="00865FD3"/>
    <w:rsid w:val="00866375"/>
    <w:rsid w:val="00866555"/>
    <w:rsid w:val="008668B9"/>
    <w:rsid w:val="00867371"/>
    <w:rsid w:val="00867AD8"/>
    <w:rsid w:val="00867B7C"/>
    <w:rsid w:val="0087113F"/>
    <w:rsid w:val="008719F9"/>
    <w:rsid w:val="00871A02"/>
    <w:rsid w:val="00871A8E"/>
    <w:rsid w:val="0087233C"/>
    <w:rsid w:val="00872594"/>
    <w:rsid w:val="008726C0"/>
    <w:rsid w:val="00872756"/>
    <w:rsid w:val="00872F5D"/>
    <w:rsid w:val="00873952"/>
    <w:rsid w:val="00873C35"/>
    <w:rsid w:val="00873F26"/>
    <w:rsid w:val="00874440"/>
    <w:rsid w:val="00874895"/>
    <w:rsid w:val="00875061"/>
    <w:rsid w:val="00875166"/>
    <w:rsid w:val="008753EE"/>
    <w:rsid w:val="00875C9C"/>
    <w:rsid w:val="0087668C"/>
    <w:rsid w:val="00876960"/>
    <w:rsid w:val="00876A18"/>
    <w:rsid w:val="008773D8"/>
    <w:rsid w:val="00877752"/>
    <w:rsid w:val="00877A73"/>
    <w:rsid w:val="00877DB9"/>
    <w:rsid w:val="008800C0"/>
    <w:rsid w:val="0088088C"/>
    <w:rsid w:val="0088089E"/>
    <w:rsid w:val="0088095A"/>
    <w:rsid w:val="00881361"/>
    <w:rsid w:val="0088180E"/>
    <w:rsid w:val="00881967"/>
    <w:rsid w:val="00881AE7"/>
    <w:rsid w:val="00881EE3"/>
    <w:rsid w:val="0088212B"/>
    <w:rsid w:val="00882AD1"/>
    <w:rsid w:val="00882D3C"/>
    <w:rsid w:val="0088300B"/>
    <w:rsid w:val="008831AC"/>
    <w:rsid w:val="008836B2"/>
    <w:rsid w:val="00883BEB"/>
    <w:rsid w:val="00883C13"/>
    <w:rsid w:val="008840D8"/>
    <w:rsid w:val="00884A0F"/>
    <w:rsid w:val="00884A2D"/>
    <w:rsid w:val="00884A3E"/>
    <w:rsid w:val="00884B5D"/>
    <w:rsid w:val="00884B6B"/>
    <w:rsid w:val="00884D80"/>
    <w:rsid w:val="00884DF8"/>
    <w:rsid w:val="0088576C"/>
    <w:rsid w:val="00885B5E"/>
    <w:rsid w:val="00885D62"/>
    <w:rsid w:val="00885DD5"/>
    <w:rsid w:val="00885E14"/>
    <w:rsid w:val="0088619F"/>
    <w:rsid w:val="008865F4"/>
    <w:rsid w:val="008865F7"/>
    <w:rsid w:val="00886627"/>
    <w:rsid w:val="008868FB"/>
    <w:rsid w:val="00886F7C"/>
    <w:rsid w:val="00886F8E"/>
    <w:rsid w:val="00887523"/>
    <w:rsid w:val="008875B5"/>
    <w:rsid w:val="00887E10"/>
    <w:rsid w:val="0089022E"/>
    <w:rsid w:val="00890238"/>
    <w:rsid w:val="008904EF"/>
    <w:rsid w:val="00890522"/>
    <w:rsid w:val="008905DE"/>
    <w:rsid w:val="00890DF9"/>
    <w:rsid w:val="00890FA6"/>
    <w:rsid w:val="00891587"/>
    <w:rsid w:val="00891764"/>
    <w:rsid w:val="00891BDB"/>
    <w:rsid w:val="00891BE0"/>
    <w:rsid w:val="00892283"/>
    <w:rsid w:val="00892974"/>
    <w:rsid w:val="00892F28"/>
    <w:rsid w:val="008931B8"/>
    <w:rsid w:val="00893607"/>
    <w:rsid w:val="00893991"/>
    <w:rsid w:val="00893B57"/>
    <w:rsid w:val="00893DBA"/>
    <w:rsid w:val="00894717"/>
    <w:rsid w:val="00894757"/>
    <w:rsid w:val="00894EB3"/>
    <w:rsid w:val="00894EE0"/>
    <w:rsid w:val="00895556"/>
    <w:rsid w:val="008957B0"/>
    <w:rsid w:val="008958AA"/>
    <w:rsid w:val="00896066"/>
    <w:rsid w:val="008961AD"/>
    <w:rsid w:val="0089654B"/>
    <w:rsid w:val="00896628"/>
    <w:rsid w:val="00896B0E"/>
    <w:rsid w:val="008970BE"/>
    <w:rsid w:val="0089729E"/>
    <w:rsid w:val="0089737F"/>
    <w:rsid w:val="008978B9"/>
    <w:rsid w:val="00897DAC"/>
    <w:rsid w:val="008A0016"/>
    <w:rsid w:val="008A0A21"/>
    <w:rsid w:val="008A2417"/>
    <w:rsid w:val="008A286D"/>
    <w:rsid w:val="008A2DEE"/>
    <w:rsid w:val="008A33E6"/>
    <w:rsid w:val="008A3D69"/>
    <w:rsid w:val="008A3E12"/>
    <w:rsid w:val="008A3F63"/>
    <w:rsid w:val="008A4003"/>
    <w:rsid w:val="008A43AA"/>
    <w:rsid w:val="008A48B9"/>
    <w:rsid w:val="008A499B"/>
    <w:rsid w:val="008A5A34"/>
    <w:rsid w:val="008A5BD7"/>
    <w:rsid w:val="008A5C61"/>
    <w:rsid w:val="008A5CC7"/>
    <w:rsid w:val="008A5D65"/>
    <w:rsid w:val="008A6541"/>
    <w:rsid w:val="008A6A17"/>
    <w:rsid w:val="008A7AD1"/>
    <w:rsid w:val="008B010D"/>
    <w:rsid w:val="008B03AE"/>
    <w:rsid w:val="008B0690"/>
    <w:rsid w:val="008B0796"/>
    <w:rsid w:val="008B079C"/>
    <w:rsid w:val="008B0928"/>
    <w:rsid w:val="008B16A6"/>
    <w:rsid w:val="008B1710"/>
    <w:rsid w:val="008B1817"/>
    <w:rsid w:val="008B1A8C"/>
    <w:rsid w:val="008B1BD3"/>
    <w:rsid w:val="008B1F18"/>
    <w:rsid w:val="008B21FA"/>
    <w:rsid w:val="008B24BB"/>
    <w:rsid w:val="008B257A"/>
    <w:rsid w:val="008B2689"/>
    <w:rsid w:val="008B2A43"/>
    <w:rsid w:val="008B30B7"/>
    <w:rsid w:val="008B3198"/>
    <w:rsid w:val="008B33F3"/>
    <w:rsid w:val="008B342F"/>
    <w:rsid w:val="008B35E2"/>
    <w:rsid w:val="008B368B"/>
    <w:rsid w:val="008B3B62"/>
    <w:rsid w:val="008B3D58"/>
    <w:rsid w:val="008B4E62"/>
    <w:rsid w:val="008B54CF"/>
    <w:rsid w:val="008B5736"/>
    <w:rsid w:val="008B66CA"/>
    <w:rsid w:val="008B6ABD"/>
    <w:rsid w:val="008B6D54"/>
    <w:rsid w:val="008B746C"/>
    <w:rsid w:val="008B7B45"/>
    <w:rsid w:val="008B7EA0"/>
    <w:rsid w:val="008C00F5"/>
    <w:rsid w:val="008C09DB"/>
    <w:rsid w:val="008C1018"/>
    <w:rsid w:val="008C10E4"/>
    <w:rsid w:val="008C18AC"/>
    <w:rsid w:val="008C1C2D"/>
    <w:rsid w:val="008C1EAD"/>
    <w:rsid w:val="008C20A0"/>
    <w:rsid w:val="008C2397"/>
    <w:rsid w:val="008C242B"/>
    <w:rsid w:val="008C2624"/>
    <w:rsid w:val="008C28A4"/>
    <w:rsid w:val="008C2980"/>
    <w:rsid w:val="008C29AF"/>
    <w:rsid w:val="008C2BAD"/>
    <w:rsid w:val="008C35FC"/>
    <w:rsid w:val="008C3EE4"/>
    <w:rsid w:val="008C4016"/>
    <w:rsid w:val="008C4081"/>
    <w:rsid w:val="008C40F1"/>
    <w:rsid w:val="008C447E"/>
    <w:rsid w:val="008C45B9"/>
    <w:rsid w:val="008C45EE"/>
    <w:rsid w:val="008C4C21"/>
    <w:rsid w:val="008C4C3E"/>
    <w:rsid w:val="008C4C83"/>
    <w:rsid w:val="008C5244"/>
    <w:rsid w:val="008C5306"/>
    <w:rsid w:val="008C5328"/>
    <w:rsid w:val="008C557E"/>
    <w:rsid w:val="008C5FB5"/>
    <w:rsid w:val="008C60E3"/>
    <w:rsid w:val="008C6602"/>
    <w:rsid w:val="008C6BE6"/>
    <w:rsid w:val="008C6D80"/>
    <w:rsid w:val="008C74FA"/>
    <w:rsid w:val="008C7FEF"/>
    <w:rsid w:val="008D0594"/>
    <w:rsid w:val="008D0652"/>
    <w:rsid w:val="008D0C89"/>
    <w:rsid w:val="008D0FFD"/>
    <w:rsid w:val="008D100E"/>
    <w:rsid w:val="008D1176"/>
    <w:rsid w:val="008D169B"/>
    <w:rsid w:val="008D208C"/>
    <w:rsid w:val="008D2372"/>
    <w:rsid w:val="008D29FD"/>
    <w:rsid w:val="008D2A72"/>
    <w:rsid w:val="008D3528"/>
    <w:rsid w:val="008D3543"/>
    <w:rsid w:val="008D4500"/>
    <w:rsid w:val="008D45EC"/>
    <w:rsid w:val="008D4FA6"/>
    <w:rsid w:val="008D5462"/>
    <w:rsid w:val="008D572C"/>
    <w:rsid w:val="008D5D2F"/>
    <w:rsid w:val="008D5F56"/>
    <w:rsid w:val="008D6195"/>
    <w:rsid w:val="008D6223"/>
    <w:rsid w:val="008D6369"/>
    <w:rsid w:val="008D637D"/>
    <w:rsid w:val="008D68D4"/>
    <w:rsid w:val="008D6D2E"/>
    <w:rsid w:val="008D738B"/>
    <w:rsid w:val="008D7DEF"/>
    <w:rsid w:val="008D7F75"/>
    <w:rsid w:val="008E008B"/>
    <w:rsid w:val="008E031B"/>
    <w:rsid w:val="008E068E"/>
    <w:rsid w:val="008E0878"/>
    <w:rsid w:val="008E08EC"/>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91B"/>
    <w:rsid w:val="008E5C75"/>
    <w:rsid w:val="008E5DDD"/>
    <w:rsid w:val="008E5EB3"/>
    <w:rsid w:val="008E6003"/>
    <w:rsid w:val="008E6C95"/>
    <w:rsid w:val="008E6D49"/>
    <w:rsid w:val="008E6EBC"/>
    <w:rsid w:val="008E6F7E"/>
    <w:rsid w:val="008E72E1"/>
    <w:rsid w:val="008E76B3"/>
    <w:rsid w:val="008E7CCE"/>
    <w:rsid w:val="008F0217"/>
    <w:rsid w:val="008F0410"/>
    <w:rsid w:val="008F07D8"/>
    <w:rsid w:val="008F0FB2"/>
    <w:rsid w:val="008F1C2B"/>
    <w:rsid w:val="008F1EA5"/>
    <w:rsid w:val="008F1F3B"/>
    <w:rsid w:val="008F2326"/>
    <w:rsid w:val="008F2AD3"/>
    <w:rsid w:val="008F35EB"/>
    <w:rsid w:val="008F3887"/>
    <w:rsid w:val="008F3B70"/>
    <w:rsid w:val="008F3BD8"/>
    <w:rsid w:val="008F3C00"/>
    <w:rsid w:val="008F3EF6"/>
    <w:rsid w:val="008F3F1B"/>
    <w:rsid w:val="008F3F2A"/>
    <w:rsid w:val="008F4584"/>
    <w:rsid w:val="008F4B69"/>
    <w:rsid w:val="008F4B8A"/>
    <w:rsid w:val="008F4DC2"/>
    <w:rsid w:val="008F4DE1"/>
    <w:rsid w:val="008F518B"/>
    <w:rsid w:val="008F55B1"/>
    <w:rsid w:val="008F5631"/>
    <w:rsid w:val="008F5D43"/>
    <w:rsid w:val="008F5EC7"/>
    <w:rsid w:val="008F71E0"/>
    <w:rsid w:val="008F73DF"/>
    <w:rsid w:val="008F76D1"/>
    <w:rsid w:val="008F76EF"/>
    <w:rsid w:val="008F797D"/>
    <w:rsid w:val="0090044F"/>
    <w:rsid w:val="00900A94"/>
    <w:rsid w:val="00900D49"/>
    <w:rsid w:val="00900DA0"/>
    <w:rsid w:val="00900FDC"/>
    <w:rsid w:val="00900FDD"/>
    <w:rsid w:val="009019AD"/>
    <w:rsid w:val="00901A7E"/>
    <w:rsid w:val="00901BF9"/>
    <w:rsid w:val="00901C88"/>
    <w:rsid w:val="00902531"/>
    <w:rsid w:val="009025BA"/>
    <w:rsid w:val="009025DE"/>
    <w:rsid w:val="00902986"/>
    <w:rsid w:val="00902E38"/>
    <w:rsid w:val="0090306D"/>
    <w:rsid w:val="009030BF"/>
    <w:rsid w:val="009030D6"/>
    <w:rsid w:val="009032F7"/>
    <w:rsid w:val="00903681"/>
    <w:rsid w:val="009037FC"/>
    <w:rsid w:val="00903886"/>
    <w:rsid w:val="00903D75"/>
    <w:rsid w:val="00903DAB"/>
    <w:rsid w:val="00903DFD"/>
    <w:rsid w:val="00903ECA"/>
    <w:rsid w:val="00903FFB"/>
    <w:rsid w:val="00904187"/>
    <w:rsid w:val="009042F3"/>
    <w:rsid w:val="0090462F"/>
    <w:rsid w:val="00904931"/>
    <w:rsid w:val="0090501C"/>
    <w:rsid w:val="00905479"/>
    <w:rsid w:val="009057F1"/>
    <w:rsid w:val="009060BF"/>
    <w:rsid w:val="0090654D"/>
    <w:rsid w:val="00906675"/>
    <w:rsid w:val="00906734"/>
    <w:rsid w:val="009069FC"/>
    <w:rsid w:val="00906B8A"/>
    <w:rsid w:val="00906E8D"/>
    <w:rsid w:val="00907079"/>
    <w:rsid w:val="00907B5A"/>
    <w:rsid w:val="0091008A"/>
    <w:rsid w:val="009106D1"/>
    <w:rsid w:val="009108F3"/>
    <w:rsid w:val="00910A15"/>
    <w:rsid w:val="00910A27"/>
    <w:rsid w:val="00910AE6"/>
    <w:rsid w:val="009111FB"/>
    <w:rsid w:val="0091148C"/>
    <w:rsid w:val="009118DF"/>
    <w:rsid w:val="009122CB"/>
    <w:rsid w:val="009123D0"/>
    <w:rsid w:val="00912494"/>
    <w:rsid w:val="00912546"/>
    <w:rsid w:val="009129AB"/>
    <w:rsid w:val="00912AE7"/>
    <w:rsid w:val="00912B14"/>
    <w:rsid w:val="00913235"/>
    <w:rsid w:val="009132C7"/>
    <w:rsid w:val="0091331A"/>
    <w:rsid w:val="009137CC"/>
    <w:rsid w:val="009144D9"/>
    <w:rsid w:val="00914659"/>
    <w:rsid w:val="009149C4"/>
    <w:rsid w:val="00914D43"/>
    <w:rsid w:val="009153F2"/>
    <w:rsid w:val="00915646"/>
    <w:rsid w:val="0091588C"/>
    <w:rsid w:val="00915BFF"/>
    <w:rsid w:val="00916032"/>
    <w:rsid w:val="009167A6"/>
    <w:rsid w:val="00916930"/>
    <w:rsid w:val="009171B6"/>
    <w:rsid w:val="009177CE"/>
    <w:rsid w:val="0091782A"/>
    <w:rsid w:val="00917860"/>
    <w:rsid w:val="00917F73"/>
    <w:rsid w:val="009201A2"/>
    <w:rsid w:val="00920864"/>
    <w:rsid w:val="00921347"/>
    <w:rsid w:val="00921403"/>
    <w:rsid w:val="00921AD9"/>
    <w:rsid w:val="00921FDD"/>
    <w:rsid w:val="00922013"/>
    <w:rsid w:val="00922947"/>
    <w:rsid w:val="00923B88"/>
    <w:rsid w:val="00923F1B"/>
    <w:rsid w:val="00923F53"/>
    <w:rsid w:val="00924633"/>
    <w:rsid w:val="00924A13"/>
    <w:rsid w:val="00924FC1"/>
    <w:rsid w:val="00925004"/>
    <w:rsid w:val="009252A0"/>
    <w:rsid w:val="009259F6"/>
    <w:rsid w:val="00925D77"/>
    <w:rsid w:val="00925DF8"/>
    <w:rsid w:val="00925F59"/>
    <w:rsid w:val="009261DB"/>
    <w:rsid w:val="00926491"/>
    <w:rsid w:val="00927450"/>
    <w:rsid w:val="009274E3"/>
    <w:rsid w:val="00927540"/>
    <w:rsid w:val="00927890"/>
    <w:rsid w:val="00927C9E"/>
    <w:rsid w:val="00927D57"/>
    <w:rsid w:val="00927EE3"/>
    <w:rsid w:val="009301DB"/>
    <w:rsid w:val="009309C9"/>
    <w:rsid w:val="0093153D"/>
    <w:rsid w:val="009316AC"/>
    <w:rsid w:val="00931835"/>
    <w:rsid w:val="00931921"/>
    <w:rsid w:val="00931AA5"/>
    <w:rsid w:val="00931B1B"/>
    <w:rsid w:val="00932AB5"/>
    <w:rsid w:val="00932AF4"/>
    <w:rsid w:val="009330D4"/>
    <w:rsid w:val="00933115"/>
    <w:rsid w:val="0093315D"/>
    <w:rsid w:val="00933201"/>
    <w:rsid w:val="00933FB7"/>
    <w:rsid w:val="0093418A"/>
    <w:rsid w:val="00934586"/>
    <w:rsid w:val="00934CB3"/>
    <w:rsid w:val="00935230"/>
    <w:rsid w:val="009353C3"/>
    <w:rsid w:val="00935678"/>
    <w:rsid w:val="00935943"/>
    <w:rsid w:val="00935A97"/>
    <w:rsid w:val="0093638C"/>
    <w:rsid w:val="009363A6"/>
    <w:rsid w:val="0093653C"/>
    <w:rsid w:val="00936543"/>
    <w:rsid w:val="009365BC"/>
    <w:rsid w:val="00936B7A"/>
    <w:rsid w:val="00937051"/>
    <w:rsid w:val="0093715C"/>
    <w:rsid w:val="00937430"/>
    <w:rsid w:val="00940596"/>
    <w:rsid w:val="00940F73"/>
    <w:rsid w:val="00942184"/>
    <w:rsid w:val="00942503"/>
    <w:rsid w:val="00942964"/>
    <w:rsid w:val="00942A99"/>
    <w:rsid w:val="00942AC2"/>
    <w:rsid w:val="00942CD4"/>
    <w:rsid w:val="009432C6"/>
    <w:rsid w:val="00943731"/>
    <w:rsid w:val="009439AC"/>
    <w:rsid w:val="009440CE"/>
    <w:rsid w:val="009440EB"/>
    <w:rsid w:val="009442E3"/>
    <w:rsid w:val="00944500"/>
    <w:rsid w:val="00944F0F"/>
    <w:rsid w:val="00944F75"/>
    <w:rsid w:val="009451B2"/>
    <w:rsid w:val="00945DA2"/>
    <w:rsid w:val="00945E6C"/>
    <w:rsid w:val="00946172"/>
    <w:rsid w:val="00946C86"/>
    <w:rsid w:val="00946DF9"/>
    <w:rsid w:val="00946E63"/>
    <w:rsid w:val="009470B0"/>
    <w:rsid w:val="00947356"/>
    <w:rsid w:val="00947642"/>
    <w:rsid w:val="00950450"/>
    <w:rsid w:val="00950986"/>
    <w:rsid w:val="00950B2B"/>
    <w:rsid w:val="00950EE5"/>
    <w:rsid w:val="00951506"/>
    <w:rsid w:val="00951979"/>
    <w:rsid w:val="00951ACF"/>
    <w:rsid w:val="0095228F"/>
    <w:rsid w:val="00952897"/>
    <w:rsid w:val="00952CF3"/>
    <w:rsid w:val="00953193"/>
    <w:rsid w:val="00953C12"/>
    <w:rsid w:val="00953FF5"/>
    <w:rsid w:val="00954C8F"/>
    <w:rsid w:val="00955627"/>
    <w:rsid w:val="009557B9"/>
    <w:rsid w:val="00955E1D"/>
    <w:rsid w:val="00956277"/>
    <w:rsid w:val="0095633D"/>
    <w:rsid w:val="009564E5"/>
    <w:rsid w:val="00956818"/>
    <w:rsid w:val="00956B8E"/>
    <w:rsid w:val="00956BFD"/>
    <w:rsid w:val="00957101"/>
    <w:rsid w:val="009575B2"/>
    <w:rsid w:val="009575CD"/>
    <w:rsid w:val="009577D9"/>
    <w:rsid w:val="00957A46"/>
    <w:rsid w:val="00957B83"/>
    <w:rsid w:val="0096001B"/>
    <w:rsid w:val="009601C1"/>
    <w:rsid w:val="00960466"/>
    <w:rsid w:val="00960696"/>
    <w:rsid w:val="00960973"/>
    <w:rsid w:val="00960CD4"/>
    <w:rsid w:val="009611FD"/>
    <w:rsid w:val="009612E7"/>
    <w:rsid w:val="009613BA"/>
    <w:rsid w:val="00961801"/>
    <w:rsid w:val="0096203C"/>
    <w:rsid w:val="00962281"/>
    <w:rsid w:val="0096243E"/>
    <w:rsid w:val="00962A6B"/>
    <w:rsid w:val="00962A7A"/>
    <w:rsid w:val="00962C0C"/>
    <w:rsid w:val="00962CD0"/>
    <w:rsid w:val="009630C7"/>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DE1"/>
    <w:rsid w:val="00970F43"/>
    <w:rsid w:val="00971188"/>
    <w:rsid w:val="00971412"/>
    <w:rsid w:val="009719ED"/>
    <w:rsid w:val="00971EF9"/>
    <w:rsid w:val="00971F5D"/>
    <w:rsid w:val="00972A30"/>
    <w:rsid w:val="00972BCA"/>
    <w:rsid w:val="0097320E"/>
    <w:rsid w:val="0097325D"/>
    <w:rsid w:val="009738CA"/>
    <w:rsid w:val="00973C82"/>
    <w:rsid w:val="00973D2C"/>
    <w:rsid w:val="00973F6C"/>
    <w:rsid w:val="00974721"/>
    <w:rsid w:val="00974B96"/>
    <w:rsid w:val="00975014"/>
    <w:rsid w:val="0097534B"/>
    <w:rsid w:val="00975999"/>
    <w:rsid w:val="00975B46"/>
    <w:rsid w:val="00976071"/>
    <w:rsid w:val="009764B0"/>
    <w:rsid w:val="00976716"/>
    <w:rsid w:val="00976EF9"/>
    <w:rsid w:val="009770C9"/>
    <w:rsid w:val="009773CF"/>
    <w:rsid w:val="00977944"/>
    <w:rsid w:val="009779BE"/>
    <w:rsid w:val="00977FD8"/>
    <w:rsid w:val="009801EA"/>
    <w:rsid w:val="00980373"/>
    <w:rsid w:val="00980764"/>
    <w:rsid w:val="0098099E"/>
    <w:rsid w:val="00980D83"/>
    <w:rsid w:val="00980F82"/>
    <w:rsid w:val="00981357"/>
    <w:rsid w:val="0098167F"/>
    <w:rsid w:val="00981BEF"/>
    <w:rsid w:val="00982097"/>
    <w:rsid w:val="0098262A"/>
    <w:rsid w:val="00982C86"/>
    <w:rsid w:val="00982D07"/>
    <w:rsid w:val="00983264"/>
    <w:rsid w:val="00983393"/>
    <w:rsid w:val="0098348E"/>
    <w:rsid w:val="00983990"/>
    <w:rsid w:val="00983D3A"/>
    <w:rsid w:val="00983DD7"/>
    <w:rsid w:val="009840AF"/>
    <w:rsid w:val="00984301"/>
    <w:rsid w:val="0098449F"/>
    <w:rsid w:val="00984A23"/>
    <w:rsid w:val="00985BAB"/>
    <w:rsid w:val="00985FF2"/>
    <w:rsid w:val="009864D3"/>
    <w:rsid w:val="00986582"/>
    <w:rsid w:val="00986B5D"/>
    <w:rsid w:val="00986E3B"/>
    <w:rsid w:val="00986FB8"/>
    <w:rsid w:val="0098705E"/>
    <w:rsid w:val="0098717E"/>
    <w:rsid w:val="00987C19"/>
    <w:rsid w:val="009902E3"/>
    <w:rsid w:val="00990589"/>
    <w:rsid w:val="0099068B"/>
    <w:rsid w:val="00990C66"/>
    <w:rsid w:val="00990DE6"/>
    <w:rsid w:val="00990EA5"/>
    <w:rsid w:val="009910B3"/>
    <w:rsid w:val="0099155B"/>
    <w:rsid w:val="00991976"/>
    <w:rsid w:val="0099197F"/>
    <w:rsid w:val="00991B6A"/>
    <w:rsid w:val="009922BD"/>
    <w:rsid w:val="0099299A"/>
    <w:rsid w:val="00992B46"/>
    <w:rsid w:val="00992D3E"/>
    <w:rsid w:val="00992F7F"/>
    <w:rsid w:val="0099313F"/>
    <w:rsid w:val="009933B2"/>
    <w:rsid w:val="0099358B"/>
    <w:rsid w:val="00993954"/>
    <w:rsid w:val="00993E11"/>
    <w:rsid w:val="00994220"/>
    <w:rsid w:val="00994244"/>
    <w:rsid w:val="00994327"/>
    <w:rsid w:val="00994507"/>
    <w:rsid w:val="0099452A"/>
    <w:rsid w:val="0099457B"/>
    <w:rsid w:val="0099466C"/>
    <w:rsid w:val="0099520D"/>
    <w:rsid w:val="0099524E"/>
    <w:rsid w:val="00995430"/>
    <w:rsid w:val="0099560F"/>
    <w:rsid w:val="00995C95"/>
    <w:rsid w:val="00996269"/>
    <w:rsid w:val="00996470"/>
    <w:rsid w:val="0099652E"/>
    <w:rsid w:val="00997B25"/>
    <w:rsid w:val="00997E3E"/>
    <w:rsid w:val="009A015B"/>
    <w:rsid w:val="009A02C9"/>
    <w:rsid w:val="009A0AF2"/>
    <w:rsid w:val="009A0CD4"/>
    <w:rsid w:val="009A0CF7"/>
    <w:rsid w:val="009A1287"/>
    <w:rsid w:val="009A1F64"/>
    <w:rsid w:val="009A1FF0"/>
    <w:rsid w:val="009A20FA"/>
    <w:rsid w:val="009A285D"/>
    <w:rsid w:val="009A312B"/>
    <w:rsid w:val="009A3881"/>
    <w:rsid w:val="009A3A23"/>
    <w:rsid w:val="009A3B85"/>
    <w:rsid w:val="009A3FDC"/>
    <w:rsid w:val="009A416D"/>
    <w:rsid w:val="009A450D"/>
    <w:rsid w:val="009A5CC4"/>
    <w:rsid w:val="009A5DE8"/>
    <w:rsid w:val="009A5EC6"/>
    <w:rsid w:val="009A5EEC"/>
    <w:rsid w:val="009A6079"/>
    <w:rsid w:val="009A6278"/>
    <w:rsid w:val="009A63D0"/>
    <w:rsid w:val="009A6693"/>
    <w:rsid w:val="009A6B13"/>
    <w:rsid w:val="009A6BC7"/>
    <w:rsid w:val="009A7878"/>
    <w:rsid w:val="009A795B"/>
    <w:rsid w:val="009A7AA6"/>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1CE"/>
    <w:rsid w:val="009B465C"/>
    <w:rsid w:val="009B46D5"/>
    <w:rsid w:val="009B4889"/>
    <w:rsid w:val="009B5222"/>
    <w:rsid w:val="009B5983"/>
    <w:rsid w:val="009B6E76"/>
    <w:rsid w:val="009B7F47"/>
    <w:rsid w:val="009C0433"/>
    <w:rsid w:val="009C05A7"/>
    <w:rsid w:val="009C0966"/>
    <w:rsid w:val="009C0B5C"/>
    <w:rsid w:val="009C1227"/>
    <w:rsid w:val="009C12C2"/>
    <w:rsid w:val="009C1874"/>
    <w:rsid w:val="009C1B80"/>
    <w:rsid w:val="009C1B97"/>
    <w:rsid w:val="009C1F5A"/>
    <w:rsid w:val="009C2196"/>
    <w:rsid w:val="009C2AE9"/>
    <w:rsid w:val="009C307E"/>
    <w:rsid w:val="009C30FE"/>
    <w:rsid w:val="009C320E"/>
    <w:rsid w:val="009C3467"/>
    <w:rsid w:val="009C3F5D"/>
    <w:rsid w:val="009C4AA3"/>
    <w:rsid w:val="009C4ADD"/>
    <w:rsid w:val="009C4C74"/>
    <w:rsid w:val="009C4CB9"/>
    <w:rsid w:val="009C4DC8"/>
    <w:rsid w:val="009C5013"/>
    <w:rsid w:val="009C50CB"/>
    <w:rsid w:val="009C543A"/>
    <w:rsid w:val="009C5C7A"/>
    <w:rsid w:val="009C5D79"/>
    <w:rsid w:val="009C5F8B"/>
    <w:rsid w:val="009C6840"/>
    <w:rsid w:val="009C69E8"/>
    <w:rsid w:val="009C6A5D"/>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1B85"/>
    <w:rsid w:val="009D2423"/>
    <w:rsid w:val="009D26EC"/>
    <w:rsid w:val="009D27AC"/>
    <w:rsid w:val="009D2FC6"/>
    <w:rsid w:val="009D3BAC"/>
    <w:rsid w:val="009D4AB7"/>
    <w:rsid w:val="009D4CF7"/>
    <w:rsid w:val="009D58B2"/>
    <w:rsid w:val="009D5F87"/>
    <w:rsid w:val="009D5FB1"/>
    <w:rsid w:val="009D6096"/>
    <w:rsid w:val="009D6134"/>
    <w:rsid w:val="009D63BE"/>
    <w:rsid w:val="009D641A"/>
    <w:rsid w:val="009D6514"/>
    <w:rsid w:val="009D675E"/>
    <w:rsid w:val="009D69C0"/>
    <w:rsid w:val="009D6B90"/>
    <w:rsid w:val="009D6D5D"/>
    <w:rsid w:val="009D71BC"/>
    <w:rsid w:val="009D72CB"/>
    <w:rsid w:val="009D7524"/>
    <w:rsid w:val="009D772A"/>
    <w:rsid w:val="009D7BF1"/>
    <w:rsid w:val="009D7CA9"/>
    <w:rsid w:val="009D7CF0"/>
    <w:rsid w:val="009E0106"/>
    <w:rsid w:val="009E0525"/>
    <w:rsid w:val="009E0754"/>
    <w:rsid w:val="009E07BA"/>
    <w:rsid w:val="009E0A11"/>
    <w:rsid w:val="009E0B30"/>
    <w:rsid w:val="009E0CD8"/>
    <w:rsid w:val="009E1249"/>
    <w:rsid w:val="009E1C39"/>
    <w:rsid w:val="009E1CF3"/>
    <w:rsid w:val="009E22DA"/>
    <w:rsid w:val="009E2599"/>
    <w:rsid w:val="009E2B98"/>
    <w:rsid w:val="009E2F6D"/>
    <w:rsid w:val="009E3042"/>
    <w:rsid w:val="009E36C5"/>
    <w:rsid w:val="009E40B5"/>
    <w:rsid w:val="009E4217"/>
    <w:rsid w:val="009E4352"/>
    <w:rsid w:val="009E43B9"/>
    <w:rsid w:val="009E4CE3"/>
    <w:rsid w:val="009E4CE5"/>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544"/>
    <w:rsid w:val="009F2749"/>
    <w:rsid w:val="009F372E"/>
    <w:rsid w:val="009F3786"/>
    <w:rsid w:val="009F3B1A"/>
    <w:rsid w:val="009F40AA"/>
    <w:rsid w:val="009F4382"/>
    <w:rsid w:val="009F43C6"/>
    <w:rsid w:val="009F45F8"/>
    <w:rsid w:val="009F49ED"/>
    <w:rsid w:val="009F4E11"/>
    <w:rsid w:val="009F5206"/>
    <w:rsid w:val="009F561B"/>
    <w:rsid w:val="009F6E10"/>
    <w:rsid w:val="009F7953"/>
    <w:rsid w:val="009F7CFB"/>
    <w:rsid w:val="009F7E66"/>
    <w:rsid w:val="009F7F09"/>
    <w:rsid w:val="00A0082A"/>
    <w:rsid w:val="00A0143E"/>
    <w:rsid w:val="00A0144F"/>
    <w:rsid w:val="00A01629"/>
    <w:rsid w:val="00A021A9"/>
    <w:rsid w:val="00A022A2"/>
    <w:rsid w:val="00A024CD"/>
    <w:rsid w:val="00A02CA0"/>
    <w:rsid w:val="00A02EB5"/>
    <w:rsid w:val="00A02FDF"/>
    <w:rsid w:val="00A030CF"/>
    <w:rsid w:val="00A0352E"/>
    <w:rsid w:val="00A035D2"/>
    <w:rsid w:val="00A039BB"/>
    <w:rsid w:val="00A03F7D"/>
    <w:rsid w:val="00A040D3"/>
    <w:rsid w:val="00A04209"/>
    <w:rsid w:val="00A04270"/>
    <w:rsid w:val="00A048CE"/>
    <w:rsid w:val="00A04A1D"/>
    <w:rsid w:val="00A04AED"/>
    <w:rsid w:val="00A04ECA"/>
    <w:rsid w:val="00A05228"/>
    <w:rsid w:val="00A0563E"/>
    <w:rsid w:val="00A06137"/>
    <w:rsid w:val="00A07070"/>
    <w:rsid w:val="00A070CE"/>
    <w:rsid w:val="00A07606"/>
    <w:rsid w:val="00A0777B"/>
    <w:rsid w:val="00A07A24"/>
    <w:rsid w:val="00A1045D"/>
    <w:rsid w:val="00A10DBF"/>
    <w:rsid w:val="00A113B9"/>
    <w:rsid w:val="00A11931"/>
    <w:rsid w:val="00A11A55"/>
    <w:rsid w:val="00A11C48"/>
    <w:rsid w:val="00A12021"/>
    <w:rsid w:val="00A121D9"/>
    <w:rsid w:val="00A127E4"/>
    <w:rsid w:val="00A12B8A"/>
    <w:rsid w:val="00A12D24"/>
    <w:rsid w:val="00A12FF8"/>
    <w:rsid w:val="00A14118"/>
    <w:rsid w:val="00A141F0"/>
    <w:rsid w:val="00A14BA6"/>
    <w:rsid w:val="00A1581A"/>
    <w:rsid w:val="00A15D6B"/>
    <w:rsid w:val="00A163FD"/>
    <w:rsid w:val="00A165B3"/>
    <w:rsid w:val="00A169EB"/>
    <w:rsid w:val="00A16BA0"/>
    <w:rsid w:val="00A1743B"/>
    <w:rsid w:val="00A174AB"/>
    <w:rsid w:val="00A202A0"/>
    <w:rsid w:val="00A20BA5"/>
    <w:rsid w:val="00A20C19"/>
    <w:rsid w:val="00A219AB"/>
    <w:rsid w:val="00A22048"/>
    <w:rsid w:val="00A2246C"/>
    <w:rsid w:val="00A22794"/>
    <w:rsid w:val="00A22C0C"/>
    <w:rsid w:val="00A22F42"/>
    <w:rsid w:val="00A23076"/>
    <w:rsid w:val="00A230CA"/>
    <w:rsid w:val="00A231D8"/>
    <w:rsid w:val="00A241E4"/>
    <w:rsid w:val="00A246D4"/>
    <w:rsid w:val="00A2475B"/>
    <w:rsid w:val="00A24862"/>
    <w:rsid w:val="00A24917"/>
    <w:rsid w:val="00A2492D"/>
    <w:rsid w:val="00A24A9B"/>
    <w:rsid w:val="00A2529F"/>
    <w:rsid w:val="00A253F0"/>
    <w:rsid w:val="00A255A2"/>
    <w:rsid w:val="00A257D7"/>
    <w:rsid w:val="00A25A00"/>
    <w:rsid w:val="00A261F2"/>
    <w:rsid w:val="00A264AB"/>
    <w:rsid w:val="00A2657F"/>
    <w:rsid w:val="00A26A2C"/>
    <w:rsid w:val="00A26E02"/>
    <w:rsid w:val="00A27101"/>
    <w:rsid w:val="00A27163"/>
    <w:rsid w:val="00A27368"/>
    <w:rsid w:val="00A27C1A"/>
    <w:rsid w:val="00A27F21"/>
    <w:rsid w:val="00A300A4"/>
    <w:rsid w:val="00A3014A"/>
    <w:rsid w:val="00A3082C"/>
    <w:rsid w:val="00A30B95"/>
    <w:rsid w:val="00A30E44"/>
    <w:rsid w:val="00A31040"/>
    <w:rsid w:val="00A3136C"/>
    <w:rsid w:val="00A31BE0"/>
    <w:rsid w:val="00A31C98"/>
    <w:rsid w:val="00A31D12"/>
    <w:rsid w:val="00A31FDD"/>
    <w:rsid w:val="00A321AE"/>
    <w:rsid w:val="00A322EF"/>
    <w:rsid w:val="00A33270"/>
    <w:rsid w:val="00A332F4"/>
    <w:rsid w:val="00A334D2"/>
    <w:rsid w:val="00A3356E"/>
    <w:rsid w:val="00A33B28"/>
    <w:rsid w:val="00A33EA4"/>
    <w:rsid w:val="00A346CE"/>
    <w:rsid w:val="00A34704"/>
    <w:rsid w:val="00A35751"/>
    <w:rsid w:val="00A35A8F"/>
    <w:rsid w:val="00A3625C"/>
    <w:rsid w:val="00A36EC8"/>
    <w:rsid w:val="00A3725E"/>
    <w:rsid w:val="00A3745B"/>
    <w:rsid w:val="00A376A0"/>
    <w:rsid w:val="00A376BE"/>
    <w:rsid w:val="00A401AC"/>
    <w:rsid w:val="00A40234"/>
    <w:rsid w:val="00A402E4"/>
    <w:rsid w:val="00A403B8"/>
    <w:rsid w:val="00A40612"/>
    <w:rsid w:val="00A40AF1"/>
    <w:rsid w:val="00A40FCE"/>
    <w:rsid w:val="00A41095"/>
    <w:rsid w:val="00A417F3"/>
    <w:rsid w:val="00A41EB2"/>
    <w:rsid w:val="00A42312"/>
    <w:rsid w:val="00A4233A"/>
    <w:rsid w:val="00A4253D"/>
    <w:rsid w:val="00A42637"/>
    <w:rsid w:val="00A4264B"/>
    <w:rsid w:val="00A42BAF"/>
    <w:rsid w:val="00A42C0A"/>
    <w:rsid w:val="00A42FDC"/>
    <w:rsid w:val="00A43141"/>
    <w:rsid w:val="00A43B1D"/>
    <w:rsid w:val="00A43DAE"/>
    <w:rsid w:val="00A4438A"/>
    <w:rsid w:val="00A44573"/>
    <w:rsid w:val="00A447AF"/>
    <w:rsid w:val="00A4544B"/>
    <w:rsid w:val="00A45729"/>
    <w:rsid w:val="00A45747"/>
    <w:rsid w:val="00A45D5B"/>
    <w:rsid w:val="00A460B3"/>
    <w:rsid w:val="00A461E5"/>
    <w:rsid w:val="00A46379"/>
    <w:rsid w:val="00A4649C"/>
    <w:rsid w:val="00A464D8"/>
    <w:rsid w:val="00A46E18"/>
    <w:rsid w:val="00A46F02"/>
    <w:rsid w:val="00A47304"/>
    <w:rsid w:val="00A4787E"/>
    <w:rsid w:val="00A47BBD"/>
    <w:rsid w:val="00A503D9"/>
    <w:rsid w:val="00A506AB"/>
    <w:rsid w:val="00A50BF5"/>
    <w:rsid w:val="00A50E75"/>
    <w:rsid w:val="00A51698"/>
    <w:rsid w:val="00A5171A"/>
    <w:rsid w:val="00A5193C"/>
    <w:rsid w:val="00A52642"/>
    <w:rsid w:val="00A52A1D"/>
    <w:rsid w:val="00A52A71"/>
    <w:rsid w:val="00A52AA3"/>
    <w:rsid w:val="00A52B0D"/>
    <w:rsid w:val="00A52B70"/>
    <w:rsid w:val="00A52B9C"/>
    <w:rsid w:val="00A531AA"/>
    <w:rsid w:val="00A5344A"/>
    <w:rsid w:val="00A535C8"/>
    <w:rsid w:val="00A536B3"/>
    <w:rsid w:val="00A5375A"/>
    <w:rsid w:val="00A5383C"/>
    <w:rsid w:val="00A53877"/>
    <w:rsid w:val="00A539A1"/>
    <w:rsid w:val="00A539F9"/>
    <w:rsid w:val="00A53CAC"/>
    <w:rsid w:val="00A53E38"/>
    <w:rsid w:val="00A541DF"/>
    <w:rsid w:val="00A5478A"/>
    <w:rsid w:val="00A54DFA"/>
    <w:rsid w:val="00A55470"/>
    <w:rsid w:val="00A55523"/>
    <w:rsid w:val="00A556D6"/>
    <w:rsid w:val="00A55DC2"/>
    <w:rsid w:val="00A55F25"/>
    <w:rsid w:val="00A56116"/>
    <w:rsid w:val="00A561BF"/>
    <w:rsid w:val="00A56687"/>
    <w:rsid w:val="00A569EA"/>
    <w:rsid w:val="00A56B54"/>
    <w:rsid w:val="00A57329"/>
    <w:rsid w:val="00A573CA"/>
    <w:rsid w:val="00A57650"/>
    <w:rsid w:val="00A5780A"/>
    <w:rsid w:val="00A57DBD"/>
    <w:rsid w:val="00A604EB"/>
    <w:rsid w:val="00A60DB5"/>
    <w:rsid w:val="00A616A0"/>
    <w:rsid w:val="00A616E6"/>
    <w:rsid w:val="00A61AD4"/>
    <w:rsid w:val="00A62269"/>
    <w:rsid w:val="00A623B8"/>
    <w:rsid w:val="00A63115"/>
    <w:rsid w:val="00A63E34"/>
    <w:rsid w:val="00A63EE0"/>
    <w:rsid w:val="00A63FFA"/>
    <w:rsid w:val="00A64220"/>
    <w:rsid w:val="00A6424D"/>
    <w:rsid w:val="00A6442C"/>
    <w:rsid w:val="00A646C9"/>
    <w:rsid w:val="00A64AC6"/>
    <w:rsid w:val="00A64D83"/>
    <w:rsid w:val="00A65C15"/>
    <w:rsid w:val="00A661B9"/>
    <w:rsid w:val="00A66285"/>
    <w:rsid w:val="00A663DC"/>
    <w:rsid w:val="00A666BA"/>
    <w:rsid w:val="00A66A64"/>
    <w:rsid w:val="00A66D80"/>
    <w:rsid w:val="00A66EA6"/>
    <w:rsid w:val="00A66FFD"/>
    <w:rsid w:val="00A67D46"/>
    <w:rsid w:val="00A70674"/>
    <w:rsid w:val="00A7067F"/>
    <w:rsid w:val="00A706DE"/>
    <w:rsid w:val="00A71605"/>
    <w:rsid w:val="00A720FC"/>
    <w:rsid w:val="00A72922"/>
    <w:rsid w:val="00A72C34"/>
    <w:rsid w:val="00A72D19"/>
    <w:rsid w:val="00A73583"/>
    <w:rsid w:val="00A736CB"/>
    <w:rsid w:val="00A7399D"/>
    <w:rsid w:val="00A740AD"/>
    <w:rsid w:val="00A740C5"/>
    <w:rsid w:val="00A7489C"/>
    <w:rsid w:val="00A749B0"/>
    <w:rsid w:val="00A74F4C"/>
    <w:rsid w:val="00A750EF"/>
    <w:rsid w:val="00A754AA"/>
    <w:rsid w:val="00A755DC"/>
    <w:rsid w:val="00A75A4B"/>
    <w:rsid w:val="00A75D4F"/>
    <w:rsid w:val="00A75F6B"/>
    <w:rsid w:val="00A76351"/>
    <w:rsid w:val="00A76622"/>
    <w:rsid w:val="00A76A52"/>
    <w:rsid w:val="00A76B72"/>
    <w:rsid w:val="00A77566"/>
    <w:rsid w:val="00A7771A"/>
    <w:rsid w:val="00A77B44"/>
    <w:rsid w:val="00A77CC6"/>
    <w:rsid w:val="00A77EA3"/>
    <w:rsid w:val="00A80890"/>
    <w:rsid w:val="00A8174F"/>
    <w:rsid w:val="00A81A51"/>
    <w:rsid w:val="00A81F3D"/>
    <w:rsid w:val="00A82769"/>
    <w:rsid w:val="00A827FD"/>
    <w:rsid w:val="00A82944"/>
    <w:rsid w:val="00A82A8F"/>
    <w:rsid w:val="00A82B07"/>
    <w:rsid w:val="00A82B12"/>
    <w:rsid w:val="00A82BE9"/>
    <w:rsid w:val="00A82D27"/>
    <w:rsid w:val="00A82E3A"/>
    <w:rsid w:val="00A830F1"/>
    <w:rsid w:val="00A83332"/>
    <w:rsid w:val="00A83631"/>
    <w:rsid w:val="00A837D0"/>
    <w:rsid w:val="00A83E24"/>
    <w:rsid w:val="00A8404C"/>
    <w:rsid w:val="00A8442A"/>
    <w:rsid w:val="00A84942"/>
    <w:rsid w:val="00A84EE3"/>
    <w:rsid w:val="00A854F7"/>
    <w:rsid w:val="00A857B0"/>
    <w:rsid w:val="00A8588E"/>
    <w:rsid w:val="00A85971"/>
    <w:rsid w:val="00A85C6A"/>
    <w:rsid w:val="00A862CF"/>
    <w:rsid w:val="00A862D5"/>
    <w:rsid w:val="00A86534"/>
    <w:rsid w:val="00A865D4"/>
    <w:rsid w:val="00A865E3"/>
    <w:rsid w:val="00A869FD"/>
    <w:rsid w:val="00A87922"/>
    <w:rsid w:val="00A87C05"/>
    <w:rsid w:val="00A91204"/>
    <w:rsid w:val="00A9156D"/>
    <w:rsid w:val="00A91938"/>
    <w:rsid w:val="00A920D7"/>
    <w:rsid w:val="00A92737"/>
    <w:rsid w:val="00A92852"/>
    <w:rsid w:val="00A92F3A"/>
    <w:rsid w:val="00A9312D"/>
    <w:rsid w:val="00A933E8"/>
    <w:rsid w:val="00A933FB"/>
    <w:rsid w:val="00A94F47"/>
    <w:rsid w:val="00A95016"/>
    <w:rsid w:val="00A954B7"/>
    <w:rsid w:val="00A9585E"/>
    <w:rsid w:val="00A961B0"/>
    <w:rsid w:val="00A9688B"/>
    <w:rsid w:val="00A96D09"/>
    <w:rsid w:val="00A97712"/>
    <w:rsid w:val="00A97727"/>
    <w:rsid w:val="00A97F75"/>
    <w:rsid w:val="00A97FDD"/>
    <w:rsid w:val="00AA0D4F"/>
    <w:rsid w:val="00AA16F3"/>
    <w:rsid w:val="00AA1E86"/>
    <w:rsid w:val="00AA1EAF"/>
    <w:rsid w:val="00AA21D3"/>
    <w:rsid w:val="00AA21D8"/>
    <w:rsid w:val="00AA36AB"/>
    <w:rsid w:val="00AA37EA"/>
    <w:rsid w:val="00AA4093"/>
    <w:rsid w:val="00AA4252"/>
    <w:rsid w:val="00AA45A3"/>
    <w:rsid w:val="00AA488C"/>
    <w:rsid w:val="00AA4C58"/>
    <w:rsid w:val="00AA5073"/>
    <w:rsid w:val="00AA55A7"/>
    <w:rsid w:val="00AA5C9C"/>
    <w:rsid w:val="00AA5FCA"/>
    <w:rsid w:val="00AA6261"/>
    <w:rsid w:val="00AA62B0"/>
    <w:rsid w:val="00AA6A53"/>
    <w:rsid w:val="00AA6FE6"/>
    <w:rsid w:val="00AA72C1"/>
    <w:rsid w:val="00AA76A7"/>
    <w:rsid w:val="00AA7931"/>
    <w:rsid w:val="00AB029A"/>
    <w:rsid w:val="00AB044A"/>
    <w:rsid w:val="00AB048B"/>
    <w:rsid w:val="00AB0BA4"/>
    <w:rsid w:val="00AB11C0"/>
    <w:rsid w:val="00AB139A"/>
    <w:rsid w:val="00AB13FE"/>
    <w:rsid w:val="00AB1CBA"/>
    <w:rsid w:val="00AB1E62"/>
    <w:rsid w:val="00AB23A6"/>
    <w:rsid w:val="00AB2808"/>
    <w:rsid w:val="00AB2882"/>
    <w:rsid w:val="00AB2A7F"/>
    <w:rsid w:val="00AB2CAB"/>
    <w:rsid w:val="00AB2D12"/>
    <w:rsid w:val="00AB2E64"/>
    <w:rsid w:val="00AB36BF"/>
    <w:rsid w:val="00AB39E8"/>
    <w:rsid w:val="00AB3EC3"/>
    <w:rsid w:val="00AB462E"/>
    <w:rsid w:val="00AB4ACC"/>
    <w:rsid w:val="00AB4B80"/>
    <w:rsid w:val="00AB4C82"/>
    <w:rsid w:val="00AB4EDA"/>
    <w:rsid w:val="00AB5418"/>
    <w:rsid w:val="00AB5640"/>
    <w:rsid w:val="00AB5979"/>
    <w:rsid w:val="00AB5F5E"/>
    <w:rsid w:val="00AB6052"/>
    <w:rsid w:val="00AB6623"/>
    <w:rsid w:val="00AB6676"/>
    <w:rsid w:val="00AB6873"/>
    <w:rsid w:val="00AB6A81"/>
    <w:rsid w:val="00AB6BBB"/>
    <w:rsid w:val="00AB6CA9"/>
    <w:rsid w:val="00AB6E39"/>
    <w:rsid w:val="00AB6EBF"/>
    <w:rsid w:val="00AB7245"/>
    <w:rsid w:val="00AB739A"/>
    <w:rsid w:val="00AB750D"/>
    <w:rsid w:val="00AB7B39"/>
    <w:rsid w:val="00AB7E71"/>
    <w:rsid w:val="00AB7ECD"/>
    <w:rsid w:val="00AC06F2"/>
    <w:rsid w:val="00AC07EF"/>
    <w:rsid w:val="00AC0A7E"/>
    <w:rsid w:val="00AC0B20"/>
    <w:rsid w:val="00AC12BE"/>
    <w:rsid w:val="00AC14A0"/>
    <w:rsid w:val="00AC197E"/>
    <w:rsid w:val="00AC1B5E"/>
    <w:rsid w:val="00AC1F78"/>
    <w:rsid w:val="00AC27A2"/>
    <w:rsid w:val="00AC2C69"/>
    <w:rsid w:val="00AC3200"/>
    <w:rsid w:val="00AC33F3"/>
    <w:rsid w:val="00AC3DCA"/>
    <w:rsid w:val="00AC456A"/>
    <w:rsid w:val="00AC4571"/>
    <w:rsid w:val="00AC4691"/>
    <w:rsid w:val="00AC4AE5"/>
    <w:rsid w:val="00AC5162"/>
    <w:rsid w:val="00AC57FB"/>
    <w:rsid w:val="00AC592F"/>
    <w:rsid w:val="00AC5FFE"/>
    <w:rsid w:val="00AC620F"/>
    <w:rsid w:val="00AC664A"/>
    <w:rsid w:val="00AC6E6F"/>
    <w:rsid w:val="00AC71BE"/>
    <w:rsid w:val="00AC737C"/>
    <w:rsid w:val="00AC769C"/>
    <w:rsid w:val="00AC7E71"/>
    <w:rsid w:val="00AD04DB"/>
    <w:rsid w:val="00AD05E7"/>
    <w:rsid w:val="00AD0A96"/>
    <w:rsid w:val="00AD0BC3"/>
    <w:rsid w:val="00AD0EBB"/>
    <w:rsid w:val="00AD116A"/>
    <w:rsid w:val="00AD12C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5C0F"/>
    <w:rsid w:val="00AD5F61"/>
    <w:rsid w:val="00AD631E"/>
    <w:rsid w:val="00AD73AE"/>
    <w:rsid w:val="00AD76C5"/>
    <w:rsid w:val="00AD7CAE"/>
    <w:rsid w:val="00AD7D34"/>
    <w:rsid w:val="00AD7F3F"/>
    <w:rsid w:val="00AE07E8"/>
    <w:rsid w:val="00AE10E7"/>
    <w:rsid w:val="00AE129A"/>
    <w:rsid w:val="00AE16A6"/>
    <w:rsid w:val="00AE16B7"/>
    <w:rsid w:val="00AE16E5"/>
    <w:rsid w:val="00AE18C9"/>
    <w:rsid w:val="00AE1DDF"/>
    <w:rsid w:val="00AE1E0B"/>
    <w:rsid w:val="00AE2140"/>
    <w:rsid w:val="00AE25C3"/>
    <w:rsid w:val="00AE25F5"/>
    <w:rsid w:val="00AE2791"/>
    <w:rsid w:val="00AE2C49"/>
    <w:rsid w:val="00AE3835"/>
    <w:rsid w:val="00AE3953"/>
    <w:rsid w:val="00AE3EAF"/>
    <w:rsid w:val="00AE442A"/>
    <w:rsid w:val="00AE4BE3"/>
    <w:rsid w:val="00AE510E"/>
    <w:rsid w:val="00AE51DE"/>
    <w:rsid w:val="00AE5596"/>
    <w:rsid w:val="00AE5A03"/>
    <w:rsid w:val="00AE5D74"/>
    <w:rsid w:val="00AE5DA7"/>
    <w:rsid w:val="00AE62CC"/>
    <w:rsid w:val="00AE63D3"/>
    <w:rsid w:val="00AE684E"/>
    <w:rsid w:val="00AE6E39"/>
    <w:rsid w:val="00AE7012"/>
    <w:rsid w:val="00AE73A1"/>
    <w:rsid w:val="00AE757F"/>
    <w:rsid w:val="00AE7732"/>
    <w:rsid w:val="00AE7D40"/>
    <w:rsid w:val="00AF01C2"/>
    <w:rsid w:val="00AF089D"/>
    <w:rsid w:val="00AF08BA"/>
    <w:rsid w:val="00AF0AC6"/>
    <w:rsid w:val="00AF0C8F"/>
    <w:rsid w:val="00AF0DA0"/>
    <w:rsid w:val="00AF0E03"/>
    <w:rsid w:val="00AF0F4E"/>
    <w:rsid w:val="00AF10A2"/>
    <w:rsid w:val="00AF149B"/>
    <w:rsid w:val="00AF1644"/>
    <w:rsid w:val="00AF173C"/>
    <w:rsid w:val="00AF1DCA"/>
    <w:rsid w:val="00AF2156"/>
    <w:rsid w:val="00AF228F"/>
    <w:rsid w:val="00AF26E8"/>
    <w:rsid w:val="00AF28FB"/>
    <w:rsid w:val="00AF2A19"/>
    <w:rsid w:val="00AF2E56"/>
    <w:rsid w:val="00AF3414"/>
    <w:rsid w:val="00AF383D"/>
    <w:rsid w:val="00AF3947"/>
    <w:rsid w:val="00AF3A0C"/>
    <w:rsid w:val="00AF3D4E"/>
    <w:rsid w:val="00AF3E4C"/>
    <w:rsid w:val="00AF43B4"/>
    <w:rsid w:val="00AF470D"/>
    <w:rsid w:val="00AF49C3"/>
    <w:rsid w:val="00AF4CC9"/>
    <w:rsid w:val="00AF5794"/>
    <w:rsid w:val="00AF5C3B"/>
    <w:rsid w:val="00AF5D87"/>
    <w:rsid w:val="00AF5DC2"/>
    <w:rsid w:val="00AF6068"/>
    <w:rsid w:val="00AF640F"/>
    <w:rsid w:val="00AF64E1"/>
    <w:rsid w:val="00AF6E3E"/>
    <w:rsid w:val="00AF7D60"/>
    <w:rsid w:val="00AF7FAC"/>
    <w:rsid w:val="00B00177"/>
    <w:rsid w:val="00B001D9"/>
    <w:rsid w:val="00B00BC1"/>
    <w:rsid w:val="00B00F4F"/>
    <w:rsid w:val="00B01372"/>
    <w:rsid w:val="00B01B24"/>
    <w:rsid w:val="00B0234C"/>
    <w:rsid w:val="00B023B9"/>
    <w:rsid w:val="00B02496"/>
    <w:rsid w:val="00B026CC"/>
    <w:rsid w:val="00B0288B"/>
    <w:rsid w:val="00B030CF"/>
    <w:rsid w:val="00B03138"/>
    <w:rsid w:val="00B0315B"/>
    <w:rsid w:val="00B03CCF"/>
    <w:rsid w:val="00B03E9F"/>
    <w:rsid w:val="00B045FA"/>
    <w:rsid w:val="00B04846"/>
    <w:rsid w:val="00B04C8B"/>
    <w:rsid w:val="00B05809"/>
    <w:rsid w:val="00B061E9"/>
    <w:rsid w:val="00B06282"/>
    <w:rsid w:val="00B06333"/>
    <w:rsid w:val="00B06C96"/>
    <w:rsid w:val="00B0705C"/>
    <w:rsid w:val="00B072C1"/>
    <w:rsid w:val="00B07766"/>
    <w:rsid w:val="00B07B54"/>
    <w:rsid w:val="00B10116"/>
    <w:rsid w:val="00B101F3"/>
    <w:rsid w:val="00B1039F"/>
    <w:rsid w:val="00B10FF9"/>
    <w:rsid w:val="00B116C4"/>
    <w:rsid w:val="00B117BE"/>
    <w:rsid w:val="00B11932"/>
    <w:rsid w:val="00B11968"/>
    <w:rsid w:val="00B119BF"/>
    <w:rsid w:val="00B1281F"/>
    <w:rsid w:val="00B128C9"/>
    <w:rsid w:val="00B129AF"/>
    <w:rsid w:val="00B12C91"/>
    <w:rsid w:val="00B12F9A"/>
    <w:rsid w:val="00B13A35"/>
    <w:rsid w:val="00B13BDB"/>
    <w:rsid w:val="00B142CE"/>
    <w:rsid w:val="00B14527"/>
    <w:rsid w:val="00B14740"/>
    <w:rsid w:val="00B14775"/>
    <w:rsid w:val="00B14B51"/>
    <w:rsid w:val="00B14FEF"/>
    <w:rsid w:val="00B1526D"/>
    <w:rsid w:val="00B15381"/>
    <w:rsid w:val="00B1538D"/>
    <w:rsid w:val="00B153BE"/>
    <w:rsid w:val="00B15922"/>
    <w:rsid w:val="00B15F7D"/>
    <w:rsid w:val="00B16185"/>
    <w:rsid w:val="00B16210"/>
    <w:rsid w:val="00B16460"/>
    <w:rsid w:val="00B16848"/>
    <w:rsid w:val="00B17477"/>
    <w:rsid w:val="00B17BFE"/>
    <w:rsid w:val="00B17D31"/>
    <w:rsid w:val="00B20021"/>
    <w:rsid w:val="00B201E6"/>
    <w:rsid w:val="00B2058E"/>
    <w:rsid w:val="00B207E5"/>
    <w:rsid w:val="00B207F6"/>
    <w:rsid w:val="00B20F78"/>
    <w:rsid w:val="00B215ED"/>
    <w:rsid w:val="00B21E0C"/>
    <w:rsid w:val="00B21EA4"/>
    <w:rsid w:val="00B223CB"/>
    <w:rsid w:val="00B22A26"/>
    <w:rsid w:val="00B22A2B"/>
    <w:rsid w:val="00B22B71"/>
    <w:rsid w:val="00B22BA9"/>
    <w:rsid w:val="00B22CF2"/>
    <w:rsid w:val="00B230E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0CF5"/>
    <w:rsid w:val="00B313A8"/>
    <w:rsid w:val="00B313D1"/>
    <w:rsid w:val="00B31492"/>
    <w:rsid w:val="00B318BD"/>
    <w:rsid w:val="00B318DF"/>
    <w:rsid w:val="00B320EA"/>
    <w:rsid w:val="00B324B4"/>
    <w:rsid w:val="00B329D6"/>
    <w:rsid w:val="00B32EFE"/>
    <w:rsid w:val="00B330C7"/>
    <w:rsid w:val="00B33EDA"/>
    <w:rsid w:val="00B33F6D"/>
    <w:rsid w:val="00B34002"/>
    <w:rsid w:val="00B34D93"/>
    <w:rsid w:val="00B354E7"/>
    <w:rsid w:val="00B35C32"/>
    <w:rsid w:val="00B35E09"/>
    <w:rsid w:val="00B35F22"/>
    <w:rsid w:val="00B36338"/>
    <w:rsid w:val="00B3777C"/>
    <w:rsid w:val="00B3793D"/>
    <w:rsid w:val="00B37EC3"/>
    <w:rsid w:val="00B4006E"/>
    <w:rsid w:val="00B40075"/>
    <w:rsid w:val="00B40246"/>
    <w:rsid w:val="00B40345"/>
    <w:rsid w:val="00B4034F"/>
    <w:rsid w:val="00B40679"/>
    <w:rsid w:val="00B40C63"/>
    <w:rsid w:val="00B4170E"/>
    <w:rsid w:val="00B41D4F"/>
    <w:rsid w:val="00B42293"/>
    <w:rsid w:val="00B4282A"/>
    <w:rsid w:val="00B43374"/>
    <w:rsid w:val="00B4363D"/>
    <w:rsid w:val="00B43A2A"/>
    <w:rsid w:val="00B43A5C"/>
    <w:rsid w:val="00B44362"/>
    <w:rsid w:val="00B44982"/>
    <w:rsid w:val="00B44B61"/>
    <w:rsid w:val="00B44BDB"/>
    <w:rsid w:val="00B4519D"/>
    <w:rsid w:val="00B45514"/>
    <w:rsid w:val="00B45C2C"/>
    <w:rsid w:val="00B45D2B"/>
    <w:rsid w:val="00B46084"/>
    <w:rsid w:val="00B461F1"/>
    <w:rsid w:val="00B466BC"/>
    <w:rsid w:val="00B469B6"/>
    <w:rsid w:val="00B46CC8"/>
    <w:rsid w:val="00B46E15"/>
    <w:rsid w:val="00B46F43"/>
    <w:rsid w:val="00B47233"/>
    <w:rsid w:val="00B476AF"/>
    <w:rsid w:val="00B47C52"/>
    <w:rsid w:val="00B47DB7"/>
    <w:rsid w:val="00B47DDB"/>
    <w:rsid w:val="00B47DEC"/>
    <w:rsid w:val="00B5062B"/>
    <w:rsid w:val="00B507D9"/>
    <w:rsid w:val="00B50F38"/>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209"/>
    <w:rsid w:val="00B55C54"/>
    <w:rsid w:val="00B55C6E"/>
    <w:rsid w:val="00B55D12"/>
    <w:rsid w:val="00B56392"/>
    <w:rsid w:val="00B567E6"/>
    <w:rsid w:val="00B568C1"/>
    <w:rsid w:val="00B56EA9"/>
    <w:rsid w:val="00B57533"/>
    <w:rsid w:val="00B5784D"/>
    <w:rsid w:val="00B57922"/>
    <w:rsid w:val="00B57D8D"/>
    <w:rsid w:val="00B602EC"/>
    <w:rsid w:val="00B603AB"/>
    <w:rsid w:val="00B608B6"/>
    <w:rsid w:val="00B60AA7"/>
    <w:rsid w:val="00B60C0B"/>
    <w:rsid w:val="00B60DDD"/>
    <w:rsid w:val="00B60EB9"/>
    <w:rsid w:val="00B6135B"/>
    <w:rsid w:val="00B616ED"/>
    <w:rsid w:val="00B62096"/>
    <w:rsid w:val="00B62718"/>
    <w:rsid w:val="00B638CE"/>
    <w:rsid w:val="00B63F85"/>
    <w:rsid w:val="00B64419"/>
    <w:rsid w:val="00B6445E"/>
    <w:rsid w:val="00B64479"/>
    <w:rsid w:val="00B647E5"/>
    <w:rsid w:val="00B648CD"/>
    <w:rsid w:val="00B64B1C"/>
    <w:rsid w:val="00B64B89"/>
    <w:rsid w:val="00B65ACE"/>
    <w:rsid w:val="00B66AA9"/>
    <w:rsid w:val="00B67240"/>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26BE"/>
    <w:rsid w:val="00B72C57"/>
    <w:rsid w:val="00B730B0"/>
    <w:rsid w:val="00B7332D"/>
    <w:rsid w:val="00B73BD7"/>
    <w:rsid w:val="00B73C67"/>
    <w:rsid w:val="00B73F9B"/>
    <w:rsid w:val="00B740DB"/>
    <w:rsid w:val="00B74176"/>
    <w:rsid w:val="00B745EC"/>
    <w:rsid w:val="00B7469E"/>
    <w:rsid w:val="00B74A17"/>
    <w:rsid w:val="00B759D8"/>
    <w:rsid w:val="00B760D0"/>
    <w:rsid w:val="00B76109"/>
    <w:rsid w:val="00B7644A"/>
    <w:rsid w:val="00B76B3F"/>
    <w:rsid w:val="00B76BA4"/>
    <w:rsid w:val="00B76C08"/>
    <w:rsid w:val="00B76DA4"/>
    <w:rsid w:val="00B773A3"/>
    <w:rsid w:val="00B77680"/>
    <w:rsid w:val="00B77A1D"/>
    <w:rsid w:val="00B806C5"/>
    <w:rsid w:val="00B8075A"/>
    <w:rsid w:val="00B8079A"/>
    <w:rsid w:val="00B809E1"/>
    <w:rsid w:val="00B80D15"/>
    <w:rsid w:val="00B80F32"/>
    <w:rsid w:val="00B8122A"/>
    <w:rsid w:val="00B81D04"/>
    <w:rsid w:val="00B81D3E"/>
    <w:rsid w:val="00B82528"/>
    <w:rsid w:val="00B828D6"/>
    <w:rsid w:val="00B834D2"/>
    <w:rsid w:val="00B834E9"/>
    <w:rsid w:val="00B8356A"/>
    <w:rsid w:val="00B83A8A"/>
    <w:rsid w:val="00B83ED6"/>
    <w:rsid w:val="00B84560"/>
    <w:rsid w:val="00B84618"/>
    <w:rsid w:val="00B84B3F"/>
    <w:rsid w:val="00B84B89"/>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75B"/>
    <w:rsid w:val="00B94AB9"/>
    <w:rsid w:val="00B94B0B"/>
    <w:rsid w:val="00B94D85"/>
    <w:rsid w:val="00B94FDF"/>
    <w:rsid w:val="00B9503D"/>
    <w:rsid w:val="00B952FF"/>
    <w:rsid w:val="00B958B1"/>
    <w:rsid w:val="00B95B5B"/>
    <w:rsid w:val="00B95CCA"/>
    <w:rsid w:val="00B964C8"/>
    <w:rsid w:val="00B96D18"/>
    <w:rsid w:val="00B96F9E"/>
    <w:rsid w:val="00B97650"/>
    <w:rsid w:val="00B9765C"/>
    <w:rsid w:val="00B97C08"/>
    <w:rsid w:val="00B97ED5"/>
    <w:rsid w:val="00B97F99"/>
    <w:rsid w:val="00BA0AC4"/>
    <w:rsid w:val="00BA0C0B"/>
    <w:rsid w:val="00BA0C37"/>
    <w:rsid w:val="00BA1417"/>
    <w:rsid w:val="00BA2318"/>
    <w:rsid w:val="00BA286E"/>
    <w:rsid w:val="00BA29C8"/>
    <w:rsid w:val="00BA2BF8"/>
    <w:rsid w:val="00BA2DA3"/>
    <w:rsid w:val="00BA3084"/>
    <w:rsid w:val="00BA30CC"/>
    <w:rsid w:val="00BA31BE"/>
    <w:rsid w:val="00BA3F9B"/>
    <w:rsid w:val="00BA4203"/>
    <w:rsid w:val="00BA44C2"/>
    <w:rsid w:val="00BA4584"/>
    <w:rsid w:val="00BA4E56"/>
    <w:rsid w:val="00BA4F26"/>
    <w:rsid w:val="00BA51A6"/>
    <w:rsid w:val="00BA541A"/>
    <w:rsid w:val="00BA54DB"/>
    <w:rsid w:val="00BA5C0C"/>
    <w:rsid w:val="00BA5C73"/>
    <w:rsid w:val="00BA5E27"/>
    <w:rsid w:val="00BA6105"/>
    <w:rsid w:val="00BA647A"/>
    <w:rsid w:val="00BA64B9"/>
    <w:rsid w:val="00BA6AA2"/>
    <w:rsid w:val="00BA7B88"/>
    <w:rsid w:val="00BA7BA0"/>
    <w:rsid w:val="00BB0225"/>
    <w:rsid w:val="00BB0366"/>
    <w:rsid w:val="00BB0888"/>
    <w:rsid w:val="00BB0FB7"/>
    <w:rsid w:val="00BB1255"/>
    <w:rsid w:val="00BB12F1"/>
    <w:rsid w:val="00BB15CE"/>
    <w:rsid w:val="00BB17DC"/>
    <w:rsid w:val="00BB1A34"/>
    <w:rsid w:val="00BB1AD5"/>
    <w:rsid w:val="00BB22A6"/>
    <w:rsid w:val="00BB263A"/>
    <w:rsid w:val="00BB2CE1"/>
    <w:rsid w:val="00BB3575"/>
    <w:rsid w:val="00BB3679"/>
    <w:rsid w:val="00BB4167"/>
    <w:rsid w:val="00BB4399"/>
    <w:rsid w:val="00BB44E7"/>
    <w:rsid w:val="00BB46B9"/>
    <w:rsid w:val="00BB4855"/>
    <w:rsid w:val="00BB4C03"/>
    <w:rsid w:val="00BB4C9D"/>
    <w:rsid w:val="00BB5482"/>
    <w:rsid w:val="00BB562D"/>
    <w:rsid w:val="00BB5A78"/>
    <w:rsid w:val="00BB5AA5"/>
    <w:rsid w:val="00BB5C3F"/>
    <w:rsid w:val="00BB5D3B"/>
    <w:rsid w:val="00BB5DCE"/>
    <w:rsid w:val="00BB60EE"/>
    <w:rsid w:val="00BB6237"/>
    <w:rsid w:val="00BB635F"/>
    <w:rsid w:val="00BB6903"/>
    <w:rsid w:val="00BB6B69"/>
    <w:rsid w:val="00BB6BBD"/>
    <w:rsid w:val="00BB714E"/>
    <w:rsid w:val="00BB7B16"/>
    <w:rsid w:val="00BB7C9F"/>
    <w:rsid w:val="00BB7E3C"/>
    <w:rsid w:val="00BC0419"/>
    <w:rsid w:val="00BC070E"/>
    <w:rsid w:val="00BC090A"/>
    <w:rsid w:val="00BC0ECB"/>
    <w:rsid w:val="00BC11B8"/>
    <w:rsid w:val="00BC13C7"/>
    <w:rsid w:val="00BC195F"/>
    <w:rsid w:val="00BC1ED5"/>
    <w:rsid w:val="00BC1EE0"/>
    <w:rsid w:val="00BC1FD1"/>
    <w:rsid w:val="00BC2522"/>
    <w:rsid w:val="00BC2CFA"/>
    <w:rsid w:val="00BC2E24"/>
    <w:rsid w:val="00BC3033"/>
    <w:rsid w:val="00BC30C3"/>
    <w:rsid w:val="00BC3212"/>
    <w:rsid w:val="00BC417E"/>
    <w:rsid w:val="00BC4208"/>
    <w:rsid w:val="00BC43C6"/>
    <w:rsid w:val="00BC4740"/>
    <w:rsid w:val="00BC4781"/>
    <w:rsid w:val="00BC5504"/>
    <w:rsid w:val="00BC5B9D"/>
    <w:rsid w:val="00BC6459"/>
    <w:rsid w:val="00BC6D46"/>
    <w:rsid w:val="00BC6D6F"/>
    <w:rsid w:val="00BC7231"/>
    <w:rsid w:val="00BC757D"/>
    <w:rsid w:val="00BC7AFF"/>
    <w:rsid w:val="00BC7C13"/>
    <w:rsid w:val="00BD0264"/>
    <w:rsid w:val="00BD02BC"/>
    <w:rsid w:val="00BD02F7"/>
    <w:rsid w:val="00BD0894"/>
    <w:rsid w:val="00BD0977"/>
    <w:rsid w:val="00BD0A1A"/>
    <w:rsid w:val="00BD0DFF"/>
    <w:rsid w:val="00BD1120"/>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59"/>
    <w:rsid w:val="00BD36A4"/>
    <w:rsid w:val="00BD39BC"/>
    <w:rsid w:val="00BD4084"/>
    <w:rsid w:val="00BD44A1"/>
    <w:rsid w:val="00BD452E"/>
    <w:rsid w:val="00BD4ABF"/>
    <w:rsid w:val="00BD5277"/>
    <w:rsid w:val="00BD56CA"/>
    <w:rsid w:val="00BD57C8"/>
    <w:rsid w:val="00BD5CD5"/>
    <w:rsid w:val="00BD5FFC"/>
    <w:rsid w:val="00BD6671"/>
    <w:rsid w:val="00BD66C3"/>
    <w:rsid w:val="00BD6B3C"/>
    <w:rsid w:val="00BD6F44"/>
    <w:rsid w:val="00BD733D"/>
    <w:rsid w:val="00BD78D7"/>
    <w:rsid w:val="00BE079B"/>
    <w:rsid w:val="00BE0D8C"/>
    <w:rsid w:val="00BE0F5F"/>
    <w:rsid w:val="00BE128C"/>
    <w:rsid w:val="00BE1B52"/>
    <w:rsid w:val="00BE1B68"/>
    <w:rsid w:val="00BE1CFF"/>
    <w:rsid w:val="00BE251F"/>
    <w:rsid w:val="00BE255E"/>
    <w:rsid w:val="00BE2CDE"/>
    <w:rsid w:val="00BE2CFE"/>
    <w:rsid w:val="00BE30A7"/>
    <w:rsid w:val="00BE331D"/>
    <w:rsid w:val="00BE3705"/>
    <w:rsid w:val="00BE39FD"/>
    <w:rsid w:val="00BE3A32"/>
    <w:rsid w:val="00BE3E89"/>
    <w:rsid w:val="00BE433A"/>
    <w:rsid w:val="00BE4D1B"/>
    <w:rsid w:val="00BE4D45"/>
    <w:rsid w:val="00BE530E"/>
    <w:rsid w:val="00BE543A"/>
    <w:rsid w:val="00BE58EB"/>
    <w:rsid w:val="00BE5C6C"/>
    <w:rsid w:val="00BE60B1"/>
    <w:rsid w:val="00BE621D"/>
    <w:rsid w:val="00BE654B"/>
    <w:rsid w:val="00BE6CCE"/>
    <w:rsid w:val="00BE7574"/>
    <w:rsid w:val="00BE78AB"/>
    <w:rsid w:val="00BE7C85"/>
    <w:rsid w:val="00BF003C"/>
    <w:rsid w:val="00BF040D"/>
    <w:rsid w:val="00BF073A"/>
    <w:rsid w:val="00BF0B13"/>
    <w:rsid w:val="00BF1E34"/>
    <w:rsid w:val="00BF1EF3"/>
    <w:rsid w:val="00BF25CC"/>
    <w:rsid w:val="00BF2844"/>
    <w:rsid w:val="00BF2A7E"/>
    <w:rsid w:val="00BF2ABA"/>
    <w:rsid w:val="00BF323A"/>
    <w:rsid w:val="00BF33F8"/>
    <w:rsid w:val="00BF3838"/>
    <w:rsid w:val="00BF3E9A"/>
    <w:rsid w:val="00BF504A"/>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1BC"/>
    <w:rsid w:val="00C01343"/>
    <w:rsid w:val="00C01722"/>
    <w:rsid w:val="00C018F8"/>
    <w:rsid w:val="00C01E13"/>
    <w:rsid w:val="00C01FB3"/>
    <w:rsid w:val="00C02814"/>
    <w:rsid w:val="00C0312C"/>
    <w:rsid w:val="00C035F4"/>
    <w:rsid w:val="00C037F3"/>
    <w:rsid w:val="00C042C1"/>
    <w:rsid w:val="00C0493A"/>
    <w:rsid w:val="00C049E2"/>
    <w:rsid w:val="00C04B3E"/>
    <w:rsid w:val="00C04F27"/>
    <w:rsid w:val="00C05131"/>
    <w:rsid w:val="00C05237"/>
    <w:rsid w:val="00C054DF"/>
    <w:rsid w:val="00C055E6"/>
    <w:rsid w:val="00C058DD"/>
    <w:rsid w:val="00C05BB4"/>
    <w:rsid w:val="00C05DF2"/>
    <w:rsid w:val="00C06169"/>
    <w:rsid w:val="00C06334"/>
    <w:rsid w:val="00C063C3"/>
    <w:rsid w:val="00C065E0"/>
    <w:rsid w:val="00C0716D"/>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1AC"/>
    <w:rsid w:val="00C14983"/>
    <w:rsid w:val="00C14C79"/>
    <w:rsid w:val="00C14E24"/>
    <w:rsid w:val="00C15038"/>
    <w:rsid w:val="00C156A5"/>
    <w:rsid w:val="00C15EDF"/>
    <w:rsid w:val="00C15FFD"/>
    <w:rsid w:val="00C1614F"/>
    <w:rsid w:val="00C16B9D"/>
    <w:rsid w:val="00C16FAC"/>
    <w:rsid w:val="00C16FD4"/>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0C"/>
    <w:rsid w:val="00C22840"/>
    <w:rsid w:val="00C228E4"/>
    <w:rsid w:val="00C2356C"/>
    <w:rsid w:val="00C23A7B"/>
    <w:rsid w:val="00C240A7"/>
    <w:rsid w:val="00C242BC"/>
    <w:rsid w:val="00C243D0"/>
    <w:rsid w:val="00C24605"/>
    <w:rsid w:val="00C24703"/>
    <w:rsid w:val="00C24838"/>
    <w:rsid w:val="00C2483F"/>
    <w:rsid w:val="00C24A2A"/>
    <w:rsid w:val="00C254CA"/>
    <w:rsid w:val="00C25555"/>
    <w:rsid w:val="00C257D4"/>
    <w:rsid w:val="00C25824"/>
    <w:rsid w:val="00C25E47"/>
    <w:rsid w:val="00C262AF"/>
    <w:rsid w:val="00C262D6"/>
    <w:rsid w:val="00C2646D"/>
    <w:rsid w:val="00C26618"/>
    <w:rsid w:val="00C26A4C"/>
    <w:rsid w:val="00C27458"/>
    <w:rsid w:val="00C27913"/>
    <w:rsid w:val="00C27973"/>
    <w:rsid w:val="00C279F4"/>
    <w:rsid w:val="00C27DE5"/>
    <w:rsid w:val="00C27F78"/>
    <w:rsid w:val="00C300C9"/>
    <w:rsid w:val="00C3040F"/>
    <w:rsid w:val="00C30B1E"/>
    <w:rsid w:val="00C30DBE"/>
    <w:rsid w:val="00C31627"/>
    <w:rsid w:val="00C3174C"/>
    <w:rsid w:val="00C3184D"/>
    <w:rsid w:val="00C31A90"/>
    <w:rsid w:val="00C31DBA"/>
    <w:rsid w:val="00C32244"/>
    <w:rsid w:val="00C323D5"/>
    <w:rsid w:val="00C3267C"/>
    <w:rsid w:val="00C3284C"/>
    <w:rsid w:val="00C3285D"/>
    <w:rsid w:val="00C32E58"/>
    <w:rsid w:val="00C32E8C"/>
    <w:rsid w:val="00C33966"/>
    <w:rsid w:val="00C3417F"/>
    <w:rsid w:val="00C341D1"/>
    <w:rsid w:val="00C34207"/>
    <w:rsid w:val="00C34324"/>
    <w:rsid w:val="00C347FC"/>
    <w:rsid w:val="00C34FEE"/>
    <w:rsid w:val="00C35149"/>
    <w:rsid w:val="00C35731"/>
    <w:rsid w:val="00C358B5"/>
    <w:rsid w:val="00C35DEA"/>
    <w:rsid w:val="00C361A8"/>
    <w:rsid w:val="00C36280"/>
    <w:rsid w:val="00C3644D"/>
    <w:rsid w:val="00C37268"/>
    <w:rsid w:val="00C37B10"/>
    <w:rsid w:val="00C37D79"/>
    <w:rsid w:val="00C40085"/>
    <w:rsid w:val="00C4032F"/>
    <w:rsid w:val="00C4047D"/>
    <w:rsid w:val="00C407B6"/>
    <w:rsid w:val="00C4099F"/>
    <w:rsid w:val="00C40B72"/>
    <w:rsid w:val="00C415CA"/>
    <w:rsid w:val="00C41BD4"/>
    <w:rsid w:val="00C41EE8"/>
    <w:rsid w:val="00C424E0"/>
    <w:rsid w:val="00C42BAD"/>
    <w:rsid w:val="00C430EF"/>
    <w:rsid w:val="00C4361E"/>
    <w:rsid w:val="00C4383B"/>
    <w:rsid w:val="00C43D1B"/>
    <w:rsid w:val="00C43E30"/>
    <w:rsid w:val="00C44224"/>
    <w:rsid w:val="00C4445C"/>
    <w:rsid w:val="00C445C6"/>
    <w:rsid w:val="00C4568E"/>
    <w:rsid w:val="00C45C1F"/>
    <w:rsid w:val="00C462D0"/>
    <w:rsid w:val="00C464FE"/>
    <w:rsid w:val="00C46793"/>
    <w:rsid w:val="00C46DE4"/>
    <w:rsid w:val="00C47986"/>
    <w:rsid w:val="00C47AF7"/>
    <w:rsid w:val="00C5001C"/>
    <w:rsid w:val="00C50067"/>
    <w:rsid w:val="00C500DE"/>
    <w:rsid w:val="00C5082B"/>
    <w:rsid w:val="00C50A7A"/>
    <w:rsid w:val="00C511FB"/>
    <w:rsid w:val="00C51603"/>
    <w:rsid w:val="00C517B3"/>
    <w:rsid w:val="00C51C93"/>
    <w:rsid w:val="00C51C9C"/>
    <w:rsid w:val="00C52979"/>
    <w:rsid w:val="00C529EA"/>
    <w:rsid w:val="00C52FD4"/>
    <w:rsid w:val="00C53142"/>
    <w:rsid w:val="00C531A2"/>
    <w:rsid w:val="00C53B19"/>
    <w:rsid w:val="00C53D1D"/>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9D7"/>
    <w:rsid w:val="00C57ADD"/>
    <w:rsid w:val="00C606D2"/>
    <w:rsid w:val="00C60787"/>
    <w:rsid w:val="00C609FD"/>
    <w:rsid w:val="00C60BBD"/>
    <w:rsid w:val="00C60C79"/>
    <w:rsid w:val="00C61024"/>
    <w:rsid w:val="00C610EC"/>
    <w:rsid w:val="00C61566"/>
    <w:rsid w:val="00C6172B"/>
    <w:rsid w:val="00C62091"/>
    <w:rsid w:val="00C6239E"/>
    <w:rsid w:val="00C62544"/>
    <w:rsid w:val="00C627CC"/>
    <w:rsid w:val="00C62983"/>
    <w:rsid w:val="00C62A22"/>
    <w:rsid w:val="00C63180"/>
    <w:rsid w:val="00C63CE5"/>
    <w:rsid w:val="00C63E97"/>
    <w:rsid w:val="00C63F92"/>
    <w:rsid w:val="00C641FE"/>
    <w:rsid w:val="00C642A5"/>
    <w:rsid w:val="00C64772"/>
    <w:rsid w:val="00C64E1C"/>
    <w:rsid w:val="00C658F8"/>
    <w:rsid w:val="00C65C8A"/>
    <w:rsid w:val="00C662D2"/>
    <w:rsid w:val="00C66C6F"/>
    <w:rsid w:val="00C66F48"/>
    <w:rsid w:val="00C66F9C"/>
    <w:rsid w:val="00C66FB6"/>
    <w:rsid w:val="00C67174"/>
    <w:rsid w:val="00C70501"/>
    <w:rsid w:val="00C70E71"/>
    <w:rsid w:val="00C70E9E"/>
    <w:rsid w:val="00C7118B"/>
    <w:rsid w:val="00C71849"/>
    <w:rsid w:val="00C720C8"/>
    <w:rsid w:val="00C7219B"/>
    <w:rsid w:val="00C7253A"/>
    <w:rsid w:val="00C7261E"/>
    <w:rsid w:val="00C72877"/>
    <w:rsid w:val="00C72AEC"/>
    <w:rsid w:val="00C72B37"/>
    <w:rsid w:val="00C72FBF"/>
    <w:rsid w:val="00C7321A"/>
    <w:rsid w:val="00C73577"/>
    <w:rsid w:val="00C737DE"/>
    <w:rsid w:val="00C73C76"/>
    <w:rsid w:val="00C74077"/>
    <w:rsid w:val="00C74088"/>
    <w:rsid w:val="00C741CA"/>
    <w:rsid w:val="00C743E7"/>
    <w:rsid w:val="00C7488D"/>
    <w:rsid w:val="00C74AF5"/>
    <w:rsid w:val="00C74B94"/>
    <w:rsid w:val="00C752CA"/>
    <w:rsid w:val="00C75C40"/>
    <w:rsid w:val="00C75D8E"/>
    <w:rsid w:val="00C75F8D"/>
    <w:rsid w:val="00C76DBA"/>
    <w:rsid w:val="00C76FB8"/>
    <w:rsid w:val="00C77234"/>
    <w:rsid w:val="00C77915"/>
    <w:rsid w:val="00C80377"/>
    <w:rsid w:val="00C81322"/>
    <w:rsid w:val="00C81443"/>
    <w:rsid w:val="00C819BF"/>
    <w:rsid w:val="00C81C71"/>
    <w:rsid w:val="00C82122"/>
    <w:rsid w:val="00C8299E"/>
    <w:rsid w:val="00C82B3E"/>
    <w:rsid w:val="00C82EE4"/>
    <w:rsid w:val="00C831A9"/>
    <w:rsid w:val="00C834B8"/>
    <w:rsid w:val="00C8357B"/>
    <w:rsid w:val="00C835BD"/>
    <w:rsid w:val="00C83AEB"/>
    <w:rsid w:val="00C83BA2"/>
    <w:rsid w:val="00C84020"/>
    <w:rsid w:val="00C841F9"/>
    <w:rsid w:val="00C84206"/>
    <w:rsid w:val="00C84462"/>
    <w:rsid w:val="00C845C3"/>
    <w:rsid w:val="00C84927"/>
    <w:rsid w:val="00C84E91"/>
    <w:rsid w:val="00C84F26"/>
    <w:rsid w:val="00C85563"/>
    <w:rsid w:val="00C8583B"/>
    <w:rsid w:val="00C85A6E"/>
    <w:rsid w:val="00C85A8C"/>
    <w:rsid w:val="00C86682"/>
    <w:rsid w:val="00C86837"/>
    <w:rsid w:val="00C86B20"/>
    <w:rsid w:val="00C86BBF"/>
    <w:rsid w:val="00C86F92"/>
    <w:rsid w:val="00C87888"/>
    <w:rsid w:val="00C87C78"/>
    <w:rsid w:val="00C90243"/>
    <w:rsid w:val="00C9040A"/>
    <w:rsid w:val="00C904B6"/>
    <w:rsid w:val="00C90547"/>
    <w:rsid w:val="00C9095F"/>
    <w:rsid w:val="00C90DB4"/>
    <w:rsid w:val="00C91587"/>
    <w:rsid w:val="00C91623"/>
    <w:rsid w:val="00C91664"/>
    <w:rsid w:val="00C91989"/>
    <w:rsid w:val="00C91A44"/>
    <w:rsid w:val="00C91C4A"/>
    <w:rsid w:val="00C920F3"/>
    <w:rsid w:val="00C9218B"/>
    <w:rsid w:val="00C9239C"/>
    <w:rsid w:val="00C9266A"/>
    <w:rsid w:val="00C92A6E"/>
    <w:rsid w:val="00C92BF7"/>
    <w:rsid w:val="00C92DE3"/>
    <w:rsid w:val="00C930FF"/>
    <w:rsid w:val="00C9352F"/>
    <w:rsid w:val="00C9367A"/>
    <w:rsid w:val="00C93B3D"/>
    <w:rsid w:val="00C940BE"/>
    <w:rsid w:val="00C9465B"/>
    <w:rsid w:val="00C94967"/>
    <w:rsid w:val="00C94CD3"/>
    <w:rsid w:val="00C94FF7"/>
    <w:rsid w:val="00C95305"/>
    <w:rsid w:val="00C95C2A"/>
    <w:rsid w:val="00C965E8"/>
    <w:rsid w:val="00C973D5"/>
    <w:rsid w:val="00C974F9"/>
    <w:rsid w:val="00C9757A"/>
    <w:rsid w:val="00CA04DE"/>
    <w:rsid w:val="00CA0551"/>
    <w:rsid w:val="00CA0AE4"/>
    <w:rsid w:val="00CA0C22"/>
    <w:rsid w:val="00CA1326"/>
    <w:rsid w:val="00CA1388"/>
    <w:rsid w:val="00CA156A"/>
    <w:rsid w:val="00CA1867"/>
    <w:rsid w:val="00CA1CF6"/>
    <w:rsid w:val="00CA22A4"/>
    <w:rsid w:val="00CA2D38"/>
    <w:rsid w:val="00CA35A8"/>
    <w:rsid w:val="00CA35E5"/>
    <w:rsid w:val="00CA3AA0"/>
    <w:rsid w:val="00CA3C06"/>
    <w:rsid w:val="00CA4557"/>
    <w:rsid w:val="00CA4E3C"/>
    <w:rsid w:val="00CA509B"/>
    <w:rsid w:val="00CA5443"/>
    <w:rsid w:val="00CA546C"/>
    <w:rsid w:val="00CA5573"/>
    <w:rsid w:val="00CA5637"/>
    <w:rsid w:val="00CA56D4"/>
    <w:rsid w:val="00CA57CB"/>
    <w:rsid w:val="00CA5881"/>
    <w:rsid w:val="00CA5A8F"/>
    <w:rsid w:val="00CA5C9F"/>
    <w:rsid w:val="00CA5EDA"/>
    <w:rsid w:val="00CA615B"/>
    <w:rsid w:val="00CA6369"/>
    <w:rsid w:val="00CA67FC"/>
    <w:rsid w:val="00CA6953"/>
    <w:rsid w:val="00CA69B7"/>
    <w:rsid w:val="00CA744F"/>
    <w:rsid w:val="00CA7C7D"/>
    <w:rsid w:val="00CB004C"/>
    <w:rsid w:val="00CB055B"/>
    <w:rsid w:val="00CB078A"/>
    <w:rsid w:val="00CB164A"/>
    <w:rsid w:val="00CB16DF"/>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9AA"/>
    <w:rsid w:val="00CB7C89"/>
    <w:rsid w:val="00CB7ED7"/>
    <w:rsid w:val="00CC057B"/>
    <w:rsid w:val="00CC0603"/>
    <w:rsid w:val="00CC09CD"/>
    <w:rsid w:val="00CC101F"/>
    <w:rsid w:val="00CC1141"/>
    <w:rsid w:val="00CC11BF"/>
    <w:rsid w:val="00CC147D"/>
    <w:rsid w:val="00CC1BB9"/>
    <w:rsid w:val="00CC22F7"/>
    <w:rsid w:val="00CC25D9"/>
    <w:rsid w:val="00CC2931"/>
    <w:rsid w:val="00CC314F"/>
    <w:rsid w:val="00CC344C"/>
    <w:rsid w:val="00CC3971"/>
    <w:rsid w:val="00CC3D75"/>
    <w:rsid w:val="00CC3DA1"/>
    <w:rsid w:val="00CC428A"/>
    <w:rsid w:val="00CC443C"/>
    <w:rsid w:val="00CC4755"/>
    <w:rsid w:val="00CC4A77"/>
    <w:rsid w:val="00CC4B2E"/>
    <w:rsid w:val="00CC4C01"/>
    <w:rsid w:val="00CC4CFD"/>
    <w:rsid w:val="00CC5471"/>
    <w:rsid w:val="00CC561D"/>
    <w:rsid w:val="00CC597F"/>
    <w:rsid w:val="00CC642D"/>
    <w:rsid w:val="00CC648B"/>
    <w:rsid w:val="00CC658F"/>
    <w:rsid w:val="00CC6ED3"/>
    <w:rsid w:val="00CC7498"/>
    <w:rsid w:val="00CC74D3"/>
    <w:rsid w:val="00CC751F"/>
    <w:rsid w:val="00CC78F7"/>
    <w:rsid w:val="00CC79D5"/>
    <w:rsid w:val="00CC7DA2"/>
    <w:rsid w:val="00CC7F31"/>
    <w:rsid w:val="00CD0233"/>
    <w:rsid w:val="00CD0240"/>
    <w:rsid w:val="00CD08C0"/>
    <w:rsid w:val="00CD09A8"/>
    <w:rsid w:val="00CD0D27"/>
    <w:rsid w:val="00CD1247"/>
    <w:rsid w:val="00CD1816"/>
    <w:rsid w:val="00CD1AFA"/>
    <w:rsid w:val="00CD24FB"/>
    <w:rsid w:val="00CD2731"/>
    <w:rsid w:val="00CD2A2B"/>
    <w:rsid w:val="00CD2D49"/>
    <w:rsid w:val="00CD2D8B"/>
    <w:rsid w:val="00CD2F65"/>
    <w:rsid w:val="00CD302A"/>
    <w:rsid w:val="00CD32D6"/>
    <w:rsid w:val="00CD39AD"/>
    <w:rsid w:val="00CD405B"/>
    <w:rsid w:val="00CD428B"/>
    <w:rsid w:val="00CD4BF2"/>
    <w:rsid w:val="00CD5400"/>
    <w:rsid w:val="00CD57A9"/>
    <w:rsid w:val="00CD6920"/>
    <w:rsid w:val="00CD71A9"/>
    <w:rsid w:val="00CD71F3"/>
    <w:rsid w:val="00CD7269"/>
    <w:rsid w:val="00CD77F0"/>
    <w:rsid w:val="00CD7888"/>
    <w:rsid w:val="00CD7AB0"/>
    <w:rsid w:val="00CD7DB6"/>
    <w:rsid w:val="00CE0165"/>
    <w:rsid w:val="00CE02C7"/>
    <w:rsid w:val="00CE09E3"/>
    <w:rsid w:val="00CE0FBF"/>
    <w:rsid w:val="00CE11D4"/>
    <w:rsid w:val="00CE15AE"/>
    <w:rsid w:val="00CE1722"/>
    <w:rsid w:val="00CE1BD5"/>
    <w:rsid w:val="00CE21CD"/>
    <w:rsid w:val="00CE2302"/>
    <w:rsid w:val="00CE23B0"/>
    <w:rsid w:val="00CE2A51"/>
    <w:rsid w:val="00CE2C52"/>
    <w:rsid w:val="00CE2CF3"/>
    <w:rsid w:val="00CE31E7"/>
    <w:rsid w:val="00CE3A12"/>
    <w:rsid w:val="00CE3DE8"/>
    <w:rsid w:val="00CE3F9D"/>
    <w:rsid w:val="00CE42C6"/>
    <w:rsid w:val="00CE44AF"/>
    <w:rsid w:val="00CE4A7E"/>
    <w:rsid w:val="00CE4CFA"/>
    <w:rsid w:val="00CE51C3"/>
    <w:rsid w:val="00CE527B"/>
    <w:rsid w:val="00CE5B1C"/>
    <w:rsid w:val="00CE5DC1"/>
    <w:rsid w:val="00CE5F7B"/>
    <w:rsid w:val="00CE663B"/>
    <w:rsid w:val="00CE668B"/>
    <w:rsid w:val="00CE6C1C"/>
    <w:rsid w:val="00CE6DF9"/>
    <w:rsid w:val="00CE7A2A"/>
    <w:rsid w:val="00CE7AD3"/>
    <w:rsid w:val="00CE7BA7"/>
    <w:rsid w:val="00CE7F01"/>
    <w:rsid w:val="00CE7FB7"/>
    <w:rsid w:val="00CF0112"/>
    <w:rsid w:val="00CF04CF"/>
    <w:rsid w:val="00CF087A"/>
    <w:rsid w:val="00CF0B81"/>
    <w:rsid w:val="00CF0E48"/>
    <w:rsid w:val="00CF0EA3"/>
    <w:rsid w:val="00CF1225"/>
    <w:rsid w:val="00CF12A3"/>
    <w:rsid w:val="00CF1D8E"/>
    <w:rsid w:val="00CF20F3"/>
    <w:rsid w:val="00CF2360"/>
    <w:rsid w:val="00CF24E0"/>
    <w:rsid w:val="00CF24E9"/>
    <w:rsid w:val="00CF26B7"/>
    <w:rsid w:val="00CF27CD"/>
    <w:rsid w:val="00CF2AA0"/>
    <w:rsid w:val="00CF31DF"/>
    <w:rsid w:val="00CF37EB"/>
    <w:rsid w:val="00CF3B23"/>
    <w:rsid w:val="00CF3CC0"/>
    <w:rsid w:val="00CF3FD9"/>
    <w:rsid w:val="00CF476A"/>
    <w:rsid w:val="00CF4854"/>
    <w:rsid w:val="00CF492D"/>
    <w:rsid w:val="00CF4DD5"/>
    <w:rsid w:val="00CF4F65"/>
    <w:rsid w:val="00CF53B8"/>
    <w:rsid w:val="00CF6693"/>
    <w:rsid w:val="00CF6E39"/>
    <w:rsid w:val="00CF6E54"/>
    <w:rsid w:val="00CF6E9D"/>
    <w:rsid w:val="00CF6F24"/>
    <w:rsid w:val="00CF72F5"/>
    <w:rsid w:val="00CF74E4"/>
    <w:rsid w:val="00CF7AA3"/>
    <w:rsid w:val="00CF7B01"/>
    <w:rsid w:val="00CF7F8B"/>
    <w:rsid w:val="00D00515"/>
    <w:rsid w:val="00D005F7"/>
    <w:rsid w:val="00D00B79"/>
    <w:rsid w:val="00D012B5"/>
    <w:rsid w:val="00D01BC7"/>
    <w:rsid w:val="00D01FE9"/>
    <w:rsid w:val="00D022B6"/>
    <w:rsid w:val="00D02306"/>
    <w:rsid w:val="00D024F7"/>
    <w:rsid w:val="00D02D05"/>
    <w:rsid w:val="00D02FE7"/>
    <w:rsid w:val="00D031D6"/>
    <w:rsid w:val="00D031D8"/>
    <w:rsid w:val="00D033C0"/>
    <w:rsid w:val="00D035E2"/>
    <w:rsid w:val="00D038F4"/>
    <w:rsid w:val="00D03F90"/>
    <w:rsid w:val="00D040A9"/>
    <w:rsid w:val="00D0455F"/>
    <w:rsid w:val="00D04561"/>
    <w:rsid w:val="00D0466D"/>
    <w:rsid w:val="00D04C6C"/>
    <w:rsid w:val="00D04C9E"/>
    <w:rsid w:val="00D04F1F"/>
    <w:rsid w:val="00D04FB4"/>
    <w:rsid w:val="00D052ED"/>
    <w:rsid w:val="00D05411"/>
    <w:rsid w:val="00D055B9"/>
    <w:rsid w:val="00D05CE4"/>
    <w:rsid w:val="00D06015"/>
    <w:rsid w:val="00D066EC"/>
    <w:rsid w:val="00D068A0"/>
    <w:rsid w:val="00D068E9"/>
    <w:rsid w:val="00D071F9"/>
    <w:rsid w:val="00D07286"/>
    <w:rsid w:val="00D073A1"/>
    <w:rsid w:val="00D10B6E"/>
    <w:rsid w:val="00D10F6D"/>
    <w:rsid w:val="00D11083"/>
    <w:rsid w:val="00D110D7"/>
    <w:rsid w:val="00D111B6"/>
    <w:rsid w:val="00D115A2"/>
    <w:rsid w:val="00D11C63"/>
    <w:rsid w:val="00D121A5"/>
    <w:rsid w:val="00D122B3"/>
    <w:rsid w:val="00D125CE"/>
    <w:rsid w:val="00D12ABD"/>
    <w:rsid w:val="00D12CF6"/>
    <w:rsid w:val="00D12D13"/>
    <w:rsid w:val="00D13026"/>
    <w:rsid w:val="00D13228"/>
    <w:rsid w:val="00D1388C"/>
    <w:rsid w:val="00D1391F"/>
    <w:rsid w:val="00D13B2F"/>
    <w:rsid w:val="00D140F5"/>
    <w:rsid w:val="00D14734"/>
    <w:rsid w:val="00D147B6"/>
    <w:rsid w:val="00D14A09"/>
    <w:rsid w:val="00D14A4F"/>
    <w:rsid w:val="00D1502C"/>
    <w:rsid w:val="00D1517A"/>
    <w:rsid w:val="00D15331"/>
    <w:rsid w:val="00D1534C"/>
    <w:rsid w:val="00D15354"/>
    <w:rsid w:val="00D162C4"/>
    <w:rsid w:val="00D164F0"/>
    <w:rsid w:val="00D1777F"/>
    <w:rsid w:val="00D177FC"/>
    <w:rsid w:val="00D17952"/>
    <w:rsid w:val="00D179F3"/>
    <w:rsid w:val="00D17BB8"/>
    <w:rsid w:val="00D17BC3"/>
    <w:rsid w:val="00D17EB8"/>
    <w:rsid w:val="00D2016A"/>
    <w:rsid w:val="00D2017A"/>
    <w:rsid w:val="00D201AC"/>
    <w:rsid w:val="00D201CD"/>
    <w:rsid w:val="00D202DC"/>
    <w:rsid w:val="00D214B5"/>
    <w:rsid w:val="00D2169F"/>
    <w:rsid w:val="00D22482"/>
    <w:rsid w:val="00D2349A"/>
    <w:rsid w:val="00D238DA"/>
    <w:rsid w:val="00D23A7E"/>
    <w:rsid w:val="00D249DF"/>
    <w:rsid w:val="00D24BA2"/>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5AA"/>
    <w:rsid w:val="00D33AC2"/>
    <w:rsid w:val="00D34AC2"/>
    <w:rsid w:val="00D356C6"/>
    <w:rsid w:val="00D35956"/>
    <w:rsid w:val="00D3599D"/>
    <w:rsid w:val="00D3599F"/>
    <w:rsid w:val="00D36123"/>
    <w:rsid w:val="00D361D6"/>
    <w:rsid w:val="00D36459"/>
    <w:rsid w:val="00D36989"/>
    <w:rsid w:val="00D36CC1"/>
    <w:rsid w:val="00D36D46"/>
    <w:rsid w:val="00D3725D"/>
    <w:rsid w:val="00D37668"/>
    <w:rsid w:val="00D37B88"/>
    <w:rsid w:val="00D37F1F"/>
    <w:rsid w:val="00D40E49"/>
    <w:rsid w:val="00D413AE"/>
    <w:rsid w:val="00D41B2D"/>
    <w:rsid w:val="00D41E8B"/>
    <w:rsid w:val="00D437C5"/>
    <w:rsid w:val="00D43865"/>
    <w:rsid w:val="00D43992"/>
    <w:rsid w:val="00D43B94"/>
    <w:rsid w:val="00D43ED8"/>
    <w:rsid w:val="00D43F5A"/>
    <w:rsid w:val="00D446F9"/>
    <w:rsid w:val="00D44B87"/>
    <w:rsid w:val="00D44CD3"/>
    <w:rsid w:val="00D451FD"/>
    <w:rsid w:val="00D455CC"/>
    <w:rsid w:val="00D45751"/>
    <w:rsid w:val="00D45B50"/>
    <w:rsid w:val="00D461ED"/>
    <w:rsid w:val="00D467D1"/>
    <w:rsid w:val="00D468F9"/>
    <w:rsid w:val="00D46F92"/>
    <w:rsid w:val="00D476D9"/>
    <w:rsid w:val="00D4795E"/>
    <w:rsid w:val="00D47A37"/>
    <w:rsid w:val="00D47B5A"/>
    <w:rsid w:val="00D50353"/>
    <w:rsid w:val="00D503AE"/>
    <w:rsid w:val="00D50D75"/>
    <w:rsid w:val="00D512C6"/>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0EC"/>
    <w:rsid w:val="00D562BB"/>
    <w:rsid w:val="00D565C2"/>
    <w:rsid w:val="00D56B2B"/>
    <w:rsid w:val="00D56F2D"/>
    <w:rsid w:val="00D57100"/>
    <w:rsid w:val="00D571B9"/>
    <w:rsid w:val="00D57210"/>
    <w:rsid w:val="00D573DD"/>
    <w:rsid w:val="00D57A15"/>
    <w:rsid w:val="00D57C2D"/>
    <w:rsid w:val="00D57DB0"/>
    <w:rsid w:val="00D57E1D"/>
    <w:rsid w:val="00D60528"/>
    <w:rsid w:val="00D60F6C"/>
    <w:rsid w:val="00D6141F"/>
    <w:rsid w:val="00D61579"/>
    <w:rsid w:val="00D62A59"/>
    <w:rsid w:val="00D62A5E"/>
    <w:rsid w:val="00D62AA3"/>
    <w:rsid w:val="00D6342E"/>
    <w:rsid w:val="00D63527"/>
    <w:rsid w:val="00D63B9D"/>
    <w:rsid w:val="00D63BF8"/>
    <w:rsid w:val="00D63D54"/>
    <w:rsid w:val="00D6444F"/>
    <w:rsid w:val="00D64AAC"/>
    <w:rsid w:val="00D64DB9"/>
    <w:rsid w:val="00D64DCF"/>
    <w:rsid w:val="00D65696"/>
    <w:rsid w:val="00D6593B"/>
    <w:rsid w:val="00D65AB5"/>
    <w:rsid w:val="00D65BEE"/>
    <w:rsid w:val="00D65D21"/>
    <w:rsid w:val="00D66874"/>
    <w:rsid w:val="00D670D8"/>
    <w:rsid w:val="00D67222"/>
    <w:rsid w:val="00D6772C"/>
    <w:rsid w:val="00D67820"/>
    <w:rsid w:val="00D70158"/>
    <w:rsid w:val="00D704E0"/>
    <w:rsid w:val="00D70700"/>
    <w:rsid w:val="00D70931"/>
    <w:rsid w:val="00D70B92"/>
    <w:rsid w:val="00D713A5"/>
    <w:rsid w:val="00D71A23"/>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060"/>
    <w:rsid w:val="00D8075A"/>
    <w:rsid w:val="00D808D8"/>
    <w:rsid w:val="00D80B37"/>
    <w:rsid w:val="00D81392"/>
    <w:rsid w:val="00D81811"/>
    <w:rsid w:val="00D81B05"/>
    <w:rsid w:val="00D81D77"/>
    <w:rsid w:val="00D81E09"/>
    <w:rsid w:val="00D81EB5"/>
    <w:rsid w:val="00D821A7"/>
    <w:rsid w:val="00D82331"/>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6D49"/>
    <w:rsid w:val="00D8723A"/>
    <w:rsid w:val="00D8745F"/>
    <w:rsid w:val="00D87D83"/>
    <w:rsid w:val="00D87E1E"/>
    <w:rsid w:val="00D90027"/>
    <w:rsid w:val="00D9017A"/>
    <w:rsid w:val="00D902C7"/>
    <w:rsid w:val="00D905C6"/>
    <w:rsid w:val="00D90799"/>
    <w:rsid w:val="00D90AE0"/>
    <w:rsid w:val="00D90C7B"/>
    <w:rsid w:val="00D90E27"/>
    <w:rsid w:val="00D9102A"/>
    <w:rsid w:val="00D91111"/>
    <w:rsid w:val="00D911E2"/>
    <w:rsid w:val="00D916CF"/>
    <w:rsid w:val="00D917AC"/>
    <w:rsid w:val="00D91AB9"/>
    <w:rsid w:val="00D9228F"/>
    <w:rsid w:val="00D92330"/>
    <w:rsid w:val="00D924B1"/>
    <w:rsid w:val="00D92A87"/>
    <w:rsid w:val="00D931A2"/>
    <w:rsid w:val="00D935D4"/>
    <w:rsid w:val="00D93BA4"/>
    <w:rsid w:val="00D93EDA"/>
    <w:rsid w:val="00D9404D"/>
    <w:rsid w:val="00D94308"/>
    <w:rsid w:val="00D944B8"/>
    <w:rsid w:val="00D94ECA"/>
    <w:rsid w:val="00D95104"/>
    <w:rsid w:val="00D951E9"/>
    <w:rsid w:val="00D953CE"/>
    <w:rsid w:val="00D95ABB"/>
    <w:rsid w:val="00D960DC"/>
    <w:rsid w:val="00D96145"/>
    <w:rsid w:val="00D96157"/>
    <w:rsid w:val="00D967EF"/>
    <w:rsid w:val="00D9775B"/>
    <w:rsid w:val="00D978E5"/>
    <w:rsid w:val="00DA0035"/>
    <w:rsid w:val="00DA01B0"/>
    <w:rsid w:val="00DA051B"/>
    <w:rsid w:val="00DA05DF"/>
    <w:rsid w:val="00DA19DE"/>
    <w:rsid w:val="00DA1A7B"/>
    <w:rsid w:val="00DA1C29"/>
    <w:rsid w:val="00DA2174"/>
    <w:rsid w:val="00DA21CB"/>
    <w:rsid w:val="00DA2320"/>
    <w:rsid w:val="00DA2494"/>
    <w:rsid w:val="00DA2C63"/>
    <w:rsid w:val="00DA2D12"/>
    <w:rsid w:val="00DA336C"/>
    <w:rsid w:val="00DA3E69"/>
    <w:rsid w:val="00DA4381"/>
    <w:rsid w:val="00DA4446"/>
    <w:rsid w:val="00DA521C"/>
    <w:rsid w:val="00DA52C8"/>
    <w:rsid w:val="00DA54CD"/>
    <w:rsid w:val="00DA58A0"/>
    <w:rsid w:val="00DA59EE"/>
    <w:rsid w:val="00DA5B09"/>
    <w:rsid w:val="00DA5E83"/>
    <w:rsid w:val="00DA5FCF"/>
    <w:rsid w:val="00DA6026"/>
    <w:rsid w:val="00DA6076"/>
    <w:rsid w:val="00DA625A"/>
    <w:rsid w:val="00DA6471"/>
    <w:rsid w:val="00DA6700"/>
    <w:rsid w:val="00DA6CFC"/>
    <w:rsid w:val="00DA7485"/>
    <w:rsid w:val="00DA7B15"/>
    <w:rsid w:val="00DA7C66"/>
    <w:rsid w:val="00DA7D34"/>
    <w:rsid w:val="00DB0272"/>
    <w:rsid w:val="00DB042E"/>
    <w:rsid w:val="00DB05D8"/>
    <w:rsid w:val="00DB05F0"/>
    <w:rsid w:val="00DB063A"/>
    <w:rsid w:val="00DB0FFA"/>
    <w:rsid w:val="00DB189F"/>
    <w:rsid w:val="00DB1ACA"/>
    <w:rsid w:val="00DB1DBA"/>
    <w:rsid w:val="00DB1DE9"/>
    <w:rsid w:val="00DB1EC9"/>
    <w:rsid w:val="00DB1FC5"/>
    <w:rsid w:val="00DB266C"/>
    <w:rsid w:val="00DB2ADD"/>
    <w:rsid w:val="00DB2C06"/>
    <w:rsid w:val="00DB2D98"/>
    <w:rsid w:val="00DB2FB5"/>
    <w:rsid w:val="00DB355A"/>
    <w:rsid w:val="00DB3564"/>
    <w:rsid w:val="00DB3625"/>
    <w:rsid w:val="00DB36AC"/>
    <w:rsid w:val="00DB398F"/>
    <w:rsid w:val="00DB3EBC"/>
    <w:rsid w:val="00DB4175"/>
    <w:rsid w:val="00DB48E0"/>
    <w:rsid w:val="00DB4E36"/>
    <w:rsid w:val="00DB4FC6"/>
    <w:rsid w:val="00DB5229"/>
    <w:rsid w:val="00DB5611"/>
    <w:rsid w:val="00DB56B2"/>
    <w:rsid w:val="00DB5A40"/>
    <w:rsid w:val="00DB5AFE"/>
    <w:rsid w:val="00DB5FB6"/>
    <w:rsid w:val="00DB6487"/>
    <w:rsid w:val="00DB664F"/>
    <w:rsid w:val="00DB742D"/>
    <w:rsid w:val="00DB798F"/>
    <w:rsid w:val="00DB7E86"/>
    <w:rsid w:val="00DB7F04"/>
    <w:rsid w:val="00DC0137"/>
    <w:rsid w:val="00DC048D"/>
    <w:rsid w:val="00DC04D7"/>
    <w:rsid w:val="00DC070A"/>
    <w:rsid w:val="00DC07DD"/>
    <w:rsid w:val="00DC080B"/>
    <w:rsid w:val="00DC08BC"/>
    <w:rsid w:val="00DC09E3"/>
    <w:rsid w:val="00DC0F04"/>
    <w:rsid w:val="00DC10B2"/>
    <w:rsid w:val="00DC116E"/>
    <w:rsid w:val="00DC162D"/>
    <w:rsid w:val="00DC18F1"/>
    <w:rsid w:val="00DC19D0"/>
    <w:rsid w:val="00DC2150"/>
    <w:rsid w:val="00DC21F6"/>
    <w:rsid w:val="00DC2E13"/>
    <w:rsid w:val="00DC2F3A"/>
    <w:rsid w:val="00DC33CD"/>
    <w:rsid w:val="00DC3801"/>
    <w:rsid w:val="00DC3986"/>
    <w:rsid w:val="00DC3CBB"/>
    <w:rsid w:val="00DC42EA"/>
    <w:rsid w:val="00DC4365"/>
    <w:rsid w:val="00DC4575"/>
    <w:rsid w:val="00DC45EA"/>
    <w:rsid w:val="00DC49A7"/>
    <w:rsid w:val="00DC4E40"/>
    <w:rsid w:val="00DC507A"/>
    <w:rsid w:val="00DC525C"/>
    <w:rsid w:val="00DC5562"/>
    <w:rsid w:val="00DC667D"/>
    <w:rsid w:val="00DC728D"/>
    <w:rsid w:val="00DC7AD8"/>
    <w:rsid w:val="00DC7C55"/>
    <w:rsid w:val="00DC7DFA"/>
    <w:rsid w:val="00DD0020"/>
    <w:rsid w:val="00DD02EF"/>
    <w:rsid w:val="00DD0E2C"/>
    <w:rsid w:val="00DD11B9"/>
    <w:rsid w:val="00DD18FC"/>
    <w:rsid w:val="00DD1B4F"/>
    <w:rsid w:val="00DD1DBA"/>
    <w:rsid w:val="00DD2529"/>
    <w:rsid w:val="00DD2C17"/>
    <w:rsid w:val="00DD2D40"/>
    <w:rsid w:val="00DD2D74"/>
    <w:rsid w:val="00DD304B"/>
    <w:rsid w:val="00DD3496"/>
    <w:rsid w:val="00DD351F"/>
    <w:rsid w:val="00DD3A2D"/>
    <w:rsid w:val="00DD3C72"/>
    <w:rsid w:val="00DD46A9"/>
    <w:rsid w:val="00DD550F"/>
    <w:rsid w:val="00DD591B"/>
    <w:rsid w:val="00DD61CA"/>
    <w:rsid w:val="00DD6649"/>
    <w:rsid w:val="00DD6721"/>
    <w:rsid w:val="00DD6757"/>
    <w:rsid w:val="00DD72C4"/>
    <w:rsid w:val="00DE0090"/>
    <w:rsid w:val="00DE03F2"/>
    <w:rsid w:val="00DE04B1"/>
    <w:rsid w:val="00DE066F"/>
    <w:rsid w:val="00DE0E89"/>
    <w:rsid w:val="00DE175E"/>
    <w:rsid w:val="00DE1ECD"/>
    <w:rsid w:val="00DE2358"/>
    <w:rsid w:val="00DE2650"/>
    <w:rsid w:val="00DE281E"/>
    <w:rsid w:val="00DE2DD6"/>
    <w:rsid w:val="00DE362F"/>
    <w:rsid w:val="00DE3670"/>
    <w:rsid w:val="00DE36D5"/>
    <w:rsid w:val="00DE3B52"/>
    <w:rsid w:val="00DE3ECC"/>
    <w:rsid w:val="00DE3EF2"/>
    <w:rsid w:val="00DE4BAF"/>
    <w:rsid w:val="00DE4DC9"/>
    <w:rsid w:val="00DE4F53"/>
    <w:rsid w:val="00DE4F5E"/>
    <w:rsid w:val="00DE54AE"/>
    <w:rsid w:val="00DE557B"/>
    <w:rsid w:val="00DE55FF"/>
    <w:rsid w:val="00DE56E0"/>
    <w:rsid w:val="00DE57F5"/>
    <w:rsid w:val="00DE5D0A"/>
    <w:rsid w:val="00DE61C0"/>
    <w:rsid w:val="00DE6260"/>
    <w:rsid w:val="00DE6690"/>
    <w:rsid w:val="00DE68E4"/>
    <w:rsid w:val="00DE76E2"/>
    <w:rsid w:val="00DE7BE0"/>
    <w:rsid w:val="00DE7DA3"/>
    <w:rsid w:val="00DF0477"/>
    <w:rsid w:val="00DF05B4"/>
    <w:rsid w:val="00DF06E9"/>
    <w:rsid w:val="00DF08CB"/>
    <w:rsid w:val="00DF0EAA"/>
    <w:rsid w:val="00DF126A"/>
    <w:rsid w:val="00DF2E74"/>
    <w:rsid w:val="00DF2ECD"/>
    <w:rsid w:val="00DF3188"/>
    <w:rsid w:val="00DF3AB8"/>
    <w:rsid w:val="00DF3CE5"/>
    <w:rsid w:val="00DF3D2D"/>
    <w:rsid w:val="00DF3E1B"/>
    <w:rsid w:val="00DF3E6C"/>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1CC"/>
    <w:rsid w:val="00E02903"/>
    <w:rsid w:val="00E02BB0"/>
    <w:rsid w:val="00E03AED"/>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1E"/>
    <w:rsid w:val="00E102B8"/>
    <w:rsid w:val="00E102CE"/>
    <w:rsid w:val="00E1057B"/>
    <w:rsid w:val="00E108D7"/>
    <w:rsid w:val="00E1127D"/>
    <w:rsid w:val="00E112E8"/>
    <w:rsid w:val="00E1139B"/>
    <w:rsid w:val="00E11B90"/>
    <w:rsid w:val="00E12059"/>
    <w:rsid w:val="00E1228D"/>
    <w:rsid w:val="00E12318"/>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4C"/>
    <w:rsid w:val="00E166A0"/>
    <w:rsid w:val="00E167A1"/>
    <w:rsid w:val="00E16AEA"/>
    <w:rsid w:val="00E1784B"/>
    <w:rsid w:val="00E178F7"/>
    <w:rsid w:val="00E17EDF"/>
    <w:rsid w:val="00E2052B"/>
    <w:rsid w:val="00E20905"/>
    <w:rsid w:val="00E20A26"/>
    <w:rsid w:val="00E20AA4"/>
    <w:rsid w:val="00E20B0F"/>
    <w:rsid w:val="00E20BBD"/>
    <w:rsid w:val="00E21258"/>
    <w:rsid w:val="00E223C9"/>
    <w:rsid w:val="00E22A4B"/>
    <w:rsid w:val="00E22B95"/>
    <w:rsid w:val="00E22D0B"/>
    <w:rsid w:val="00E22EF7"/>
    <w:rsid w:val="00E22FA0"/>
    <w:rsid w:val="00E23DC9"/>
    <w:rsid w:val="00E24761"/>
    <w:rsid w:val="00E249F2"/>
    <w:rsid w:val="00E24ECC"/>
    <w:rsid w:val="00E25654"/>
    <w:rsid w:val="00E258FD"/>
    <w:rsid w:val="00E2646A"/>
    <w:rsid w:val="00E266CA"/>
    <w:rsid w:val="00E2706C"/>
    <w:rsid w:val="00E2727A"/>
    <w:rsid w:val="00E272E6"/>
    <w:rsid w:val="00E27433"/>
    <w:rsid w:val="00E278F4"/>
    <w:rsid w:val="00E27FE2"/>
    <w:rsid w:val="00E302DE"/>
    <w:rsid w:val="00E30790"/>
    <w:rsid w:val="00E30CE4"/>
    <w:rsid w:val="00E30D3A"/>
    <w:rsid w:val="00E30FBD"/>
    <w:rsid w:val="00E31095"/>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25C"/>
    <w:rsid w:val="00E34BA9"/>
    <w:rsid w:val="00E34E5D"/>
    <w:rsid w:val="00E352AB"/>
    <w:rsid w:val="00E35417"/>
    <w:rsid w:val="00E357B4"/>
    <w:rsid w:val="00E35EC1"/>
    <w:rsid w:val="00E3721F"/>
    <w:rsid w:val="00E3793F"/>
    <w:rsid w:val="00E40280"/>
    <w:rsid w:val="00E40424"/>
    <w:rsid w:val="00E40512"/>
    <w:rsid w:val="00E405C4"/>
    <w:rsid w:val="00E40ED8"/>
    <w:rsid w:val="00E40F66"/>
    <w:rsid w:val="00E4103E"/>
    <w:rsid w:val="00E418F7"/>
    <w:rsid w:val="00E41B34"/>
    <w:rsid w:val="00E41C3C"/>
    <w:rsid w:val="00E420CB"/>
    <w:rsid w:val="00E42187"/>
    <w:rsid w:val="00E42270"/>
    <w:rsid w:val="00E428B8"/>
    <w:rsid w:val="00E42DA7"/>
    <w:rsid w:val="00E435FC"/>
    <w:rsid w:val="00E43709"/>
    <w:rsid w:val="00E437D8"/>
    <w:rsid w:val="00E43D23"/>
    <w:rsid w:val="00E446FD"/>
    <w:rsid w:val="00E44C48"/>
    <w:rsid w:val="00E45254"/>
    <w:rsid w:val="00E452FC"/>
    <w:rsid w:val="00E46120"/>
    <w:rsid w:val="00E46698"/>
    <w:rsid w:val="00E469C7"/>
    <w:rsid w:val="00E46A5F"/>
    <w:rsid w:val="00E46E8C"/>
    <w:rsid w:val="00E4715F"/>
    <w:rsid w:val="00E4771C"/>
    <w:rsid w:val="00E47C9F"/>
    <w:rsid w:val="00E5025B"/>
    <w:rsid w:val="00E506D0"/>
    <w:rsid w:val="00E513B9"/>
    <w:rsid w:val="00E513DB"/>
    <w:rsid w:val="00E51555"/>
    <w:rsid w:val="00E527AF"/>
    <w:rsid w:val="00E52C97"/>
    <w:rsid w:val="00E53534"/>
    <w:rsid w:val="00E53A6F"/>
    <w:rsid w:val="00E53ADE"/>
    <w:rsid w:val="00E53E93"/>
    <w:rsid w:val="00E54B63"/>
    <w:rsid w:val="00E54D03"/>
    <w:rsid w:val="00E55D43"/>
    <w:rsid w:val="00E56623"/>
    <w:rsid w:val="00E566A0"/>
    <w:rsid w:val="00E56EAF"/>
    <w:rsid w:val="00E56FE5"/>
    <w:rsid w:val="00E5705E"/>
    <w:rsid w:val="00E57948"/>
    <w:rsid w:val="00E57964"/>
    <w:rsid w:val="00E57C07"/>
    <w:rsid w:val="00E60014"/>
    <w:rsid w:val="00E6021E"/>
    <w:rsid w:val="00E60AE2"/>
    <w:rsid w:val="00E60E54"/>
    <w:rsid w:val="00E60EAE"/>
    <w:rsid w:val="00E6170B"/>
    <w:rsid w:val="00E61A93"/>
    <w:rsid w:val="00E61D48"/>
    <w:rsid w:val="00E62607"/>
    <w:rsid w:val="00E6263B"/>
    <w:rsid w:val="00E62794"/>
    <w:rsid w:val="00E62B35"/>
    <w:rsid w:val="00E62CD5"/>
    <w:rsid w:val="00E636D4"/>
    <w:rsid w:val="00E6391B"/>
    <w:rsid w:val="00E63D7A"/>
    <w:rsid w:val="00E63EC3"/>
    <w:rsid w:val="00E63EFD"/>
    <w:rsid w:val="00E64139"/>
    <w:rsid w:val="00E643EC"/>
    <w:rsid w:val="00E6555D"/>
    <w:rsid w:val="00E6556D"/>
    <w:rsid w:val="00E655CF"/>
    <w:rsid w:val="00E657E8"/>
    <w:rsid w:val="00E657F7"/>
    <w:rsid w:val="00E658A9"/>
    <w:rsid w:val="00E65C17"/>
    <w:rsid w:val="00E65C2E"/>
    <w:rsid w:val="00E65D2E"/>
    <w:rsid w:val="00E65ED9"/>
    <w:rsid w:val="00E66636"/>
    <w:rsid w:val="00E666D8"/>
    <w:rsid w:val="00E6678F"/>
    <w:rsid w:val="00E66808"/>
    <w:rsid w:val="00E670B8"/>
    <w:rsid w:val="00E670E3"/>
    <w:rsid w:val="00E67E06"/>
    <w:rsid w:val="00E7001C"/>
    <w:rsid w:val="00E700D8"/>
    <w:rsid w:val="00E701D1"/>
    <w:rsid w:val="00E70AD2"/>
    <w:rsid w:val="00E70D2A"/>
    <w:rsid w:val="00E70EE1"/>
    <w:rsid w:val="00E715A3"/>
    <w:rsid w:val="00E7167A"/>
    <w:rsid w:val="00E71804"/>
    <w:rsid w:val="00E71A29"/>
    <w:rsid w:val="00E71E63"/>
    <w:rsid w:val="00E72CD9"/>
    <w:rsid w:val="00E72D4E"/>
    <w:rsid w:val="00E7305A"/>
    <w:rsid w:val="00E73246"/>
    <w:rsid w:val="00E7367A"/>
    <w:rsid w:val="00E737A3"/>
    <w:rsid w:val="00E7387C"/>
    <w:rsid w:val="00E738A2"/>
    <w:rsid w:val="00E73BF3"/>
    <w:rsid w:val="00E73CF3"/>
    <w:rsid w:val="00E74627"/>
    <w:rsid w:val="00E74997"/>
    <w:rsid w:val="00E75178"/>
    <w:rsid w:val="00E760EA"/>
    <w:rsid w:val="00E7613A"/>
    <w:rsid w:val="00E761CD"/>
    <w:rsid w:val="00E76E0E"/>
    <w:rsid w:val="00E76E41"/>
    <w:rsid w:val="00E7731D"/>
    <w:rsid w:val="00E773AB"/>
    <w:rsid w:val="00E7751F"/>
    <w:rsid w:val="00E77612"/>
    <w:rsid w:val="00E77A29"/>
    <w:rsid w:val="00E80AA3"/>
    <w:rsid w:val="00E81707"/>
    <w:rsid w:val="00E81833"/>
    <w:rsid w:val="00E8188B"/>
    <w:rsid w:val="00E81D58"/>
    <w:rsid w:val="00E82253"/>
    <w:rsid w:val="00E8267B"/>
    <w:rsid w:val="00E82978"/>
    <w:rsid w:val="00E82F3D"/>
    <w:rsid w:val="00E82FA0"/>
    <w:rsid w:val="00E83080"/>
    <w:rsid w:val="00E8384B"/>
    <w:rsid w:val="00E83CB3"/>
    <w:rsid w:val="00E83D6C"/>
    <w:rsid w:val="00E83E12"/>
    <w:rsid w:val="00E83E38"/>
    <w:rsid w:val="00E8417B"/>
    <w:rsid w:val="00E84929"/>
    <w:rsid w:val="00E84996"/>
    <w:rsid w:val="00E84AEC"/>
    <w:rsid w:val="00E84FFA"/>
    <w:rsid w:val="00E851F9"/>
    <w:rsid w:val="00E853E3"/>
    <w:rsid w:val="00E85459"/>
    <w:rsid w:val="00E8576A"/>
    <w:rsid w:val="00E85854"/>
    <w:rsid w:val="00E86316"/>
    <w:rsid w:val="00E863D3"/>
    <w:rsid w:val="00E8651B"/>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2F91"/>
    <w:rsid w:val="00E930FB"/>
    <w:rsid w:val="00E93215"/>
    <w:rsid w:val="00E9342F"/>
    <w:rsid w:val="00E93684"/>
    <w:rsid w:val="00E93CC0"/>
    <w:rsid w:val="00E94589"/>
    <w:rsid w:val="00E94848"/>
    <w:rsid w:val="00E94CB0"/>
    <w:rsid w:val="00E94DBD"/>
    <w:rsid w:val="00E9521E"/>
    <w:rsid w:val="00E95E10"/>
    <w:rsid w:val="00E95E58"/>
    <w:rsid w:val="00E95EB9"/>
    <w:rsid w:val="00E960C0"/>
    <w:rsid w:val="00E96671"/>
    <w:rsid w:val="00E96ACD"/>
    <w:rsid w:val="00E96CC6"/>
    <w:rsid w:val="00E96EDD"/>
    <w:rsid w:val="00E970E1"/>
    <w:rsid w:val="00E97601"/>
    <w:rsid w:val="00E9767E"/>
    <w:rsid w:val="00E97C37"/>
    <w:rsid w:val="00E97FFE"/>
    <w:rsid w:val="00EA01F9"/>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B6"/>
    <w:rsid w:val="00EA38CC"/>
    <w:rsid w:val="00EA3EA2"/>
    <w:rsid w:val="00EA41C0"/>
    <w:rsid w:val="00EA4648"/>
    <w:rsid w:val="00EA4AD3"/>
    <w:rsid w:val="00EA4C7D"/>
    <w:rsid w:val="00EA4DC7"/>
    <w:rsid w:val="00EA5445"/>
    <w:rsid w:val="00EA5571"/>
    <w:rsid w:val="00EA5D00"/>
    <w:rsid w:val="00EA5E58"/>
    <w:rsid w:val="00EA5F89"/>
    <w:rsid w:val="00EA6A65"/>
    <w:rsid w:val="00EA79E2"/>
    <w:rsid w:val="00EA7C5C"/>
    <w:rsid w:val="00EA7C83"/>
    <w:rsid w:val="00EB05B5"/>
    <w:rsid w:val="00EB06DB"/>
    <w:rsid w:val="00EB0729"/>
    <w:rsid w:val="00EB0EAC"/>
    <w:rsid w:val="00EB15F0"/>
    <w:rsid w:val="00EB18F0"/>
    <w:rsid w:val="00EB1A4E"/>
    <w:rsid w:val="00EB1AB0"/>
    <w:rsid w:val="00EB1C39"/>
    <w:rsid w:val="00EB1E36"/>
    <w:rsid w:val="00EB1E3E"/>
    <w:rsid w:val="00EB1F9C"/>
    <w:rsid w:val="00EB20DD"/>
    <w:rsid w:val="00EB2101"/>
    <w:rsid w:val="00EB3260"/>
    <w:rsid w:val="00EB343B"/>
    <w:rsid w:val="00EB3464"/>
    <w:rsid w:val="00EB3EBE"/>
    <w:rsid w:val="00EB3F84"/>
    <w:rsid w:val="00EB3FD6"/>
    <w:rsid w:val="00EB41F3"/>
    <w:rsid w:val="00EB4B0F"/>
    <w:rsid w:val="00EB4B2F"/>
    <w:rsid w:val="00EB4BDE"/>
    <w:rsid w:val="00EB4D5C"/>
    <w:rsid w:val="00EB4EDB"/>
    <w:rsid w:val="00EB5CF1"/>
    <w:rsid w:val="00EB5CF7"/>
    <w:rsid w:val="00EB6ACB"/>
    <w:rsid w:val="00EB6DC4"/>
    <w:rsid w:val="00EB6E92"/>
    <w:rsid w:val="00EB712A"/>
    <w:rsid w:val="00EB75CD"/>
    <w:rsid w:val="00EB7738"/>
    <w:rsid w:val="00EC0592"/>
    <w:rsid w:val="00EC0B75"/>
    <w:rsid w:val="00EC2759"/>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69C8"/>
    <w:rsid w:val="00EC731F"/>
    <w:rsid w:val="00EC74CC"/>
    <w:rsid w:val="00EC77DF"/>
    <w:rsid w:val="00EC7C0C"/>
    <w:rsid w:val="00ED0180"/>
    <w:rsid w:val="00ED02AC"/>
    <w:rsid w:val="00ED0DB3"/>
    <w:rsid w:val="00ED107E"/>
    <w:rsid w:val="00ED119E"/>
    <w:rsid w:val="00ED139E"/>
    <w:rsid w:val="00ED1595"/>
    <w:rsid w:val="00ED1864"/>
    <w:rsid w:val="00ED1EE5"/>
    <w:rsid w:val="00ED2705"/>
    <w:rsid w:val="00ED2CE9"/>
    <w:rsid w:val="00ED2E78"/>
    <w:rsid w:val="00ED2ED9"/>
    <w:rsid w:val="00ED31AA"/>
    <w:rsid w:val="00ED377C"/>
    <w:rsid w:val="00ED3801"/>
    <w:rsid w:val="00ED3C9A"/>
    <w:rsid w:val="00ED4211"/>
    <w:rsid w:val="00ED4387"/>
    <w:rsid w:val="00ED4427"/>
    <w:rsid w:val="00ED45D3"/>
    <w:rsid w:val="00ED45EF"/>
    <w:rsid w:val="00ED4791"/>
    <w:rsid w:val="00ED47C2"/>
    <w:rsid w:val="00ED48BA"/>
    <w:rsid w:val="00ED4FD3"/>
    <w:rsid w:val="00ED546F"/>
    <w:rsid w:val="00ED584D"/>
    <w:rsid w:val="00ED5F83"/>
    <w:rsid w:val="00ED66BC"/>
    <w:rsid w:val="00ED69D7"/>
    <w:rsid w:val="00ED6BA0"/>
    <w:rsid w:val="00ED6DB9"/>
    <w:rsid w:val="00ED7039"/>
    <w:rsid w:val="00ED7097"/>
    <w:rsid w:val="00ED7185"/>
    <w:rsid w:val="00ED7918"/>
    <w:rsid w:val="00ED7954"/>
    <w:rsid w:val="00ED7E00"/>
    <w:rsid w:val="00EE0436"/>
    <w:rsid w:val="00EE09C5"/>
    <w:rsid w:val="00EE0C06"/>
    <w:rsid w:val="00EE1238"/>
    <w:rsid w:val="00EE1317"/>
    <w:rsid w:val="00EE1339"/>
    <w:rsid w:val="00EE156E"/>
    <w:rsid w:val="00EE173E"/>
    <w:rsid w:val="00EE1F0C"/>
    <w:rsid w:val="00EE230E"/>
    <w:rsid w:val="00EE23E5"/>
    <w:rsid w:val="00EE2D7F"/>
    <w:rsid w:val="00EE316D"/>
    <w:rsid w:val="00EE353B"/>
    <w:rsid w:val="00EE372E"/>
    <w:rsid w:val="00EE4557"/>
    <w:rsid w:val="00EE45B3"/>
    <w:rsid w:val="00EE462D"/>
    <w:rsid w:val="00EE468B"/>
    <w:rsid w:val="00EE4872"/>
    <w:rsid w:val="00EE4C04"/>
    <w:rsid w:val="00EE4C2F"/>
    <w:rsid w:val="00EE4EC1"/>
    <w:rsid w:val="00EE4F01"/>
    <w:rsid w:val="00EE5690"/>
    <w:rsid w:val="00EE5C28"/>
    <w:rsid w:val="00EE5E7D"/>
    <w:rsid w:val="00EE631E"/>
    <w:rsid w:val="00EE6399"/>
    <w:rsid w:val="00EE6863"/>
    <w:rsid w:val="00EE6D69"/>
    <w:rsid w:val="00EE72BC"/>
    <w:rsid w:val="00EE76A7"/>
    <w:rsid w:val="00EE7A94"/>
    <w:rsid w:val="00EF0858"/>
    <w:rsid w:val="00EF0A36"/>
    <w:rsid w:val="00EF0FAC"/>
    <w:rsid w:val="00EF1779"/>
    <w:rsid w:val="00EF18B8"/>
    <w:rsid w:val="00EF1981"/>
    <w:rsid w:val="00EF2364"/>
    <w:rsid w:val="00EF2675"/>
    <w:rsid w:val="00EF2E41"/>
    <w:rsid w:val="00EF30AF"/>
    <w:rsid w:val="00EF3418"/>
    <w:rsid w:val="00EF3499"/>
    <w:rsid w:val="00EF37B9"/>
    <w:rsid w:val="00EF38A4"/>
    <w:rsid w:val="00EF3D6F"/>
    <w:rsid w:val="00EF4646"/>
    <w:rsid w:val="00EF47FD"/>
    <w:rsid w:val="00EF48F8"/>
    <w:rsid w:val="00EF51C6"/>
    <w:rsid w:val="00EF55D3"/>
    <w:rsid w:val="00EF62C4"/>
    <w:rsid w:val="00EF69CF"/>
    <w:rsid w:val="00EF6DF9"/>
    <w:rsid w:val="00EF729A"/>
    <w:rsid w:val="00EF7460"/>
    <w:rsid w:val="00EF765D"/>
    <w:rsid w:val="00F0066F"/>
    <w:rsid w:val="00F0143D"/>
    <w:rsid w:val="00F01ACD"/>
    <w:rsid w:val="00F01C55"/>
    <w:rsid w:val="00F01FFE"/>
    <w:rsid w:val="00F020F6"/>
    <w:rsid w:val="00F025FB"/>
    <w:rsid w:val="00F0289E"/>
    <w:rsid w:val="00F02E45"/>
    <w:rsid w:val="00F02EAD"/>
    <w:rsid w:val="00F033CF"/>
    <w:rsid w:val="00F0391C"/>
    <w:rsid w:val="00F039B8"/>
    <w:rsid w:val="00F03D7E"/>
    <w:rsid w:val="00F03EFA"/>
    <w:rsid w:val="00F04478"/>
    <w:rsid w:val="00F04AEA"/>
    <w:rsid w:val="00F04E27"/>
    <w:rsid w:val="00F04FC1"/>
    <w:rsid w:val="00F05023"/>
    <w:rsid w:val="00F0504F"/>
    <w:rsid w:val="00F05553"/>
    <w:rsid w:val="00F05C22"/>
    <w:rsid w:val="00F05D45"/>
    <w:rsid w:val="00F05DF2"/>
    <w:rsid w:val="00F05EC3"/>
    <w:rsid w:val="00F064C5"/>
    <w:rsid w:val="00F064DF"/>
    <w:rsid w:val="00F0660C"/>
    <w:rsid w:val="00F06B32"/>
    <w:rsid w:val="00F075ED"/>
    <w:rsid w:val="00F07A3C"/>
    <w:rsid w:val="00F07BCF"/>
    <w:rsid w:val="00F07BDF"/>
    <w:rsid w:val="00F11110"/>
    <w:rsid w:val="00F1131A"/>
    <w:rsid w:val="00F11617"/>
    <w:rsid w:val="00F11A17"/>
    <w:rsid w:val="00F11B98"/>
    <w:rsid w:val="00F11D33"/>
    <w:rsid w:val="00F1211C"/>
    <w:rsid w:val="00F122EF"/>
    <w:rsid w:val="00F126DC"/>
    <w:rsid w:val="00F1294B"/>
    <w:rsid w:val="00F12D02"/>
    <w:rsid w:val="00F12D8F"/>
    <w:rsid w:val="00F132E6"/>
    <w:rsid w:val="00F1335D"/>
    <w:rsid w:val="00F138FF"/>
    <w:rsid w:val="00F13B03"/>
    <w:rsid w:val="00F13B45"/>
    <w:rsid w:val="00F13C1A"/>
    <w:rsid w:val="00F14382"/>
    <w:rsid w:val="00F145EC"/>
    <w:rsid w:val="00F149EC"/>
    <w:rsid w:val="00F14B18"/>
    <w:rsid w:val="00F14D9A"/>
    <w:rsid w:val="00F15055"/>
    <w:rsid w:val="00F151BA"/>
    <w:rsid w:val="00F15373"/>
    <w:rsid w:val="00F15E78"/>
    <w:rsid w:val="00F15E95"/>
    <w:rsid w:val="00F164F6"/>
    <w:rsid w:val="00F165D0"/>
    <w:rsid w:val="00F16AA0"/>
    <w:rsid w:val="00F17036"/>
    <w:rsid w:val="00F171FA"/>
    <w:rsid w:val="00F17907"/>
    <w:rsid w:val="00F17F67"/>
    <w:rsid w:val="00F201C8"/>
    <w:rsid w:val="00F205F8"/>
    <w:rsid w:val="00F20804"/>
    <w:rsid w:val="00F20C41"/>
    <w:rsid w:val="00F21288"/>
    <w:rsid w:val="00F216A3"/>
    <w:rsid w:val="00F22332"/>
    <w:rsid w:val="00F2256F"/>
    <w:rsid w:val="00F22F2A"/>
    <w:rsid w:val="00F23135"/>
    <w:rsid w:val="00F23165"/>
    <w:rsid w:val="00F231F8"/>
    <w:rsid w:val="00F238B4"/>
    <w:rsid w:val="00F23A04"/>
    <w:rsid w:val="00F23B63"/>
    <w:rsid w:val="00F23B73"/>
    <w:rsid w:val="00F23ED7"/>
    <w:rsid w:val="00F240CE"/>
    <w:rsid w:val="00F24C06"/>
    <w:rsid w:val="00F2529A"/>
    <w:rsid w:val="00F25578"/>
    <w:rsid w:val="00F25B84"/>
    <w:rsid w:val="00F25D27"/>
    <w:rsid w:val="00F262C7"/>
    <w:rsid w:val="00F265A3"/>
    <w:rsid w:val="00F267FF"/>
    <w:rsid w:val="00F26808"/>
    <w:rsid w:val="00F268DA"/>
    <w:rsid w:val="00F26948"/>
    <w:rsid w:val="00F26E1C"/>
    <w:rsid w:val="00F272CD"/>
    <w:rsid w:val="00F273D3"/>
    <w:rsid w:val="00F27B1F"/>
    <w:rsid w:val="00F27BA5"/>
    <w:rsid w:val="00F30531"/>
    <w:rsid w:val="00F30AC8"/>
    <w:rsid w:val="00F30AF1"/>
    <w:rsid w:val="00F30DA3"/>
    <w:rsid w:val="00F30DD1"/>
    <w:rsid w:val="00F31594"/>
    <w:rsid w:val="00F3165C"/>
    <w:rsid w:val="00F31B87"/>
    <w:rsid w:val="00F31F60"/>
    <w:rsid w:val="00F3254C"/>
    <w:rsid w:val="00F32956"/>
    <w:rsid w:val="00F330E8"/>
    <w:rsid w:val="00F334EE"/>
    <w:rsid w:val="00F338D2"/>
    <w:rsid w:val="00F33CB8"/>
    <w:rsid w:val="00F34323"/>
    <w:rsid w:val="00F34B16"/>
    <w:rsid w:val="00F34F1C"/>
    <w:rsid w:val="00F34F2C"/>
    <w:rsid w:val="00F361E6"/>
    <w:rsid w:val="00F3663C"/>
    <w:rsid w:val="00F3670D"/>
    <w:rsid w:val="00F369A0"/>
    <w:rsid w:val="00F36A35"/>
    <w:rsid w:val="00F36B3B"/>
    <w:rsid w:val="00F36CF5"/>
    <w:rsid w:val="00F37261"/>
    <w:rsid w:val="00F37479"/>
    <w:rsid w:val="00F378EB"/>
    <w:rsid w:val="00F378EE"/>
    <w:rsid w:val="00F3798C"/>
    <w:rsid w:val="00F37A6E"/>
    <w:rsid w:val="00F40047"/>
    <w:rsid w:val="00F406BB"/>
    <w:rsid w:val="00F406F3"/>
    <w:rsid w:val="00F40B15"/>
    <w:rsid w:val="00F40C5A"/>
    <w:rsid w:val="00F40DF2"/>
    <w:rsid w:val="00F411DA"/>
    <w:rsid w:val="00F41241"/>
    <w:rsid w:val="00F412B9"/>
    <w:rsid w:val="00F41E1E"/>
    <w:rsid w:val="00F41F0C"/>
    <w:rsid w:val="00F41F63"/>
    <w:rsid w:val="00F420A1"/>
    <w:rsid w:val="00F42809"/>
    <w:rsid w:val="00F428D8"/>
    <w:rsid w:val="00F42A53"/>
    <w:rsid w:val="00F42E5A"/>
    <w:rsid w:val="00F42FD8"/>
    <w:rsid w:val="00F440F4"/>
    <w:rsid w:val="00F44F14"/>
    <w:rsid w:val="00F4503A"/>
    <w:rsid w:val="00F45466"/>
    <w:rsid w:val="00F459B9"/>
    <w:rsid w:val="00F45A59"/>
    <w:rsid w:val="00F45EF3"/>
    <w:rsid w:val="00F46627"/>
    <w:rsid w:val="00F46C57"/>
    <w:rsid w:val="00F46CBA"/>
    <w:rsid w:val="00F46CFB"/>
    <w:rsid w:val="00F46DE6"/>
    <w:rsid w:val="00F4716C"/>
    <w:rsid w:val="00F504BE"/>
    <w:rsid w:val="00F5064D"/>
    <w:rsid w:val="00F50CAE"/>
    <w:rsid w:val="00F5145E"/>
    <w:rsid w:val="00F517AF"/>
    <w:rsid w:val="00F518D8"/>
    <w:rsid w:val="00F51915"/>
    <w:rsid w:val="00F520BA"/>
    <w:rsid w:val="00F524BD"/>
    <w:rsid w:val="00F524EF"/>
    <w:rsid w:val="00F52B02"/>
    <w:rsid w:val="00F52E83"/>
    <w:rsid w:val="00F53297"/>
    <w:rsid w:val="00F534D0"/>
    <w:rsid w:val="00F53552"/>
    <w:rsid w:val="00F536DB"/>
    <w:rsid w:val="00F53AC2"/>
    <w:rsid w:val="00F53C40"/>
    <w:rsid w:val="00F53FBD"/>
    <w:rsid w:val="00F54C3F"/>
    <w:rsid w:val="00F5533F"/>
    <w:rsid w:val="00F556F9"/>
    <w:rsid w:val="00F5593D"/>
    <w:rsid w:val="00F559E9"/>
    <w:rsid w:val="00F55AE1"/>
    <w:rsid w:val="00F55DB1"/>
    <w:rsid w:val="00F5615F"/>
    <w:rsid w:val="00F56583"/>
    <w:rsid w:val="00F5778D"/>
    <w:rsid w:val="00F60161"/>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09E"/>
    <w:rsid w:val="00F62BFF"/>
    <w:rsid w:val="00F63403"/>
    <w:rsid w:val="00F63476"/>
    <w:rsid w:val="00F63698"/>
    <w:rsid w:val="00F636CF"/>
    <w:rsid w:val="00F636D7"/>
    <w:rsid w:val="00F63FA3"/>
    <w:rsid w:val="00F64622"/>
    <w:rsid w:val="00F6468E"/>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841"/>
    <w:rsid w:val="00F71967"/>
    <w:rsid w:val="00F71AA5"/>
    <w:rsid w:val="00F71BB5"/>
    <w:rsid w:val="00F71BF4"/>
    <w:rsid w:val="00F72952"/>
    <w:rsid w:val="00F72C2F"/>
    <w:rsid w:val="00F72D8F"/>
    <w:rsid w:val="00F72E1D"/>
    <w:rsid w:val="00F731C2"/>
    <w:rsid w:val="00F738F7"/>
    <w:rsid w:val="00F73B2E"/>
    <w:rsid w:val="00F73DEC"/>
    <w:rsid w:val="00F74378"/>
    <w:rsid w:val="00F74485"/>
    <w:rsid w:val="00F746AA"/>
    <w:rsid w:val="00F75123"/>
    <w:rsid w:val="00F755C2"/>
    <w:rsid w:val="00F75609"/>
    <w:rsid w:val="00F75C43"/>
    <w:rsid w:val="00F7625F"/>
    <w:rsid w:val="00F762FF"/>
    <w:rsid w:val="00F76CA6"/>
    <w:rsid w:val="00F76EF0"/>
    <w:rsid w:val="00F770A6"/>
    <w:rsid w:val="00F772BA"/>
    <w:rsid w:val="00F774C6"/>
    <w:rsid w:val="00F77931"/>
    <w:rsid w:val="00F77CEA"/>
    <w:rsid w:val="00F77FA9"/>
    <w:rsid w:val="00F80451"/>
    <w:rsid w:val="00F806BC"/>
    <w:rsid w:val="00F8115B"/>
    <w:rsid w:val="00F81C01"/>
    <w:rsid w:val="00F81E32"/>
    <w:rsid w:val="00F820E2"/>
    <w:rsid w:val="00F82212"/>
    <w:rsid w:val="00F82289"/>
    <w:rsid w:val="00F82608"/>
    <w:rsid w:val="00F828A8"/>
    <w:rsid w:val="00F82A91"/>
    <w:rsid w:val="00F82BA5"/>
    <w:rsid w:val="00F83004"/>
    <w:rsid w:val="00F830C6"/>
    <w:rsid w:val="00F8373A"/>
    <w:rsid w:val="00F841BC"/>
    <w:rsid w:val="00F84557"/>
    <w:rsid w:val="00F84633"/>
    <w:rsid w:val="00F84A9E"/>
    <w:rsid w:val="00F853CB"/>
    <w:rsid w:val="00F85DC1"/>
    <w:rsid w:val="00F8601B"/>
    <w:rsid w:val="00F8610D"/>
    <w:rsid w:val="00F86276"/>
    <w:rsid w:val="00F86471"/>
    <w:rsid w:val="00F8663C"/>
    <w:rsid w:val="00F86859"/>
    <w:rsid w:val="00F8709B"/>
    <w:rsid w:val="00F8725A"/>
    <w:rsid w:val="00F8739E"/>
    <w:rsid w:val="00F873B1"/>
    <w:rsid w:val="00F877E7"/>
    <w:rsid w:val="00F87B98"/>
    <w:rsid w:val="00F910B8"/>
    <w:rsid w:val="00F9134E"/>
    <w:rsid w:val="00F91817"/>
    <w:rsid w:val="00F91B53"/>
    <w:rsid w:val="00F920AC"/>
    <w:rsid w:val="00F9232A"/>
    <w:rsid w:val="00F925F1"/>
    <w:rsid w:val="00F92A49"/>
    <w:rsid w:val="00F92C7F"/>
    <w:rsid w:val="00F93139"/>
    <w:rsid w:val="00F939AE"/>
    <w:rsid w:val="00F93E63"/>
    <w:rsid w:val="00F94006"/>
    <w:rsid w:val="00F9404E"/>
    <w:rsid w:val="00F94284"/>
    <w:rsid w:val="00F95298"/>
    <w:rsid w:val="00F9600C"/>
    <w:rsid w:val="00F96241"/>
    <w:rsid w:val="00F9633C"/>
    <w:rsid w:val="00F96397"/>
    <w:rsid w:val="00F9658B"/>
    <w:rsid w:val="00F96662"/>
    <w:rsid w:val="00F9694B"/>
    <w:rsid w:val="00F96CD6"/>
    <w:rsid w:val="00F96D60"/>
    <w:rsid w:val="00F9719F"/>
    <w:rsid w:val="00F97218"/>
    <w:rsid w:val="00F97CB2"/>
    <w:rsid w:val="00F97DAC"/>
    <w:rsid w:val="00FA05C4"/>
    <w:rsid w:val="00FA07E9"/>
    <w:rsid w:val="00FA0BFA"/>
    <w:rsid w:val="00FA0D64"/>
    <w:rsid w:val="00FA10BF"/>
    <w:rsid w:val="00FA1331"/>
    <w:rsid w:val="00FA1EC8"/>
    <w:rsid w:val="00FA2716"/>
    <w:rsid w:val="00FA3173"/>
    <w:rsid w:val="00FA34F1"/>
    <w:rsid w:val="00FA3542"/>
    <w:rsid w:val="00FA3A3E"/>
    <w:rsid w:val="00FA3C27"/>
    <w:rsid w:val="00FA4087"/>
    <w:rsid w:val="00FA4429"/>
    <w:rsid w:val="00FA44F1"/>
    <w:rsid w:val="00FA471B"/>
    <w:rsid w:val="00FA4BAD"/>
    <w:rsid w:val="00FA4F24"/>
    <w:rsid w:val="00FA51FA"/>
    <w:rsid w:val="00FA52CF"/>
    <w:rsid w:val="00FA550D"/>
    <w:rsid w:val="00FA56AF"/>
    <w:rsid w:val="00FA5A97"/>
    <w:rsid w:val="00FA5EE1"/>
    <w:rsid w:val="00FA5F9F"/>
    <w:rsid w:val="00FA6119"/>
    <w:rsid w:val="00FA67DE"/>
    <w:rsid w:val="00FA681D"/>
    <w:rsid w:val="00FA710D"/>
    <w:rsid w:val="00FA7352"/>
    <w:rsid w:val="00FA760E"/>
    <w:rsid w:val="00FA7662"/>
    <w:rsid w:val="00FA7731"/>
    <w:rsid w:val="00FA7E4B"/>
    <w:rsid w:val="00FA7E57"/>
    <w:rsid w:val="00FB012C"/>
    <w:rsid w:val="00FB0A79"/>
    <w:rsid w:val="00FB0F55"/>
    <w:rsid w:val="00FB15C8"/>
    <w:rsid w:val="00FB18FD"/>
    <w:rsid w:val="00FB194E"/>
    <w:rsid w:val="00FB1C87"/>
    <w:rsid w:val="00FB2375"/>
    <w:rsid w:val="00FB23D2"/>
    <w:rsid w:val="00FB2435"/>
    <w:rsid w:val="00FB2B49"/>
    <w:rsid w:val="00FB2C2F"/>
    <w:rsid w:val="00FB2C75"/>
    <w:rsid w:val="00FB31A5"/>
    <w:rsid w:val="00FB3536"/>
    <w:rsid w:val="00FB3800"/>
    <w:rsid w:val="00FB45AA"/>
    <w:rsid w:val="00FB4778"/>
    <w:rsid w:val="00FB4C0B"/>
    <w:rsid w:val="00FB5381"/>
    <w:rsid w:val="00FB55A4"/>
    <w:rsid w:val="00FB57DF"/>
    <w:rsid w:val="00FB59FD"/>
    <w:rsid w:val="00FB5D39"/>
    <w:rsid w:val="00FB5DB2"/>
    <w:rsid w:val="00FB60A7"/>
    <w:rsid w:val="00FB6201"/>
    <w:rsid w:val="00FB6C10"/>
    <w:rsid w:val="00FB7B7A"/>
    <w:rsid w:val="00FC05B6"/>
    <w:rsid w:val="00FC0C47"/>
    <w:rsid w:val="00FC1085"/>
    <w:rsid w:val="00FC2406"/>
    <w:rsid w:val="00FC26C9"/>
    <w:rsid w:val="00FC3541"/>
    <w:rsid w:val="00FC3821"/>
    <w:rsid w:val="00FC39F8"/>
    <w:rsid w:val="00FC3A20"/>
    <w:rsid w:val="00FC3C2C"/>
    <w:rsid w:val="00FC3CF7"/>
    <w:rsid w:val="00FC3E65"/>
    <w:rsid w:val="00FC4048"/>
    <w:rsid w:val="00FC40C0"/>
    <w:rsid w:val="00FC4488"/>
    <w:rsid w:val="00FC4C69"/>
    <w:rsid w:val="00FC4CC1"/>
    <w:rsid w:val="00FC51D3"/>
    <w:rsid w:val="00FC5258"/>
    <w:rsid w:val="00FC52C6"/>
    <w:rsid w:val="00FC6016"/>
    <w:rsid w:val="00FC61E6"/>
    <w:rsid w:val="00FC6B3A"/>
    <w:rsid w:val="00FC6E56"/>
    <w:rsid w:val="00FC6EA6"/>
    <w:rsid w:val="00FC7265"/>
    <w:rsid w:val="00FC790C"/>
    <w:rsid w:val="00FC7A3C"/>
    <w:rsid w:val="00FD0343"/>
    <w:rsid w:val="00FD0D5B"/>
    <w:rsid w:val="00FD14EF"/>
    <w:rsid w:val="00FD14F8"/>
    <w:rsid w:val="00FD1C35"/>
    <w:rsid w:val="00FD1CF4"/>
    <w:rsid w:val="00FD1F92"/>
    <w:rsid w:val="00FD2B56"/>
    <w:rsid w:val="00FD2CD0"/>
    <w:rsid w:val="00FD2E4D"/>
    <w:rsid w:val="00FD30AC"/>
    <w:rsid w:val="00FD31BF"/>
    <w:rsid w:val="00FD388E"/>
    <w:rsid w:val="00FD3E12"/>
    <w:rsid w:val="00FD3F5A"/>
    <w:rsid w:val="00FD45C8"/>
    <w:rsid w:val="00FD4604"/>
    <w:rsid w:val="00FD4C28"/>
    <w:rsid w:val="00FD5E81"/>
    <w:rsid w:val="00FD619A"/>
    <w:rsid w:val="00FD6751"/>
    <w:rsid w:val="00FD6821"/>
    <w:rsid w:val="00FD6A4D"/>
    <w:rsid w:val="00FD71F0"/>
    <w:rsid w:val="00FD75D8"/>
    <w:rsid w:val="00FD7CAA"/>
    <w:rsid w:val="00FD7CD2"/>
    <w:rsid w:val="00FE0399"/>
    <w:rsid w:val="00FE08CA"/>
    <w:rsid w:val="00FE08DB"/>
    <w:rsid w:val="00FE0F6E"/>
    <w:rsid w:val="00FE0FB9"/>
    <w:rsid w:val="00FE11ED"/>
    <w:rsid w:val="00FE120F"/>
    <w:rsid w:val="00FE1238"/>
    <w:rsid w:val="00FE1A43"/>
    <w:rsid w:val="00FE1E6E"/>
    <w:rsid w:val="00FE20FD"/>
    <w:rsid w:val="00FE221F"/>
    <w:rsid w:val="00FE23EB"/>
    <w:rsid w:val="00FE28C9"/>
    <w:rsid w:val="00FE2BAA"/>
    <w:rsid w:val="00FE2D1E"/>
    <w:rsid w:val="00FE2E4D"/>
    <w:rsid w:val="00FE3605"/>
    <w:rsid w:val="00FE3713"/>
    <w:rsid w:val="00FE377D"/>
    <w:rsid w:val="00FE3EAD"/>
    <w:rsid w:val="00FE40A8"/>
    <w:rsid w:val="00FE40DD"/>
    <w:rsid w:val="00FE41D2"/>
    <w:rsid w:val="00FE4419"/>
    <w:rsid w:val="00FE46BC"/>
    <w:rsid w:val="00FE49E3"/>
    <w:rsid w:val="00FE4B3C"/>
    <w:rsid w:val="00FE5760"/>
    <w:rsid w:val="00FE5853"/>
    <w:rsid w:val="00FE5A64"/>
    <w:rsid w:val="00FE6A57"/>
    <w:rsid w:val="00FE7394"/>
    <w:rsid w:val="00FE76CF"/>
    <w:rsid w:val="00FE7D01"/>
    <w:rsid w:val="00FF0A4E"/>
    <w:rsid w:val="00FF0E89"/>
    <w:rsid w:val="00FF1079"/>
    <w:rsid w:val="00FF113B"/>
    <w:rsid w:val="00FF1EFA"/>
    <w:rsid w:val="00FF203A"/>
    <w:rsid w:val="00FF22AB"/>
    <w:rsid w:val="00FF2702"/>
    <w:rsid w:val="00FF331E"/>
    <w:rsid w:val="00FF37CE"/>
    <w:rsid w:val="00FF3830"/>
    <w:rsid w:val="00FF39D8"/>
    <w:rsid w:val="00FF3F1F"/>
    <w:rsid w:val="00FF3FA0"/>
    <w:rsid w:val="00FF449C"/>
    <w:rsid w:val="00FF46C2"/>
    <w:rsid w:val="00FF5554"/>
    <w:rsid w:val="00FF5A38"/>
    <w:rsid w:val="00FF5CC5"/>
    <w:rsid w:val="00FF5F50"/>
    <w:rsid w:val="00FF60F2"/>
    <w:rsid w:val="00FF657C"/>
    <w:rsid w:val="00FF6F8B"/>
    <w:rsid w:val="00FF7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1A0B686D"/>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 w:type="paragraph" w:customStyle="1" w:styleId="aff">
    <w:name w:val="题注、图和表"/>
    <w:basedOn w:val="a1"/>
    <w:link w:val="Char2"/>
    <w:qFormat/>
    <w:rsid w:val="00DF08CB"/>
    <w:rPr>
      <w:rFonts w:cs="Times New Roman"/>
    </w:rPr>
  </w:style>
  <w:style w:type="character" w:customStyle="1" w:styleId="Char2">
    <w:name w:val="题注、图和表 Char"/>
    <w:basedOn w:val="a2"/>
    <w:link w:val="aff"/>
    <w:rsid w:val="00DF08CB"/>
    <w:rPr>
      <w:b/>
      <w:sz w:val="21"/>
      <w:szCs w:val="21"/>
    </w:rPr>
  </w:style>
  <w:style w:type="paragraph" w:customStyle="1" w:styleId="IndentedParagraph">
    <w:name w:val="Indented Paragraph"/>
    <w:basedOn w:val="a"/>
    <w:qFormat/>
    <w:rsid w:val="00FF0E89"/>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3.png"/><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281" Type="http://schemas.openxmlformats.org/officeDocument/2006/relationships/oleObject" Target="embeddings/oleObject148.bin"/><Relationship Id="rId316" Type="http://schemas.openxmlformats.org/officeDocument/2006/relationships/image" Target="media/image134.png"/><Relationship Id="rId34" Type="http://schemas.openxmlformats.org/officeDocument/2006/relationships/image" Target="media/image13.wmf"/><Relationship Id="rId55" Type="http://schemas.openxmlformats.org/officeDocument/2006/relationships/oleObject" Target="embeddings/oleObject20.bin"/><Relationship Id="rId76" Type="http://schemas.openxmlformats.org/officeDocument/2006/relationships/image" Target="media/image29.wmf"/><Relationship Id="rId97" Type="http://schemas.openxmlformats.org/officeDocument/2006/relationships/image" Target="media/image35.wmf"/><Relationship Id="rId120" Type="http://schemas.openxmlformats.org/officeDocument/2006/relationships/image" Target="media/image43.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header" Target="header2.xml"/><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header" Target="header3.xml"/><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fontTable" Target="fontTable.xml"/><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theme" Target="theme/theme1.xml"/><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png"/><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image" Target="media/image130.png"/><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image" Target="media/image131.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2.png"/><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D9F9F6A-13C2-473B-BD3E-2075699C1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36179</TotalTime>
  <Pages>96</Pages>
  <Words>14087</Words>
  <Characters>80296</Characters>
  <Application>Microsoft Office Word</Application>
  <DocSecurity>0</DocSecurity>
  <Lines>669</Lines>
  <Paragraphs>188</Paragraphs>
  <ScaleCrop>false</ScaleCrop>
  <Company>BUAA</Company>
  <LinksUpToDate>false</LinksUpToDate>
  <CharactersWithSpaces>94195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6379</cp:revision>
  <cp:lastPrinted>2014-12-24T03:52:00Z</cp:lastPrinted>
  <dcterms:created xsi:type="dcterms:W3CDTF">2016-12-02T13:31:00Z</dcterms:created>
  <dcterms:modified xsi:type="dcterms:W3CDTF">2017-01-05T16:00:00Z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